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8D38C9B" w14:textId="77777777" w:rsidR="001A23F6" w:rsidRPr="001C4167" w:rsidRDefault="001A23F6" w:rsidP="00DA099A">
      <w:pPr>
        <w:keepLines/>
        <w:spacing w:before="360" w:after="480"/>
        <w:jc w:val="center"/>
        <w:rPr>
          <w:rFonts w:ascii="Arial" w:hAnsi="Arial" w:cs="Arial"/>
          <w:b/>
          <w:kern w:val="28"/>
          <w:sz w:val="60"/>
        </w:rPr>
      </w:pPr>
    </w:p>
    <w:p w14:paraId="68D38C9C" w14:textId="77777777" w:rsidR="00DA099A" w:rsidRPr="001C4167" w:rsidRDefault="00DA099A" w:rsidP="00DA099A">
      <w:pPr>
        <w:keepLines/>
        <w:spacing w:before="360" w:after="480"/>
        <w:jc w:val="center"/>
        <w:rPr>
          <w:rFonts w:ascii="Arial" w:hAnsi="Arial" w:cs="Arial"/>
          <w:b/>
          <w:kern w:val="28"/>
          <w:sz w:val="60"/>
        </w:rPr>
      </w:pPr>
      <w:r w:rsidRPr="001C4167">
        <w:rPr>
          <w:rFonts w:ascii="Arial" w:hAnsi="Arial" w:cs="Arial"/>
          <w:b/>
          <w:kern w:val="28"/>
          <w:sz w:val="60"/>
        </w:rPr>
        <w:t>Configuration Guide</w:t>
      </w:r>
    </w:p>
    <w:p w14:paraId="68D38C9D" w14:textId="79DBE085" w:rsidR="00304F25" w:rsidRPr="001C4167" w:rsidRDefault="001C4167" w:rsidP="00304F25">
      <w:pPr>
        <w:spacing w:before="360" w:after="480"/>
        <w:jc w:val="center"/>
        <w:rPr>
          <w:rFonts w:ascii="Arial" w:hAnsi="Arial" w:cs="Arial"/>
          <w:sz w:val="40"/>
          <w:szCs w:val="40"/>
        </w:rPr>
      </w:pPr>
      <w:r w:rsidRPr="001C4167">
        <w:rPr>
          <w:sz w:val="56"/>
          <w:szCs w:val="56"/>
        </w:rPr>
        <w:t xml:space="preserve">Project </w:t>
      </w:r>
      <w:r w:rsidR="00D61A42" w:rsidRPr="00D61A42">
        <w:rPr>
          <w:sz w:val="56"/>
          <w:szCs w:val="56"/>
        </w:rPr>
        <w:t>PJT03222</w:t>
      </w:r>
      <w:r w:rsidRPr="001C4167">
        <w:rPr>
          <w:sz w:val="56"/>
          <w:szCs w:val="56"/>
        </w:rPr>
        <w:t xml:space="preserve">: </w:t>
      </w:r>
      <w:r w:rsidR="00D61A42">
        <w:rPr>
          <w:rFonts w:ascii="Arial" w:hAnsi="Arial" w:cs="Arial"/>
          <w:sz w:val="40"/>
          <w:szCs w:val="40"/>
        </w:rPr>
        <w:t xml:space="preserve">Electric </w:t>
      </w:r>
      <w:proofErr w:type="spellStart"/>
      <w:r w:rsidR="00D61A42">
        <w:rPr>
          <w:rFonts w:ascii="Arial" w:hAnsi="Arial" w:cs="Arial"/>
          <w:sz w:val="40"/>
          <w:szCs w:val="40"/>
        </w:rPr>
        <w:t>PolyPase</w:t>
      </w:r>
      <w:proofErr w:type="spellEnd"/>
      <w:r w:rsidRPr="001C4167">
        <w:rPr>
          <w:rFonts w:ascii="Arial" w:hAnsi="Arial" w:cs="Arial"/>
          <w:sz w:val="40"/>
          <w:szCs w:val="40"/>
        </w:rPr>
        <w:t xml:space="preserve"> </w:t>
      </w:r>
      <w:r w:rsidR="00D61A42">
        <w:rPr>
          <w:rFonts w:ascii="Arial" w:hAnsi="Arial" w:cs="Arial"/>
          <w:sz w:val="40"/>
          <w:szCs w:val="40"/>
        </w:rPr>
        <w:t>De-Registration Follow-up Action</w:t>
      </w:r>
      <w:r w:rsidRPr="001C4167">
        <w:rPr>
          <w:rFonts w:ascii="Arial" w:hAnsi="Arial" w:cs="Arial"/>
          <w:sz w:val="40"/>
          <w:szCs w:val="40"/>
        </w:rPr>
        <w:t xml:space="preserve">  </w:t>
      </w:r>
    </w:p>
    <w:p w14:paraId="68D38C9E" w14:textId="7920D0A6" w:rsidR="00304F25" w:rsidRPr="001C4167" w:rsidRDefault="00D61A42" w:rsidP="00304F25">
      <w:pPr>
        <w:spacing w:before="360" w:after="480"/>
        <w:jc w:val="center"/>
        <w:rPr>
          <w:sz w:val="56"/>
          <w:szCs w:val="56"/>
        </w:rPr>
      </w:pPr>
      <w:r>
        <w:rPr>
          <w:rFonts w:ascii="Arial" w:hAnsi="Arial" w:cs="Arial"/>
          <w:sz w:val="40"/>
          <w:szCs w:val="40"/>
        </w:rPr>
        <w:t>November</w:t>
      </w:r>
      <w:r w:rsidR="00DB2AF2" w:rsidRPr="001C4167">
        <w:rPr>
          <w:rFonts w:ascii="Arial" w:hAnsi="Arial" w:cs="Arial"/>
          <w:sz w:val="40"/>
          <w:szCs w:val="40"/>
        </w:rPr>
        <w:t xml:space="preserve"> 2014</w:t>
      </w:r>
      <w:r w:rsidR="00304F25" w:rsidRPr="001C4167">
        <w:rPr>
          <w:rFonts w:ascii="Arial" w:hAnsi="Arial" w:cs="Arial"/>
          <w:sz w:val="40"/>
          <w:szCs w:val="40"/>
        </w:rPr>
        <w:t xml:space="preserve"> Release</w:t>
      </w:r>
    </w:p>
    <w:p w14:paraId="68D38C9F" w14:textId="77777777" w:rsidR="00DA099A" w:rsidRPr="001C4167" w:rsidRDefault="00DA099A" w:rsidP="00DA099A">
      <w:pPr>
        <w:keepLines/>
        <w:tabs>
          <w:tab w:val="left" w:pos="4320"/>
        </w:tabs>
        <w:spacing w:before="60"/>
        <w:ind w:left="4320" w:hanging="4320"/>
      </w:pPr>
    </w:p>
    <w:p w14:paraId="68D38CA0" w14:textId="77777777" w:rsidR="001A23F6" w:rsidRPr="001C4167" w:rsidRDefault="00DA099A" w:rsidP="00DA099A">
      <w:pPr>
        <w:keepLines/>
        <w:tabs>
          <w:tab w:val="left" w:pos="4320"/>
        </w:tabs>
        <w:spacing w:before="360" w:after="480"/>
      </w:pPr>
      <w:r w:rsidRPr="001C4167">
        <w:br w:type="page"/>
      </w:r>
    </w:p>
    <w:p w14:paraId="68D38CA1" w14:textId="77777777" w:rsidR="001A23F6" w:rsidRPr="001C4167" w:rsidRDefault="001A23F6" w:rsidP="001A23F6">
      <w:pPr>
        <w:pStyle w:val="Heading1"/>
        <w:rPr>
          <w:lang w:val="en-US"/>
        </w:rPr>
      </w:pPr>
      <w:bookmarkStart w:id="0" w:name="_Toc357504300"/>
    </w:p>
    <w:p w14:paraId="68D38CA2" w14:textId="77777777" w:rsidR="001A23F6" w:rsidRPr="001C4167" w:rsidRDefault="001A23F6" w:rsidP="001A23F6">
      <w:pPr>
        <w:pStyle w:val="Heading1"/>
        <w:rPr>
          <w:lang w:val="en-US"/>
        </w:rPr>
      </w:pPr>
      <w:bookmarkStart w:id="1" w:name="_Toc383633603"/>
      <w:bookmarkStart w:id="2" w:name="_Toc399406875"/>
      <w:r w:rsidRPr="001C4167">
        <w:rPr>
          <w:lang w:val="en-US"/>
        </w:rPr>
        <w:t>Document Information</w:t>
      </w:r>
      <w:bookmarkEnd w:id="0"/>
      <w:bookmarkEnd w:id="1"/>
      <w:bookmarkEnd w:id="2"/>
    </w:p>
    <w:tbl>
      <w:tblPr>
        <w:tblW w:w="9793" w:type="dxa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ook w:val="01E0" w:firstRow="1" w:lastRow="1" w:firstColumn="1" w:lastColumn="1" w:noHBand="0" w:noVBand="0"/>
      </w:tblPr>
      <w:tblGrid>
        <w:gridCol w:w="1360"/>
        <w:gridCol w:w="8433"/>
      </w:tblGrid>
      <w:tr w:rsidR="001A23F6" w:rsidRPr="001C4167" w14:paraId="68D38CA5" w14:textId="77777777" w:rsidTr="009D39F9">
        <w:trPr>
          <w:tblCellSpacing w:w="20" w:type="dxa"/>
        </w:trPr>
        <w:tc>
          <w:tcPr>
            <w:tcW w:w="1295" w:type="dxa"/>
            <w:shd w:val="clear" w:color="auto" w:fill="auto"/>
          </w:tcPr>
          <w:p w14:paraId="68D38CA3" w14:textId="77777777" w:rsidR="001A23F6" w:rsidRPr="001C4167" w:rsidRDefault="001A23F6" w:rsidP="0056571B">
            <w:pPr>
              <w:spacing w:before="60" w:after="60"/>
              <w:rPr>
                <w:b/>
              </w:rPr>
            </w:pPr>
            <w:r w:rsidRPr="001C4167">
              <w:rPr>
                <w:b/>
              </w:rPr>
              <w:t>Document Purpose</w:t>
            </w:r>
          </w:p>
        </w:tc>
        <w:tc>
          <w:tcPr>
            <w:tcW w:w="8378" w:type="dxa"/>
            <w:shd w:val="clear" w:color="auto" w:fill="auto"/>
          </w:tcPr>
          <w:p w14:paraId="68D38CA4" w14:textId="432C243C" w:rsidR="001A23F6" w:rsidRPr="001C4167" w:rsidRDefault="009D39F9" w:rsidP="00304F25">
            <w:pPr>
              <w:spacing w:before="60" w:after="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Electric </w:t>
            </w:r>
            <w:proofErr w:type="spellStart"/>
            <w:r>
              <w:rPr>
                <w:sz w:val="20"/>
                <w:szCs w:val="20"/>
              </w:rPr>
              <w:t>Polyphase</w:t>
            </w:r>
            <w:proofErr w:type="spellEnd"/>
            <w:r w:rsidR="00DB2AF2" w:rsidRPr="001C4167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De-registration Follow Up Action </w:t>
            </w:r>
            <w:r w:rsidR="00DB2AF2" w:rsidRPr="001C4167">
              <w:rPr>
                <w:sz w:val="20"/>
                <w:szCs w:val="20"/>
              </w:rPr>
              <w:t xml:space="preserve">Configuration </w:t>
            </w:r>
          </w:p>
        </w:tc>
      </w:tr>
      <w:tr w:rsidR="001A23F6" w:rsidRPr="001C4167" w14:paraId="68D38CA8" w14:textId="77777777" w:rsidTr="009D39F9">
        <w:trPr>
          <w:tblCellSpacing w:w="20" w:type="dxa"/>
        </w:trPr>
        <w:tc>
          <w:tcPr>
            <w:tcW w:w="1295" w:type="dxa"/>
            <w:shd w:val="clear" w:color="auto" w:fill="auto"/>
          </w:tcPr>
          <w:p w14:paraId="68D38CA6" w14:textId="77777777" w:rsidR="001A23F6" w:rsidRPr="001C4167" w:rsidRDefault="001A23F6" w:rsidP="0056571B">
            <w:pPr>
              <w:spacing w:before="60" w:after="60"/>
              <w:rPr>
                <w:b/>
              </w:rPr>
            </w:pPr>
            <w:r w:rsidRPr="001C4167">
              <w:rPr>
                <w:b/>
              </w:rPr>
              <w:t>Document Owner</w:t>
            </w:r>
          </w:p>
        </w:tc>
        <w:tc>
          <w:tcPr>
            <w:tcW w:w="8378" w:type="dxa"/>
            <w:shd w:val="clear" w:color="auto" w:fill="auto"/>
          </w:tcPr>
          <w:p w14:paraId="68D38CA7" w14:textId="5E1E3633" w:rsidR="001A23F6" w:rsidRPr="001C4167" w:rsidRDefault="009D39F9" w:rsidP="0056571B">
            <w:pPr>
              <w:spacing w:before="60" w:after="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Legodile Kwapa</w:t>
            </w:r>
            <w:r w:rsidR="00DB2AF2" w:rsidRPr="001C4167">
              <w:rPr>
                <w:sz w:val="20"/>
                <w:szCs w:val="20"/>
              </w:rPr>
              <w:t xml:space="preserve"> </w:t>
            </w:r>
          </w:p>
        </w:tc>
      </w:tr>
      <w:tr w:rsidR="001A23F6" w:rsidRPr="001C4167" w14:paraId="68D38CAB" w14:textId="77777777" w:rsidTr="009D39F9">
        <w:trPr>
          <w:tblCellSpacing w:w="20" w:type="dxa"/>
        </w:trPr>
        <w:tc>
          <w:tcPr>
            <w:tcW w:w="1295" w:type="dxa"/>
            <w:shd w:val="clear" w:color="auto" w:fill="auto"/>
          </w:tcPr>
          <w:p w14:paraId="68D38CA9" w14:textId="77777777" w:rsidR="001A23F6" w:rsidRPr="001C4167" w:rsidRDefault="001A23F6" w:rsidP="0056571B">
            <w:pPr>
              <w:spacing w:before="60" w:after="60"/>
              <w:rPr>
                <w:b/>
              </w:rPr>
            </w:pPr>
            <w:r w:rsidRPr="001C4167">
              <w:rPr>
                <w:b/>
              </w:rPr>
              <w:t>Business Owner</w:t>
            </w:r>
          </w:p>
        </w:tc>
        <w:tc>
          <w:tcPr>
            <w:tcW w:w="8378" w:type="dxa"/>
            <w:shd w:val="clear" w:color="auto" w:fill="auto"/>
          </w:tcPr>
          <w:p w14:paraId="68D38CAA" w14:textId="71DBFA9D" w:rsidR="001A23F6" w:rsidRPr="001C4167" w:rsidRDefault="001A23F6" w:rsidP="0056571B">
            <w:pPr>
              <w:spacing w:before="60" w:after="60"/>
              <w:rPr>
                <w:sz w:val="20"/>
                <w:szCs w:val="20"/>
              </w:rPr>
            </w:pPr>
          </w:p>
        </w:tc>
      </w:tr>
      <w:tr w:rsidR="001A23F6" w:rsidRPr="001C4167" w14:paraId="68D38CAE" w14:textId="77777777" w:rsidTr="009D39F9">
        <w:trPr>
          <w:tblCellSpacing w:w="20" w:type="dxa"/>
        </w:trPr>
        <w:tc>
          <w:tcPr>
            <w:tcW w:w="1295" w:type="dxa"/>
            <w:shd w:val="clear" w:color="auto" w:fill="auto"/>
          </w:tcPr>
          <w:p w14:paraId="68D38CAC" w14:textId="77777777" w:rsidR="001A23F6" w:rsidRPr="001C4167" w:rsidRDefault="001A23F6" w:rsidP="0056571B">
            <w:pPr>
              <w:spacing w:before="60" w:after="60"/>
              <w:rPr>
                <w:b/>
              </w:rPr>
            </w:pPr>
            <w:r w:rsidRPr="001C4167">
              <w:rPr>
                <w:b/>
              </w:rPr>
              <w:t>File Name(s)</w:t>
            </w:r>
          </w:p>
        </w:tc>
        <w:tc>
          <w:tcPr>
            <w:tcW w:w="8378" w:type="dxa"/>
            <w:shd w:val="clear" w:color="auto" w:fill="auto"/>
          </w:tcPr>
          <w:p w14:paraId="68D38CAD" w14:textId="46650C26" w:rsidR="001A23F6" w:rsidRPr="001C4167" w:rsidRDefault="009D39F9" w:rsidP="009D39F9">
            <w:pPr>
              <w:spacing w:before="60" w:after="60"/>
              <w:rPr>
                <w:sz w:val="20"/>
                <w:szCs w:val="20"/>
              </w:rPr>
            </w:pPr>
            <w:r w:rsidRPr="009D39F9">
              <w:rPr>
                <w:sz w:val="20"/>
                <w:szCs w:val="20"/>
              </w:rPr>
              <w:t>PJT03222.Electric.Polyphase.Meters.Configuration.Document.Deregistration.Followup.Action.docx</w:t>
            </w:r>
          </w:p>
        </w:tc>
      </w:tr>
      <w:tr w:rsidR="001A23F6" w:rsidRPr="001C4167" w14:paraId="68D38CB2" w14:textId="77777777" w:rsidTr="009D39F9">
        <w:trPr>
          <w:tblCellSpacing w:w="20" w:type="dxa"/>
        </w:trPr>
        <w:tc>
          <w:tcPr>
            <w:tcW w:w="1295" w:type="dxa"/>
            <w:shd w:val="clear" w:color="auto" w:fill="auto"/>
          </w:tcPr>
          <w:p w14:paraId="68D38CAF" w14:textId="77777777" w:rsidR="001A23F6" w:rsidRPr="001C4167" w:rsidRDefault="001A23F6" w:rsidP="0056571B">
            <w:pPr>
              <w:spacing w:before="60" w:after="60"/>
              <w:rPr>
                <w:b/>
              </w:rPr>
            </w:pPr>
            <w:r w:rsidRPr="001C4167">
              <w:rPr>
                <w:b/>
              </w:rPr>
              <w:t>Stored at</w:t>
            </w:r>
          </w:p>
        </w:tc>
        <w:tc>
          <w:tcPr>
            <w:tcW w:w="8378" w:type="dxa"/>
            <w:shd w:val="clear" w:color="auto" w:fill="auto"/>
          </w:tcPr>
          <w:p w14:paraId="68D38CB0" w14:textId="797686A1" w:rsidR="009279A3" w:rsidRPr="001C4167" w:rsidRDefault="009279A3" w:rsidP="009279A3">
            <w:pPr>
              <w:spacing w:before="60" w:after="60"/>
              <w:rPr>
                <w:sz w:val="20"/>
                <w:szCs w:val="20"/>
              </w:rPr>
            </w:pPr>
            <w:r w:rsidRPr="001C4167">
              <w:rPr>
                <w:sz w:val="20"/>
                <w:szCs w:val="20"/>
              </w:rPr>
              <w:t>SharePoint</w:t>
            </w:r>
            <w:r w:rsidR="00533E68" w:rsidRPr="001C4167">
              <w:rPr>
                <w:sz w:val="20"/>
                <w:szCs w:val="20"/>
              </w:rPr>
              <w:t>:  Smart Grid Enablement</w:t>
            </w:r>
          </w:p>
          <w:p w14:paraId="68D38CB1" w14:textId="439BDF90" w:rsidR="001A23F6" w:rsidRPr="001C4167" w:rsidRDefault="00660D63" w:rsidP="00EB7408">
            <w:pPr>
              <w:spacing w:before="60" w:after="60"/>
              <w:rPr>
                <w:sz w:val="20"/>
                <w:szCs w:val="20"/>
              </w:rPr>
            </w:pPr>
            <w:r w:rsidRPr="00886424">
              <w:rPr>
                <w:sz w:val="20"/>
                <w:szCs w:val="20"/>
              </w:rPr>
              <w:t xml:space="preserve">SGE Documents </w:t>
            </w:r>
            <w:r w:rsidRPr="00886424">
              <w:rPr>
                <w:sz w:val="20"/>
                <w:szCs w:val="20"/>
              </w:rPr>
              <w:sym w:font="Wingdings" w:char="F0E8"/>
            </w:r>
            <w:r w:rsidR="009D39F9" w:rsidRPr="009D39F9">
              <w:rPr>
                <w:sz w:val="20"/>
                <w:szCs w:val="20"/>
              </w:rPr>
              <w:t>Release 4 Complex Billing</w:t>
            </w:r>
            <w:r w:rsidR="009D39F9">
              <w:rPr>
                <w:sz w:val="20"/>
                <w:szCs w:val="20"/>
              </w:rPr>
              <w:t xml:space="preserve"> </w:t>
            </w:r>
            <w:r w:rsidR="009D39F9">
              <w:rPr>
                <w:sz w:val="20"/>
                <w:szCs w:val="20"/>
              </w:rPr>
              <w:t></w:t>
            </w:r>
            <w:r w:rsidR="009D39F9" w:rsidRPr="00886424">
              <w:rPr>
                <w:sz w:val="20"/>
                <w:szCs w:val="20"/>
              </w:rPr>
              <w:sym w:font="Wingdings" w:char="F0E8"/>
            </w:r>
            <w:r w:rsidR="009D39F9" w:rsidRPr="00886424">
              <w:rPr>
                <w:sz w:val="20"/>
                <w:szCs w:val="20"/>
              </w:rPr>
              <w:t xml:space="preserve"> </w:t>
            </w:r>
            <w:r w:rsidR="00EB7408">
              <w:rPr>
                <w:sz w:val="20"/>
                <w:szCs w:val="20"/>
              </w:rPr>
              <w:t>Release</w:t>
            </w:r>
            <w:r w:rsidR="009D39F9">
              <w:rPr>
                <w:sz w:val="20"/>
                <w:szCs w:val="20"/>
              </w:rPr>
              <w:t xml:space="preserve"> R4a</w:t>
            </w:r>
            <w:r w:rsidRPr="00886424">
              <w:rPr>
                <w:sz w:val="20"/>
                <w:szCs w:val="20"/>
              </w:rPr>
              <w:t xml:space="preserve"> </w:t>
            </w:r>
            <w:r w:rsidRPr="00886424">
              <w:rPr>
                <w:sz w:val="20"/>
                <w:szCs w:val="20"/>
              </w:rPr>
              <w:sym w:font="Wingdings" w:char="F0E8"/>
            </w:r>
            <w:r w:rsidRPr="00886424">
              <w:rPr>
                <w:sz w:val="20"/>
                <w:szCs w:val="20"/>
              </w:rPr>
              <w:t xml:space="preserve">  </w:t>
            </w:r>
            <w:r w:rsidR="00EB7408">
              <w:rPr>
                <w:sz w:val="20"/>
                <w:szCs w:val="20"/>
              </w:rPr>
              <w:t>Work in Progress</w:t>
            </w:r>
            <w:r w:rsidRPr="00886424">
              <w:rPr>
                <w:sz w:val="20"/>
                <w:szCs w:val="20"/>
              </w:rPr>
              <w:t xml:space="preserve"> </w:t>
            </w:r>
            <w:r w:rsidRPr="00886424">
              <w:rPr>
                <w:sz w:val="20"/>
                <w:szCs w:val="20"/>
              </w:rPr>
              <w:sym w:font="Wingdings" w:char="F0E8"/>
            </w:r>
            <w:r w:rsidRPr="00886424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Execute</w:t>
            </w:r>
            <w:r w:rsidRPr="00886424">
              <w:rPr>
                <w:sz w:val="20"/>
                <w:szCs w:val="20"/>
              </w:rPr>
              <w:t xml:space="preserve"> </w:t>
            </w:r>
            <w:r w:rsidRPr="00886424">
              <w:rPr>
                <w:sz w:val="20"/>
                <w:szCs w:val="20"/>
              </w:rPr>
              <w:sym w:font="Wingdings" w:char="F0E8"/>
            </w:r>
            <w:r>
              <w:rPr>
                <w:sz w:val="20"/>
                <w:szCs w:val="20"/>
              </w:rPr>
              <w:t xml:space="preserve"> </w:t>
            </w:r>
            <w:r w:rsidRPr="00886424">
              <w:rPr>
                <w:sz w:val="20"/>
                <w:szCs w:val="20"/>
              </w:rPr>
              <w:t>Configuration</w:t>
            </w:r>
            <w:r>
              <w:rPr>
                <w:sz w:val="20"/>
                <w:szCs w:val="20"/>
              </w:rPr>
              <w:t xml:space="preserve"> Document </w:t>
            </w:r>
            <w:r w:rsidR="009D39F9" w:rsidRPr="00886424">
              <w:rPr>
                <w:sz w:val="20"/>
                <w:szCs w:val="20"/>
              </w:rPr>
              <w:sym w:font="Wingdings" w:char="F0E8"/>
            </w:r>
            <w:r>
              <w:rPr>
                <w:sz w:val="20"/>
                <w:szCs w:val="20"/>
              </w:rPr>
              <w:t xml:space="preserve"> </w:t>
            </w:r>
            <w:r w:rsidR="009D39F9" w:rsidRPr="009D39F9">
              <w:rPr>
                <w:sz w:val="20"/>
                <w:szCs w:val="20"/>
              </w:rPr>
              <w:t xml:space="preserve"> AMI Electric </w:t>
            </w:r>
            <w:proofErr w:type="spellStart"/>
            <w:r w:rsidR="009D39F9" w:rsidRPr="009D39F9">
              <w:rPr>
                <w:sz w:val="20"/>
                <w:szCs w:val="20"/>
              </w:rPr>
              <w:t>Polyphase</w:t>
            </w:r>
            <w:proofErr w:type="spellEnd"/>
          </w:p>
        </w:tc>
      </w:tr>
    </w:tbl>
    <w:p w14:paraId="68D38CB3" w14:textId="77777777" w:rsidR="001A23F6" w:rsidRPr="001C4167" w:rsidRDefault="001A23F6" w:rsidP="001A23F6"/>
    <w:p w14:paraId="68D38CB4" w14:textId="77777777" w:rsidR="001A23F6" w:rsidRPr="001C4167" w:rsidRDefault="001A23F6" w:rsidP="001A23F6">
      <w:pPr>
        <w:pStyle w:val="Heading1"/>
        <w:rPr>
          <w:lang w:val="en-US"/>
        </w:rPr>
      </w:pPr>
      <w:bookmarkStart w:id="3" w:name="_Toc357504301"/>
    </w:p>
    <w:p w14:paraId="68D38CB5" w14:textId="77777777" w:rsidR="001A23F6" w:rsidRPr="001C4167" w:rsidRDefault="001A23F6" w:rsidP="001A23F6">
      <w:pPr>
        <w:pStyle w:val="Heading1"/>
        <w:rPr>
          <w:lang w:val="en-US"/>
        </w:rPr>
      </w:pPr>
    </w:p>
    <w:p w14:paraId="68D38CB6" w14:textId="77777777" w:rsidR="001A23F6" w:rsidRPr="001C4167" w:rsidRDefault="001A23F6" w:rsidP="001A23F6">
      <w:pPr>
        <w:pStyle w:val="Heading1"/>
        <w:rPr>
          <w:lang w:val="en-US"/>
        </w:rPr>
      </w:pPr>
      <w:bookmarkStart w:id="4" w:name="_Toc383633604"/>
      <w:bookmarkStart w:id="5" w:name="_Toc399406876"/>
      <w:r w:rsidRPr="001C4167">
        <w:rPr>
          <w:lang w:val="en-US"/>
        </w:rPr>
        <w:t>Revision History</w:t>
      </w:r>
      <w:bookmarkEnd w:id="3"/>
      <w:bookmarkEnd w:id="4"/>
      <w:bookmarkEnd w:id="5"/>
      <w:r w:rsidRPr="001C4167">
        <w:rPr>
          <w:lang w:val="en-US"/>
        </w:rPr>
        <w:t xml:space="preserve"> </w:t>
      </w:r>
    </w:p>
    <w:tbl>
      <w:tblPr>
        <w:tblW w:w="9523" w:type="dxa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ook w:val="01E0" w:firstRow="1" w:lastRow="1" w:firstColumn="1" w:lastColumn="1" w:noHBand="0" w:noVBand="0"/>
      </w:tblPr>
      <w:tblGrid>
        <w:gridCol w:w="1186"/>
        <w:gridCol w:w="1907"/>
        <w:gridCol w:w="2421"/>
        <w:gridCol w:w="4009"/>
      </w:tblGrid>
      <w:tr w:rsidR="001A23F6" w:rsidRPr="001C4167" w14:paraId="68D38CBB" w14:textId="77777777" w:rsidTr="0056571B">
        <w:trPr>
          <w:tblCellSpacing w:w="20" w:type="dxa"/>
        </w:trPr>
        <w:tc>
          <w:tcPr>
            <w:tcW w:w="1126" w:type="dxa"/>
            <w:shd w:val="clear" w:color="auto" w:fill="auto"/>
          </w:tcPr>
          <w:p w14:paraId="68D38CB7" w14:textId="77777777" w:rsidR="001A23F6" w:rsidRPr="001C4167" w:rsidRDefault="001A23F6" w:rsidP="0056571B">
            <w:pPr>
              <w:spacing w:before="60" w:after="60"/>
              <w:rPr>
                <w:b/>
                <w:bCs/>
              </w:rPr>
            </w:pPr>
            <w:r w:rsidRPr="001C4167">
              <w:rPr>
                <w:b/>
                <w:bCs/>
              </w:rPr>
              <w:t>Version</w:t>
            </w:r>
          </w:p>
        </w:tc>
        <w:tc>
          <w:tcPr>
            <w:tcW w:w="1867" w:type="dxa"/>
            <w:shd w:val="clear" w:color="auto" w:fill="auto"/>
          </w:tcPr>
          <w:p w14:paraId="68D38CB8" w14:textId="77777777" w:rsidR="001A23F6" w:rsidRPr="001C4167" w:rsidRDefault="001A23F6" w:rsidP="0056571B">
            <w:pPr>
              <w:spacing w:before="60" w:after="60"/>
              <w:rPr>
                <w:b/>
                <w:bCs/>
              </w:rPr>
            </w:pPr>
            <w:r w:rsidRPr="001C4167">
              <w:rPr>
                <w:b/>
                <w:bCs/>
              </w:rPr>
              <w:t>Date</w:t>
            </w:r>
          </w:p>
        </w:tc>
        <w:tc>
          <w:tcPr>
            <w:tcW w:w="2381" w:type="dxa"/>
            <w:shd w:val="clear" w:color="auto" w:fill="auto"/>
          </w:tcPr>
          <w:p w14:paraId="68D38CB9" w14:textId="77777777" w:rsidR="001A23F6" w:rsidRPr="001C4167" w:rsidRDefault="001A23F6" w:rsidP="0056571B">
            <w:pPr>
              <w:spacing w:before="60" w:after="60"/>
              <w:rPr>
                <w:b/>
                <w:bCs/>
              </w:rPr>
            </w:pPr>
            <w:r w:rsidRPr="001C4167">
              <w:rPr>
                <w:b/>
                <w:bCs/>
              </w:rPr>
              <w:t>Author</w:t>
            </w:r>
          </w:p>
        </w:tc>
        <w:tc>
          <w:tcPr>
            <w:tcW w:w="3949" w:type="dxa"/>
            <w:shd w:val="clear" w:color="auto" w:fill="auto"/>
          </w:tcPr>
          <w:p w14:paraId="68D38CBA" w14:textId="77777777" w:rsidR="001A23F6" w:rsidRPr="001C4167" w:rsidRDefault="001A23F6" w:rsidP="0056571B">
            <w:pPr>
              <w:spacing w:before="60" w:after="60"/>
              <w:rPr>
                <w:b/>
                <w:bCs/>
              </w:rPr>
            </w:pPr>
            <w:r w:rsidRPr="001C4167">
              <w:rPr>
                <w:b/>
                <w:bCs/>
              </w:rPr>
              <w:t>Comments</w:t>
            </w:r>
          </w:p>
        </w:tc>
      </w:tr>
      <w:tr w:rsidR="009D39F9" w:rsidRPr="001C4167" w14:paraId="68D38CC0" w14:textId="77777777" w:rsidTr="0056571B">
        <w:trPr>
          <w:tblCellSpacing w:w="20" w:type="dxa"/>
        </w:trPr>
        <w:tc>
          <w:tcPr>
            <w:tcW w:w="1126" w:type="dxa"/>
            <w:shd w:val="clear" w:color="auto" w:fill="auto"/>
          </w:tcPr>
          <w:p w14:paraId="68D38CBC" w14:textId="1265EDC4" w:rsidR="009D39F9" w:rsidRPr="001C4167" w:rsidRDefault="009D39F9" w:rsidP="0056571B">
            <w:pPr>
              <w:spacing w:before="60" w:after="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0.1</w:t>
            </w:r>
          </w:p>
        </w:tc>
        <w:tc>
          <w:tcPr>
            <w:tcW w:w="1867" w:type="dxa"/>
            <w:shd w:val="clear" w:color="auto" w:fill="auto"/>
          </w:tcPr>
          <w:p w14:paraId="68D38CBD" w14:textId="7247ABBA" w:rsidR="009D39F9" w:rsidRPr="001C4167" w:rsidRDefault="009D39F9" w:rsidP="0056571B">
            <w:pPr>
              <w:spacing w:before="60" w:after="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9/17</w:t>
            </w:r>
            <w:r w:rsidRPr="00886424">
              <w:rPr>
                <w:sz w:val="20"/>
                <w:szCs w:val="20"/>
              </w:rPr>
              <w:t>/2014</w:t>
            </w:r>
          </w:p>
        </w:tc>
        <w:tc>
          <w:tcPr>
            <w:tcW w:w="2381" w:type="dxa"/>
            <w:shd w:val="clear" w:color="auto" w:fill="auto"/>
          </w:tcPr>
          <w:p w14:paraId="68D38CBE" w14:textId="4090DB79" w:rsidR="009D39F9" w:rsidRPr="001C4167" w:rsidRDefault="009D39F9" w:rsidP="0056571B">
            <w:pPr>
              <w:spacing w:before="60" w:after="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Legodile Kwapa</w:t>
            </w:r>
          </w:p>
        </w:tc>
        <w:tc>
          <w:tcPr>
            <w:tcW w:w="3949" w:type="dxa"/>
            <w:shd w:val="clear" w:color="auto" w:fill="auto"/>
          </w:tcPr>
          <w:p w14:paraId="68D38CBF" w14:textId="3D8A8FB8" w:rsidR="009D39F9" w:rsidRPr="001C4167" w:rsidRDefault="009D39F9" w:rsidP="0056571B">
            <w:pPr>
              <w:spacing w:before="60" w:after="60"/>
              <w:rPr>
                <w:sz w:val="20"/>
                <w:szCs w:val="20"/>
              </w:rPr>
            </w:pPr>
            <w:r w:rsidRPr="00886424">
              <w:rPr>
                <w:sz w:val="20"/>
                <w:szCs w:val="20"/>
              </w:rPr>
              <w:t>Initial Creation</w:t>
            </w:r>
          </w:p>
        </w:tc>
      </w:tr>
      <w:tr w:rsidR="009D39F9" w:rsidRPr="001C4167" w14:paraId="68D38CC5" w14:textId="77777777" w:rsidTr="0056571B">
        <w:trPr>
          <w:tblCellSpacing w:w="20" w:type="dxa"/>
        </w:trPr>
        <w:tc>
          <w:tcPr>
            <w:tcW w:w="1126" w:type="dxa"/>
            <w:shd w:val="clear" w:color="auto" w:fill="auto"/>
          </w:tcPr>
          <w:p w14:paraId="68D38CC1" w14:textId="4FBD04FF" w:rsidR="009D39F9" w:rsidRPr="001C4167" w:rsidRDefault="009D39F9" w:rsidP="0056571B">
            <w:pPr>
              <w:spacing w:before="60" w:after="60"/>
              <w:rPr>
                <w:sz w:val="20"/>
                <w:szCs w:val="20"/>
              </w:rPr>
            </w:pPr>
          </w:p>
        </w:tc>
        <w:tc>
          <w:tcPr>
            <w:tcW w:w="1867" w:type="dxa"/>
            <w:shd w:val="clear" w:color="auto" w:fill="auto"/>
          </w:tcPr>
          <w:p w14:paraId="68D38CC2" w14:textId="51694D08" w:rsidR="009D39F9" w:rsidRPr="001C4167" w:rsidRDefault="009D39F9" w:rsidP="0056571B">
            <w:pPr>
              <w:spacing w:before="60" w:after="60"/>
              <w:rPr>
                <w:sz w:val="20"/>
                <w:szCs w:val="20"/>
              </w:rPr>
            </w:pPr>
          </w:p>
        </w:tc>
        <w:tc>
          <w:tcPr>
            <w:tcW w:w="2381" w:type="dxa"/>
            <w:shd w:val="clear" w:color="auto" w:fill="auto"/>
          </w:tcPr>
          <w:p w14:paraId="68D38CC3" w14:textId="6D0AC660" w:rsidR="009D39F9" w:rsidRPr="001C4167" w:rsidRDefault="009D39F9" w:rsidP="0056571B">
            <w:pPr>
              <w:spacing w:before="60" w:after="60"/>
              <w:rPr>
                <w:sz w:val="20"/>
                <w:szCs w:val="20"/>
              </w:rPr>
            </w:pPr>
          </w:p>
        </w:tc>
        <w:tc>
          <w:tcPr>
            <w:tcW w:w="3949" w:type="dxa"/>
            <w:shd w:val="clear" w:color="auto" w:fill="auto"/>
          </w:tcPr>
          <w:p w14:paraId="68D38CC4" w14:textId="5E834569" w:rsidR="009D39F9" w:rsidRPr="001C4167" w:rsidRDefault="009D39F9" w:rsidP="0056571B">
            <w:pPr>
              <w:spacing w:before="60" w:after="60"/>
              <w:rPr>
                <w:sz w:val="20"/>
                <w:szCs w:val="20"/>
              </w:rPr>
            </w:pPr>
          </w:p>
        </w:tc>
      </w:tr>
      <w:tr w:rsidR="009D39F9" w:rsidRPr="001C4167" w14:paraId="68D38CCA" w14:textId="77777777" w:rsidTr="0056571B">
        <w:trPr>
          <w:tblCellSpacing w:w="20" w:type="dxa"/>
        </w:trPr>
        <w:tc>
          <w:tcPr>
            <w:tcW w:w="1126" w:type="dxa"/>
            <w:shd w:val="clear" w:color="auto" w:fill="auto"/>
          </w:tcPr>
          <w:p w14:paraId="68D38CC6" w14:textId="784C4F18" w:rsidR="009D39F9" w:rsidRPr="001C4167" w:rsidRDefault="009D39F9" w:rsidP="0056571B">
            <w:pPr>
              <w:spacing w:before="60" w:after="60"/>
              <w:rPr>
                <w:sz w:val="20"/>
                <w:szCs w:val="20"/>
              </w:rPr>
            </w:pPr>
          </w:p>
        </w:tc>
        <w:tc>
          <w:tcPr>
            <w:tcW w:w="1867" w:type="dxa"/>
            <w:shd w:val="clear" w:color="auto" w:fill="auto"/>
          </w:tcPr>
          <w:p w14:paraId="68D38CC7" w14:textId="77777777" w:rsidR="009D39F9" w:rsidRPr="001C4167" w:rsidRDefault="009D39F9" w:rsidP="0056571B">
            <w:pPr>
              <w:spacing w:before="60" w:after="60"/>
              <w:rPr>
                <w:sz w:val="20"/>
                <w:szCs w:val="20"/>
              </w:rPr>
            </w:pPr>
          </w:p>
        </w:tc>
        <w:tc>
          <w:tcPr>
            <w:tcW w:w="2381" w:type="dxa"/>
            <w:shd w:val="clear" w:color="auto" w:fill="auto"/>
          </w:tcPr>
          <w:p w14:paraId="68D38CC8" w14:textId="77777777" w:rsidR="009D39F9" w:rsidRPr="001C4167" w:rsidRDefault="009D39F9" w:rsidP="0056571B">
            <w:pPr>
              <w:spacing w:before="60" w:after="60"/>
              <w:rPr>
                <w:sz w:val="20"/>
                <w:szCs w:val="20"/>
              </w:rPr>
            </w:pPr>
          </w:p>
        </w:tc>
        <w:tc>
          <w:tcPr>
            <w:tcW w:w="3949" w:type="dxa"/>
            <w:shd w:val="clear" w:color="auto" w:fill="auto"/>
          </w:tcPr>
          <w:p w14:paraId="68D38CC9" w14:textId="77777777" w:rsidR="009D39F9" w:rsidRPr="001C4167" w:rsidRDefault="009D39F9" w:rsidP="0056571B">
            <w:pPr>
              <w:spacing w:before="60" w:after="60"/>
              <w:rPr>
                <w:sz w:val="20"/>
                <w:szCs w:val="20"/>
              </w:rPr>
            </w:pPr>
          </w:p>
        </w:tc>
      </w:tr>
      <w:tr w:rsidR="009D39F9" w:rsidRPr="001C4167" w14:paraId="68D38CCF" w14:textId="77777777" w:rsidTr="0056571B">
        <w:trPr>
          <w:tblCellSpacing w:w="20" w:type="dxa"/>
        </w:trPr>
        <w:tc>
          <w:tcPr>
            <w:tcW w:w="1126" w:type="dxa"/>
            <w:shd w:val="clear" w:color="auto" w:fill="auto"/>
          </w:tcPr>
          <w:p w14:paraId="68D38CCB" w14:textId="228348DA" w:rsidR="009D39F9" w:rsidRPr="001C4167" w:rsidRDefault="009D39F9" w:rsidP="0056571B">
            <w:pPr>
              <w:spacing w:before="60" w:after="60"/>
              <w:rPr>
                <w:sz w:val="20"/>
                <w:szCs w:val="20"/>
              </w:rPr>
            </w:pPr>
          </w:p>
        </w:tc>
        <w:tc>
          <w:tcPr>
            <w:tcW w:w="1867" w:type="dxa"/>
            <w:shd w:val="clear" w:color="auto" w:fill="auto"/>
          </w:tcPr>
          <w:p w14:paraId="68D38CCC" w14:textId="77777777" w:rsidR="009D39F9" w:rsidRPr="001C4167" w:rsidRDefault="009D39F9" w:rsidP="0056571B">
            <w:pPr>
              <w:spacing w:before="60" w:after="60"/>
              <w:rPr>
                <w:sz w:val="20"/>
                <w:szCs w:val="20"/>
              </w:rPr>
            </w:pPr>
          </w:p>
        </w:tc>
        <w:tc>
          <w:tcPr>
            <w:tcW w:w="2381" w:type="dxa"/>
            <w:shd w:val="clear" w:color="auto" w:fill="auto"/>
          </w:tcPr>
          <w:p w14:paraId="68D38CCD" w14:textId="77777777" w:rsidR="009D39F9" w:rsidRPr="001C4167" w:rsidRDefault="009D39F9" w:rsidP="0056571B">
            <w:pPr>
              <w:spacing w:before="60" w:after="60"/>
              <w:rPr>
                <w:sz w:val="20"/>
                <w:szCs w:val="20"/>
              </w:rPr>
            </w:pPr>
          </w:p>
        </w:tc>
        <w:tc>
          <w:tcPr>
            <w:tcW w:w="3949" w:type="dxa"/>
            <w:shd w:val="clear" w:color="auto" w:fill="auto"/>
          </w:tcPr>
          <w:p w14:paraId="68D38CCE" w14:textId="77777777" w:rsidR="009D39F9" w:rsidRPr="001C4167" w:rsidRDefault="009D39F9" w:rsidP="0056571B">
            <w:pPr>
              <w:spacing w:before="60" w:after="60"/>
              <w:rPr>
                <w:sz w:val="20"/>
                <w:szCs w:val="20"/>
              </w:rPr>
            </w:pPr>
          </w:p>
        </w:tc>
      </w:tr>
      <w:tr w:rsidR="009D39F9" w:rsidRPr="001C4167" w14:paraId="68D38CD4" w14:textId="77777777" w:rsidTr="0056571B">
        <w:trPr>
          <w:tblCellSpacing w:w="20" w:type="dxa"/>
        </w:trPr>
        <w:tc>
          <w:tcPr>
            <w:tcW w:w="1126" w:type="dxa"/>
            <w:shd w:val="clear" w:color="auto" w:fill="auto"/>
          </w:tcPr>
          <w:p w14:paraId="68D38CD0" w14:textId="218E93B6" w:rsidR="009D39F9" w:rsidRPr="001C4167" w:rsidRDefault="009D39F9" w:rsidP="0056571B">
            <w:pPr>
              <w:spacing w:before="60" w:after="60"/>
              <w:rPr>
                <w:sz w:val="20"/>
                <w:szCs w:val="20"/>
              </w:rPr>
            </w:pPr>
          </w:p>
        </w:tc>
        <w:tc>
          <w:tcPr>
            <w:tcW w:w="1867" w:type="dxa"/>
            <w:shd w:val="clear" w:color="auto" w:fill="auto"/>
          </w:tcPr>
          <w:p w14:paraId="68D38CD1" w14:textId="77777777" w:rsidR="009D39F9" w:rsidRPr="001C4167" w:rsidRDefault="009D39F9" w:rsidP="0056571B">
            <w:pPr>
              <w:spacing w:before="60" w:after="60"/>
              <w:rPr>
                <w:sz w:val="20"/>
                <w:szCs w:val="20"/>
              </w:rPr>
            </w:pPr>
          </w:p>
        </w:tc>
        <w:tc>
          <w:tcPr>
            <w:tcW w:w="2381" w:type="dxa"/>
            <w:shd w:val="clear" w:color="auto" w:fill="auto"/>
          </w:tcPr>
          <w:p w14:paraId="68D38CD2" w14:textId="77777777" w:rsidR="009D39F9" w:rsidRPr="001C4167" w:rsidRDefault="009D39F9" w:rsidP="0056571B">
            <w:pPr>
              <w:spacing w:before="60" w:after="60"/>
              <w:rPr>
                <w:sz w:val="20"/>
                <w:szCs w:val="20"/>
              </w:rPr>
            </w:pPr>
          </w:p>
        </w:tc>
        <w:tc>
          <w:tcPr>
            <w:tcW w:w="3949" w:type="dxa"/>
            <w:shd w:val="clear" w:color="auto" w:fill="auto"/>
          </w:tcPr>
          <w:p w14:paraId="68D38CD3" w14:textId="77777777" w:rsidR="009D39F9" w:rsidRPr="001C4167" w:rsidRDefault="009D39F9" w:rsidP="0056571B">
            <w:pPr>
              <w:spacing w:before="60" w:after="60"/>
              <w:rPr>
                <w:sz w:val="20"/>
                <w:szCs w:val="20"/>
              </w:rPr>
            </w:pPr>
          </w:p>
        </w:tc>
      </w:tr>
      <w:tr w:rsidR="009D39F9" w:rsidRPr="001C4167" w14:paraId="68D38CD9" w14:textId="77777777" w:rsidTr="0056571B">
        <w:trPr>
          <w:tblCellSpacing w:w="20" w:type="dxa"/>
        </w:trPr>
        <w:tc>
          <w:tcPr>
            <w:tcW w:w="1126" w:type="dxa"/>
            <w:shd w:val="clear" w:color="auto" w:fill="auto"/>
          </w:tcPr>
          <w:p w14:paraId="68D38CD5" w14:textId="75C56FA7" w:rsidR="009D39F9" w:rsidRPr="001C4167" w:rsidRDefault="009D39F9" w:rsidP="0056571B">
            <w:pPr>
              <w:spacing w:before="60" w:after="60"/>
              <w:rPr>
                <w:sz w:val="20"/>
                <w:szCs w:val="20"/>
              </w:rPr>
            </w:pPr>
          </w:p>
        </w:tc>
        <w:tc>
          <w:tcPr>
            <w:tcW w:w="1867" w:type="dxa"/>
            <w:shd w:val="clear" w:color="auto" w:fill="auto"/>
          </w:tcPr>
          <w:p w14:paraId="68D38CD6" w14:textId="77777777" w:rsidR="009D39F9" w:rsidRPr="001C4167" w:rsidRDefault="009D39F9" w:rsidP="0056571B">
            <w:pPr>
              <w:spacing w:before="60" w:after="60"/>
              <w:rPr>
                <w:sz w:val="20"/>
                <w:szCs w:val="20"/>
              </w:rPr>
            </w:pPr>
          </w:p>
        </w:tc>
        <w:tc>
          <w:tcPr>
            <w:tcW w:w="2381" w:type="dxa"/>
            <w:shd w:val="clear" w:color="auto" w:fill="auto"/>
          </w:tcPr>
          <w:p w14:paraId="68D38CD7" w14:textId="77777777" w:rsidR="009D39F9" w:rsidRPr="001C4167" w:rsidRDefault="009D39F9" w:rsidP="0056571B">
            <w:pPr>
              <w:spacing w:before="60" w:after="60"/>
              <w:rPr>
                <w:sz w:val="20"/>
                <w:szCs w:val="20"/>
              </w:rPr>
            </w:pPr>
          </w:p>
        </w:tc>
        <w:tc>
          <w:tcPr>
            <w:tcW w:w="3949" w:type="dxa"/>
            <w:shd w:val="clear" w:color="auto" w:fill="auto"/>
          </w:tcPr>
          <w:p w14:paraId="68D38CD8" w14:textId="77777777" w:rsidR="009D39F9" w:rsidRPr="001C4167" w:rsidRDefault="009D39F9" w:rsidP="0056571B">
            <w:pPr>
              <w:spacing w:before="60" w:after="60"/>
              <w:rPr>
                <w:sz w:val="20"/>
                <w:szCs w:val="20"/>
              </w:rPr>
            </w:pPr>
          </w:p>
        </w:tc>
      </w:tr>
      <w:tr w:rsidR="009D39F9" w:rsidRPr="001C4167" w14:paraId="68D38CDE" w14:textId="77777777" w:rsidTr="0056571B">
        <w:trPr>
          <w:tblCellSpacing w:w="20" w:type="dxa"/>
        </w:trPr>
        <w:tc>
          <w:tcPr>
            <w:tcW w:w="1126" w:type="dxa"/>
            <w:shd w:val="clear" w:color="auto" w:fill="auto"/>
          </w:tcPr>
          <w:p w14:paraId="68D38CDA" w14:textId="32593EE6" w:rsidR="009D39F9" w:rsidRPr="001C4167" w:rsidRDefault="009D39F9" w:rsidP="0056571B">
            <w:pPr>
              <w:spacing w:before="60" w:after="60"/>
              <w:rPr>
                <w:sz w:val="20"/>
                <w:szCs w:val="20"/>
              </w:rPr>
            </w:pPr>
          </w:p>
        </w:tc>
        <w:tc>
          <w:tcPr>
            <w:tcW w:w="1867" w:type="dxa"/>
            <w:shd w:val="clear" w:color="auto" w:fill="auto"/>
          </w:tcPr>
          <w:p w14:paraId="68D38CDB" w14:textId="77777777" w:rsidR="009D39F9" w:rsidRPr="001C4167" w:rsidRDefault="009D39F9" w:rsidP="0056571B">
            <w:pPr>
              <w:spacing w:before="60" w:after="60"/>
              <w:rPr>
                <w:sz w:val="20"/>
                <w:szCs w:val="20"/>
              </w:rPr>
            </w:pPr>
          </w:p>
        </w:tc>
        <w:tc>
          <w:tcPr>
            <w:tcW w:w="2381" w:type="dxa"/>
            <w:shd w:val="clear" w:color="auto" w:fill="auto"/>
          </w:tcPr>
          <w:p w14:paraId="68D38CDC" w14:textId="77777777" w:rsidR="009D39F9" w:rsidRPr="001C4167" w:rsidRDefault="009D39F9" w:rsidP="0056571B">
            <w:pPr>
              <w:spacing w:before="60" w:after="60"/>
              <w:rPr>
                <w:sz w:val="20"/>
                <w:szCs w:val="20"/>
              </w:rPr>
            </w:pPr>
          </w:p>
        </w:tc>
        <w:tc>
          <w:tcPr>
            <w:tcW w:w="3949" w:type="dxa"/>
            <w:shd w:val="clear" w:color="auto" w:fill="auto"/>
          </w:tcPr>
          <w:p w14:paraId="68D38CDD" w14:textId="77777777" w:rsidR="009D39F9" w:rsidRPr="001C4167" w:rsidRDefault="009D39F9" w:rsidP="0056571B">
            <w:pPr>
              <w:spacing w:before="60" w:after="60"/>
              <w:rPr>
                <w:sz w:val="20"/>
                <w:szCs w:val="20"/>
              </w:rPr>
            </w:pPr>
          </w:p>
        </w:tc>
      </w:tr>
    </w:tbl>
    <w:p w14:paraId="68D38CDF" w14:textId="77777777" w:rsidR="001A23F6" w:rsidRPr="001C4167" w:rsidRDefault="001A23F6" w:rsidP="001A23F6"/>
    <w:p w14:paraId="68D38CE0" w14:textId="77777777" w:rsidR="001A23F6" w:rsidRPr="001C4167" w:rsidRDefault="001A23F6" w:rsidP="00DA099A">
      <w:pPr>
        <w:keepLines/>
        <w:tabs>
          <w:tab w:val="left" w:pos="4320"/>
        </w:tabs>
        <w:spacing w:before="360" w:after="480"/>
      </w:pPr>
    </w:p>
    <w:p w14:paraId="68D38CE1" w14:textId="77777777" w:rsidR="001A23F6" w:rsidRPr="001C4167" w:rsidRDefault="001A23F6" w:rsidP="00DA099A">
      <w:pPr>
        <w:keepLines/>
        <w:tabs>
          <w:tab w:val="left" w:pos="4320"/>
        </w:tabs>
        <w:spacing w:before="360" w:after="480"/>
      </w:pPr>
    </w:p>
    <w:p w14:paraId="68D38CE2" w14:textId="77777777" w:rsidR="001A23F6" w:rsidRPr="001C4167" w:rsidRDefault="001A23F6" w:rsidP="00DA099A">
      <w:pPr>
        <w:keepLines/>
        <w:tabs>
          <w:tab w:val="left" w:pos="4320"/>
        </w:tabs>
        <w:spacing w:before="360" w:after="480"/>
      </w:pPr>
    </w:p>
    <w:sdt>
      <w:sdtPr>
        <w:rPr>
          <w:rFonts w:ascii="Times New Roman" w:eastAsia="MS Mincho" w:hAnsi="Times New Roman" w:cs="Times New Roman"/>
          <w:b w:val="0"/>
          <w:bCs w:val="0"/>
          <w:color w:val="auto"/>
          <w:sz w:val="24"/>
          <w:szCs w:val="24"/>
          <w:lang w:eastAsia="en-US"/>
        </w:rPr>
        <w:id w:val="-2050367"/>
        <w:docPartObj>
          <w:docPartGallery w:val="Table of Contents"/>
          <w:docPartUnique/>
        </w:docPartObj>
      </w:sdtPr>
      <w:sdtEndPr/>
      <w:sdtContent>
        <w:p w14:paraId="0216590D" w14:textId="77777777" w:rsidR="0004494B" w:rsidRDefault="00983C75" w:rsidP="00983C75">
          <w:pPr>
            <w:pStyle w:val="TOCHeading"/>
            <w:jc w:val="center"/>
            <w:rPr>
              <w:noProof/>
            </w:rPr>
          </w:pPr>
          <w:r w:rsidRPr="001C4167">
            <w:rPr>
              <w:sz w:val="36"/>
              <w:szCs w:val="36"/>
              <w:u w:val="single"/>
            </w:rPr>
            <w:t>Contents</w:t>
          </w:r>
          <w:r w:rsidRPr="001C4167">
            <w:fldChar w:fldCharType="begin"/>
          </w:r>
          <w:r w:rsidRPr="001C4167">
            <w:instrText xml:space="preserve"> TOC \o "1-3" \h \z \u </w:instrText>
          </w:r>
          <w:r w:rsidRPr="001C4167">
            <w:fldChar w:fldCharType="separate"/>
          </w:r>
        </w:p>
        <w:p w14:paraId="2E62FB33" w14:textId="77777777" w:rsidR="0004494B" w:rsidRDefault="0004494B">
          <w:pPr>
            <w:pStyle w:val="TOC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caps w:val="0"/>
              <w:noProof/>
              <w:sz w:val="22"/>
              <w:szCs w:val="22"/>
            </w:rPr>
          </w:pPr>
          <w:hyperlink w:anchor="_Toc399406875" w:history="1">
            <w:r w:rsidRPr="009619A6">
              <w:rPr>
                <w:rStyle w:val="Hyperlink"/>
                <w:noProof/>
              </w:rPr>
              <w:t>Document Information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_Toc399406875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4BA534" w14:textId="77777777" w:rsidR="0004494B" w:rsidRDefault="0004494B">
          <w:pPr>
            <w:pStyle w:val="TOC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caps w:val="0"/>
              <w:noProof/>
              <w:sz w:val="22"/>
              <w:szCs w:val="22"/>
            </w:rPr>
          </w:pPr>
          <w:hyperlink w:anchor="_Toc399406876" w:history="1">
            <w:r w:rsidRPr="009619A6">
              <w:rPr>
                <w:rStyle w:val="Hyperlink"/>
                <w:noProof/>
              </w:rPr>
              <w:t>Revision History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_Toc399406876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0D85EC" w14:textId="77777777" w:rsidR="0004494B" w:rsidRDefault="0004494B">
          <w:pPr>
            <w:pStyle w:val="TOC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caps w:val="0"/>
              <w:noProof/>
              <w:sz w:val="22"/>
              <w:szCs w:val="22"/>
            </w:rPr>
          </w:pPr>
          <w:hyperlink w:anchor="_Toc399406877" w:history="1">
            <w:r w:rsidRPr="009619A6">
              <w:rPr>
                <w:rStyle w:val="Hyperlink"/>
                <w:noProof/>
              </w:rPr>
              <w:t>1.1.1 De-registration Follow up Action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_Toc399406877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37F185" w14:textId="3FE7EC68" w:rsidR="00983C75" w:rsidRPr="001C4167" w:rsidRDefault="00983C75">
          <w:r w:rsidRPr="001C4167">
            <w:rPr>
              <w:b/>
              <w:bCs/>
            </w:rPr>
            <w:fldChar w:fldCharType="end"/>
          </w:r>
        </w:p>
      </w:sdtContent>
    </w:sdt>
    <w:p w14:paraId="68D38CEE" w14:textId="20B9573B" w:rsidR="00F71901" w:rsidRPr="001C4167" w:rsidRDefault="00F71901" w:rsidP="00F71901">
      <w:pPr>
        <w:keepLines/>
        <w:tabs>
          <w:tab w:val="left" w:pos="4320"/>
        </w:tabs>
        <w:spacing w:before="360" w:after="480"/>
      </w:pPr>
    </w:p>
    <w:p w14:paraId="68D38CEF" w14:textId="77777777" w:rsidR="00F71901" w:rsidRPr="001C4167" w:rsidRDefault="00F71901" w:rsidP="00F71901">
      <w:pPr>
        <w:keepLines/>
        <w:tabs>
          <w:tab w:val="left" w:pos="4320"/>
        </w:tabs>
        <w:spacing w:before="360" w:after="480"/>
      </w:pPr>
    </w:p>
    <w:p w14:paraId="68D38CF0" w14:textId="77777777" w:rsidR="00F71901" w:rsidRPr="001C4167" w:rsidRDefault="00F71901" w:rsidP="00F71901">
      <w:pPr>
        <w:keepLines/>
        <w:tabs>
          <w:tab w:val="left" w:pos="4320"/>
        </w:tabs>
        <w:spacing w:before="360" w:after="480"/>
      </w:pPr>
    </w:p>
    <w:p w14:paraId="68D38CF1" w14:textId="77777777" w:rsidR="00F71901" w:rsidRPr="001C4167" w:rsidRDefault="00F71901" w:rsidP="00F71901">
      <w:pPr>
        <w:keepLines/>
        <w:tabs>
          <w:tab w:val="left" w:pos="4320"/>
        </w:tabs>
        <w:spacing w:before="360" w:after="480"/>
      </w:pPr>
    </w:p>
    <w:p w14:paraId="68D38CF2" w14:textId="77777777" w:rsidR="00F71901" w:rsidRPr="001C4167" w:rsidRDefault="00F71901" w:rsidP="00F71901">
      <w:pPr>
        <w:keepLines/>
        <w:tabs>
          <w:tab w:val="left" w:pos="4320"/>
        </w:tabs>
        <w:spacing w:before="360" w:after="480"/>
      </w:pPr>
    </w:p>
    <w:p w14:paraId="68D38CF3" w14:textId="77777777" w:rsidR="00F71901" w:rsidRPr="001C4167" w:rsidRDefault="00F71901" w:rsidP="00F71901">
      <w:pPr>
        <w:keepLines/>
        <w:tabs>
          <w:tab w:val="left" w:pos="4320"/>
        </w:tabs>
        <w:spacing w:before="360" w:after="480"/>
      </w:pPr>
    </w:p>
    <w:p w14:paraId="68D38CF4" w14:textId="77777777" w:rsidR="00F71901" w:rsidRPr="001C4167" w:rsidRDefault="00F71901" w:rsidP="00F71901">
      <w:pPr>
        <w:keepLines/>
        <w:tabs>
          <w:tab w:val="left" w:pos="4320"/>
        </w:tabs>
        <w:spacing w:before="360" w:after="480"/>
      </w:pPr>
    </w:p>
    <w:p w14:paraId="68D38CF5" w14:textId="77777777" w:rsidR="00F71901" w:rsidRPr="001C4167" w:rsidRDefault="00F71901" w:rsidP="00F71901">
      <w:pPr>
        <w:keepLines/>
        <w:tabs>
          <w:tab w:val="left" w:pos="4320"/>
        </w:tabs>
        <w:spacing w:before="360" w:after="480"/>
      </w:pPr>
    </w:p>
    <w:p w14:paraId="68D38CF6" w14:textId="77777777" w:rsidR="00F71901" w:rsidRPr="001C4167" w:rsidRDefault="00F71901" w:rsidP="00F71901">
      <w:pPr>
        <w:keepLines/>
        <w:tabs>
          <w:tab w:val="left" w:pos="4320"/>
        </w:tabs>
        <w:spacing w:before="360" w:after="480"/>
      </w:pPr>
    </w:p>
    <w:p w14:paraId="68D38CF7" w14:textId="77777777" w:rsidR="00F71901" w:rsidRPr="001C4167" w:rsidRDefault="00F71901" w:rsidP="00F71901">
      <w:pPr>
        <w:keepLines/>
        <w:tabs>
          <w:tab w:val="left" w:pos="4320"/>
        </w:tabs>
        <w:spacing w:before="360" w:after="480"/>
      </w:pPr>
    </w:p>
    <w:p w14:paraId="68D38CF8" w14:textId="77777777" w:rsidR="00F71901" w:rsidRPr="001C4167" w:rsidRDefault="00F71901" w:rsidP="00F71901">
      <w:pPr>
        <w:keepLines/>
        <w:tabs>
          <w:tab w:val="left" w:pos="4320"/>
        </w:tabs>
        <w:spacing w:before="360" w:after="480"/>
      </w:pPr>
    </w:p>
    <w:p w14:paraId="68D38CF9" w14:textId="77777777" w:rsidR="009279A3" w:rsidRPr="001C4167" w:rsidRDefault="009279A3" w:rsidP="00F71901">
      <w:pPr>
        <w:keepLines/>
        <w:tabs>
          <w:tab w:val="left" w:pos="4320"/>
        </w:tabs>
        <w:spacing w:before="360" w:after="480"/>
        <w:rPr>
          <w:rFonts w:ascii="Arial" w:hAnsi="Arial" w:cs="Arial"/>
          <w:b/>
          <w:sz w:val="48"/>
        </w:rPr>
      </w:pPr>
    </w:p>
    <w:p w14:paraId="68D38CFB" w14:textId="37B5896B" w:rsidR="00DA099A" w:rsidRPr="001C4167" w:rsidRDefault="009D39F9" w:rsidP="00983C75">
      <w:pPr>
        <w:keepLines/>
        <w:tabs>
          <w:tab w:val="left" w:pos="4320"/>
        </w:tabs>
        <w:spacing w:before="360" w:after="480"/>
        <w:rPr>
          <w:rFonts w:ascii="Arial" w:hAnsi="Arial" w:cs="Arial"/>
          <w:b/>
          <w:sz w:val="48"/>
        </w:rPr>
      </w:pPr>
      <w:r w:rsidRPr="009D39F9">
        <w:rPr>
          <w:rFonts w:ascii="Arial" w:hAnsi="Arial" w:cs="Arial"/>
          <w:b/>
          <w:sz w:val="48"/>
        </w:rPr>
        <w:lastRenderedPageBreak/>
        <w:t>PROJECT</w:t>
      </w:r>
      <w:r w:rsidR="00084935">
        <w:rPr>
          <w:rFonts w:ascii="Arial" w:hAnsi="Arial" w:cs="Arial"/>
          <w:b/>
          <w:sz w:val="48"/>
        </w:rPr>
        <w:t>:</w:t>
      </w:r>
      <w:r w:rsidRPr="009D39F9">
        <w:rPr>
          <w:rFonts w:ascii="Arial" w:hAnsi="Arial" w:cs="Arial"/>
          <w:b/>
          <w:sz w:val="48"/>
        </w:rPr>
        <w:t xml:space="preserve"> SE – De-registration Follow-up Action </w:t>
      </w:r>
      <w:proofErr w:type="spellStart"/>
      <w:r w:rsidRPr="009D39F9">
        <w:rPr>
          <w:rFonts w:ascii="Arial" w:hAnsi="Arial" w:cs="Arial"/>
          <w:b/>
          <w:sz w:val="48"/>
        </w:rPr>
        <w:t>Config</w:t>
      </w:r>
      <w:proofErr w:type="spellEnd"/>
      <w:r w:rsidRPr="001C4167">
        <w:rPr>
          <w:rFonts w:ascii="Arial" w:hAnsi="Arial" w:cs="Arial"/>
          <w:b/>
          <w:sz w:val="48"/>
        </w:rPr>
        <w:t xml:space="preserve"> </w:t>
      </w:r>
      <w:r w:rsidR="00C450D6" w:rsidRPr="001C4167">
        <w:rPr>
          <w:rFonts w:ascii="Arial" w:hAnsi="Arial" w:cs="Arial"/>
          <w:b/>
          <w:sz w:val="48"/>
        </w:rPr>
        <w:fldChar w:fldCharType="begin"/>
      </w:r>
      <w:r w:rsidR="00DA099A" w:rsidRPr="001C4167">
        <w:rPr>
          <w:rFonts w:ascii="Arial" w:hAnsi="Arial" w:cs="Arial"/>
          <w:b/>
          <w:sz w:val="48"/>
        </w:rPr>
        <w:instrText xml:space="preserve"> TC " </w:instrText>
      </w:r>
      <w:bookmarkStart w:id="6" w:name="_Toc265669634"/>
      <w:r w:rsidR="00DA099A" w:rsidRPr="001C4167">
        <w:rPr>
          <w:rFonts w:ascii="Arial" w:hAnsi="Arial" w:cs="Arial"/>
          <w:b/>
          <w:sz w:val="48"/>
        </w:rPr>
        <w:instrText>Manufacturing Project</w:instrText>
      </w:r>
      <w:bookmarkEnd w:id="6"/>
      <w:r w:rsidR="00DA099A" w:rsidRPr="001C4167">
        <w:rPr>
          <w:rFonts w:ascii="Arial" w:hAnsi="Arial" w:cs="Arial"/>
          <w:b/>
          <w:sz w:val="48"/>
        </w:rPr>
        <w:instrText xml:space="preserve">"\fC \fB \l 1 \* MERGEFORMAT </w:instrText>
      </w:r>
      <w:r w:rsidR="00C450D6" w:rsidRPr="001C4167">
        <w:rPr>
          <w:rFonts w:ascii="Arial" w:hAnsi="Arial" w:cs="Arial"/>
          <w:b/>
          <w:sz w:val="48"/>
        </w:rPr>
        <w:fldChar w:fldCharType="end"/>
      </w:r>
      <w:r w:rsidR="00C450D6" w:rsidRPr="001C4167">
        <w:rPr>
          <w:rFonts w:ascii="Arial" w:hAnsi="Arial" w:cs="Arial"/>
          <w:b/>
          <w:sz w:val="36"/>
        </w:rPr>
        <w:fldChar w:fldCharType="begin"/>
      </w:r>
      <w:r w:rsidR="00DA099A" w:rsidRPr="001C4167">
        <w:rPr>
          <w:rFonts w:ascii="Arial" w:hAnsi="Arial" w:cs="Arial"/>
          <w:b/>
          <w:sz w:val="36"/>
        </w:rPr>
        <w:instrText xml:space="preserve"> TC "</w:instrText>
      </w:r>
      <w:bookmarkStart w:id="7" w:name="_Toc265669635"/>
      <w:r w:rsidR="00DA099A" w:rsidRPr="001C4167">
        <w:rPr>
          <w:rFonts w:ascii="Arial" w:hAnsi="Arial" w:cs="Arial"/>
          <w:b/>
          <w:sz w:val="36"/>
        </w:rPr>
        <w:instrText>1 Business Scenarios</w:instrText>
      </w:r>
      <w:bookmarkEnd w:id="7"/>
      <w:r w:rsidR="00DA099A" w:rsidRPr="001C4167">
        <w:rPr>
          <w:rFonts w:ascii="Arial" w:hAnsi="Arial" w:cs="Arial"/>
          <w:b/>
          <w:sz w:val="36"/>
        </w:rPr>
        <w:instrText xml:space="preserve">"\fC \fB \l 2 \* MERGEFORMAT </w:instrText>
      </w:r>
      <w:r w:rsidR="00C450D6" w:rsidRPr="001C4167">
        <w:rPr>
          <w:rFonts w:ascii="Arial" w:hAnsi="Arial" w:cs="Arial"/>
          <w:b/>
          <w:sz w:val="36"/>
        </w:rPr>
        <w:fldChar w:fldCharType="end"/>
      </w:r>
    </w:p>
    <w:p w14:paraId="68D38CFC" w14:textId="5113F121" w:rsidR="00DA099A" w:rsidRPr="001C4167" w:rsidRDefault="00DA099A" w:rsidP="00983C75">
      <w:pPr>
        <w:pStyle w:val="Heading1"/>
        <w:rPr>
          <w:lang w:val="en-US"/>
        </w:rPr>
      </w:pPr>
      <w:bookmarkStart w:id="8" w:name="_Toc399406877"/>
      <w:r w:rsidRPr="001C4167">
        <w:rPr>
          <w:lang w:val="en-US"/>
        </w:rPr>
        <w:t xml:space="preserve">1.1.1 </w:t>
      </w:r>
      <w:r w:rsidR="00084935">
        <w:rPr>
          <w:lang w:val="en-US"/>
        </w:rPr>
        <w:t>De-registration Follow up Action</w:t>
      </w:r>
      <w:bookmarkEnd w:id="8"/>
      <w:r w:rsidR="00983C75" w:rsidRPr="001C4167">
        <w:rPr>
          <w:lang w:val="en-US"/>
        </w:rPr>
        <w:t xml:space="preserve">  </w:t>
      </w:r>
      <w:r w:rsidR="00C450D6" w:rsidRPr="001C4167">
        <w:rPr>
          <w:lang w:val="en-US"/>
        </w:rPr>
        <w:fldChar w:fldCharType="begin"/>
      </w:r>
      <w:r w:rsidRPr="001C4167">
        <w:rPr>
          <w:lang w:val="en-US"/>
        </w:rPr>
        <w:instrText xml:space="preserve"> TC "</w:instrText>
      </w:r>
      <w:bookmarkStart w:id="9" w:name="_Toc265669637"/>
      <w:r w:rsidRPr="001C4167">
        <w:rPr>
          <w:lang w:val="en-US"/>
        </w:rPr>
        <w:instrText>1.1.1 Organizational Units</w:instrText>
      </w:r>
      <w:bookmarkEnd w:id="9"/>
      <w:r w:rsidRPr="001C4167">
        <w:rPr>
          <w:lang w:val="en-US"/>
        </w:rPr>
        <w:instrText xml:space="preserve">"\fC \fB \l 4 \* MERGEFORMAT </w:instrText>
      </w:r>
      <w:r w:rsidR="00C450D6" w:rsidRPr="001C4167">
        <w:rPr>
          <w:lang w:val="en-US"/>
        </w:rPr>
        <w:fldChar w:fldCharType="end"/>
      </w:r>
    </w:p>
    <w:p w14:paraId="68D38CFD" w14:textId="77777777" w:rsidR="00DA099A" w:rsidRPr="001C4167" w:rsidRDefault="00C450D6" w:rsidP="00DA099A">
      <w:pPr>
        <w:spacing w:before="120" w:after="120"/>
        <w:outlineLvl w:val="4"/>
        <w:rPr>
          <w:rFonts w:ascii="Arial" w:hAnsi="Arial" w:cs="Arial"/>
          <w:b/>
          <w:sz w:val="20"/>
        </w:rPr>
      </w:pPr>
      <w:r w:rsidRPr="001C4167">
        <w:rPr>
          <w:rFonts w:ascii="Arial" w:hAnsi="Arial" w:cs="Arial"/>
          <w:b/>
          <w:sz w:val="20"/>
        </w:rPr>
        <w:fldChar w:fldCharType="begin"/>
      </w:r>
      <w:r w:rsidR="00DA099A" w:rsidRPr="001C4167">
        <w:rPr>
          <w:rFonts w:ascii="Arial" w:hAnsi="Arial" w:cs="Arial"/>
          <w:b/>
          <w:sz w:val="20"/>
        </w:rPr>
        <w:instrText xml:space="preserve"> TC "</w:instrText>
      </w:r>
      <w:bookmarkStart w:id="10" w:name="_Toc265669638"/>
      <w:r w:rsidR="00DA099A" w:rsidRPr="001C4167">
        <w:rPr>
          <w:rFonts w:ascii="Arial" w:hAnsi="Arial" w:cs="Arial"/>
          <w:b/>
          <w:sz w:val="20"/>
        </w:rPr>
        <w:instrText>1.1.1.1 Purchasing Group</w:instrText>
      </w:r>
      <w:bookmarkEnd w:id="10"/>
      <w:r w:rsidR="00DA099A" w:rsidRPr="001C4167">
        <w:rPr>
          <w:rFonts w:ascii="Arial" w:hAnsi="Arial" w:cs="Arial"/>
          <w:b/>
          <w:sz w:val="20"/>
        </w:rPr>
        <w:instrText xml:space="preserve">"\fC \fB \l 5 \* MERGEFORMAT </w:instrText>
      </w:r>
      <w:r w:rsidRPr="001C4167">
        <w:rPr>
          <w:rFonts w:ascii="Arial" w:hAnsi="Arial" w:cs="Arial"/>
          <w:b/>
          <w:sz w:val="20"/>
        </w:rPr>
        <w:fldChar w:fldCharType="end"/>
      </w:r>
    </w:p>
    <w:p w14:paraId="68D38CFE" w14:textId="4BC6C3FF" w:rsidR="00DA099A" w:rsidRPr="001C4167" w:rsidRDefault="00DA099A" w:rsidP="00DA099A">
      <w:pPr>
        <w:tabs>
          <w:tab w:val="left" w:pos="5760"/>
        </w:tabs>
        <w:spacing w:before="60"/>
        <w:ind w:left="5760" w:hanging="5760"/>
        <w:outlineLvl w:val="4"/>
        <w:rPr>
          <w:rFonts w:ascii="Arial" w:hAnsi="Arial" w:cs="Arial"/>
          <w:sz w:val="20"/>
        </w:rPr>
      </w:pPr>
      <w:r w:rsidRPr="001C4167">
        <w:rPr>
          <w:rFonts w:ascii="Arial" w:hAnsi="Arial" w:cs="Arial"/>
          <w:b/>
          <w:sz w:val="20"/>
          <w:u w:val="single"/>
        </w:rPr>
        <w:t xml:space="preserve">Type: </w:t>
      </w:r>
      <w:r w:rsidR="008150E4" w:rsidRPr="001C4167">
        <w:rPr>
          <w:rFonts w:ascii="Arial" w:hAnsi="Arial" w:cs="Arial"/>
          <w:b/>
          <w:sz w:val="20"/>
        </w:rPr>
        <w:t xml:space="preserve"> </w:t>
      </w:r>
      <w:r w:rsidR="00533E68" w:rsidRPr="001C4167">
        <w:rPr>
          <w:rFonts w:ascii="Arial" w:hAnsi="Arial" w:cs="Arial"/>
          <w:b/>
          <w:sz w:val="20"/>
        </w:rPr>
        <w:t xml:space="preserve">Configuration </w:t>
      </w:r>
      <w:r w:rsidR="00F71901" w:rsidRPr="001C4167">
        <w:rPr>
          <w:rFonts w:ascii="Arial" w:hAnsi="Arial" w:cs="Arial"/>
          <w:sz w:val="20"/>
        </w:rPr>
        <w:tab/>
      </w:r>
    </w:p>
    <w:p w14:paraId="68D38CFF" w14:textId="77777777" w:rsidR="00DA099A" w:rsidRPr="001C4167" w:rsidRDefault="00DA099A" w:rsidP="00DA099A">
      <w:pPr>
        <w:tabs>
          <w:tab w:val="left" w:pos="5760"/>
        </w:tabs>
        <w:spacing w:before="60"/>
        <w:ind w:left="5760" w:hanging="5760"/>
        <w:outlineLvl w:val="4"/>
        <w:rPr>
          <w:rFonts w:ascii="Arial" w:hAnsi="Arial" w:cs="Arial"/>
          <w:sz w:val="20"/>
        </w:rPr>
      </w:pPr>
      <w:r w:rsidRPr="001C4167">
        <w:rPr>
          <w:rFonts w:ascii="Arial" w:hAnsi="Arial" w:cs="Arial"/>
          <w:b/>
          <w:sz w:val="20"/>
          <w:u w:val="single"/>
        </w:rPr>
        <w:t xml:space="preserve">Logical Component: </w:t>
      </w:r>
      <w:r w:rsidR="008150E4" w:rsidRPr="001C4167">
        <w:rPr>
          <w:rFonts w:ascii="Arial" w:hAnsi="Arial" w:cs="Arial"/>
          <w:b/>
          <w:sz w:val="20"/>
        </w:rPr>
        <w:t xml:space="preserve"> N/A</w:t>
      </w:r>
      <w:r w:rsidR="00F71901" w:rsidRPr="001C4167">
        <w:rPr>
          <w:rFonts w:ascii="Arial" w:hAnsi="Arial" w:cs="Arial"/>
          <w:sz w:val="20"/>
        </w:rPr>
        <w:tab/>
      </w:r>
    </w:p>
    <w:p w14:paraId="68D38D00" w14:textId="2359FE08" w:rsidR="00DA099A" w:rsidRPr="001C4167" w:rsidRDefault="00DA099A" w:rsidP="00DA099A">
      <w:pPr>
        <w:tabs>
          <w:tab w:val="left" w:pos="5760"/>
        </w:tabs>
        <w:spacing w:before="60"/>
        <w:ind w:left="5760" w:hanging="5760"/>
        <w:outlineLvl w:val="4"/>
        <w:rPr>
          <w:rFonts w:ascii="Arial" w:hAnsi="Arial" w:cs="Arial"/>
          <w:sz w:val="20"/>
        </w:rPr>
      </w:pPr>
      <w:r w:rsidRPr="001C4167">
        <w:rPr>
          <w:rFonts w:ascii="Arial" w:hAnsi="Arial" w:cs="Arial"/>
          <w:b/>
          <w:sz w:val="20"/>
          <w:u w:val="single"/>
        </w:rPr>
        <w:t xml:space="preserve">Object: </w:t>
      </w:r>
      <w:r w:rsidR="008150E4" w:rsidRPr="001C4167">
        <w:rPr>
          <w:rFonts w:ascii="Arial" w:hAnsi="Arial" w:cs="Arial"/>
          <w:b/>
          <w:sz w:val="20"/>
        </w:rPr>
        <w:t xml:space="preserve"> </w:t>
      </w:r>
      <w:r w:rsidR="00F71901" w:rsidRPr="001C4167">
        <w:rPr>
          <w:rFonts w:ascii="Arial" w:hAnsi="Arial" w:cs="Arial"/>
          <w:sz w:val="20"/>
        </w:rPr>
        <w:tab/>
      </w:r>
    </w:p>
    <w:p w14:paraId="68D38D01" w14:textId="39923F25" w:rsidR="00DA099A" w:rsidRPr="001C4167" w:rsidRDefault="00DA099A" w:rsidP="00DA099A">
      <w:pPr>
        <w:tabs>
          <w:tab w:val="left" w:pos="5760"/>
        </w:tabs>
        <w:spacing w:before="60"/>
        <w:ind w:left="5760" w:hanging="5760"/>
        <w:outlineLvl w:val="4"/>
        <w:rPr>
          <w:rFonts w:ascii="Arial" w:hAnsi="Arial" w:cs="Arial"/>
          <w:sz w:val="20"/>
        </w:rPr>
      </w:pPr>
      <w:r w:rsidRPr="001C4167">
        <w:rPr>
          <w:rFonts w:ascii="Arial" w:hAnsi="Arial" w:cs="Arial"/>
          <w:b/>
          <w:sz w:val="20"/>
          <w:u w:val="single"/>
        </w:rPr>
        <w:t xml:space="preserve">Name: </w:t>
      </w:r>
      <w:r w:rsidR="008150E4" w:rsidRPr="001C4167">
        <w:rPr>
          <w:rFonts w:ascii="Arial" w:hAnsi="Arial" w:cs="Arial"/>
          <w:b/>
          <w:sz w:val="20"/>
        </w:rPr>
        <w:t xml:space="preserve">  </w:t>
      </w:r>
      <w:r w:rsidR="00F71901" w:rsidRPr="001C4167">
        <w:rPr>
          <w:rFonts w:ascii="Arial" w:hAnsi="Arial" w:cs="Arial"/>
          <w:sz w:val="20"/>
        </w:rPr>
        <w:tab/>
      </w:r>
    </w:p>
    <w:p w14:paraId="68D38D02" w14:textId="77777777" w:rsidR="00DA099A" w:rsidRPr="001C4167" w:rsidRDefault="00DA099A" w:rsidP="00DA099A">
      <w:pPr>
        <w:tabs>
          <w:tab w:val="left" w:pos="5760"/>
        </w:tabs>
        <w:spacing w:before="60"/>
        <w:ind w:left="5760" w:hanging="5760"/>
        <w:outlineLvl w:val="4"/>
        <w:rPr>
          <w:rFonts w:ascii="Arial" w:hAnsi="Arial" w:cs="Arial"/>
          <w:b/>
          <w:sz w:val="20"/>
          <w:u w:val="single"/>
        </w:rPr>
      </w:pP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358"/>
        <w:gridCol w:w="1440"/>
        <w:gridCol w:w="1710"/>
        <w:gridCol w:w="2430"/>
        <w:gridCol w:w="1968"/>
      </w:tblGrid>
      <w:tr w:rsidR="00DA099A" w:rsidRPr="001C4167" w14:paraId="68D38D05" w14:textId="77777777" w:rsidTr="009A577E">
        <w:tc>
          <w:tcPr>
            <w:tcW w:w="2358" w:type="dxa"/>
          </w:tcPr>
          <w:p w14:paraId="68D38D03" w14:textId="77777777" w:rsidR="00DA099A" w:rsidRPr="001C4167" w:rsidRDefault="00DA099A" w:rsidP="004F3FB4">
            <w:pPr>
              <w:rPr>
                <w:b/>
              </w:rPr>
            </w:pPr>
            <w:r w:rsidRPr="001C4167">
              <w:rPr>
                <w:b/>
              </w:rPr>
              <w:t>Solution Manager Sub-Process Path:</w:t>
            </w:r>
          </w:p>
        </w:tc>
        <w:tc>
          <w:tcPr>
            <w:tcW w:w="7548" w:type="dxa"/>
            <w:gridSpan w:val="4"/>
          </w:tcPr>
          <w:p w14:paraId="072D2246" w14:textId="23A62579" w:rsidR="00174E0E" w:rsidRPr="001C4167" w:rsidRDefault="00174E0E" w:rsidP="006A121E">
            <w:pPr>
              <w:pStyle w:val="Header"/>
              <w:rPr>
                <w:b/>
              </w:rPr>
            </w:pPr>
            <w:r w:rsidRPr="001C4167">
              <w:rPr>
                <w:b/>
              </w:rPr>
              <w:t xml:space="preserve">Component - </w:t>
            </w:r>
          </w:p>
          <w:p w14:paraId="37F84682" w14:textId="29D6A3F9" w:rsidR="0004494B" w:rsidRDefault="00174E0E" w:rsidP="0004494B">
            <w:pPr>
              <w:pStyle w:val="Header"/>
              <w:rPr>
                <w:b/>
              </w:rPr>
            </w:pPr>
            <w:r w:rsidRPr="001C4167">
              <w:rPr>
                <w:b/>
              </w:rPr>
              <w:t xml:space="preserve">View </w:t>
            </w:r>
            <w:r w:rsidR="0004494B">
              <w:rPr>
                <w:b/>
              </w:rPr>
              <w:t>–</w:t>
            </w:r>
            <w:r w:rsidRPr="001C4167">
              <w:rPr>
                <w:b/>
              </w:rPr>
              <w:t xml:space="preserve"> </w:t>
            </w:r>
          </w:p>
          <w:p w14:paraId="68D38D04" w14:textId="4AB5C1DE" w:rsidR="00174E0E" w:rsidRPr="001C4167" w:rsidRDefault="00174E0E" w:rsidP="0004494B">
            <w:pPr>
              <w:pStyle w:val="Header"/>
              <w:rPr>
                <w:b/>
              </w:rPr>
            </w:pPr>
            <w:r w:rsidRPr="001C4167">
              <w:rPr>
                <w:b/>
              </w:rPr>
              <w:t xml:space="preserve">Object Subtype – </w:t>
            </w:r>
          </w:p>
        </w:tc>
      </w:tr>
      <w:tr w:rsidR="00DA099A" w:rsidRPr="001C4167" w14:paraId="68D38D08" w14:textId="77777777" w:rsidTr="009A577E">
        <w:tc>
          <w:tcPr>
            <w:tcW w:w="2358" w:type="dxa"/>
          </w:tcPr>
          <w:p w14:paraId="68D38D06" w14:textId="77777777" w:rsidR="00DA099A" w:rsidRPr="001C4167" w:rsidRDefault="00DA099A" w:rsidP="004F3FB4">
            <w:pPr>
              <w:rPr>
                <w:b/>
              </w:rPr>
            </w:pPr>
            <w:r w:rsidRPr="001C4167">
              <w:rPr>
                <w:b/>
              </w:rPr>
              <w:t>Document Name:</w:t>
            </w:r>
          </w:p>
        </w:tc>
        <w:tc>
          <w:tcPr>
            <w:tcW w:w="7548" w:type="dxa"/>
            <w:gridSpan w:val="4"/>
          </w:tcPr>
          <w:p w14:paraId="68D38D07" w14:textId="3A8D3493" w:rsidR="00DA099A" w:rsidRPr="001C4167" w:rsidRDefault="00DA099A" w:rsidP="004F3FB4">
            <w:pPr>
              <w:rPr>
                <w:b/>
              </w:rPr>
            </w:pPr>
          </w:p>
        </w:tc>
      </w:tr>
      <w:tr w:rsidR="00DA099A" w:rsidRPr="001C4167" w14:paraId="68D38D0D" w14:textId="77777777" w:rsidTr="009A577E">
        <w:tc>
          <w:tcPr>
            <w:tcW w:w="2358" w:type="dxa"/>
            <w:tcBorders>
              <w:bottom w:val="single" w:sz="4" w:space="0" w:color="auto"/>
            </w:tcBorders>
          </w:tcPr>
          <w:p w14:paraId="68D38D09" w14:textId="77777777" w:rsidR="00DA099A" w:rsidRPr="001C4167" w:rsidRDefault="00DA099A" w:rsidP="004F3FB4">
            <w:pPr>
              <w:rPr>
                <w:b/>
              </w:rPr>
            </w:pPr>
            <w:r w:rsidRPr="001C4167">
              <w:rPr>
                <w:b/>
              </w:rPr>
              <w:t>Created By:</w:t>
            </w:r>
          </w:p>
        </w:tc>
        <w:tc>
          <w:tcPr>
            <w:tcW w:w="3150" w:type="dxa"/>
            <w:gridSpan w:val="2"/>
            <w:tcBorders>
              <w:bottom w:val="single" w:sz="4" w:space="0" w:color="auto"/>
            </w:tcBorders>
          </w:tcPr>
          <w:p w14:paraId="68D38D0A" w14:textId="45F007F6" w:rsidR="00DA099A" w:rsidRPr="001C4167" w:rsidRDefault="00084935" w:rsidP="004F3FB4">
            <w:r>
              <w:t>Legodile Kwapa</w:t>
            </w:r>
            <w:r w:rsidR="00533E68" w:rsidRPr="001C4167">
              <w:t xml:space="preserve"> </w:t>
            </w:r>
          </w:p>
        </w:tc>
        <w:tc>
          <w:tcPr>
            <w:tcW w:w="2430" w:type="dxa"/>
            <w:tcBorders>
              <w:bottom w:val="single" w:sz="4" w:space="0" w:color="auto"/>
            </w:tcBorders>
          </w:tcPr>
          <w:p w14:paraId="68D38D0B" w14:textId="77777777" w:rsidR="00DA099A" w:rsidRPr="001C4167" w:rsidRDefault="00DA099A" w:rsidP="004F3FB4">
            <w:pPr>
              <w:rPr>
                <w:b/>
              </w:rPr>
            </w:pPr>
            <w:r w:rsidRPr="001C4167">
              <w:rPr>
                <w:b/>
              </w:rPr>
              <w:t>Date Created:</w:t>
            </w:r>
          </w:p>
        </w:tc>
        <w:tc>
          <w:tcPr>
            <w:tcW w:w="1968" w:type="dxa"/>
            <w:tcBorders>
              <w:bottom w:val="single" w:sz="4" w:space="0" w:color="auto"/>
            </w:tcBorders>
          </w:tcPr>
          <w:p w14:paraId="68D38D0C" w14:textId="65257867" w:rsidR="00DA099A" w:rsidRPr="001C4167" w:rsidRDefault="00084935" w:rsidP="00084935">
            <w:pPr>
              <w:rPr>
                <w:b/>
              </w:rPr>
            </w:pPr>
            <w:r>
              <w:rPr>
                <w:b/>
              </w:rPr>
              <w:t>9</w:t>
            </w:r>
            <w:r w:rsidR="006E48FD" w:rsidRPr="001C4167">
              <w:rPr>
                <w:b/>
              </w:rPr>
              <w:t>/</w:t>
            </w:r>
            <w:r>
              <w:rPr>
                <w:b/>
              </w:rPr>
              <w:t>18</w:t>
            </w:r>
            <w:r w:rsidR="00533E68" w:rsidRPr="001C4167">
              <w:rPr>
                <w:b/>
              </w:rPr>
              <w:t>/2014</w:t>
            </w:r>
          </w:p>
        </w:tc>
      </w:tr>
      <w:tr w:rsidR="00DA099A" w:rsidRPr="001C4167" w14:paraId="68D38D0F" w14:textId="77777777" w:rsidTr="009A577E">
        <w:tc>
          <w:tcPr>
            <w:tcW w:w="9906" w:type="dxa"/>
            <w:gridSpan w:val="5"/>
            <w:shd w:val="clear" w:color="auto" w:fill="CCFFFF"/>
          </w:tcPr>
          <w:p w14:paraId="68D38D0E" w14:textId="77777777" w:rsidR="00DA099A" w:rsidRPr="001C4167" w:rsidRDefault="00DA099A" w:rsidP="004F3FB4">
            <w:pPr>
              <w:rPr>
                <w:b/>
              </w:rPr>
            </w:pPr>
            <w:r w:rsidRPr="001C4167">
              <w:rPr>
                <w:b/>
              </w:rPr>
              <w:t>Change History:</w:t>
            </w:r>
          </w:p>
        </w:tc>
      </w:tr>
      <w:tr w:rsidR="00DA099A" w:rsidRPr="001C4167" w14:paraId="68D38D15" w14:textId="77777777" w:rsidTr="009A577E">
        <w:tc>
          <w:tcPr>
            <w:tcW w:w="2358" w:type="dxa"/>
          </w:tcPr>
          <w:p w14:paraId="68D38D10" w14:textId="77777777" w:rsidR="00DA099A" w:rsidRPr="001C4167" w:rsidRDefault="00DA099A" w:rsidP="004F3FB4">
            <w:pPr>
              <w:rPr>
                <w:b/>
              </w:rPr>
            </w:pPr>
            <w:r w:rsidRPr="001C4167">
              <w:rPr>
                <w:b/>
              </w:rPr>
              <w:t>Support Ticket Number (post go-live)</w:t>
            </w:r>
          </w:p>
        </w:tc>
        <w:tc>
          <w:tcPr>
            <w:tcW w:w="1440" w:type="dxa"/>
          </w:tcPr>
          <w:p w14:paraId="68D38D11" w14:textId="77777777" w:rsidR="00DA099A" w:rsidRPr="001C4167" w:rsidRDefault="00DA099A" w:rsidP="004F3FB4">
            <w:pPr>
              <w:rPr>
                <w:b/>
              </w:rPr>
            </w:pPr>
            <w:r w:rsidRPr="001C4167">
              <w:rPr>
                <w:b/>
              </w:rPr>
              <w:t>Transport Number</w:t>
            </w:r>
          </w:p>
        </w:tc>
        <w:tc>
          <w:tcPr>
            <w:tcW w:w="1710" w:type="dxa"/>
          </w:tcPr>
          <w:p w14:paraId="68D38D12" w14:textId="77777777" w:rsidR="00DA099A" w:rsidRPr="001C4167" w:rsidRDefault="00DA099A" w:rsidP="004F3FB4">
            <w:pPr>
              <w:rPr>
                <w:b/>
              </w:rPr>
            </w:pPr>
            <w:r w:rsidRPr="001C4167">
              <w:rPr>
                <w:b/>
              </w:rPr>
              <w:t>Changed By:</w:t>
            </w:r>
          </w:p>
        </w:tc>
        <w:tc>
          <w:tcPr>
            <w:tcW w:w="2430" w:type="dxa"/>
          </w:tcPr>
          <w:p w14:paraId="68D38D13" w14:textId="77777777" w:rsidR="00DA099A" w:rsidRPr="001C4167" w:rsidRDefault="00DA099A" w:rsidP="004F3FB4">
            <w:pPr>
              <w:rPr>
                <w:b/>
              </w:rPr>
            </w:pPr>
            <w:r w:rsidRPr="001C4167">
              <w:rPr>
                <w:b/>
              </w:rPr>
              <w:t>Description of Change:</w:t>
            </w:r>
          </w:p>
        </w:tc>
        <w:tc>
          <w:tcPr>
            <w:tcW w:w="1968" w:type="dxa"/>
          </w:tcPr>
          <w:p w14:paraId="68D38D14" w14:textId="77777777" w:rsidR="00DA099A" w:rsidRPr="001C4167" w:rsidRDefault="00DA099A" w:rsidP="004F3FB4">
            <w:pPr>
              <w:rPr>
                <w:b/>
              </w:rPr>
            </w:pPr>
            <w:r w:rsidRPr="001C4167">
              <w:rPr>
                <w:b/>
              </w:rPr>
              <w:t>Change Date:</w:t>
            </w:r>
          </w:p>
        </w:tc>
      </w:tr>
      <w:tr w:rsidR="00DA099A" w:rsidRPr="001C4167" w14:paraId="68D38D1B" w14:textId="77777777" w:rsidTr="009A577E">
        <w:tc>
          <w:tcPr>
            <w:tcW w:w="2358" w:type="dxa"/>
          </w:tcPr>
          <w:p w14:paraId="68D38D16" w14:textId="77777777" w:rsidR="00DA099A" w:rsidRPr="001C4167" w:rsidRDefault="008150E4" w:rsidP="004F3FB4">
            <w:r w:rsidRPr="001C4167">
              <w:t>N/A</w:t>
            </w:r>
          </w:p>
        </w:tc>
        <w:tc>
          <w:tcPr>
            <w:tcW w:w="1440" w:type="dxa"/>
          </w:tcPr>
          <w:p w14:paraId="68D38D17" w14:textId="4FBAAC89" w:rsidR="00DA099A" w:rsidRPr="001C4167" w:rsidRDefault="00DA099A" w:rsidP="004F3FB4"/>
        </w:tc>
        <w:tc>
          <w:tcPr>
            <w:tcW w:w="1710" w:type="dxa"/>
          </w:tcPr>
          <w:p w14:paraId="68D38D18" w14:textId="77777777" w:rsidR="00DA099A" w:rsidRPr="001C4167" w:rsidRDefault="00DA099A" w:rsidP="004F3FB4"/>
        </w:tc>
        <w:tc>
          <w:tcPr>
            <w:tcW w:w="2430" w:type="dxa"/>
          </w:tcPr>
          <w:p w14:paraId="68D38D19" w14:textId="77777777" w:rsidR="00DA099A" w:rsidRPr="001C4167" w:rsidRDefault="00DA099A" w:rsidP="009A577E"/>
        </w:tc>
        <w:tc>
          <w:tcPr>
            <w:tcW w:w="1968" w:type="dxa"/>
          </w:tcPr>
          <w:p w14:paraId="68D38D1A" w14:textId="77777777" w:rsidR="00DA099A" w:rsidRPr="001C4167" w:rsidRDefault="00DA099A" w:rsidP="004F3FB4"/>
        </w:tc>
      </w:tr>
    </w:tbl>
    <w:p w14:paraId="68D38D1C" w14:textId="77777777" w:rsidR="009A577E" w:rsidRPr="001C4167" w:rsidRDefault="009A577E" w:rsidP="00DA099A">
      <w:pPr>
        <w:rPr>
          <w:u w:val="single"/>
          <w:lang w:eastAsia="ja-JP"/>
        </w:rPr>
      </w:pPr>
    </w:p>
    <w:p w14:paraId="68D38D1D" w14:textId="77777777" w:rsidR="00DA099A" w:rsidRPr="001C4167" w:rsidRDefault="00DA099A" w:rsidP="00DA099A">
      <w:r w:rsidRPr="001C4167">
        <w:rPr>
          <w:u w:val="single"/>
          <w:lang w:eastAsia="ja-JP"/>
        </w:rPr>
        <w:t>Configuration Logic</w:t>
      </w:r>
      <w:r w:rsidRPr="001C4167">
        <w:t>:</w:t>
      </w:r>
    </w:p>
    <w:p w14:paraId="68D38D1E" w14:textId="77777777" w:rsidR="00B921C5" w:rsidRDefault="00B921C5" w:rsidP="00DA099A"/>
    <w:p w14:paraId="7CCB5E6A" w14:textId="0D5B011C" w:rsidR="00E40059" w:rsidRDefault="00E40059" w:rsidP="00DA099A">
      <w:r>
        <w:t xml:space="preserve">Release </w:t>
      </w:r>
      <w:proofErr w:type="gramStart"/>
      <w:r>
        <w:t xml:space="preserve">4a  </w:t>
      </w:r>
      <w:r w:rsidR="00BE734E">
        <w:t>the</w:t>
      </w:r>
      <w:proofErr w:type="gramEnd"/>
      <w:r w:rsidR="00BE734E">
        <w:t xml:space="preserve"> key business requirements centered around the semi-automated provisioning, de-registration and de-provision of both single and poly phase electric AMI meters. A follow-up action for Acquisition lots has been added, </w:t>
      </w:r>
      <w:r w:rsidR="00956EBE">
        <w:t xml:space="preserve">in order </w:t>
      </w:r>
      <w:r w:rsidR="00BE734E">
        <w:t xml:space="preserve">to </w:t>
      </w:r>
      <w:r w:rsidR="00956EBE">
        <w:t xml:space="preserve">achieve the goal of </w:t>
      </w:r>
      <w:r w:rsidR="00BE734E">
        <w:t>automatically de-register</w:t>
      </w:r>
      <w:r w:rsidR="00956EBE">
        <w:t>ing</w:t>
      </w:r>
      <w:r w:rsidR="00BE734E">
        <w:t xml:space="preserve"> all meters tested in the lot.</w:t>
      </w:r>
    </w:p>
    <w:p w14:paraId="4A64F381" w14:textId="77777777" w:rsidR="00BE734E" w:rsidRPr="001C4167" w:rsidRDefault="00BE734E" w:rsidP="00DA099A"/>
    <w:p w14:paraId="2E9AEBA2" w14:textId="30B51E01" w:rsidR="001C4167" w:rsidRPr="001C4167" w:rsidRDefault="00084935" w:rsidP="00DA099A">
      <w:r w:rsidRPr="00F1087A">
        <w:t xml:space="preserve">Add Function </w:t>
      </w:r>
      <w:proofErr w:type="gramStart"/>
      <w:r w:rsidRPr="00F1087A">
        <w:t>Module :</w:t>
      </w:r>
      <w:proofErr w:type="gramEnd"/>
      <w:r w:rsidRPr="00F1087A">
        <w:t xml:space="preserve"> to the follow up action for Usage decision for Acquisition lots</w:t>
      </w:r>
      <w:r w:rsidR="005D1088" w:rsidRPr="001C4167">
        <w:t>.</w:t>
      </w:r>
      <w:r w:rsidR="001C4167" w:rsidRPr="001C4167">
        <w:t xml:space="preserve"> </w:t>
      </w:r>
    </w:p>
    <w:p w14:paraId="42A8A776" w14:textId="77777777" w:rsidR="001C4167" w:rsidRPr="001C4167" w:rsidRDefault="001C4167" w:rsidP="00DA099A"/>
    <w:p w14:paraId="0FDBCF86" w14:textId="092C7D88" w:rsidR="001C4167" w:rsidRPr="001C4167" w:rsidRDefault="001C4167" w:rsidP="00DA099A">
      <w:r w:rsidRPr="001C4167">
        <w:t xml:space="preserve">Transaction: </w:t>
      </w:r>
      <w:r w:rsidR="00084935" w:rsidRPr="00F1087A">
        <w:t>SPRO</w:t>
      </w:r>
    </w:p>
    <w:p w14:paraId="41DD8D0B" w14:textId="72A75ADA" w:rsidR="001C4167" w:rsidRPr="001C4167" w:rsidRDefault="00084935" w:rsidP="00DA099A">
      <w:r>
        <w:t>Node</w:t>
      </w:r>
      <w:r w:rsidR="001C4167" w:rsidRPr="001C4167">
        <w:t xml:space="preserve">: </w:t>
      </w:r>
      <w:r w:rsidR="00F1087A" w:rsidRPr="00F1087A">
        <w:t>Quality Management</w:t>
      </w:r>
    </w:p>
    <w:p w14:paraId="78BC85B8" w14:textId="475E19CD" w:rsidR="005D1088" w:rsidRDefault="005D1088" w:rsidP="00DA099A">
      <w:bookmarkStart w:id="11" w:name="_GoBack"/>
      <w:bookmarkEnd w:id="11"/>
    </w:p>
    <w:p w14:paraId="4A339241" w14:textId="77777777" w:rsidR="00F1087A" w:rsidRDefault="00F1087A" w:rsidP="00DA099A"/>
    <w:p w14:paraId="2F4CDCB0" w14:textId="0EE53DC0" w:rsidR="00084935" w:rsidRDefault="00F1087A" w:rsidP="00DA099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B7E97E4" wp14:editId="54B05297">
                <wp:simplePos x="0" y="0"/>
                <wp:positionH relativeFrom="column">
                  <wp:posOffset>163902</wp:posOffset>
                </wp:positionH>
                <wp:positionV relativeFrom="paragraph">
                  <wp:posOffset>2130209</wp:posOffset>
                </wp:positionV>
                <wp:extent cx="914400" cy="103517"/>
                <wp:effectExtent l="0" t="0" r="19050" b="1079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103517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" o:spid="_x0000_s1026" style="position:absolute;margin-left:12.9pt;margin-top:167.75pt;width:1in;height:8.1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" filled="f" strokecolor="red" strokeweight="1pt"/>
            </w:pict>
          </mc:Fallback>
        </mc:AlternateContent>
      </w:r>
      <w:r w:rsidR="00084935">
        <w:rPr>
          <w:noProof/>
        </w:rPr>
        <w:drawing>
          <wp:inline distT="0" distB="0" distL="0" distR="0" wp14:anchorId="27825270" wp14:editId="72879D92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35488" w14:textId="77777777" w:rsidR="00F1087A" w:rsidRDefault="00F1087A" w:rsidP="00DA099A"/>
    <w:p w14:paraId="6D1EDAAB" w14:textId="569C9DEE" w:rsidR="00F1087A" w:rsidRDefault="00F1087A" w:rsidP="00DA099A">
      <w:r>
        <w:t xml:space="preserve">Drill Down to </w:t>
      </w:r>
      <w:r w:rsidRPr="00F1087A">
        <w:rPr>
          <w:b/>
        </w:rPr>
        <w:t>Quality Inspection</w:t>
      </w:r>
      <w:r>
        <w:t xml:space="preserve"> Node</w:t>
      </w:r>
    </w:p>
    <w:p w14:paraId="754AEE15" w14:textId="77777777" w:rsidR="00F1087A" w:rsidRDefault="00F1087A" w:rsidP="00DA099A"/>
    <w:p w14:paraId="51638881" w14:textId="150ABBED" w:rsidR="00F1087A" w:rsidRDefault="00F1087A" w:rsidP="00DA099A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E1EB9DA" wp14:editId="1EDB64E3">
                <wp:simplePos x="0" y="0"/>
                <wp:positionH relativeFrom="column">
                  <wp:posOffset>250166</wp:posOffset>
                </wp:positionH>
                <wp:positionV relativeFrom="paragraph">
                  <wp:posOffset>1963791</wp:posOffset>
                </wp:positionV>
                <wp:extent cx="828136" cy="103517"/>
                <wp:effectExtent l="0" t="0" r="10160" b="1079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8136" cy="103517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5" o:spid="_x0000_s1026" style="position:absolute;margin-left:19.7pt;margin-top:154.65pt;width:65.2pt;height:8.1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" filled="f" strokecolor="red" strokeweight="1pt"/>
            </w:pict>
          </mc:Fallback>
        </mc:AlternateContent>
      </w:r>
      <w:r>
        <w:rPr>
          <w:noProof/>
        </w:rPr>
        <w:drawing>
          <wp:inline distT="0" distB="0" distL="0" distR="0" wp14:anchorId="42F950DD" wp14:editId="023E8EF5">
            <wp:extent cx="5943600" cy="33413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501A7" w14:textId="77777777" w:rsidR="00F1087A" w:rsidRDefault="00F1087A" w:rsidP="00DA099A"/>
    <w:p w14:paraId="4D7C447D" w14:textId="77777777" w:rsidR="00F1087A" w:rsidRDefault="00F1087A" w:rsidP="00DA099A"/>
    <w:p w14:paraId="335C5790" w14:textId="77777777" w:rsidR="00F1087A" w:rsidRDefault="00F1087A" w:rsidP="00DA099A"/>
    <w:p w14:paraId="7897F538" w14:textId="77777777" w:rsidR="00F1087A" w:rsidRDefault="00F1087A" w:rsidP="00DA099A"/>
    <w:p w14:paraId="78A7513D" w14:textId="77777777" w:rsidR="00F1087A" w:rsidRDefault="00F1087A" w:rsidP="00DA099A"/>
    <w:p w14:paraId="45E48094" w14:textId="77777777" w:rsidR="00F1087A" w:rsidRDefault="00F1087A" w:rsidP="00F1087A"/>
    <w:p w14:paraId="5309B702" w14:textId="6F1B442B" w:rsidR="00F1087A" w:rsidRDefault="00F1087A" w:rsidP="00F1087A">
      <w:r>
        <w:t xml:space="preserve">Drill Down to </w:t>
      </w:r>
      <w:r w:rsidRPr="00F1087A">
        <w:rPr>
          <w:b/>
        </w:rPr>
        <w:t>Inspection Lot Completion</w:t>
      </w:r>
      <w:r>
        <w:t xml:space="preserve"> Node</w:t>
      </w:r>
    </w:p>
    <w:p w14:paraId="2D6D3498" w14:textId="77777777" w:rsidR="00F1087A" w:rsidRDefault="00F1087A" w:rsidP="00DA099A"/>
    <w:p w14:paraId="549BD407" w14:textId="57D8388E" w:rsidR="00F1087A" w:rsidRDefault="00F1087A" w:rsidP="00DA099A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FD74B99" wp14:editId="7F0BD86A">
                <wp:simplePos x="0" y="0"/>
                <wp:positionH relativeFrom="column">
                  <wp:posOffset>388189</wp:posOffset>
                </wp:positionH>
                <wp:positionV relativeFrom="paragraph">
                  <wp:posOffset>2139267</wp:posOffset>
                </wp:positionV>
                <wp:extent cx="957532" cy="103505"/>
                <wp:effectExtent l="0" t="0" r="14605" b="1079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7532" cy="10350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9" o:spid="_x0000_s1026" style="position:absolute;margin-left:30.55pt;margin-top:168.45pt;width:75.4pt;height:8.15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" filled="f" strokecolor="red" strokeweight="1pt"/>
            </w:pict>
          </mc:Fallback>
        </mc:AlternateContent>
      </w:r>
      <w:r>
        <w:rPr>
          <w:noProof/>
        </w:rPr>
        <w:drawing>
          <wp:inline distT="0" distB="0" distL="0" distR="0" wp14:anchorId="3023019F" wp14:editId="5D46D0D4">
            <wp:extent cx="5943600" cy="334137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E640B" w14:textId="77777777" w:rsidR="00BF0E3A" w:rsidRDefault="00BF0E3A" w:rsidP="00DA099A"/>
    <w:p w14:paraId="3741BC22" w14:textId="77777777" w:rsidR="00BF0E3A" w:rsidRDefault="00BF0E3A" w:rsidP="00BF0E3A">
      <w:r>
        <w:t xml:space="preserve">Drill Down to </w:t>
      </w:r>
      <w:r>
        <w:rPr>
          <w:b/>
        </w:rPr>
        <w:t xml:space="preserve">IMG </w:t>
      </w:r>
      <w:proofErr w:type="gramStart"/>
      <w:r>
        <w:rPr>
          <w:b/>
        </w:rPr>
        <w:t>Activity :</w:t>
      </w:r>
      <w:proofErr w:type="gramEnd"/>
      <w:r>
        <w:rPr>
          <w:b/>
        </w:rPr>
        <w:t xml:space="preserve"> </w:t>
      </w:r>
      <w:r w:rsidRPr="00F1087A">
        <w:rPr>
          <w:b/>
        </w:rPr>
        <w:t>Define Follow-Up Actions</w:t>
      </w:r>
      <w:r>
        <w:rPr>
          <w:b/>
        </w:rPr>
        <w:t xml:space="preserve"> </w:t>
      </w:r>
    </w:p>
    <w:p w14:paraId="1600C993" w14:textId="77777777" w:rsidR="00BF0E3A" w:rsidRDefault="00BF0E3A" w:rsidP="00DA099A"/>
    <w:p w14:paraId="6FDB32E0" w14:textId="30B5260C" w:rsidR="00BF0E3A" w:rsidRDefault="00BF0E3A" w:rsidP="00DA099A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0817673" wp14:editId="18C55D94">
                <wp:simplePos x="0" y="0"/>
                <wp:positionH relativeFrom="column">
                  <wp:posOffset>483079</wp:posOffset>
                </wp:positionH>
                <wp:positionV relativeFrom="paragraph">
                  <wp:posOffset>2516313</wp:posOffset>
                </wp:positionV>
                <wp:extent cx="1311215" cy="103517"/>
                <wp:effectExtent l="0" t="0" r="22860" b="10795"/>
                <wp:wrapNone/>
                <wp:docPr id="29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1215" cy="103517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9" o:spid="_x0000_s1026" style="position:absolute;margin-left:38.05pt;margin-top:198.15pt;width:103.25pt;height:8.1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" filled="f" strokecolor="red" strokeweight="1pt"/>
            </w:pict>
          </mc:Fallback>
        </mc:AlternateContent>
      </w:r>
      <w:r>
        <w:rPr>
          <w:noProof/>
        </w:rPr>
        <w:drawing>
          <wp:inline distT="0" distB="0" distL="0" distR="0" wp14:anchorId="22C4AA05" wp14:editId="63C6303D">
            <wp:extent cx="5943600" cy="334137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3B9AD" w14:textId="77777777" w:rsidR="00BF0E3A" w:rsidRDefault="00BF0E3A" w:rsidP="00DA099A"/>
    <w:p w14:paraId="3217038E" w14:textId="77777777" w:rsidR="00BF0E3A" w:rsidRDefault="00BF0E3A" w:rsidP="00DA099A"/>
    <w:p w14:paraId="37F03308" w14:textId="77777777" w:rsidR="00BF0E3A" w:rsidRDefault="00BF0E3A" w:rsidP="00DA099A"/>
    <w:p w14:paraId="14E28895" w14:textId="3A836CA7" w:rsidR="00BF0E3A" w:rsidRDefault="00BF0E3A" w:rsidP="00DA099A">
      <w:pPr>
        <w:rPr>
          <w:b/>
        </w:rPr>
      </w:pPr>
      <w:r>
        <w:t xml:space="preserve">Choose activity </w:t>
      </w:r>
      <w:r w:rsidRPr="00BF0E3A">
        <w:rPr>
          <w:b/>
        </w:rPr>
        <w:t>Follow-Up Actions</w:t>
      </w:r>
    </w:p>
    <w:p w14:paraId="5EEC0FC5" w14:textId="77777777" w:rsidR="00BF0E3A" w:rsidRDefault="00BF0E3A" w:rsidP="00DA099A">
      <w:pPr>
        <w:rPr>
          <w:b/>
        </w:rPr>
      </w:pPr>
    </w:p>
    <w:p w14:paraId="2125CEE3" w14:textId="521AA87F" w:rsidR="00BF0E3A" w:rsidRDefault="00BF0E3A" w:rsidP="00DA099A">
      <w:r>
        <w:rPr>
          <w:noProof/>
        </w:rPr>
        <w:drawing>
          <wp:inline distT="0" distB="0" distL="0" distR="0" wp14:anchorId="63BEF118" wp14:editId="0144D5EF">
            <wp:extent cx="5943600" cy="334137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FDD6F" w14:textId="77777777" w:rsidR="00BF0E3A" w:rsidRDefault="00BF0E3A" w:rsidP="00DA099A"/>
    <w:p w14:paraId="4F7E1AFF" w14:textId="12114D94" w:rsidR="00BF0E3A" w:rsidRDefault="00BF0E3A" w:rsidP="00DA099A">
      <w:pPr>
        <w:rPr>
          <w:noProof/>
        </w:rPr>
      </w:pPr>
      <w:r>
        <w:t xml:space="preserve">Select </w:t>
      </w:r>
      <w:r w:rsidRPr="00BF0E3A">
        <w:t xml:space="preserve">Follow-Up Actions </w:t>
      </w:r>
      <w:r w:rsidRPr="00BF0E3A">
        <w:rPr>
          <w:b/>
        </w:rPr>
        <w:t>LQM2</w:t>
      </w:r>
      <w:r>
        <w:rPr>
          <w:b/>
        </w:rPr>
        <w:t xml:space="preserve"> </w:t>
      </w:r>
      <w:r w:rsidRPr="00BF0E3A">
        <w:t>and double click on Function modules</w:t>
      </w:r>
    </w:p>
    <w:p w14:paraId="7C09766E" w14:textId="77777777" w:rsidR="00BF0E3A" w:rsidRDefault="00BF0E3A" w:rsidP="00DA099A">
      <w:pPr>
        <w:rPr>
          <w:noProof/>
        </w:rPr>
      </w:pPr>
    </w:p>
    <w:p w14:paraId="358AC5CA" w14:textId="378D011D" w:rsidR="00BF0E3A" w:rsidRDefault="00BF0E3A" w:rsidP="00DA099A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7708782" wp14:editId="355D96BF">
                <wp:simplePos x="0" y="0"/>
                <wp:positionH relativeFrom="column">
                  <wp:posOffset>189781</wp:posOffset>
                </wp:positionH>
                <wp:positionV relativeFrom="paragraph">
                  <wp:posOffset>799657</wp:posOffset>
                </wp:positionV>
                <wp:extent cx="681487" cy="94890"/>
                <wp:effectExtent l="0" t="0" r="23495" b="19685"/>
                <wp:wrapNone/>
                <wp:docPr id="34" name="Rectangl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1487" cy="9489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4" o:spid="_x0000_s1026" style="position:absolute;margin-left:14.95pt;margin-top:62.95pt;width:53.65pt;height:7.4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" filled="f" strokecolor="red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BC4963F" wp14:editId="20ED35D1">
                <wp:simplePos x="0" y="0"/>
                <wp:positionH relativeFrom="column">
                  <wp:posOffset>871268</wp:posOffset>
                </wp:positionH>
                <wp:positionV relativeFrom="paragraph">
                  <wp:posOffset>1110208</wp:posOffset>
                </wp:positionV>
                <wp:extent cx="2467155" cy="112143"/>
                <wp:effectExtent l="0" t="0" r="28575" b="21590"/>
                <wp:wrapNone/>
                <wp:docPr id="33" name="Rectangl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67155" cy="112143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3" o:spid="_x0000_s1026" style="position:absolute;margin-left:68.6pt;margin-top:87.4pt;width:194.25pt;height:8.8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" filled="f" strokecolor="red" strokeweight="1pt"/>
            </w:pict>
          </mc:Fallback>
        </mc:AlternateContent>
      </w:r>
      <w:r>
        <w:rPr>
          <w:noProof/>
        </w:rPr>
        <w:drawing>
          <wp:inline distT="0" distB="0" distL="0" distR="0" wp14:anchorId="567E2750" wp14:editId="7FAF5CC2">
            <wp:extent cx="5943600" cy="334137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CE3E4" w14:textId="77777777" w:rsidR="00BF0E3A" w:rsidRDefault="00BF0E3A" w:rsidP="00DA099A"/>
    <w:p w14:paraId="066F9F1D" w14:textId="77777777" w:rsidR="00BF0E3A" w:rsidRDefault="00BF0E3A" w:rsidP="00DA099A"/>
    <w:p w14:paraId="0337C3A0" w14:textId="77777777" w:rsidR="00BF0E3A" w:rsidRDefault="00BF0E3A" w:rsidP="00DA099A"/>
    <w:p w14:paraId="36DE5F98" w14:textId="18876F8C" w:rsidR="00BF0E3A" w:rsidRDefault="00BF0E3A" w:rsidP="00DA099A">
      <w:r>
        <w:t xml:space="preserve">Add the new Function Module </w:t>
      </w:r>
      <w:r w:rsidRPr="00BF0E3A">
        <w:rPr>
          <w:b/>
        </w:rPr>
        <w:t>ZDM_DEVICE_LOAD_CONFIG</w:t>
      </w:r>
    </w:p>
    <w:p w14:paraId="696EBA39" w14:textId="0D588B6C" w:rsidR="00BF0E3A" w:rsidRDefault="00BF0E3A" w:rsidP="00DA099A">
      <w:pPr>
        <w:rPr>
          <w:noProof/>
        </w:rPr>
      </w:pPr>
    </w:p>
    <w:p w14:paraId="4E2816D7" w14:textId="08568881" w:rsidR="00BF0E3A" w:rsidRDefault="00BF0E3A" w:rsidP="00DA099A">
      <w:r>
        <w:rPr>
          <w:noProof/>
        </w:rPr>
        <w:drawing>
          <wp:inline distT="0" distB="0" distL="0" distR="0" wp14:anchorId="7ABF69E4" wp14:editId="0129ACFF">
            <wp:extent cx="5943600" cy="334137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EB6EC" w14:textId="77777777" w:rsidR="00F1087A" w:rsidRDefault="00F1087A" w:rsidP="00DA099A"/>
    <w:p w14:paraId="1ECEFC04" w14:textId="77777777" w:rsidR="00BF0E3A" w:rsidRDefault="00BF0E3A" w:rsidP="00DA099A"/>
    <w:p w14:paraId="05A6FB1A" w14:textId="77777777" w:rsidR="00BF0E3A" w:rsidRDefault="00BF0E3A" w:rsidP="00DA099A"/>
    <w:p w14:paraId="71FBB928" w14:textId="77777777" w:rsidR="00BF0E3A" w:rsidRDefault="00BF0E3A" w:rsidP="00DA099A"/>
    <w:p w14:paraId="60FB33E2" w14:textId="77777777" w:rsidR="00BF0E3A" w:rsidRDefault="00BF0E3A" w:rsidP="00DA099A"/>
    <w:p w14:paraId="200244CA" w14:textId="77777777" w:rsidR="00BF0E3A" w:rsidRDefault="00BF0E3A" w:rsidP="00DA099A"/>
    <w:p w14:paraId="1215AB23" w14:textId="77777777" w:rsidR="00BF0E3A" w:rsidRDefault="00BF0E3A" w:rsidP="00DA099A"/>
    <w:p w14:paraId="64532891" w14:textId="77777777" w:rsidR="00BF0E3A" w:rsidRDefault="00BF0E3A" w:rsidP="00DA099A"/>
    <w:p w14:paraId="65482E1F" w14:textId="77777777" w:rsidR="00BF0E3A" w:rsidRDefault="00BF0E3A" w:rsidP="00DA099A"/>
    <w:p w14:paraId="1D1E473C" w14:textId="77777777" w:rsidR="00BF0E3A" w:rsidRDefault="00BF0E3A" w:rsidP="00DA099A"/>
    <w:p w14:paraId="2D9F98D2" w14:textId="77777777" w:rsidR="00BF0E3A" w:rsidRDefault="00BF0E3A" w:rsidP="00DA099A"/>
    <w:p w14:paraId="5EB689D4" w14:textId="77777777" w:rsidR="00BF0E3A" w:rsidRDefault="00BF0E3A" w:rsidP="00DA099A"/>
    <w:p w14:paraId="1BD2662E" w14:textId="77777777" w:rsidR="00BF0E3A" w:rsidRDefault="00BF0E3A" w:rsidP="00DA099A"/>
    <w:p w14:paraId="71A6B638" w14:textId="77777777" w:rsidR="00BF0E3A" w:rsidRDefault="00BF0E3A" w:rsidP="00DA099A"/>
    <w:p w14:paraId="23A97570" w14:textId="77777777" w:rsidR="00BF0E3A" w:rsidRDefault="00BF0E3A" w:rsidP="00DA099A"/>
    <w:p w14:paraId="370AFD2A" w14:textId="77777777" w:rsidR="00BF0E3A" w:rsidRDefault="00BF0E3A" w:rsidP="00DA099A"/>
    <w:p w14:paraId="3B9F05EE" w14:textId="77777777" w:rsidR="00BF0E3A" w:rsidRDefault="00BF0E3A" w:rsidP="00DA099A"/>
    <w:p w14:paraId="5EB354D9" w14:textId="77777777" w:rsidR="00BF0E3A" w:rsidRDefault="00BF0E3A" w:rsidP="00DA099A"/>
    <w:p w14:paraId="20CAFD6C" w14:textId="77777777" w:rsidR="00BF0E3A" w:rsidRDefault="00BF0E3A" w:rsidP="00DA099A"/>
    <w:p w14:paraId="2668E3FD" w14:textId="77777777" w:rsidR="00BF0E3A" w:rsidRDefault="00BF0E3A" w:rsidP="00DA099A"/>
    <w:p w14:paraId="20FF2CE4" w14:textId="77777777" w:rsidR="00BF0E3A" w:rsidRDefault="00BF0E3A" w:rsidP="00DA099A"/>
    <w:p w14:paraId="7869E158" w14:textId="77777777" w:rsidR="00BF0E3A" w:rsidRDefault="00BF0E3A" w:rsidP="00DA099A"/>
    <w:p w14:paraId="10F6E7DB" w14:textId="77777777" w:rsidR="00BF0E3A" w:rsidRDefault="00BF0E3A" w:rsidP="00DA099A"/>
    <w:p w14:paraId="6B296BD6" w14:textId="77777777" w:rsidR="00BF0E3A" w:rsidRDefault="00BF0E3A" w:rsidP="00DA099A"/>
    <w:p w14:paraId="2F1AE22F" w14:textId="77777777" w:rsidR="00BF0E3A" w:rsidRDefault="00BF0E3A" w:rsidP="008C7695"/>
    <w:p w14:paraId="5842A829" w14:textId="3872121F" w:rsidR="00BF0E3A" w:rsidRDefault="00453218" w:rsidP="008C7695">
      <w:r>
        <w:t>In the next few steps the function module is assigned to the desired Usage Decision Codes.</w:t>
      </w:r>
    </w:p>
    <w:p w14:paraId="3563FF37" w14:textId="77777777" w:rsidR="00BF0E3A" w:rsidRDefault="00BF0E3A" w:rsidP="008C7695"/>
    <w:p w14:paraId="531EB58F" w14:textId="1C0E3E1C" w:rsidR="008C7695" w:rsidRDefault="008C7695" w:rsidP="008C7695">
      <w:r>
        <w:t xml:space="preserve">Drill Down to </w:t>
      </w:r>
      <w:r>
        <w:rPr>
          <w:b/>
        </w:rPr>
        <w:t xml:space="preserve">IMG </w:t>
      </w:r>
      <w:proofErr w:type="gramStart"/>
      <w:r>
        <w:rPr>
          <w:b/>
        </w:rPr>
        <w:t>Activity :</w:t>
      </w:r>
      <w:proofErr w:type="gramEnd"/>
      <w:r>
        <w:rPr>
          <w:b/>
        </w:rPr>
        <w:t xml:space="preserve"> </w:t>
      </w:r>
      <w:r w:rsidRPr="008C7695">
        <w:rPr>
          <w:b/>
        </w:rPr>
        <w:t>Maintain Catalogs for Usage Decisions</w:t>
      </w:r>
    </w:p>
    <w:p w14:paraId="7F6C1E48" w14:textId="77777777" w:rsidR="00F1087A" w:rsidRDefault="00F1087A" w:rsidP="00DA099A"/>
    <w:p w14:paraId="5C2822DD" w14:textId="090E1047" w:rsidR="008C7695" w:rsidRDefault="006E0EF8" w:rsidP="00DA099A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B9339D7" wp14:editId="74769281">
                <wp:simplePos x="0" y="0"/>
                <wp:positionH relativeFrom="column">
                  <wp:posOffset>2165230</wp:posOffset>
                </wp:positionH>
                <wp:positionV relativeFrom="paragraph">
                  <wp:posOffset>2852743</wp:posOffset>
                </wp:positionV>
                <wp:extent cx="1414732" cy="138023"/>
                <wp:effectExtent l="0" t="0" r="14605" b="14605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4732" cy="138023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6" o:spid="_x0000_s1026" style="position:absolute;margin-left:170.5pt;margin-top:224.65pt;width:111.4pt;height:10.8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" filled="f" strokecolor="red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1165B20" wp14:editId="37A3CCE1">
                <wp:simplePos x="0" y="0"/>
                <wp:positionH relativeFrom="column">
                  <wp:posOffset>491706</wp:posOffset>
                </wp:positionH>
                <wp:positionV relativeFrom="paragraph">
                  <wp:posOffset>2300653</wp:posOffset>
                </wp:positionV>
                <wp:extent cx="1293962" cy="77638"/>
                <wp:effectExtent l="0" t="0" r="20955" b="17780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3962" cy="77638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4" o:spid="_x0000_s1026" style="position:absolute;margin-left:38.7pt;margin-top:181.15pt;width:101.9pt;height:6.1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" filled="f" strokecolor="red" strokeweight="1pt"/>
            </w:pict>
          </mc:Fallback>
        </mc:AlternateContent>
      </w:r>
      <w:r>
        <w:rPr>
          <w:noProof/>
        </w:rPr>
        <w:drawing>
          <wp:inline distT="0" distB="0" distL="0" distR="0" wp14:anchorId="1B932F15" wp14:editId="16059089">
            <wp:extent cx="5943600" cy="334137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C5D52" w14:textId="77777777" w:rsidR="008C7695" w:rsidRDefault="008C7695" w:rsidP="00DA099A"/>
    <w:p w14:paraId="7174B747" w14:textId="77777777" w:rsidR="008C7695" w:rsidRDefault="008C7695" w:rsidP="00DA099A"/>
    <w:p w14:paraId="25A80A3E" w14:textId="77777777" w:rsidR="008C7695" w:rsidRDefault="008C7695" w:rsidP="00DA099A"/>
    <w:p w14:paraId="0B2DF6F9" w14:textId="77777777" w:rsidR="00453218" w:rsidRDefault="00453218" w:rsidP="00DA099A"/>
    <w:p w14:paraId="7D685B69" w14:textId="77777777" w:rsidR="00453218" w:rsidRDefault="00453218" w:rsidP="00DA099A"/>
    <w:p w14:paraId="2787CAC0" w14:textId="77777777" w:rsidR="00453218" w:rsidRDefault="00453218" w:rsidP="00DA099A"/>
    <w:p w14:paraId="1F79E81E" w14:textId="77777777" w:rsidR="00453218" w:rsidRDefault="00453218" w:rsidP="00DA099A"/>
    <w:p w14:paraId="22CA7B80" w14:textId="77777777" w:rsidR="00453218" w:rsidRDefault="00453218" w:rsidP="00DA099A"/>
    <w:p w14:paraId="4CF0A49B" w14:textId="77777777" w:rsidR="00453218" w:rsidRDefault="00453218" w:rsidP="00DA099A"/>
    <w:p w14:paraId="46E7B69C" w14:textId="77777777" w:rsidR="00453218" w:rsidRDefault="00453218" w:rsidP="00DA099A"/>
    <w:p w14:paraId="42555284" w14:textId="77777777" w:rsidR="00453218" w:rsidRDefault="00453218" w:rsidP="00DA099A"/>
    <w:p w14:paraId="5E4B759B" w14:textId="77777777" w:rsidR="00453218" w:rsidRDefault="00453218" w:rsidP="00DA099A"/>
    <w:p w14:paraId="0FEBAB7B" w14:textId="77777777" w:rsidR="00453218" w:rsidRDefault="00453218" w:rsidP="00DA099A"/>
    <w:p w14:paraId="5F1E3DF0" w14:textId="77777777" w:rsidR="00453218" w:rsidRDefault="00453218" w:rsidP="00DA099A"/>
    <w:p w14:paraId="263AF921" w14:textId="77777777" w:rsidR="00453218" w:rsidRDefault="00453218" w:rsidP="00DA099A"/>
    <w:p w14:paraId="3F7431C4" w14:textId="77777777" w:rsidR="00453218" w:rsidRDefault="00453218" w:rsidP="00DA099A"/>
    <w:p w14:paraId="67A610AE" w14:textId="77777777" w:rsidR="00453218" w:rsidRDefault="00453218" w:rsidP="00DA099A"/>
    <w:p w14:paraId="68DAD34D" w14:textId="77777777" w:rsidR="00453218" w:rsidRDefault="00453218" w:rsidP="00DA099A"/>
    <w:p w14:paraId="2DE926FC" w14:textId="77777777" w:rsidR="00453218" w:rsidRDefault="00453218" w:rsidP="00DA099A"/>
    <w:p w14:paraId="64896E9B" w14:textId="77777777" w:rsidR="00453218" w:rsidRDefault="00453218" w:rsidP="00DA099A"/>
    <w:p w14:paraId="07652114" w14:textId="77777777" w:rsidR="00453218" w:rsidRDefault="00453218" w:rsidP="00DA099A"/>
    <w:p w14:paraId="4DB2BDE7" w14:textId="77777777" w:rsidR="00453218" w:rsidRDefault="00453218" w:rsidP="00DA099A"/>
    <w:p w14:paraId="5D2C2540" w14:textId="77777777" w:rsidR="00453218" w:rsidRDefault="00453218" w:rsidP="00DA099A"/>
    <w:p w14:paraId="3A9DB248" w14:textId="6E38F233" w:rsidR="008C7695" w:rsidRDefault="006E0EF8" w:rsidP="00DA099A">
      <w:r>
        <w:t>For the Edit Selected Set: Initial Screen</w:t>
      </w:r>
    </w:p>
    <w:p w14:paraId="2356B7C1" w14:textId="0C6750BA" w:rsidR="006E0EF8" w:rsidRDefault="006E0EF8" w:rsidP="006E0EF8">
      <w:r>
        <w:t>Catalog = 3</w:t>
      </w:r>
    </w:p>
    <w:p w14:paraId="50D431AB" w14:textId="747C2400" w:rsidR="006E0EF8" w:rsidRDefault="006E0EF8" w:rsidP="006E0EF8">
      <w:r>
        <w:t>Plant = 0941</w:t>
      </w:r>
    </w:p>
    <w:p w14:paraId="19B091BB" w14:textId="5787CAFB" w:rsidR="006E0EF8" w:rsidRDefault="006E0EF8" w:rsidP="006E0EF8">
      <w:r>
        <w:t xml:space="preserve">Selected set = </w:t>
      </w:r>
      <w:r w:rsidRPr="006E0EF8">
        <w:t>ZNEWACQ</w:t>
      </w:r>
    </w:p>
    <w:p w14:paraId="0F82EC35" w14:textId="77777777" w:rsidR="006E0EF8" w:rsidRDefault="006E0EF8" w:rsidP="006E0EF8"/>
    <w:p w14:paraId="2CAC6BBF" w14:textId="206E1D72" w:rsidR="006E0EF8" w:rsidRDefault="006E0EF8" w:rsidP="006E0EF8">
      <w:r>
        <w:rPr>
          <w:noProof/>
        </w:rPr>
        <w:drawing>
          <wp:inline distT="0" distB="0" distL="0" distR="0" wp14:anchorId="3B6C5650" wp14:editId="4E4788AF">
            <wp:extent cx="5943600" cy="334137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3806F" w14:textId="77777777" w:rsidR="006E0EF8" w:rsidRDefault="006E0EF8" w:rsidP="006E0EF8"/>
    <w:p w14:paraId="6CE9D34F" w14:textId="77777777" w:rsidR="006E0EF8" w:rsidRDefault="006E0EF8" w:rsidP="006E0EF8"/>
    <w:p w14:paraId="615C68EB" w14:textId="77777777" w:rsidR="006E0EF8" w:rsidRDefault="006E0EF8" w:rsidP="006E0EF8"/>
    <w:p w14:paraId="3131FCE1" w14:textId="77777777" w:rsidR="006E0EF8" w:rsidRDefault="006E0EF8" w:rsidP="006E0EF8"/>
    <w:p w14:paraId="65BF00BA" w14:textId="77777777" w:rsidR="006E0EF8" w:rsidRDefault="006E0EF8" w:rsidP="006E0EF8"/>
    <w:p w14:paraId="6B8BDA3A" w14:textId="77777777" w:rsidR="006E0EF8" w:rsidRDefault="006E0EF8" w:rsidP="006E0EF8"/>
    <w:p w14:paraId="6F3FCA2B" w14:textId="77777777" w:rsidR="006E0EF8" w:rsidRDefault="006E0EF8" w:rsidP="006E0EF8"/>
    <w:p w14:paraId="7D3BD16C" w14:textId="77777777" w:rsidR="006E0EF8" w:rsidRDefault="006E0EF8" w:rsidP="006E0EF8"/>
    <w:p w14:paraId="7ADE1B89" w14:textId="77777777" w:rsidR="006E0EF8" w:rsidRDefault="006E0EF8" w:rsidP="006E0EF8"/>
    <w:p w14:paraId="35D347FD" w14:textId="77777777" w:rsidR="006E0EF8" w:rsidRDefault="006E0EF8" w:rsidP="006E0EF8"/>
    <w:p w14:paraId="057D7A13" w14:textId="77777777" w:rsidR="006E0EF8" w:rsidRDefault="006E0EF8" w:rsidP="006E0EF8"/>
    <w:p w14:paraId="39C0D11E" w14:textId="77777777" w:rsidR="006E0EF8" w:rsidRDefault="006E0EF8" w:rsidP="006E0EF8"/>
    <w:p w14:paraId="352337CD" w14:textId="77777777" w:rsidR="006E0EF8" w:rsidRDefault="006E0EF8" w:rsidP="006E0EF8"/>
    <w:p w14:paraId="23208D64" w14:textId="77777777" w:rsidR="006E0EF8" w:rsidRDefault="006E0EF8" w:rsidP="006E0EF8"/>
    <w:p w14:paraId="32DCE79B" w14:textId="77777777" w:rsidR="006E0EF8" w:rsidRDefault="006E0EF8" w:rsidP="006E0EF8"/>
    <w:p w14:paraId="5FADFA93" w14:textId="77777777" w:rsidR="006E0EF8" w:rsidRDefault="006E0EF8" w:rsidP="006E0EF8"/>
    <w:p w14:paraId="3072CE5E" w14:textId="77777777" w:rsidR="006E0EF8" w:rsidRDefault="006E0EF8" w:rsidP="006E0EF8"/>
    <w:p w14:paraId="3F63B461" w14:textId="77777777" w:rsidR="006E0EF8" w:rsidRDefault="006E0EF8" w:rsidP="006E0EF8"/>
    <w:p w14:paraId="6F0BCAF9" w14:textId="77777777" w:rsidR="006E0EF8" w:rsidRDefault="006E0EF8" w:rsidP="006E0EF8"/>
    <w:p w14:paraId="32769537" w14:textId="77777777" w:rsidR="006E0EF8" w:rsidRDefault="006E0EF8" w:rsidP="006E0EF8"/>
    <w:p w14:paraId="0A47220B" w14:textId="77777777" w:rsidR="006E0EF8" w:rsidRDefault="006E0EF8" w:rsidP="006E0EF8"/>
    <w:p w14:paraId="65F1C946" w14:textId="77777777" w:rsidR="006E0EF8" w:rsidRDefault="006E0EF8" w:rsidP="006E0EF8"/>
    <w:p w14:paraId="41025542" w14:textId="7A03553C" w:rsidR="006E0EF8" w:rsidRDefault="006E0EF8" w:rsidP="006E0EF8">
      <w:r>
        <w:t xml:space="preserve">Select the </w:t>
      </w:r>
      <w:r w:rsidRPr="006E0EF8">
        <w:rPr>
          <w:b/>
        </w:rPr>
        <w:t>ZNEWACQ</w:t>
      </w:r>
      <w:r>
        <w:t xml:space="preserve"> line item and double click on </w:t>
      </w:r>
      <w:r w:rsidRPr="006E0EF8">
        <w:rPr>
          <w:b/>
        </w:rPr>
        <w:t>Selected Set Codes</w:t>
      </w:r>
    </w:p>
    <w:p w14:paraId="760A08DF" w14:textId="77777777" w:rsidR="006E0EF8" w:rsidRDefault="006E0EF8" w:rsidP="006E0EF8"/>
    <w:p w14:paraId="0372FA85" w14:textId="74D3A3C2" w:rsidR="006E0EF8" w:rsidRDefault="006E0EF8" w:rsidP="006E0EF8">
      <w:r>
        <w:rPr>
          <w:noProof/>
        </w:rPr>
        <w:drawing>
          <wp:inline distT="0" distB="0" distL="0" distR="0" wp14:anchorId="763E3DFD" wp14:editId="7D22F447">
            <wp:extent cx="5943600" cy="334137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E1B1F" w14:textId="77777777" w:rsidR="006E0EF8" w:rsidRDefault="006E0EF8" w:rsidP="006E0EF8"/>
    <w:p w14:paraId="180A85C0" w14:textId="77777777" w:rsidR="00453218" w:rsidRDefault="00453218" w:rsidP="006E0EF8">
      <w:pPr>
        <w:rPr>
          <w:b/>
        </w:rPr>
      </w:pPr>
      <w:r>
        <w:t xml:space="preserve">Verify that </w:t>
      </w:r>
      <w:r w:rsidR="00BF0E3A">
        <w:t xml:space="preserve">Follow up </w:t>
      </w:r>
      <w:proofErr w:type="gramStart"/>
      <w:r w:rsidR="00BF0E3A">
        <w:t>action :</w:t>
      </w:r>
      <w:proofErr w:type="gramEnd"/>
      <w:r w:rsidR="00BF0E3A">
        <w:t xml:space="preserve"> </w:t>
      </w:r>
      <w:r w:rsidR="00BF0E3A" w:rsidRPr="00BF0E3A">
        <w:rPr>
          <w:b/>
        </w:rPr>
        <w:t>LQM2</w:t>
      </w:r>
      <w:r w:rsidR="00BF0E3A">
        <w:rPr>
          <w:b/>
        </w:rPr>
        <w:t xml:space="preserve"> </w:t>
      </w:r>
      <w:r w:rsidRPr="00453218">
        <w:t>is assigned to</w:t>
      </w:r>
      <w:r>
        <w:rPr>
          <w:b/>
        </w:rPr>
        <w:t xml:space="preserve"> </w:t>
      </w:r>
    </w:p>
    <w:p w14:paraId="019858D9" w14:textId="77777777" w:rsidR="00453218" w:rsidRDefault="00453218" w:rsidP="006E0EF8">
      <w:pPr>
        <w:rPr>
          <w:b/>
        </w:rPr>
      </w:pPr>
      <w:r w:rsidRPr="00453218">
        <w:t>Code Group</w:t>
      </w:r>
      <w:r w:rsidRPr="00453218">
        <w:rPr>
          <w:b/>
        </w:rPr>
        <w:t xml:space="preserve">: ZNEWACQ </w:t>
      </w:r>
    </w:p>
    <w:p w14:paraId="6C74FB97" w14:textId="4C95345A" w:rsidR="00BF0E3A" w:rsidRDefault="00453218" w:rsidP="006E0EF8">
      <w:pPr>
        <w:rPr>
          <w:b/>
        </w:rPr>
      </w:pPr>
      <w:r w:rsidRPr="00453218">
        <w:t>Codes</w:t>
      </w:r>
      <w:r w:rsidRPr="00453218">
        <w:rPr>
          <w:b/>
        </w:rPr>
        <w:t>: AOK, POK, TRS</w:t>
      </w:r>
    </w:p>
    <w:p w14:paraId="13065164" w14:textId="77777777" w:rsidR="00453218" w:rsidRDefault="00453218" w:rsidP="006E0EF8"/>
    <w:p w14:paraId="275AC38A" w14:textId="746D2F75" w:rsidR="00F1087A" w:rsidRPr="001C4167" w:rsidRDefault="006E0EF8" w:rsidP="00DA099A">
      <w:r>
        <w:rPr>
          <w:noProof/>
        </w:rPr>
        <w:drawing>
          <wp:inline distT="0" distB="0" distL="0" distR="0" wp14:anchorId="221B7943" wp14:editId="1962ECA2">
            <wp:extent cx="5943600" cy="334137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1087A" w:rsidRPr="001C4167" w:rsidSect="001A23F6">
      <w:headerReference w:type="default" r:id="rId23"/>
      <w:footerReference w:type="default" r:id="rId24"/>
      <w:headerReference w:type="first" r:id="rId25"/>
      <w:footerReference w:type="first" r:id="rId26"/>
      <w:pgSz w:w="12240" w:h="15840"/>
      <w:pgMar w:top="1793" w:right="1440" w:bottom="432" w:left="1440" w:header="1079" w:footer="43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E3179D0" w14:textId="77777777" w:rsidR="00594C99" w:rsidRDefault="00594C99">
      <w:r>
        <w:separator/>
      </w:r>
    </w:p>
  </w:endnote>
  <w:endnote w:type="continuationSeparator" w:id="0">
    <w:p w14:paraId="49775FE0" w14:textId="77777777" w:rsidR="00594C99" w:rsidRDefault="00594C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8D38DCE" w14:textId="7F78E06C" w:rsidR="00AC7A05" w:rsidRPr="00660D63" w:rsidRDefault="00660D63" w:rsidP="00660D63">
    <w:pPr>
      <w:pStyle w:val="Footer"/>
      <w:pBdr>
        <w:top w:val="single" w:sz="4" w:space="1" w:color="auto"/>
      </w:pBdr>
      <w:tabs>
        <w:tab w:val="clear" w:pos="4536"/>
        <w:tab w:val="clear" w:pos="9072"/>
        <w:tab w:val="left" w:pos="9360"/>
      </w:tabs>
      <w:rPr>
        <w:rFonts w:ascii="Arial" w:hAnsi="Arial" w:cs="Arial"/>
        <w:noProof/>
        <w:sz w:val="20"/>
      </w:rPr>
    </w:pPr>
    <w:r>
      <w:rPr>
        <w:rFonts w:ascii="Arial" w:hAnsi="Arial" w:cs="Arial"/>
        <w:noProof/>
        <w:sz w:val="20"/>
      </w:rPr>
      <w:t xml:space="preserve">Consumers Energy Confidential                  Configuration Document                                               Page </w:t>
    </w:r>
    <w:r>
      <w:rPr>
        <w:rFonts w:ascii="Arial" w:hAnsi="Arial" w:cs="Arial"/>
        <w:noProof/>
        <w:sz w:val="20"/>
      </w:rPr>
      <w:fldChar w:fldCharType="begin"/>
    </w:r>
    <w:r>
      <w:rPr>
        <w:rFonts w:ascii="Arial" w:hAnsi="Arial" w:cs="Arial"/>
        <w:noProof/>
        <w:sz w:val="20"/>
      </w:rPr>
      <w:instrText xml:space="preserve"> PAGE  \* MERGEFORMAT </w:instrText>
    </w:r>
    <w:r>
      <w:rPr>
        <w:rFonts w:ascii="Arial" w:hAnsi="Arial" w:cs="Arial"/>
        <w:noProof/>
        <w:sz w:val="20"/>
      </w:rPr>
      <w:fldChar w:fldCharType="separate"/>
    </w:r>
    <w:r w:rsidR="00956EBE">
      <w:rPr>
        <w:rFonts w:ascii="Arial" w:hAnsi="Arial" w:cs="Arial"/>
        <w:noProof/>
        <w:sz w:val="20"/>
      </w:rPr>
      <w:t>10</w:t>
    </w:r>
    <w:r>
      <w:rPr>
        <w:rFonts w:ascii="Arial" w:hAnsi="Arial" w:cs="Arial"/>
        <w:noProof/>
        <w:sz w:val="20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5CCBCED" w14:textId="06C51831" w:rsidR="00660D63" w:rsidRPr="00660D63" w:rsidRDefault="00660D63" w:rsidP="00660D63">
    <w:pPr>
      <w:pStyle w:val="Footer"/>
      <w:pBdr>
        <w:top w:val="single" w:sz="4" w:space="1" w:color="auto"/>
      </w:pBdr>
      <w:tabs>
        <w:tab w:val="clear" w:pos="4536"/>
        <w:tab w:val="clear" w:pos="9072"/>
        <w:tab w:val="left" w:pos="9360"/>
      </w:tabs>
      <w:rPr>
        <w:rFonts w:ascii="Arial" w:hAnsi="Arial" w:cs="Arial"/>
        <w:noProof/>
        <w:sz w:val="20"/>
      </w:rPr>
    </w:pPr>
    <w:r>
      <w:rPr>
        <w:rFonts w:ascii="Arial" w:hAnsi="Arial" w:cs="Arial"/>
        <w:noProof/>
        <w:sz w:val="20"/>
      </w:rPr>
      <w:t xml:space="preserve">Consumers Energy Confidential                  Configuration Document                                               Page </w:t>
    </w:r>
    <w:r>
      <w:rPr>
        <w:rFonts w:ascii="Arial" w:hAnsi="Arial" w:cs="Arial"/>
        <w:noProof/>
        <w:sz w:val="20"/>
      </w:rPr>
      <w:fldChar w:fldCharType="begin"/>
    </w:r>
    <w:r>
      <w:rPr>
        <w:rFonts w:ascii="Arial" w:hAnsi="Arial" w:cs="Arial"/>
        <w:noProof/>
        <w:sz w:val="20"/>
      </w:rPr>
      <w:instrText xml:space="preserve"> PAGE  \* MERGEFORMAT </w:instrText>
    </w:r>
    <w:r>
      <w:rPr>
        <w:rFonts w:ascii="Arial" w:hAnsi="Arial" w:cs="Arial"/>
        <w:noProof/>
        <w:sz w:val="20"/>
      </w:rPr>
      <w:fldChar w:fldCharType="separate"/>
    </w:r>
    <w:r w:rsidR="0004494B">
      <w:rPr>
        <w:rFonts w:ascii="Arial" w:hAnsi="Arial" w:cs="Arial"/>
        <w:noProof/>
        <w:sz w:val="20"/>
      </w:rPr>
      <w:t>1</w:t>
    </w:r>
    <w:r>
      <w:rPr>
        <w:rFonts w:ascii="Arial" w:hAnsi="Arial" w:cs="Arial"/>
        <w:noProof/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3762F86" w14:textId="77777777" w:rsidR="00594C99" w:rsidRDefault="00594C99">
      <w:r>
        <w:separator/>
      </w:r>
    </w:p>
  </w:footnote>
  <w:footnote w:type="continuationSeparator" w:id="0">
    <w:p w14:paraId="249B2976" w14:textId="77777777" w:rsidR="00594C99" w:rsidRDefault="00594C9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8D38DCD" w14:textId="01359113" w:rsidR="00AC7A05" w:rsidRPr="00F71901" w:rsidRDefault="00275886" w:rsidP="00DA099A">
    <w:pPr>
      <w:pStyle w:val="SAPStandard"/>
      <w:pBdr>
        <w:bottom w:val="single" w:sz="4" w:space="4" w:color="auto"/>
      </w:pBdr>
      <w:tabs>
        <w:tab w:val="left" w:pos="4253"/>
      </w:tabs>
      <w:jc w:val="both"/>
      <w:rPr>
        <w:rFonts w:cs="Arial"/>
        <w:b/>
        <w:bCs/>
      </w:rPr>
    </w:pPr>
    <w:r w:rsidRPr="00275886">
      <w:rPr>
        <w:rFonts w:cs="Arial"/>
        <w:b/>
        <w:bCs/>
        <w:noProof/>
        <w:lang w:val="en-US"/>
      </w:rPr>
      <w:drawing>
        <wp:inline distT="0" distB="0" distL="0" distR="0" wp14:anchorId="68D38DD1" wp14:editId="68D38DD2">
          <wp:extent cx="1257300" cy="419100"/>
          <wp:effectExtent l="19050" t="0" r="0" b="0"/>
          <wp:docPr id="20" name="Picture 2" descr="D:\Users\oadenuga\Desktop\consumers_energy_logo1.g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D:\Users\oadenuga\Desktop\consumers_energy_logo1.gif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7300" cy="4191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rPr>
        <w:rFonts w:cs="Arial"/>
        <w:b/>
        <w:bCs/>
      </w:rPr>
      <w:t xml:space="preserve">                                  </w:t>
    </w:r>
    <w:r w:rsidR="00F71901">
      <w:rPr>
        <w:rFonts w:cs="Arial"/>
        <w:b/>
        <w:bCs/>
      </w:rPr>
      <w:t xml:space="preserve">PROJECT </w:t>
    </w:r>
    <w:r w:rsidR="000633BF">
      <w:rPr>
        <w:rFonts w:cs="Arial"/>
        <w:b/>
        <w:bCs/>
      </w:rPr>
      <w:t xml:space="preserve">SE – </w:t>
    </w:r>
    <w:r w:rsidR="009D39F9">
      <w:rPr>
        <w:rFonts w:cs="Arial"/>
        <w:b/>
        <w:bCs/>
      </w:rPr>
      <w:t>De-registration Follow-up Action</w:t>
    </w:r>
    <w:r w:rsidR="00FF2290">
      <w:rPr>
        <w:rFonts w:cs="Arial"/>
        <w:b/>
        <w:bCs/>
      </w:rPr>
      <w:t xml:space="preserve"> </w:t>
    </w:r>
    <w:proofErr w:type="spellStart"/>
    <w:r w:rsidR="00FF2290">
      <w:rPr>
        <w:rFonts w:cs="Arial"/>
        <w:b/>
        <w:bCs/>
      </w:rPr>
      <w:t>Config</w:t>
    </w:r>
    <w:proofErr w:type="spellEnd"/>
    <w:r w:rsidR="00AC7A05">
      <w:rPr>
        <w:rFonts w:cs="Arial"/>
        <w:b/>
        <w:bCs/>
      </w:rPr>
      <w:tab/>
    </w:r>
    <w:r>
      <w:rPr>
        <w:rFonts w:cs="Arial"/>
        <w:b/>
        <w:bCs/>
      </w:rPr>
      <w:t xml:space="preserve">                         </w:t>
    </w:r>
    <w:r w:rsidRPr="00275886">
      <w:rPr>
        <w:rFonts w:cs="Arial"/>
        <w:b/>
        <w:bCs/>
        <w:noProof/>
        <w:lang w:val="en-US"/>
      </w:rPr>
      <w:drawing>
        <wp:inline distT="0" distB="0" distL="0" distR="0" wp14:anchorId="68D38DD3" wp14:editId="68D38DD4">
          <wp:extent cx="1285240" cy="301625"/>
          <wp:effectExtent l="0" t="0" r="0" b="3175"/>
          <wp:docPr id="21" name="Picture 1" descr="capgemini_rgb-[Converted]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apgemini_rgb-[Converted]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gray">
                  <a:xfrm>
                    <a:off x="0" y="0"/>
                    <a:ext cx="1285240" cy="3016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8D38DCF" w14:textId="77777777" w:rsidR="00275886" w:rsidRDefault="00275886" w:rsidP="00DA099A">
    <w:pPr>
      <w:pStyle w:val="SAPStandard"/>
      <w:pBdr>
        <w:bottom w:val="single" w:sz="4" w:space="4" w:color="auto"/>
      </w:pBdr>
      <w:jc w:val="both"/>
      <w:rPr>
        <w:rFonts w:cs="Arial"/>
        <w:b/>
        <w:bCs/>
      </w:rPr>
    </w:pPr>
  </w:p>
  <w:p w14:paraId="68D38DD0" w14:textId="77777777" w:rsidR="00AC7A05" w:rsidRDefault="00275886" w:rsidP="00DA099A">
    <w:pPr>
      <w:pStyle w:val="SAPStandard"/>
      <w:pBdr>
        <w:bottom w:val="single" w:sz="4" w:space="4" w:color="auto"/>
      </w:pBdr>
      <w:jc w:val="both"/>
      <w:rPr>
        <w:b/>
        <w:bCs/>
      </w:rPr>
    </w:pPr>
    <w:r>
      <w:rPr>
        <w:rFonts w:cs="Arial"/>
        <w:b/>
        <w:bCs/>
      </w:rPr>
      <w:t xml:space="preserve">                                                                                                                                                                        </w:t>
    </w:r>
    <w:r w:rsidR="00AC7A05">
      <w:rPr>
        <w:rFonts w:cs="Arial"/>
        <w:b/>
        <w:bCs/>
      </w:rPr>
      <w:tab/>
    </w:r>
    <w:r w:rsidR="00AC7A05">
      <w:rPr>
        <w:rFonts w:cs="Arial"/>
        <w:b/>
        <w:bCs/>
      </w:rPr>
      <w:tab/>
    </w:r>
    <w:r w:rsidR="00AC7A05">
      <w:rPr>
        <w:rFonts w:cs="Arial"/>
        <w:b/>
        <w:bCs/>
      </w:rPr>
      <w:tab/>
    </w:r>
    <w:r w:rsidR="00AC7A05">
      <w:rPr>
        <w:rFonts w:cs="Arial"/>
        <w:b/>
        <w:bCs/>
      </w:rPr>
      <w:tab/>
    </w:r>
    <w:r w:rsidR="00AC7A05">
      <w:rPr>
        <w:rFonts w:cs="Arial"/>
        <w:b/>
        <w:bCs/>
      </w:rPr>
      <w:tab/>
    </w:r>
    <w:r w:rsidR="00AC7A05">
      <w:rPr>
        <w:rFonts w:cs="Arial"/>
        <w:b/>
        <w:bCs/>
      </w:rPr>
      <w:tab/>
    </w:r>
    <w:r w:rsidR="00AC7A05">
      <w:rPr>
        <w:rFonts w:cs="Arial"/>
        <w:b/>
        <w:bCs/>
      </w:rPr>
      <w:tab/>
    </w:r>
    <w:r w:rsidR="00AC7A05">
      <w:rPr>
        <w:rFonts w:cs="Arial"/>
        <w:b/>
        <w:bCs/>
      </w:rPr>
      <w:tab/>
    </w:r>
    <w:r>
      <w:rPr>
        <w:rFonts w:cs="Arial"/>
        <w:b/>
        <w:bCs/>
      </w:rPr>
      <w:t xml:space="preserve">                                                                                                        </w:t>
    </w:r>
    <w:r w:rsidRPr="00275886">
      <w:rPr>
        <w:rFonts w:cs="Arial"/>
        <w:b/>
        <w:bCs/>
        <w:noProof/>
        <w:lang w:val="en-US"/>
      </w:rPr>
      <w:drawing>
        <wp:inline distT="0" distB="0" distL="0" distR="0" wp14:anchorId="68D38DD5" wp14:editId="68D38DD6">
          <wp:extent cx="1143000" cy="419100"/>
          <wp:effectExtent l="19050" t="0" r="0" b="0"/>
          <wp:docPr id="18" name="Picture 2" descr="D:\Users\oadenuga\Desktop\consumers_energy_logo1.g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D:\Users\oadenuga\Desktop\consumers_energy_logo1.gif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43000" cy="4191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 w:rsidRPr="00275886">
      <w:rPr>
        <w:rFonts w:cs="Arial"/>
        <w:b/>
        <w:bCs/>
      </w:rPr>
      <w:t xml:space="preserve"> </w:t>
    </w:r>
    <w:r w:rsidR="006B3645">
      <w:rPr>
        <w:rFonts w:cs="Arial"/>
        <w:b/>
        <w:bCs/>
      </w:rPr>
      <w:t xml:space="preserve">                         </w:t>
    </w:r>
    <w:r>
      <w:rPr>
        <w:rFonts w:cs="Arial"/>
        <w:b/>
        <w:bCs/>
      </w:rPr>
      <w:t xml:space="preserve">Configuration   </w:t>
    </w:r>
    <w:r w:rsidR="006B3645">
      <w:rPr>
        <w:rFonts w:cs="Arial"/>
        <w:b/>
        <w:bCs/>
      </w:rPr>
      <w:t>Document</w:t>
    </w:r>
    <w:r>
      <w:rPr>
        <w:rFonts w:cs="Arial"/>
        <w:b/>
        <w:bCs/>
      </w:rPr>
      <w:t xml:space="preserve">                            </w:t>
    </w:r>
    <w:r w:rsidRPr="00275886">
      <w:rPr>
        <w:rFonts w:cs="Arial"/>
        <w:b/>
        <w:bCs/>
        <w:noProof/>
        <w:lang w:val="en-US"/>
      </w:rPr>
      <w:drawing>
        <wp:inline distT="0" distB="0" distL="0" distR="0" wp14:anchorId="68D38DD7" wp14:editId="68D38DD8">
          <wp:extent cx="1285240" cy="301625"/>
          <wp:effectExtent l="0" t="0" r="0" b="3175"/>
          <wp:docPr id="19" name="Picture 1" descr="capgemini_rgb-[Converted]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apgemini_rgb-[Converted]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gray">
                  <a:xfrm>
                    <a:off x="0" y="0"/>
                    <a:ext cx="1285240" cy="3016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cs="Arial"/>
        <w:b/>
        <w:bCs/>
      </w:rPr>
      <w:t xml:space="preserve">                           </w:t>
    </w:r>
    <w:r>
      <w:rPr>
        <w:rFonts w:cs="Arial"/>
        <w:b/>
        <w:bCs/>
        <w:noProof/>
        <w:lang w:val="en-US"/>
      </w:rPr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0"/>
    <w:multiLevelType w:val="singleLevel"/>
    <w:tmpl w:val="ACBAF7E0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1">
    <w:nsid w:val="05874759"/>
    <w:multiLevelType w:val="multilevel"/>
    <w:tmpl w:val="E0DCD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10F15A7"/>
    <w:multiLevelType w:val="multilevel"/>
    <w:tmpl w:val="93EE8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6C0768C"/>
    <w:multiLevelType w:val="hybridMultilevel"/>
    <w:tmpl w:val="2A8A43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85C158D"/>
    <w:multiLevelType w:val="hybridMultilevel"/>
    <w:tmpl w:val="FFEA5C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2651467"/>
    <w:multiLevelType w:val="multilevel"/>
    <w:tmpl w:val="D65E8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48924D4"/>
    <w:multiLevelType w:val="multilevel"/>
    <w:tmpl w:val="00F06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75F7D8D"/>
    <w:multiLevelType w:val="multilevel"/>
    <w:tmpl w:val="AB428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91E44E3"/>
    <w:multiLevelType w:val="multilevel"/>
    <w:tmpl w:val="E07EC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19766D0"/>
    <w:multiLevelType w:val="multilevel"/>
    <w:tmpl w:val="F9C6E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FE93D94"/>
    <w:multiLevelType w:val="multilevel"/>
    <w:tmpl w:val="24764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80543A9"/>
    <w:multiLevelType w:val="multilevel"/>
    <w:tmpl w:val="B60A2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A114E5E"/>
    <w:multiLevelType w:val="hybridMultilevel"/>
    <w:tmpl w:val="7D744C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F694DBC"/>
    <w:multiLevelType w:val="multilevel"/>
    <w:tmpl w:val="C4269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7110D22"/>
    <w:multiLevelType w:val="multilevel"/>
    <w:tmpl w:val="0AF0D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8F05247"/>
    <w:multiLevelType w:val="multilevel"/>
    <w:tmpl w:val="4EF8F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8"/>
  </w:num>
  <w:num w:numId="3">
    <w:abstractNumId w:val="11"/>
  </w:num>
  <w:num w:numId="4">
    <w:abstractNumId w:val="9"/>
  </w:num>
  <w:num w:numId="5">
    <w:abstractNumId w:val="15"/>
  </w:num>
  <w:num w:numId="6">
    <w:abstractNumId w:val="2"/>
  </w:num>
  <w:num w:numId="7">
    <w:abstractNumId w:val="1"/>
  </w:num>
  <w:num w:numId="8">
    <w:abstractNumId w:val="10"/>
  </w:num>
  <w:num w:numId="9">
    <w:abstractNumId w:val="14"/>
  </w:num>
  <w:num w:numId="10">
    <w:abstractNumId w:val="6"/>
  </w:num>
  <w:num w:numId="11">
    <w:abstractNumId w:val="13"/>
  </w:num>
  <w:num w:numId="12">
    <w:abstractNumId w:val="5"/>
  </w:num>
  <w:num w:numId="13">
    <w:abstractNumId w:val="7"/>
  </w:num>
  <w:num w:numId="14">
    <w:abstractNumId w:val="3"/>
  </w:num>
  <w:num w:numId="15">
    <w:abstractNumId w:val="4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hideSpellingErrors/>
  <w:hideGrammaticalError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12289">
      <v:textbox inset="5.85pt,.7pt,5.85pt,.7pt"/>
      <o:colormru v:ext="edit" colors="#f2f2f2,#dbdbdb,#cd7841,#f6903c,#f68b32,#f89f56,#f79443,#e2e2e2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F7E7D"/>
    <w:rsid w:val="00017AB0"/>
    <w:rsid w:val="00043D13"/>
    <w:rsid w:val="0004494B"/>
    <w:rsid w:val="000633BF"/>
    <w:rsid w:val="00065945"/>
    <w:rsid w:val="00084935"/>
    <w:rsid w:val="00084E13"/>
    <w:rsid w:val="00092C2E"/>
    <w:rsid w:val="00097F96"/>
    <w:rsid w:val="000B23F2"/>
    <w:rsid w:val="000F7E7D"/>
    <w:rsid w:val="00105EDF"/>
    <w:rsid w:val="00174E0E"/>
    <w:rsid w:val="001A23F6"/>
    <w:rsid w:val="001C4167"/>
    <w:rsid w:val="001E73BB"/>
    <w:rsid w:val="00246973"/>
    <w:rsid w:val="002644FC"/>
    <w:rsid w:val="00267396"/>
    <w:rsid w:val="00275886"/>
    <w:rsid w:val="00276CA6"/>
    <w:rsid w:val="0029083A"/>
    <w:rsid w:val="002C048A"/>
    <w:rsid w:val="002C073D"/>
    <w:rsid w:val="002F4342"/>
    <w:rsid w:val="00304F25"/>
    <w:rsid w:val="0033415F"/>
    <w:rsid w:val="00347436"/>
    <w:rsid w:val="003505AD"/>
    <w:rsid w:val="00355E05"/>
    <w:rsid w:val="0035748C"/>
    <w:rsid w:val="00357825"/>
    <w:rsid w:val="003A7934"/>
    <w:rsid w:val="0041090B"/>
    <w:rsid w:val="00414615"/>
    <w:rsid w:val="00427D0A"/>
    <w:rsid w:val="00453218"/>
    <w:rsid w:val="00454161"/>
    <w:rsid w:val="004B0AB9"/>
    <w:rsid w:val="004B5810"/>
    <w:rsid w:val="004F3FB4"/>
    <w:rsid w:val="00533E68"/>
    <w:rsid w:val="00564DD7"/>
    <w:rsid w:val="0058462A"/>
    <w:rsid w:val="00594C99"/>
    <w:rsid w:val="005B004A"/>
    <w:rsid w:val="005B2578"/>
    <w:rsid w:val="005D1088"/>
    <w:rsid w:val="00660D63"/>
    <w:rsid w:val="00686F9C"/>
    <w:rsid w:val="006A121E"/>
    <w:rsid w:val="006B3645"/>
    <w:rsid w:val="006C0718"/>
    <w:rsid w:val="006E0EF8"/>
    <w:rsid w:val="006E48FD"/>
    <w:rsid w:val="00707B32"/>
    <w:rsid w:val="007A2E79"/>
    <w:rsid w:val="007A30DE"/>
    <w:rsid w:val="007A69B4"/>
    <w:rsid w:val="007C1A88"/>
    <w:rsid w:val="0080648C"/>
    <w:rsid w:val="00807A62"/>
    <w:rsid w:val="008150E4"/>
    <w:rsid w:val="008720B0"/>
    <w:rsid w:val="00886424"/>
    <w:rsid w:val="008977A4"/>
    <w:rsid w:val="008C7695"/>
    <w:rsid w:val="008D5832"/>
    <w:rsid w:val="008D6B4E"/>
    <w:rsid w:val="008E181D"/>
    <w:rsid w:val="009025E7"/>
    <w:rsid w:val="00921C06"/>
    <w:rsid w:val="009279A3"/>
    <w:rsid w:val="00956EBE"/>
    <w:rsid w:val="00983C75"/>
    <w:rsid w:val="009956A0"/>
    <w:rsid w:val="009A577E"/>
    <w:rsid w:val="009C3FAA"/>
    <w:rsid w:val="009D39F9"/>
    <w:rsid w:val="009E2C90"/>
    <w:rsid w:val="00A26FA2"/>
    <w:rsid w:val="00A313D6"/>
    <w:rsid w:val="00A3201C"/>
    <w:rsid w:val="00A43974"/>
    <w:rsid w:val="00A5358A"/>
    <w:rsid w:val="00AA77DD"/>
    <w:rsid w:val="00AC7A05"/>
    <w:rsid w:val="00AF7192"/>
    <w:rsid w:val="00B04038"/>
    <w:rsid w:val="00B2036F"/>
    <w:rsid w:val="00B85046"/>
    <w:rsid w:val="00B921C5"/>
    <w:rsid w:val="00BA457F"/>
    <w:rsid w:val="00BA563E"/>
    <w:rsid w:val="00BB7246"/>
    <w:rsid w:val="00BC1F21"/>
    <w:rsid w:val="00BD41D2"/>
    <w:rsid w:val="00BE734E"/>
    <w:rsid w:val="00BF0E3A"/>
    <w:rsid w:val="00C11FA4"/>
    <w:rsid w:val="00C140C0"/>
    <w:rsid w:val="00C450D6"/>
    <w:rsid w:val="00C97C79"/>
    <w:rsid w:val="00D61A42"/>
    <w:rsid w:val="00D65629"/>
    <w:rsid w:val="00DA099A"/>
    <w:rsid w:val="00DA72DC"/>
    <w:rsid w:val="00DB2AF2"/>
    <w:rsid w:val="00E40059"/>
    <w:rsid w:val="00E5723D"/>
    <w:rsid w:val="00EB7408"/>
    <w:rsid w:val="00F1087A"/>
    <w:rsid w:val="00F71901"/>
    <w:rsid w:val="00FF22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2289">
      <v:textbox inset="5.85pt,.7pt,5.85pt,.7pt"/>
      <o:colormru v:ext="edit" colors="#f2f2f2,#dbdbdb,#cd7841,#f6903c,#f68b32,#f89f56,#f79443,#e2e2e2"/>
    </o:shapedefaults>
    <o:shapelayout v:ext="edit">
      <o:idmap v:ext="edit" data="1"/>
    </o:shapelayout>
  </w:shapeDefaults>
  <w:decimalSymbol w:val="."/>
  <w:listSeparator w:val=","/>
  <w14:docId w14:val="68D38C9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MS Mincho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0F7E7D"/>
    <w:rPr>
      <w:sz w:val="24"/>
      <w:szCs w:val="24"/>
    </w:rPr>
  </w:style>
  <w:style w:type="paragraph" w:styleId="Heading1">
    <w:name w:val="heading 1"/>
    <w:basedOn w:val="Normal"/>
    <w:next w:val="Normal"/>
    <w:qFormat/>
    <w:rsid w:val="000F7E7D"/>
    <w:pPr>
      <w:keepNext/>
      <w:spacing w:before="240" w:after="60"/>
      <w:outlineLvl w:val="0"/>
    </w:pPr>
    <w:rPr>
      <w:rFonts w:ascii="Arial" w:hAnsi="Arial"/>
      <w:b/>
      <w:kern w:val="28"/>
      <w:sz w:val="28"/>
      <w:szCs w:val="20"/>
      <w:lang w:val="de-DE"/>
    </w:rPr>
  </w:style>
  <w:style w:type="paragraph" w:styleId="Heading2">
    <w:name w:val="heading 2"/>
    <w:basedOn w:val="Heading1"/>
    <w:next w:val="Normal"/>
    <w:qFormat/>
    <w:rsid w:val="000F7E7D"/>
    <w:pPr>
      <w:widowControl w:val="0"/>
      <w:outlineLvl w:val="1"/>
    </w:pPr>
    <w:rPr>
      <w:color w:val="000080"/>
      <w:kern w:val="0"/>
      <w:sz w:val="32"/>
      <w:lang w:eastAsia="ja-JP"/>
    </w:rPr>
  </w:style>
  <w:style w:type="paragraph" w:styleId="Heading3">
    <w:name w:val="heading 3"/>
    <w:basedOn w:val="Heading2"/>
    <w:next w:val="Normal"/>
    <w:qFormat/>
    <w:rsid w:val="000F7E7D"/>
    <w:pPr>
      <w:spacing w:before="120"/>
      <w:outlineLvl w:val="2"/>
    </w:pPr>
    <w:rPr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0F7E7D"/>
    <w:pPr>
      <w:tabs>
        <w:tab w:val="center" w:pos="4536"/>
        <w:tab w:val="right" w:pos="9072"/>
      </w:tabs>
    </w:pPr>
  </w:style>
  <w:style w:type="paragraph" w:customStyle="1" w:styleId="SAPStandard">
    <w:name w:val="SAPStandard"/>
    <w:rsid w:val="000F7E7D"/>
    <w:rPr>
      <w:rFonts w:ascii="Arial" w:hAnsi="Arial"/>
      <w:lang w:val="en-GB"/>
    </w:rPr>
  </w:style>
  <w:style w:type="paragraph" w:styleId="Footer">
    <w:name w:val="footer"/>
    <w:aliases w:val="Fusszeile"/>
    <w:basedOn w:val="Normal"/>
    <w:rsid w:val="000F7E7D"/>
    <w:pPr>
      <w:tabs>
        <w:tab w:val="center" w:pos="4536"/>
        <w:tab w:val="right" w:pos="9072"/>
      </w:tabs>
    </w:pPr>
  </w:style>
  <w:style w:type="character" w:styleId="FollowedHyperlink">
    <w:name w:val="FollowedHyperlink"/>
    <w:basedOn w:val="DefaultParagraphFont"/>
    <w:rsid w:val="000F7E7D"/>
    <w:rPr>
      <w:color w:val="800080"/>
      <w:u w:val="single"/>
    </w:rPr>
  </w:style>
  <w:style w:type="paragraph" w:styleId="BlockText">
    <w:name w:val="Block Text"/>
    <w:basedOn w:val="Normal"/>
    <w:rsid w:val="000F7E7D"/>
    <w:pPr>
      <w:spacing w:after="120"/>
      <w:ind w:left="1440" w:right="1440"/>
    </w:pPr>
  </w:style>
  <w:style w:type="paragraph" w:styleId="ListBullet5">
    <w:name w:val="List Bullet 5"/>
    <w:basedOn w:val="Normal"/>
    <w:autoRedefine/>
    <w:rsid w:val="000F7E7D"/>
    <w:pPr>
      <w:numPr>
        <w:numId w:val="1"/>
      </w:numPr>
    </w:pPr>
  </w:style>
  <w:style w:type="paragraph" w:styleId="E-mailSignature">
    <w:name w:val="E-mail Signature"/>
    <w:basedOn w:val="Normal"/>
    <w:rsid w:val="000F7E7D"/>
  </w:style>
  <w:style w:type="paragraph" w:styleId="Date">
    <w:name w:val="Date"/>
    <w:basedOn w:val="Normal"/>
    <w:next w:val="Normal"/>
    <w:rsid w:val="000F7E7D"/>
  </w:style>
  <w:style w:type="paragraph" w:styleId="DocumentMap">
    <w:name w:val="Document Map"/>
    <w:basedOn w:val="Normal"/>
    <w:semiHidden/>
    <w:rsid w:val="000F7E7D"/>
    <w:pPr>
      <w:shd w:val="clear" w:color="auto" w:fill="000080"/>
    </w:pPr>
    <w:rPr>
      <w:rFonts w:ascii="Tahoma" w:hAnsi="Tahoma" w:cs="Tahoma"/>
    </w:rPr>
  </w:style>
  <w:style w:type="paragraph" w:styleId="EndnoteText">
    <w:name w:val="endnote text"/>
    <w:basedOn w:val="Normal"/>
    <w:semiHidden/>
    <w:rsid w:val="000F7E7D"/>
    <w:rPr>
      <w:sz w:val="20"/>
      <w:szCs w:val="20"/>
    </w:rPr>
  </w:style>
  <w:style w:type="paragraph" w:styleId="PlainText">
    <w:name w:val="Plain Text"/>
    <w:basedOn w:val="Normal"/>
    <w:rsid w:val="000F7E7D"/>
    <w:pPr>
      <w:widowControl w:val="0"/>
      <w:jc w:val="both"/>
    </w:pPr>
    <w:rPr>
      <w:rFonts w:ascii="MS Mincho" w:hAnsi="Courier New" w:cs="Courier New"/>
      <w:noProof/>
      <w:kern w:val="2"/>
      <w:sz w:val="21"/>
      <w:szCs w:val="21"/>
      <w:lang w:val="de-DE" w:eastAsia="ja-JP"/>
    </w:rPr>
  </w:style>
  <w:style w:type="paragraph" w:styleId="NormalWeb">
    <w:name w:val="Normal (Web)"/>
    <w:basedOn w:val="Normal"/>
    <w:rsid w:val="000F7E7D"/>
    <w:pPr>
      <w:spacing w:before="100" w:beforeAutospacing="1" w:after="100" w:afterAutospacing="1"/>
    </w:pPr>
    <w:rPr>
      <w:lang w:eastAsia="ja-JP"/>
    </w:rPr>
  </w:style>
  <w:style w:type="character" w:styleId="Hyperlink">
    <w:name w:val="Hyperlink"/>
    <w:basedOn w:val="DefaultParagraphFont"/>
    <w:uiPriority w:val="99"/>
    <w:rsid w:val="000F7E7D"/>
    <w:rPr>
      <w:color w:val="0000FF"/>
      <w:u w:val="single"/>
    </w:rPr>
  </w:style>
  <w:style w:type="character" w:styleId="Strong">
    <w:name w:val="Strong"/>
    <w:basedOn w:val="DefaultParagraphFont"/>
    <w:qFormat/>
    <w:rsid w:val="000F7E7D"/>
    <w:rPr>
      <w:b/>
      <w:bCs/>
    </w:rPr>
  </w:style>
  <w:style w:type="paragraph" w:styleId="List">
    <w:name w:val="List"/>
    <w:basedOn w:val="Normal"/>
    <w:rsid w:val="000F7E7D"/>
    <w:pPr>
      <w:spacing w:before="60" w:after="60"/>
      <w:ind w:left="360" w:hanging="360"/>
    </w:pPr>
    <w:rPr>
      <w:rFonts w:ascii="Arial" w:hAnsi="Arial"/>
      <w:sz w:val="20"/>
      <w:szCs w:val="20"/>
      <w:lang w:val="de-DE" w:eastAsia="ja-JP"/>
    </w:rPr>
  </w:style>
  <w:style w:type="paragraph" w:customStyle="1" w:styleId="DeckblattOben">
    <w:name w:val="Deckblatt Oben"/>
    <w:basedOn w:val="Normal"/>
    <w:rsid w:val="000F7E7D"/>
    <w:pPr>
      <w:keepLines/>
      <w:spacing w:before="120"/>
      <w:jc w:val="right"/>
    </w:pPr>
    <w:rPr>
      <w:rFonts w:ascii="Arial" w:hAnsi="Arial"/>
      <w:szCs w:val="20"/>
      <w:lang w:val="de-DE" w:eastAsia="ja-JP"/>
    </w:rPr>
  </w:style>
  <w:style w:type="paragraph" w:customStyle="1" w:styleId="DeckblattTitel">
    <w:name w:val="Deckblatt Titel"/>
    <w:basedOn w:val="Normal"/>
    <w:autoRedefine/>
    <w:rsid w:val="000F7E7D"/>
    <w:pPr>
      <w:spacing w:before="5400" w:after="180"/>
      <w:jc w:val="both"/>
    </w:pPr>
    <w:rPr>
      <w:rFonts w:ascii="Arial" w:hAnsi="Arial"/>
      <w:b/>
      <w:sz w:val="44"/>
      <w:szCs w:val="20"/>
      <w:lang w:eastAsia="ja-JP"/>
    </w:rPr>
  </w:style>
  <w:style w:type="paragraph" w:customStyle="1" w:styleId="DeckblattUntertitel">
    <w:name w:val="Deckblatt Untertitel"/>
    <w:basedOn w:val="Normal"/>
    <w:autoRedefine/>
    <w:rsid w:val="000F7E7D"/>
    <w:pPr>
      <w:framePr w:w="6237" w:h="11624" w:hSpace="142" w:wrap="around" w:vAnchor="page" w:hAnchor="page" w:x="4083" w:y="3176"/>
      <w:jc w:val="both"/>
    </w:pPr>
    <w:rPr>
      <w:rFonts w:ascii="Arial" w:hAnsi="Arial"/>
      <w:szCs w:val="20"/>
      <w:lang w:val="de-DE" w:eastAsia="ja-JP"/>
    </w:rPr>
  </w:style>
  <w:style w:type="character" w:customStyle="1" w:styleId="HeaderChar">
    <w:name w:val="Header Char"/>
    <w:basedOn w:val="DefaultParagraphFont"/>
    <w:link w:val="Header"/>
    <w:rsid w:val="00DA099A"/>
    <w:rPr>
      <w:sz w:val="24"/>
      <w:szCs w:val="24"/>
      <w:lang w:val="en-GB"/>
    </w:rPr>
  </w:style>
  <w:style w:type="paragraph" w:styleId="ListParagraph">
    <w:name w:val="List Paragraph"/>
    <w:basedOn w:val="Normal"/>
    <w:uiPriority w:val="34"/>
    <w:qFormat/>
    <w:rsid w:val="00DA099A"/>
    <w:pPr>
      <w:ind w:left="720"/>
      <w:contextualSpacing/>
    </w:pPr>
  </w:style>
  <w:style w:type="table" w:styleId="TableGrid">
    <w:name w:val="Table Grid"/>
    <w:basedOn w:val="TableNormal"/>
    <w:uiPriority w:val="59"/>
    <w:rsid w:val="00DA099A"/>
    <w:rPr>
      <w:rFonts w:ascii="Calibri" w:eastAsia="Calibri" w:hAnsi="Calibri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OC1">
    <w:name w:val="toc 1"/>
    <w:basedOn w:val="Normal"/>
    <w:next w:val="Normal"/>
    <w:autoRedefine/>
    <w:uiPriority w:val="39"/>
    <w:rsid w:val="00DA099A"/>
    <w:pPr>
      <w:spacing w:before="120" w:after="120"/>
    </w:pPr>
    <w:rPr>
      <w:rFonts w:asciiTheme="minorHAnsi" w:hAnsiTheme="minorHAnsi"/>
      <w:b/>
      <w:bCs/>
      <w:caps/>
      <w:sz w:val="20"/>
      <w:szCs w:val="20"/>
    </w:rPr>
  </w:style>
  <w:style w:type="paragraph" w:styleId="TOC2">
    <w:name w:val="toc 2"/>
    <w:basedOn w:val="Normal"/>
    <w:next w:val="Normal"/>
    <w:autoRedefine/>
    <w:uiPriority w:val="39"/>
    <w:rsid w:val="00DA099A"/>
    <w:pPr>
      <w:ind w:left="240"/>
    </w:pPr>
    <w:rPr>
      <w:rFonts w:asciiTheme="minorHAnsi" w:hAnsiTheme="minorHAnsi"/>
      <w:smallCaps/>
      <w:sz w:val="20"/>
      <w:szCs w:val="20"/>
    </w:rPr>
  </w:style>
  <w:style w:type="paragraph" w:styleId="TOC3">
    <w:name w:val="toc 3"/>
    <w:basedOn w:val="Normal"/>
    <w:next w:val="Normal"/>
    <w:autoRedefine/>
    <w:uiPriority w:val="39"/>
    <w:rsid w:val="00DA099A"/>
    <w:pPr>
      <w:ind w:left="480"/>
    </w:pPr>
    <w:rPr>
      <w:rFonts w:asciiTheme="minorHAnsi" w:hAnsiTheme="minorHAnsi"/>
      <w:i/>
      <w:iCs/>
      <w:sz w:val="20"/>
      <w:szCs w:val="20"/>
    </w:rPr>
  </w:style>
  <w:style w:type="paragraph" w:styleId="TOC4">
    <w:name w:val="toc 4"/>
    <w:basedOn w:val="Normal"/>
    <w:next w:val="Normal"/>
    <w:autoRedefine/>
    <w:uiPriority w:val="39"/>
    <w:rsid w:val="00DA099A"/>
    <w:pPr>
      <w:ind w:left="720"/>
    </w:pPr>
    <w:rPr>
      <w:rFonts w:asciiTheme="minorHAnsi" w:hAnsiTheme="minorHAns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rsid w:val="00DA099A"/>
    <w:pPr>
      <w:ind w:left="960"/>
    </w:pPr>
    <w:rPr>
      <w:rFonts w:asciiTheme="minorHAnsi" w:hAnsi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rsid w:val="00DA099A"/>
    <w:pPr>
      <w:ind w:left="1200"/>
    </w:pPr>
    <w:rPr>
      <w:rFonts w:asciiTheme="minorHAnsi" w:hAnsiTheme="minorHAnsi"/>
      <w:sz w:val="18"/>
      <w:szCs w:val="18"/>
    </w:rPr>
  </w:style>
  <w:style w:type="paragraph" w:styleId="TOC7">
    <w:name w:val="toc 7"/>
    <w:basedOn w:val="Normal"/>
    <w:next w:val="Normal"/>
    <w:autoRedefine/>
    <w:rsid w:val="00DA099A"/>
    <w:pPr>
      <w:ind w:left="1440"/>
    </w:pPr>
    <w:rPr>
      <w:rFonts w:asciiTheme="minorHAnsi" w:hAnsiTheme="minorHAnsi"/>
      <w:sz w:val="18"/>
      <w:szCs w:val="18"/>
    </w:rPr>
  </w:style>
  <w:style w:type="paragraph" w:styleId="TOC8">
    <w:name w:val="toc 8"/>
    <w:basedOn w:val="Normal"/>
    <w:next w:val="Normal"/>
    <w:autoRedefine/>
    <w:rsid w:val="00DA099A"/>
    <w:pPr>
      <w:ind w:left="1680"/>
    </w:pPr>
    <w:rPr>
      <w:rFonts w:asciiTheme="minorHAnsi" w:hAnsiTheme="minorHAnsi"/>
      <w:sz w:val="18"/>
      <w:szCs w:val="18"/>
    </w:rPr>
  </w:style>
  <w:style w:type="paragraph" w:styleId="TOC9">
    <w:name w:val="toc 9"/>
    <w:basedOn w:val="Normal"/>
    <w:next w:val="Normal"/>
    <w:autoRedefine/>
    <w:rsid w:val="00DA099A"/>
    <w:pPr>
      <w:ind w:left="1920"/>
    </w:pPr>
    <w:rPr>
      <w:rFonts w:asciiTheme="minorHAnsi" w:hAnsiTheme="minorHAnsi"/>
      <w:sz w:val="18"/>
      <w:szCs w:val="18"/>
    </w:rPr>
  </w:style>
  <w:style w:type="paragraph" w:styleId="BalloonText">
    <w:name w:val="Balloon Text"/>
    <w:basedOn w:val="Normal"/>
    <w:link w:val="BalloonTextChar"/>
    <w:rsid w:val="008720B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8720B0"/>
    <w:rPr>
      <w:rFonts w:ascii="Tahoma" w:hAnsi="Tahoma" w:cs="Tahoma"/>
      <w:sz w:val="16"/>
      <w:szCs w:val="16"/>
      <w:lang w:val="en-GB"/>
    </w:rPr>
  </w:style>
  <w:style w:type="paragraph" w:styleId="TOCHeading">
    <w:name w:val="TOC Heading"/>
    <w:basedOn w:val="Heading1"/>
    <w:next w:val="Normal"/>
    <w:uiPriority w:val="39"/>
    <w:unhideWhenUsed/>
    <w:qFormat/>
    <w:rsid w:val="00983C75"/>
    <w:pPr>
      <w:keepLines/>
      <w:spacing w:before="480" w:after="0" w:line="276" w:lineRule="auto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kern w:val="0"/>
      <w:szCs w:val="28"/>
      <w:lang w:val="en-US" w:eastAsia="ja-JP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MS Mincho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0F7E7D"/>
    <w:rPr>
      <w:sz w:val="24"/>
      <w:szCs w:val="24"/>
    </w:rPr>
  </w:style>
  <w:style w:type="paragraph" w:styleId="Heading1">
    <w:name w:val="heading 1"/>
    <w:basedOn w:val="Normal"/>
    <w:next w:val="Normal"/>
    <w:qFormat/>
    <w:rsid w:val="000F7E7D"/>
    <w:pPr>
      <w:keepNext/>
      <w:spacing w:before="240" w:after="60"/>
      <w:outlineLvl w:val="0"/>
    </w:pPr>
    <w:rPr>
      <w:rFonts w:ascii="Arial" w:hAnsi="Arial"/>
      <w:b/>
      <w:kern w:val="28"/>
      <w:sz w:val="28"/>
      <w:szCs w:val="20"/>
      <w:lang w:val="de-DE"/>
    </w:rPr>
  </w:style>
  <w:style w:type="paragraph" w:styleId="Heading2">
    <w:name w:val="heading 2"/>
    <w:basedOn w:val="Heading1"/>
    <w:next w:val="Normal"/>
    <w:qFormat/>
    <w:rsid w:val="000F7E7D"/>
    <w:pPr>
      <w:widowControl w:val="0"/>
      <w:outlineLvl w:val="1"/>
    </w:pPr>
    <w:rPr>
      <w:color w:val="000080"/>
      <w:kern w:val="0"/>
      <w:sz w:val="32"/>
      <w:lang w:eastAsia="ja-JP"/>
    </w:rPr>
  </w:style>
  <w:style w:type="paragraph" w:styleId="Heading3">
    <w:name w:val="heading 3"/>
    <w:basedOn w:val="Heading2"/>
    <w:next w:val="Normal"/>
    <w:qFormat/>
    <w:rsid w:val="000F7E7D"/>
    <w:pPr>
      <w:spacing w:before="120"/>
      <w:outlineLvl w:val="2"/>
    </w:pPr>
    <w:rPr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0F7E7D"/>
    <w:pPr>
      <w:tabs>
        <w:tab w:val="center" w:pos="4536"/>
        <w:tab w:val="right" w:pos="9072"/>
      </w:tabs>
    </w:pPr>
  </w:style>
  <w:style w:type="paragraph" w:customStyle="1" w:styleId="SAPStandard">
    <w:name w:val="SAPStandard"/>
    <w:rsid w:val="000F7E7D"/>
    <w:rPr>
      <w:rFonts w:ascii="Arial" w:hAnsi="Arial"/>
      <w:lang w:val="en-GB"/>
    </w:rPr>
  </w:style>
  <w:style w:type="paragraph" w:styleId="Footer">
    <w:name w:val="footer"/>
    <w:aliases w:val="Fusszeile"/>
    <w:basedOn w:val="Normal"/>
    <w:rsid w:val="000F7E7D"/>
    <w:pPr>
      <w:tabs>
        <w:tab w:val="center" w:pos="4536"/>
        <w:tab w:val="right" w:pos="9072"/>
      </w:tabs>
    </w:pPr>
  </w:style>
  <w:style w:type="character" w:styleId="FollowedHyperlink">
    <w:name w:val="FollowedHyperlink"/>
    <w:basedOn w:val="DefaultParagraphFont"/>
    <w:rsid w:val="000F7E7D"/>
    <w:rPr>
      <w:color w:val="800080"/>
      <w:u w:val="single"/>
    </w:rPr>
  </w:style>
  <w:style w:type="paragraph" w:styleId="BlockText">
    <w:name w:val="Block Text"/>
    <w:basedOn w:val="Normal"/>
    <w:rsid w:val="000F7E7D"/>
    <w:pPr>
      <w:spacing w:after="120"/>
      <w:ind w:left="1440" w:right="1440"/>
    </w:pPr>
  </w:style>
  <w:style w:type="paragraph" w:styleId="ListBullet5">
    <w:name w:val="List Bullet 5"/>
    <w:basedOn w:val="Normal"/>
    <w:autoRedefine/>
    <w:rsid w:val="000F7E7D"/>
    <w:pPr>
      <w:numPr>
        <w:numId w:val="1"/>
      </w:numPr>
    </w:pPr>
  </w:style>
  <w:style w:type="paragraph" w:styleId="E-mailSignature">
    <w:name w:val="E-mail Signature"/>
    <w:basedOn w:val="Normal"/>
    <w:rsid w:val="000F7E7D"/>
  </w:style>
  <w:style w:type="paragraph" w:styleId="Date">
    <w:name w:val="Date"/>
    <w:basedOn w:val="Normal"/>
    <w:next w:val="Normal"/>
    <w:rsid w:val="000F7E7D"/>
  </w:style>
  <w:style w:type="paragraph" w:styleId="DocumentMap">
    <w:name w:val="Document Map"/>
    <w:basedOn w:val="Normal"/>
    <w:semiHidden/>
    <w:rsid w:val="000F7E7D"/>
    <w:pPr>
      <w:shd w:val="clear" w:color="auto" w:fill="000080"/>
    </w:pPr>
    <w:rPr>
      <w:rFonts w:ascii="Tahoma" w:hAnsi="Tahoma" w:cs="Tahoma"/>
    </w:rPr>
  </w:style>
  <w:style w:type="paragraph" w:styleId="EndnoteText">
    <w:name w:val="endnote text"/>
    <w:basedOn w:val="Normal"/>
    <w:semiHidden/>
    <w:rsid w:val="000F7E7D"/>
    <w:rPr>
      <w:sz w:val="20"/>
      <w:szCs w:val="20"/>
    </w:rPr>
  </w:style>
  <w:style w:type="paragraph" w:styleId="PlainText">
    <w:name w:val="Plain Text"/>
    <w:basedOn w:val="Normal"/>
    <w:rsid w:val="000F7E7D"/>
    <w:pPr>
      <w:widowControl w:val="0"/>
      <w:jc w:val="both"/>
    </w:pPr>
    <w:rPr>
      <w:rFonts w:ascii="MS Mincho" w:hAnsi="Courier New" w:cs="Courier New"/>
      <w:noProof/>
      <w:kern w:val="2"/>
      <w:sz w:val="21"/>
      <w:szCs w:val="21"/>
      <w:lang w:val="de-DE" w:eastAsia="ja-JP"/>
    </w:rPr>
  </w:style>
  <w:style w:type="paragraph" w:styleId="NormalWeb">
    <w:name w:val="Normal (Web)"/>
    <w:basedOn w:val="Normal"/>
    <w:rsid w:val="000F7E7D"/>
    <w:pPr>
      <w:spacing w:before="100" w:beforeAutospacing="1" w:after="100" w:afterAutospacing="1"/>
    </w:pPr>
    <w:rPr>
      <w:lang w:eastAsia="ja-JP"/>
    </w:rPr>
  </w:style>
  <w:style w:type="character" w:styleId="Hyperlink">
    <w:name w:val="Hyperlink"/>
    <w:basedOn w:val="DefaultParagraphFont"/>
    <w:uiPriority w:val="99"/>
    <w:rsid w:val="000F7E7D"/>
    <w:rPr>
      <w:color w:val="0000FF"/>
      <w:u w:val="single"/>
    </w:rPr>
  </w:style>
  <w:style w:type="character" w:styleId="Strong">
    <w:name w:val="Strong"/>
    <w:basedOn w:val="DefaultParagraphFont"/>
    <w:qFormat/>
    <w:rsid w:val="000F7E7D"/>
    <w:rPr>
      <w:b/>
      <w:bCs/>
    </w:rPr>
  </w:style>
  <w:style w:type="paragraph" w:styleId="List">
    <w:name w:val="List"/>
    <w:basedOn w:val="Normal"/>
    <w:rsid w:val="000F7E7D"/>
    <w:pPr>
      <w:spacing w:before="60" w:after="60"/>
      <w:ind w:left="360" w:hanging="360"/>
    </w:pPr>
    <w:rPr>
      <w:rFonts w:ascii="Arial" w:hAnsi="Arial"/>
      <w:sz w:val="20"/>
      <w:szCs w:val="20"/>
      <w:lang w:val="de-DE" w:eastAsia="ja-JP"/>
    </w:rPr>
  </w:style>
  <w:style w:type="paragraph" w:customStyle="1" w:styleId="DeckblattOben">
    <w:name w:val="Deckblatt Oben"/>
    <w:basedOn w:val="Normal"/>
    <w:rsid w:val="000F7E7D"/>
    <w:pPr>
      <w:keepLines/>
      <w:spacing w:before="120"/>
      <w:jc w:val="right"/>
    </w:pPr>
    <w:rPr>
      <w:rFonts w:ascii="Arial" w:hAnsi="Arial"/>
      <w:szCs w:val="20"/>
      <w:lang w:val="de-DE" w:eastAsia="ja-JP"/>
    </w:rPr>
  </w:style>
  <w:style w:type="paragraph" w:customStyle="1" w:styleId="DeckblattTitel">
    <w:name w:val="Deckblatt Titel"/>
    <w:basedOn w:val="Normal"/>
    <w:autoRedefine/>
    <w:rsid w:val="000F7E7D"/>
    <w:pPr>
      <w:spacing w:before="5400" w:after="180"/>
      <w:jc w:val="both"/>
    </w:pPr>
    <w:rPr>
      <w:rFonts w:ascii="Arial" w:hAnsi="Arial"/>
      <w:b/>
      <w:sz w:val="44"/>
      <w:szCs w:val="20"/>
      <w:lang w:eastAsia="ja-JP"/>
    </w:rPr>
  </w:style>
  <w:style w:type="paragraph" w:customStyle="1" w:styleId="DeckblattUntertitel">
    <w:name w:val="Deckblatt Untertitel"/>
    <w:basedOn w:val="Normal"/>
    <w:autoRedefine/>
    <w:rsid w:val="000F7E7D"/>
    <w:pPr>
      <w:framePr w:w="6237" w:h="11624" w:hSpace="142" w:wrap="around" w:vAnchor="page" w:hAnchor="page" w:x="4083" w:y="3176"/>
      <w:jc w:val="both"/>
    </w:pPr>
    <w:rPr>
      <w:rFonts w:ascii="Arial" w:hAnsi="Arial"/>
      <w:szCs w:val="20"/>
      <w:lang w:val="de-DE" w:eastAsia="ja-JP"/>
    </w:rPr>
  </w:style>
  <w:style w:type="character" w:customStyle="1" w:styleId="HeaderChar">
    <w:name w:val="Header Char"/>
    <w:basedOn w:val="DefaultParagraphFont"/>
    <w:link w:val="Header"/>
    <w:rsid w:val="00DA099A"/>
    <w:rPr>
      <w:sz w:val="24"/>
      <w:szCs w:val="24"/>
      <w:lang w:val="en-GB"/>
    </w:rPr>
  </w:style>
  <w:style w:type="paragraph" w:styleId="ListParagraph">
    <w:name w:val="List Paragraph"/>
    <w:basedOn w:val="Normal"/>
    <w:uiPriority w:val="34"/>
    <w:qFormat/>
    <w:rsid w:val="00DA099A"/>
    <w:pPr>
      <w:ind w:left="720"/>
      <w:contextualSpacing/>
    </w:pPr>
  </w:style>
  <w:style w:type="table" w:styleId="TableGrid">
    <w:name w:val="Table Grid"/>
    <w:basedOn w:val="TableNormal"/>
    <w:uiPriority w:val="59"/>
    <w:rsid w:val="00DA099A"/>
    <w:rPr>
      <w:rFonts w:ascii="Calibri" w:eastAsia="Calibri" w:hAnsi="Calibri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OC1">
    <w:name w:val="toc 1"/>
    <w:basedOn w:val="Normal"/>
    <w:next w:val="Normal"/>
    <w:autoRedefine/>
    <w:uiPriority w:val="39"/>
    <w:rsid w:val="00DA099A"/>
    <w:pPr>
      <w:spacing w:before="120" w:after="120"/>
    </w:pPr>
    <w:rPr>
      <w:rFonts w:asciiTheme="minorHAnsi" w:hAnsiTheme="minorHAnsi"/>
      <w:b/>
      <w:bCs/>
      <w:caps/>
      <w:sz w:val="20"/>
      <w:szCs w:val="20"/>
    </w:rPr>
  </w:style>
  <w:style w:type="paragraph" w:styleId="TOC2">
    <w:name w:val="toc 2"/>
    <w:basedOn w:val="Normal"/>
    <w:next w:val="Normal"/>
    <w:autoRedefine/>
    <w:uiPriority w:val="39"/>
    <w:rsid w:val="00DA099A"/>
    <w:pPr>
      <w:ind w:left="240"/>
    </w:pPr>
    <w:rPr>
      <w:rFonts w:asciiTheme="minorHAnsi" w:hAnsiTheme="minorHAnsi"/>
      <w:smallCaps/>
      <w:sz w:val="20"/>
      <w:szCs w:val="20"/>
    </w:rPr>
  </w:style>
  <w:style w:type="paragraph" w:styleId="TOC3">
    <w:name w:val="toc 3"/>
    <w:basedOn w:val="Normal"/>
    <w:next w:val="Normal"/>
    <w:autoRedefine/>
    <w:uiPriority w:val="39"/>
    <w:rsid w:val="00DA099A"/>
    <w:pPr>
      <w:ind w:left="480"/>
    </w:pPr>
    <w:rPr>
      <w:rFonts w:asciiTheme="minorHAnsi" w:hAnsiTheme="minorHAnsi"/>
      <w:i/>
      <w:iCs/>
      <w:sz w:val="20"/>
      <w:szCs w:val="20"/>
    </w:rPr>
  </w:style>
  <w:style w:type="paragraph" w:styleId="TOC4">
    <w:name w:val="toc 4"/>
    <w:basedOn w:val="Normal"/>
    <w:next w:val="Normal"/>
    <w:autoRedefine/>
    <w:uiPriority w:val="39"/>
    <w:rsid w:val="00DA099A"/>
    <w:pPr>
      <w:ind w:left="720"/>
    </w:pPr>
    <w:rPr>
      <w:rFonts w:asciiTheme="minorHAnsi" w:hAnsiTheme="minorHAns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rsid w:val="00DA099A"/>
    <w:pPr>
      <w:ind w:left="960"/>
    </w:pPr>
    <w:rPr>
      <w:rFonts w:asciiTheme="minorHAnsi" w:hAnsi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rsid w:val="00DA099A"/>
    <w:pPr>
      <w:ind w:left="1200"/>
    </w:pPr>
    <w:rPr>
      <w:rFonts w:asciiTheme="minorHAnsi" w:hAnsiTheme="minorHAnsi"/>
      <w:sz w:val="18"/>
      <w:szCs w:val="18"/>
    </w:rPr>
  </w:style>
  <w:style w:type="paragraph" w:styleId="TOC7">
    <w:name w:val="toc 7"/>
    <w:basedOn w:val="Normal"/>
    <w:next w:val="Normal"/>
    <w:autoRedefine/>
    <w:rsid w:val="00DA099A"/>
    <w:pPr>
      <w:ind w:left="1440"/>
    </w:pPr>
    <w:rPr>
      <w:rFonts w:asciiTheme="minorHAnsi" w:hAnsiTheme="minorHAnsi"/>
      <w:sz w:val="18"/>
      <w:szCs w:val="18"/>
    </w:rPr>
  </w:style>
  <w:style w:type="paragraph" w:styleId="TOC8">
    <w:name w:val="toc 8"/>
    <w:basedOn w:val="Normal"/>
    <w:next w:val="Normal"/>
    <w:autoRedefine/>
    <w:rsid w:val="00DA099A"/>
    <w:pPr>
      <w:ind w:left="1680"/>
    </w:pPr>
    <w:rPr>
      <w:rFonts w:asciiTheme="minorHAnsi" w:hAnsiTheme="minorHAnsi"/>
      <w:sz w:val="18"/>
      <w:szCs w:val="18"/>
    </w:rPr>
  </w:style>
  <w:style w:type="paragraph" w:styleId="TOC9">
    <w:name w:val="toc 9"/>
    <w:basedOn w:val="Normal"/>
    <w:next w:val="Normal"/>
    <w:autoRedefine/>
    <w:rsid w:val="00DA099A"/>
    <w:pPr>
      <w:ind w:left="1920"/>
    </w:pPr>
    <w:rPr>
      <w:rFonts w:asciiTheme="minorHAnsi" w:hAnsiTheme="minorHAnsi"/>
      <w:sz w:val="18"/>
      <w:szCs w:val="18"/>
    </w:rPr>
  </w:style>
  <w:style w:type="paragraph" w:styleId="BalloonText">
    <w:name w:val="Balloon Text"/>
    <w:basedOn w:val="Normal"/>
    <w:link w:val="BalloonTextChar"/>
    <w:rsid w:val="008720B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8720B0"/>
    <w:rPr>
      <w:rFonts w:ascii="Tahoma" w:hAnsi="Tahoma" w:cs="Tahoma"/>
      <w:sz w:val="16"/>
      <w:szCs w:val="16"/>
      <w:lang w:val="en-GB"/>
    </w:rPr>
  </w:style>
  <w:style w:type="paragraph" w:styleId="TOCHeading">
    <w:name w:val="TOC Heading"/>
    <w:basedOn w:val="Heading1"/>
    <w:next w:val="Normal"/>
    <w:uiPriority w:val="39"/>
    <w:unhideWhenUsed/>
    <w:qFormat/>
    <w:rsid w:val="00983C75"/>
    <w:pPr>
      <w:keepLines/>
      <w:spacing w:before="480" w:after="0" w:line="276" w:lineRule="auto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kern w:val="0"/>
      <w:szCs w:val="28"/>
      <w:lang w:val="en-US"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1794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91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29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doNotOrganizeInFold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image" Target="media/image10.png"/><Relationship Id="rId7" Type="http://schemas.microsoft.com/office/2007/relationships/stylesWithEffects" Target="stylesWithEffect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endnotes" Target="endnotes.xml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23" Type="http://schemas.openxmlformats.org/officeDocument/2006/relationships/header" Target="header1.xml"/><Relationship Id="rId28" Type="http://schemas.openxmlformats.org/officeDocument/2006/relationships/theme" Target="theme/theme1.xml"/><Relationship Id="rId10" Type="http://schemas.openxmlformats.org/officeDocument/2006/relationships/footnotes" Target="footnotes.xml"/><Relationship Id="rId19" Type="http://schemas.openxmlformats.org/officeDocument/2006/relationships/image" Target="media/image8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3.jpeg"/><Relationship Id="rId1" Type="http://schemas.openxmlformats.org/officeDocument/2006/relationships/image" Target="media/image12.gif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3.jpeg"/><Relationship Id="rId1" Type="http://schemas.openxmlformats.org/officeDocument/2006/relationships/image" Target="media/image12.gi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sbartletlocal\Desktop\Config%20Docs\CONFIGGUIDE\solarconfig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>
  <documentManagement>
    <_Version xmlns="http://schemas.microsoft.com/sharepoint/v3/fields">1.0</_Version>
    <_DCDateModified xmlns="http://schemas.microsoft.com/sharepoint/v3/fields" xsi:nil="true"/>
    <_Status xmlns="http://schemas.microsoft.com/sharepoint/v3/fields">Not Started</_Status>
    <_Revision xmlns="http://schemas.microsoft.com/sharepoint/v3/fields">1.0</_Revision>
    <Phase_x0020_Gate_x0020_Progress xmlns="f5d65a61-ae78-4f13-840b-ce447ca6a386">Enter Choice #2 In Progress</Phase_x0020_Gate_x0020_Progress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79FF01D6F45E241B90B7A7694AD5592" ma:contentTypeVersion="6" ma:contentTypeDescription="Create a new document." ma:contentTypeScope="" ma:versionID="eef49e8b31ea51d36dedcc5740328f72">
  <xsd:schema xmlns:xsd="http://www.w3.org/2001/XMLSchema" xmlns:xs="http://www.w3.org/2001/XMLSchema" xmlns:p="http://schemas.microsoft.com/office/2006/metadata/properties" xmlns:ns2="http://schemas.microsoft.com/sharepoint/v3/fields" xmlns:ns3="f5d65a61-ae78-4f13-840b-ce447ca6a386" targetNamespace="http://schemas.microsoft.com/office/2006/metadata/properties" ma:root="true" ma:fieldsID="47fa1d00e8f7882c5dfa9991dd657cc3" ns2:_="" ns3:_="">
    <xsd:import namespace="http://schemas.microsoft.com/sharepoint/v3/fields"/>
    <xsd:import namespace="f5d65a61-ae78-4f13-840b-ce447ca6a386"/>
    <xsd:element name="properties">
      <xsd:complexType>
        <xsd:sequence>
          <xsd:element name="documentManagement">
            <xsd:complexType>
              <xsd:all>
                <xsd:element ref="ns2:_Revision" minOccurs="0"/>
                <xsd:element ref="ns2:_Status" minOccurs="0"/>
                <xsd:element ref="ns2:_Version" minOccurs="0"/>
                <xsd:element ref="ns2:_DCDateModified" minOccurs="0"/>
                <xsd:element ref="ns3:Phase_x0020_Gate_x0020_Progres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/fields" elementFormDefault="qualified">
    <xsd:import namespace="http://schemas.microsoft.com/office/2006/documentManagement/types"/>
    <xsd:import namespace="http://schemas.microsoft.com/office/infopath/2007/PartnerControls"/>
    <xsd:element name="_Revision" ma:index="9" nillable="true" ma:displayName="Revision" ma:internalName="_Revision">
      <xsd:simpleType>
        <xsd:restriction base="dms:Text"/>
      </xsd:simpleType>
    </xsd:element>
    <xsd:element name="_Status" ma:index="10" nillable="true" ma:displayName="Status" ma:default="Not Started" ma:internalName="_Status">
      <xsd:simpleType>
        <xsd:union memberTypes="dms:Text">
          <xsd:simpleType>
            <xsd:restriction base="dms:Choice">
              <xsd:enumeration value="Not Started"/>
              <xsd:enumeration value="Draft"/>
              <xsd:enumeration value="Reviewed"/>
              <xsd:enumeration value="Scheduled"/>
              <xsd:enumeration value="Published"/>
              <xsd:enumeration value="Final"/>
              <xsd:enumeration value="Expired"/>
            </xsd:restriction>
          </xsd:simpleType>
        </xsd:union>
      </xsd:simpleType>
    </xsd:element>
    <xsd:element name="_Version" ma:index="11" nillable="true" ma:displayName="Version" ma:internalName="_Version">
      <xsd:simpleType>
        <xsd:restriction base="dms:Text"/>
      </xsd:simpleType>
    </xsd:element>
    <xsd:element name="_DCDateModified" ma:index="12" nillable="true" ma:displayName="Date Modified" ma:description="The date on which this resource was last modified" ma:format="DateTime" ma:indexed="true" ma:internalName="_DCDateModified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d65a61-ae78-4f13-840b-ce447ca6a386" elementFormDefault="qualified">
    <xsd:import namespace="http://schemas.microsoft.com/office/2006/documentManagement/types"/>
    <xsd:import namespace="http://schemas.microsoft.com/office/infopath/2007/PartnerControls"/>
    <xsd:element name="Phase_x0020_Gate_x0020_Progress" ma:index="13" nillable="true" ma:displayName="Phase Gate Progress" ma:default="Enter Choice #1 Not Started" ma:format="Dropdown" ma:internalName="Phase_x0020_Gate_x0020_Progress">
      <xsd:simpleType>
        <xsd:restriction base="dms:Choice">
          <xsd:enumeration value="Enter Choice #1 Not Started"/>
          <xsd:enumeration value="Enter Choice #2 In Progress"/>
          <xsd:enumeration value="Enter Choice #3 Gate Approved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 ma:index="8" ma:displayName="Author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 ma:displayName="Status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2E38F2C-6971-49F4-9A43-9BFB6B4D5B29}"/>
</file>

<file path=customXml/itemProps2.xml><?xml version="1.0" encoding="utf-8"?>
<ds:datastoreItem xmlns:ds="http://schemas.openxmlformats.org/officeDocument/2006/customXml" ds:itemID="{274A2120-F3E2-4EF1-A154-73438F3FDB8C}"/>
</file>

<file path=customXml/itemProps3.xml><?xml version="1.0" encoding="utf-8"?>
<ds:datastoreItem xmlns:ds="http://schemas.openxmlformats.org/officeDocument/2006/customXml" ds:itemID="{1A773839-89C7-4658-ACE9-1CD3D4C8970E}"/>
</file>

<file path=customXml/itemProps4.xml><?xml version="1.0" encoding="utf-8"?>
<ds:datastoreItem xmlns:ds="http://schemas.openxmlformats.org/officeDocument/2006/customXml" ds:itemID="{716C8421-3879-485A-A7CE-D6960570DB11}"/>
</file>

<file path=docProps/app.xml><?xml version="1.0" encoding="utf-8"?>
<Properties xmlns="http://schemas.openxmlformats.org/officeDocument/2006/extended-properties" xmlns:vt="http://schemas.openxmlformats.org/officeDocument/2006/docPropsVTypes">
  <Template>solarconfig.dot</Template>
  <TotalTime>36</TotalTime>
  <Pages>11</Pages>
  <Words>322</Words>
  <Characters>2683</Characters>
  <Application>Microsoft Office Word</Application>
  <DocSecurity>0</DocSecurity>
  <Lines>22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>Work Item Remote Turn On Configuration Document CRM</vt:lpstr>
      <vt:lpstr>SAP Configuration Guide Template</vt:lpstr>
    </vt:vector>
  </TitlesOfParts>
  <Company>SAP</Company>
  <LinksUpToDate>false</LinksUpToDate>
  <CharactersWithSpaces>3000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 Item Remote Turn On Configuration Document CRM</dc:title>
  <dc:creator>Ryan Walker</dc:creator>
  <cp:lastModifiedBy>Legodile Kwapa</cp:lastModifiedBy>
  <cp:revision>4</cp:revision>
  <dcterms:created xsi:type="dcterms:W3CDTF">2014-09-17T18:05:00Z</dcterms:created>
  <dcterms:modified xsi:type="dcterms:W3CDTF">2014-09-25T15:42:00Z</dcterms:modified>
  <cp:contentStatus>Draft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0x010100979FF01D6F45E241B90B7A7694AD5592</vt:lpwstr>
  </property>
  <property fmtid="{D5CDD505-2E9C-101B-9397-08002B2CF9AE}" pid="3" name="_NewReviewCycle">
    <vt:lpwstr/>
  </property>
</Properties>
</file>