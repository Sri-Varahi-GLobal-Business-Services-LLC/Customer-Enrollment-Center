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52F99D" w14:textId="0D306794" w:rsidR="00560135" w:rsidRPr="00D32620" w:rsidRDefault="00560135" w:rsidP="00560135">
      <w:pPr>
        <w:pStyle w:val="Cover-ProposalText"/>
        <w:ind w:right="27"/>
        <w:rPr>
          <w:rStyle w:val="Emphasis"/>
        </w:rPr>
      </w:pPr>
    </w:p>
    <w:p w14:paraId="15025589" w14:textId="77777777" w:rsidR="002F1B72" w:rsidRPr="00333005" w:rsidRDefault="002F1B72" w:rsidP="005C125A">
      <w:pPr>
        <w:pStyle w:val="Cover-ProposalText"/>
        <w:ind w:right="27"/>
        <w:jc w:val="left"/>
        <w:rPr>
          <w:rFonts w:ascii="Arial" w:hAnsi="Arial"/>
        </w:rPr>
      </w:pPr>
    </w:p>
    <w:p w14:paraId="6F3ED4AC" w14:textId="77777777" w:rsidR="00A96F48" w:rsidRPr="00333005" w:rsidRDefault="0038047C" w:rsidP="00976734">
      <w:pPr>
        <w:jc w:val="right"/>
        <w:rPr>
          <w:rFonts w:cs="Arial"/>
        </w:rPr>
      </w:pPr>
      <w:r w:rsidRPr="00333005">
        <w:rPr>
          <w:rFonts w:cs="Arial"/>
          <w:b/>
          <w:noProof/>
          <w:color w:val="F79646"/>
          <w:sz w:val="40"/>
        </w:rPr>
        <w:drawing>
          <wp:inline distT="0" distB="0" distL="0" distR="0" wp14:anchorId="43243556" wp14:editId="5F1F026D">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5871C61D" w14:textId="77777777" w:rsidR="00A96F48" w:rsidRPr="00333005" w:rsidRDefault="00A96F48" w:rsidP="00A96F48">
      <w:pPr>
        <w:jc w:val="right"/>
        <w:rPr>
          <w:rFonts w:cs="Arial"/>
        </w:rPr>
      </w:pPr>
    </w:p>
    <w:p w14:paraId="1FCA3BA6" w14:textId="77777777" w:rsidR="00A96F48" w:rsidRPr="00333005"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333005" w14:paraId="543F69D8" w14:textId="77777777" w:rsidTr="4CB8286F">
        <w:trPr>
          <w:gridBefore w:val="1"/>
          <w:wBefore w:w="18" w:type="dxa"/>
          <w:trHeight w:val="1878"/>
        </w:trPr>
        <w:tc>
          <w:tcPr>
            <w:tcW w:w="9450" w:type="dxa"/>
            <w:vAlign w:val="center"/>
          </w:tcPr>
          <w:p w14:paraId="2C5F2579" w14:textId="77777777" w:rsidR="00CE2E6D" w:rsidRPr="00333005" w:rsidRDefault="00CE2E6D" w:rsidP="4CB8286F">
            <w:pPr>
              <w:pStyle w:val="Cover-ProposalText"/>
              <w:ind w:right="27"/>
              <w:jc w:val="center"/>
              <w:rPr>
                <w:rStyle w:val="Cover-CustomerNameChar"/>
                <w:rFonts w:ascii="Arial" w:eastAsia="Calibri Light" w:hAnsi="Arial"/>
                <w:color w:val="FFD142" w:themeColor="accent2"/>
                <w:sz w:val="40"/>
                <w:szCs w:val="40"/>
                <w:lang w:val="en-US"/>
              </w:rPr>
            </w:pPr>
            <w:r w:rsidRPr="00333005">
              <w:rPr>
                <w:rStyle w:val="Cover-CustomerNameChar"/>
                <w:rFonts w:ascii="Arial" w:eastAsia="Calibri Light" w:hAnsi="Arial"/>
                <w:color w:val="FFD142" w:themeColor="accent2"/>
                <w:sz w:val="40"/>
                <w:szCs w:val="40"/>
                <w:lang w:val="en-US"/>
              </w:rPr>
              <w:t>Southern California Edison</w:t>
            </w:r>
          </w:p>
          <w:p w14:paraId="592D6873" w14:textId="77777777" w:rsidR="00CE2E6D" w:rsidRPr="00333005" w:rsidRDefault="00CE2E6D" w:rsidP="4CB8286F">
            <w:pPr>
              <w:pStyle w:val="Cover-ProposalText"/>
              <w:ind w:right="27"/>
              <w:jc w:val="center"/>
              <w:rPr>
                <w:rStyle w:val="Cover-CustomerNameChar"/>
                <w:rFonts w:ascii="Arial" w:eastAsia="Calibri Light" w:hAnsi="Arial"/>
                <w:color w:val="FFD142" w:themeColor="accent2"/>
                <w:sz w:val="40"/>
                <w:szCs w:val="40"/>
                <w:lang w:val="en-US"/>
              </w:rPr>
            </w:pPr>
            <w:r w:rsidRPr="00333005">
              <w:rPr>
                <w:rStyle w:val="Cover-CustomerNameChar"/>
                <w:rFonts w:ascii="Arial" w:eastAsia="Calibri Light" w:hAnsi="Arial"/>
                <w:color w:val="FFD142" w:themeColor="accent2"/>
                <w:sz w:val="40"/>
                <w:szCs w:val="40"/>
                <w:lang w:val="en-US"/>
              </w:rPr>
              <w:t>CS Re-Platform Project</w:t>
            </w:r>
          </w:p>
          <w:p w14:paraId="3E0CE748" w14:textId="77777777" w:rsidR="00A14DC0" w:rsidRPr="00333005" w:rsidRDefault="00A14DC0" w:rsidP="00CE2E6D">
            <w:pPr>
              <w:jc w:val="center"/>
              <w:rPr>
                <w:rFonts w:cs="Arial"/>
                <w:noProof/>
              </w:rPr>
            </w:pPr>
          </w:p>
          <w:p w14:paraId="10119764" w14:textId="77777777" w:rsidR="00A14DC0" w:rsidRPr="00333005" w:rsidRDefault="00A14DC0" w:rsidP="0035091A">
            <w:pPr>
              <w:pStyle w:val="TitlePage-BoldCentered"/>
              <w:jc w:val="right"/>
              <w:rPr>
                <w:rStyle w:val="TOCHeader"/>
                <w:rFonts w:ascii="Arial" w:hAnsi="Arial" w:cs="Arial"/>
                <w:b/>
                <w:sz w:val="48"/>
              </w:rPr>
            </w:pPr>
          </w:p>
          <w:p w14:paraId="0DE98FD4" w14:textId="77777777" w:rsidR="00A14DC0" w:rsidRPr="00333005" w:rsidRDefault="00A14DC0" w:rsidP="0035091A">
            <w:pPr>
              <w:rPr>
                <w:rFonts w:cs="Arial"/>
              </w:rPr>
            </w:pPr>
          </w:p>
        </w:tc>
      </w:tr>
      <w:tr w:rsidR="00205EC7" w:rsidRPr="00333005" w14:paraId="7CF0DF35" w14:textId="77777777" w:rsidTr="00095B6F">
        <w:trPr>
          <w:gridBefore w:val="1"/>
          <w:wBefore w:w="18" w:type="dxa"/>
          <w:trHeight w:val="720"/>
        </w:trPr>
        <w:tc>
          <w:tcPr>
            <w:tcW w:w="9450" w:type="dxa"/>
            <w:tcBorders>
              <w:top w:val="single" w:sz="4" w:space="0" w:color="auto"/>
              <w:bottom w:val="single" w:sz="6" w:space="0" w:color="auto"/>
            </w:tcBorders>
            <w:shd w:val="clear" w:color="auto" w:fill="FFD142" w:themeFill="accent2"/>
            <w:vAlign w:val="center"/>
          </w:tcPr>
          <w:p w14:paraId="1FCC554B" w14:textId="4F78A895" w:rsidR="00205EC7" w:rsidRPr="0041105F" w:rsidRDefault="00851F2D" w:rsidP="00205EC7">
            <w:pPr>
              <w:pStyle w:val="TitlePage-BoldItalic"/>
              <w:rPr>
                <w:rFonts w:ascii="Arial" w:eastAsia="Calibri Light,Arial" w:hAnsi="Arial" w:cs="Arial"/>
                <w:sz w:val="36"/>
                <w:szCs w:val="36"/>
              </w:rPr>
            </w:pPr>
            <w:r w:rsidRPr="0041105F">
              <w:rPr>
                <w:rFonts w:ascii="Arial" w:eastAsia="Calibri Light,Arial" w:hAnsi="Arial" w:cs="Arial"/>
                <w:sz w:val="36"/>
                <w:szCs w:val="36"/>
              </w:rPr>
              <w:t>CIM-CS-16 Manage Leads Opportunities and Territories</w:t>
            </w:r>
          </w:p>
        </w:tc>
      </w:tr>
      <w:tr w:rsidR="00927FCD" w:rsidRPr="00333005" w14:paraId="59484099" w14:textId="77777777" w:rsidTr="4CB8286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FAFE09A" w14:textId="08EC2E64" w:rsidR="00927FCD" w:rsidRPr="00333005" w:rsidRDefault="0041105F" w:rsidP="00927FCD">
            <w:pPr>
              <w:pStyle w:val="TitlePage-Italic"/>
              <w:rPr>
                <w:rFonts w:ascii="Arial" w:eastAsia="Calibri Light,Arial" w:hAnsi="Arial" w:cs="Arial"/>
              </w:rPr>
            </w:pPr>
            <w:r>
              <w:rPr>
                <w:rFonts w:ascii="Arial" w:hAnsi="Arial" w:cs="Arial"/>
              </w:rPr>
              <w:t>Customer Interaction Management</w:t>
            </w:r>
          </w:p>
        </w:tc>
      </w:tr>
      <w:tr w:rsidR="00927FCD" w:rsidRPr="00333005" w14:paraId="769537EE" w14:textId="77777777" w:rsidTr="00095B6F">
        <w:trPr>
          <w:gridBefore w:val="1"/>
          <w:wBefore w:w="18" w:type="dxa"/>
          <w:trHeight w:val="720"/>
        </w:trPr>
        <w:tc>
          <w:tcPr>
            <w:tcW w:w="9450" w:type="dxa"/>
            <w:tcBorders>
              <w:top w:val="single" w:sz="6" w:space="0" w:color="auto"/>
              <w:bottom w:val="single" w:sz="6" w:space="0" w:color="auto"/>
            </w:tcBorders>
            <w:shd w:val="clear" w:color="auto" w:fill="FFD142" w:themeFill="accent2"/>
            <w:vAlign w:val="center"/>
          </w:tcPr>
          <w:p w14:paraId="43E30074" w14:textId="529BA9A2" w:rsidR="00927FCD" w:rsidRPr="00333005" w:rsidRDefault="00927FCD" w:rsidP="00927FCD">
            <w:pPr>
              <w:pStyle w:val="TitlePage-Italic"/>
              <w:rPr>
                <w:rFonts w:ascii="Arial" w:eastAsia="Calibri Light,Arial" w:hAnsi="Arial" w:cs="Arial"/>
              </w:rPr>
            </w:pPr>
            <w:r w:rsidRPr="00333005">
              <w:rPr>
                <w:rFonts w:ascii="Arial" w:hAnsi="Arial" w:cs="Arial"/>
              </w:rPr>
              <w:t xml:space="preserve">Business Process </w:t>
            </w:r>
            <w:r w:rsidR="00FF08C0" w:rsidRPr="00333005">
              <w:rPr>
                <w:rFonts w:ascii="Arial" w:hAnsi="Arial" w:cs="Arial"/>
              </w:rPr>
              <w:t>Maps</w:t>
            </w:r>
          </w:p>
        </w:tc>
      </w:tr>
      <w:tr w:rsidR="00927FCD" w:rsidRPr="00333005" w14:paraId="02B39DDB" w14:textId="77777777" w:rsidTr="4CB8286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58FA4D7" w14:textId="105558CC" w:rsidR="00927FCD" w:rsidRPr="00333005" w:rsidRDefault="00927FCD" w:rsidP="00927FCD">
            <w:pPr>
              <w:pStyle w:val="TitlePage-Italic"/>
              <w:rPr>
                <w:rFonts w:ascii="Arial" w:eastAsia="Calibri Light,Arial" w:hAnsi="Arial" w:cs="Arial"/>
              </w:rPr>
            </w:pPr>
            <w:r w:rsidRPr="00333005">
              <w:rPr>
                <w:rFonts w:ascii="Arial" w:hAnsi="Arial" w:cs="Arial"/>
              </w:rPr>
              <w:t>Version 1.</w:t>
            </w:r>
            <w:r w:rsidR="00AB4490">
              <w:rPr>
                <w:rFonts w:ascii="Arial" w:hAnsi="Arial" w:cs="Arial"/>
              </w:rPr>
              <w:t>2</w:t>
            </w:r>
          </w:p>
        </w:tc>
      </w:tr>
      <w:tr w:rsidR="00A14DC0" w:rsidRPr="00333005" w14:paraId="1A3ED5B2" w14:textId="77777777" w:rsidTr="00095B6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FD142" w:themeFill="accent2"/>
            <w:vAlign w:val="center"/>
          </w:tcPr>
          <w:p w14:paraId="3FBB948E" w14:textId="77777777" w:rsidR="00A14DC0" w:rsidRPr="00333005" w:rsidRDefault="00A14DC0" w:rsidP="0035091A">
            <w:pPr>
              <w:pStyle w:val="TitlePage-Italic"/>
              <w:rPr>
                <w:rFonts w:ascii="Arial" w:hAnsi="Arial" w:cs="Arial"/>
              </w:rPr>
            </w:pPr>
          </w:p>
        </w:tc>
      </w:tr>
    </w:tbl>
    <w:p w14:paraId="4E92B54B" w14:textId="77777777" w:rsidR="00205EC7" w:rsidRDefault="00A96F48" w:rsidP="00205EC7">
      <w:pPr>
        <w:pStyle w:val="Heading2"/>
        <w:numPr>
          <w:ilvl w:val="0"/>
          <w:numId w:val="0"/>
        </w:numPr>
        <w:spacing w:before="1" w:after="19"/>
      </w:pPr>
      <w:r w:rsidRPr="00333005">
        <w:br w:type="page"/>
      </w:r>
      <w:bookmarkStart w:id="0" w:name="_Hlk21085752"/>
      <w:bookmarkStart w:id="1" w:name="_Toc406588307"/>
      <w:bookmarkStart w:id="2" w:name="_Toc491613813"/>
      <w:bookmarkStart w:id="3" w:name="_Toc509483874"/>
      <w:bookmarkStart w:id="4" w:name="_Toc509494423"/>
      <w:bookmarkStart w:id="5" w:name="_Toc363729238"/>
      <w:r w:rsidR="00205EC7">
        <w:lastRenderedPageBreak/>
        <w:t>RESPONSIBLE PARTIES</w:t>
      </w:r>
      <w:r w:rsidR="00205EC7" w:rsidRPr="00333005">
        <w:rPr>
          <w:noProof/>
          <w:sz w:val="2"/>
        </w:rPr>
        <mc:AlternateContent>
          <mc:Choice Requires="wpg">
            <w:drawing>
              <wp:inline distT="0" distB="0" distL="0" distR="0" wp14:anchorId="10E214CA" wp14:editId="4C445642">
                <wp:extent cx="5943600" cy="6019"/>
                <wp:effectExtent l="0" t="0" r="0" b="0"/>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019"/>
                          <a:chOff x="0" y="0"/>
                          <a:chExt cx="9874" cy="10"/>
                        </a:xfrm>
                      </wpg:grpSpPr>
                      <wps:wsp>
                        <wps:cNvPr id="7" name="Line 3"/>
                        <wps:cNvCnPr>
                          <a:cxnSpLocks noChangeShapeType="1"/>
                        </wps:cNvCnPr>
                        <wps:spPr bwMode="auto">
                          <a:xfrm>
                            <a:off x="0" y="5"/>
                            <a:ext cx="98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26F2066">
              <v:group id="Group 2" style="width:468pt;height:.45pt;mso-position-horizontal-relative:char;mso-position-vertical-relative:line" coordsize="9874,10" o:spid="_x0000_s1026" w14:anchorId="4D1ECD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">
                <v:line id="Line 3" style="position:absolute;visibility:visible;mso-wrap-style:square" o:spid="_x0000_s1027" strokeweight=".5pt" o:connectortype="straight" from="0,5" to="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"/>
                <w10:anchorlock/>
              </v:group>
            </w:pict>
          </mc:Fallback>
        </mc:AlternateContent>
      </w:r>
    </w:p>
    <w:p w14:paraId="6D41D72F" w14:textId="77777777" w:rsidR="00205EC7" w:rsidRDefault="00205EC7" w:rsidP="00205EC7">
      <w:pPr>
        <w:rPr>
          <w:rFonts w:cs="Arial"/>
        </w:rPr>
      </w:pPr>
    </w:p>
    <w:tbl>
      <w:tblPr>
        <w:tblStyle w:val="ListTable3-Accent1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35"/>
        <w:gridCol w:w="4770"/>
      </w:tblGrid>
      <w:tr w:rsidR="00205EC7" w:rsidRPr="00BD25D5" w14:paraId="63DBA156" w14:textId="77777777" w:rsidTr="00E05FE2">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5035" w:type="dxa"/>
            <w:tcBorders>
              <w:bottom w:val="none" w:sz="0" w:space="0" w:color="auto"/>
              <w:right w:val="none" w:sz="0" w:space="0" w:color="auto"/>
            </w:tcBorders>
          </w:tcPr>
          <w:p w14:paraId="11E91738"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BD25D5">
              <w:rPr>
                <w:rFonts w:eastAsia="Segoe UI" w:cs="Arial"/>
                <w:sz w:val="18"/>
                <w:lang w:bidi="en-US"/>
              </w:rPr>
              <w:t xml:space="preserve">Contact </w:t>
            </w:r>
          </w:p>
        </w:tc>
        <w:tc>
          <w:tcPr>
            <w:cnfStyle w:val="000100001000" w:firstRow="0" w:lastRow="0" w:firstColumn="0" w:lastColumn="1" w:oddVBand="0" w:evenVBand="0" w:oddHBand="0" w:evenHBand="0" w:firstRowFirstColumn="0" w:firstRowLastColumn="1" w:lastRowFirstColumn="0" w:lastRowLastColumn="0"/>
            <w:tcW w:w="4770" w:type="dxa"/>
            <w:tcBorders>
              <w:left w:val="none" w:sz="0" w:space="0" w:color="auto"/>
              <w:bottom w:val="none" w:sz="0" w:space="0" w:color="auto"/>
            </w:tcBorders>
          </w:tcPr>
          <w:p w14:paraId="362C7D9C"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BD25D5">
              <w:rPr>
                <w:rFonts w:eastAsia="Segoe UI" w:cs="Arial"/>
                <w:sz w:val="18"/>
                <w:lang w:bidi="en-US"/>
              </w:rPr>
              <w:t>Contact Person(s)</w:t>
            </w:r>
          </w:p>
        </w:tc>
      </w:tr>
      <w:tr w:rsidR="00986A36" w:rsidRPr="00BD25D5" w14:paraId="6A89AF47" w14:textId="77777777" w:rsidTr="00E05FE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035" w:type="dxa"/>
            <w:tcBorders>
              <w:top w:val="none" w:sz="0" w:space="0" w:color="auto"/>
              <w:bottom w:val="none" w:sz="0" w:space="0" w:color="auto"/>
              <w:right w:val="none" w:sz="0" w:space="0" w:color="auto"/>
            </w:tcBorders>
            <w:vAlign w:val="center"/>
          </w:tcPr>
          <w:p w14:paraId="7BC94E02" w14:textId="77777777" w:rsidR="00986A36" w:rsidRPr="00954799" w:rsidRDefault="00986A36" w:rsidP="00986A36">
            <w:pPr>
              <w:widowControl w:val="0"/>
              <w:autoSpaceDE w:val="0"/>
              <w:autoSpaceDN w:val="0"/>
              <w:spacing w:before="42"/>
              <w:ind w:left="47"/>
              <w:jc w:val="both"/>
              <w:rPr>
                <w:rFonts w:eastAsia="Segoe UI" w:cs="Arial"/>
                <w:color w:val="FFFFFF"/>
                <w:sz w:val="18"/>
                <w:szCs w:val="18"/>
                <w:lang w:bidi="en-US"/>
              </w:rPr>
            </w:pPr>
            <w:r w:rsidRPr="00954799">
              <w:rPr>
                <w:rFonts w:eastAsia="Calibri Light" w:cs="Arial"/>
                <w:sz w:val="18"/>
                <w:szCs w:val="18"/>
                <w:lang w:bidi="en-US"/>
              </w:rPr>
              <w:t xml:space="preserve">Southern California Edison Business Integration Team  </w:t>
            </w:r>
          </w:p>
        </w:tc>
        <w:tc>
          <w:tcPr>
            <w:cnfStyle w:val="000100000000" w:firstRow="0" w:lastRow="0" w:firstColumn="0" w:lastColumn="1" w:oddVBand="0" w:evenVBand="0" w:oddHBand="0" w:evenHBand="0" w:firstRowFirstColumn="0" w:firstRowLastColumn="0" w:lastRowFirstColumn="0" w:lastRowLastColumn="0"/>
            <w:tcW w:w="4770" w:type="dxa"/>
            <w:tcBorders>
              <w:top w:val="none" w:sz="0" w:space="0" w:color="auto"/>
              <w:left w:val="none" w:sz="0" w:space="0" w:color="auto"/>
              <w:bottom w:val="none" w:sz="0" w:space="0" w:color="auto"/>
            </w:tcBorders>
            <w:vAlign w:val="center"/>
          </w:tcPr>
          <w:p w14:paraId="74C2A6E6" w14:textId="067E6871" w:rsidR="00986A36" w:rsidRPr="00954799" w:rsidRDefault="00986A36" w:rsidP="00986A36">
            <w:pPr>
              <w:widowControl w:val="0"/>
              <w:autoSpaceDE w:val="0"/>
              <w:autoSpaceDN w:val="0"/>
              <w:spacing w:before="2" w:line="272" w:lineRule="exact"/>
              <w:ind w:left="47"/>
              <w:jc w:val="both"/>
              <w:rPr>
                <w:rFonts w:eastAsia="Segoe UI" w:cs="Arial"/>
                <w:b w:val="0"/>
                <w:bCs w:val="0"/>
                <w:sz w:val="18"/>
                <w:szCs w:val="18"/>
                <w:lang w:bidi="en-US"/>
              </w:rPr>
            </w:pPr>
            <w:r w:rsidRPr="00954799">
              <w:rPr>
                <w:rFonts w:eastAsia="Segoe UI" w:cs="Arial"/>
                <w:b w:val="0"/>
                <w:bCs w:val="0"/>
                <w:sz w:val="18"/>
                <w:szCs w:val="18"/>
                <w:lang w:bidi="en-US"/>
              </w:rPr>
              <w:t>Ernesto Valle / Cari Young</w:t>
            </w:r>
          </w:p>
        </w:tc>
      </w:tr>
      <w:tr w:rsidR="00986A36" w:rsidRPr="00BD25D5" w14:paraId="351C1573" w14:textId="77777777" w:rsidTr="00E05FE2">
        <w:trPr>
          <w:trHeight w:val="295"/>
        </w:trPr>
        <w:tc>
          <w:tcPr>
            <w:cnfStyle w:val="001000000000" w:firstRow="0" w:lastRow="0" w:firstColumn="1" w:lastColumn="0" w:oddVBand="0" w:evenVBand="0" w:oddHBand="0" w:evenHBand="0" w:firstRowFirstColumn="0" w:firstRowLastColumn="0" w:lastRowFirstColumn="0" w:lastRowLastColumn="0"/>
            <w:tcW w:w="5035" w:type="dxa"/>
            <w:tcBorders>
              <w:right w:val="none" w:sz="0" w:space="0" w:color="auto"/>
            </w:tcBorders>
            <w:vAlign w:val="center"/>
          </w:tcPr>
          <w:p w14:paraId="3F161C05" w14:textId="77777777" w:rsidR="00986A36" w:rsidRPr="00954799" w:rsidRDefault="00986A36" w:rsidP="00986A36">
            <w:pPr>
              <w:widowControl w:val="0"/>
              <w:autoSpaceDE w:val="0"/>
              <w:autoSpaceDN w:val="0"/>
              <w:spacing w:before="42"/>
              <w:ind w:left="47"/>
              <w:jc w:val="both"/>
              <w:rPr>
                <w:rFonts w:eastAsia="Calibri Light" w:cs="Arial"/>
                <w:bCs w:val="0"/>
                <w:sz w:val="18"/>
                <w:szCs w:val="18"/>
                <w:lang w:bidi="en-US"/>
              </w:rPr>
            </w:pPr>
            <w:r w:rsidRPr="00954799">
              <w:rPr>
                <w:rFonts w:eastAsia="Calibri Light" w:cs="Arial"/>
                <w:sz w:val="18"/>
                <w:szCs w:val="18"/>
                <w:lang w:bidi="en-US"/>
              </w:rPr>
              <w:t>Southern California Edison Business Team</w:t>
            </w:r>
          </w:p>
        </w:tc>
        <w:tc>
          <w:tcPr>
            <w:cnfStyle w:val="000100000000" w:firstRow="0" w:lastRow="0" w:firstColumn="0" w:lastColumn="1" w:oddVBand="0" w:evenVBand="0" w:oddHBand="0" w:evenHBand="0" w:firstRowFirstColumn="0" w:firstRowLastColumn="0" w:lastRowFirstColumn="0" w:lastRowLastColumn="0"/>
            <w:tcW w:w="4770" w:type="dxa"/>
            <w:tcBorders>
              <w:left w:val="none" w:sz="0" w:space="0" w:color="auto"/>
            </w:tcBorders>
            <w:vAlign w:val="center"/>
          </w:tcPr>
          <w:p w14:paraId="4E3DD4DE" w14:textId="68988315" w:rsidR="00986A36" w:rsidRPr="00954799" w:rsidRDefault="005B79F9" w:rsidP="00986A36">
            <w:pPr>
              <w:widowControl w:val="0"/>
              <w:autoSpaceDE w:val="0"/>
              <w:autoSpaceDN w:val="0"/>
              <w:spacing w:before="2" w:line="272" w:lineRule="exact"/>
              <w:ind w:left="47"/>
              <w:jc w:val="both"/>
              <w:rPr>
                <w:rFonts w:eastAsia="Segoe UI" w:cs="Arial"/>
                <w:b w:val="0"/>
                <w:bCs w:val="0"/>
                <w:sz w:val="18"/>
                <w:szCs w:val="18"/>
                <w:lang w:bidi="en-US"/>
              </w:rPr>
            </w:pPr>
            <w:r w:rsidRPr="005B79F9">
              <w:rPr>
                <w:rFonts w:eastAsia="Segoe UI" w:cs="Arial"/>
                <w:b w:val="0"/>
                <w:bCs w:val="0"/>
                <w:sz w:val="18"/>
                <w:szCs w:val="18"/>
                <w:lang w:bidi="en-US"/>
              </w:rPr>
              <w:t xml:space="preserve">Lori Blackwell </w:t>
            </w:r>
            <w:r w:rsidR="00986A36" w:rsidRPr="00954799">
              <w:rPr>
                <w:rFonts w:eastAsia="Segoe UI" w:cs="Arial"/>
                <w:b w:val="0"/>
                <w:bCs w:val="0"/>
                <w:sz w:val="18"/>
                <w:szCs w:val="18"/>
                <w:lang w:bidi="en-US"/>
              </w:rPr>
              <w:t xml:space="preserve">/ </w:t>
            </w:r>
            <w:r w:rsidRPr="005B79F9">
              <w:rPr>
                <w:rFonts w:eastAsia="Segoe UI" w:cs="Arial"/>
                <w:b w:val="0"/>
                <w:bCs w:val="0"/>
                <w:sz w:val="18"/>
                <w:szCs w:val="18"/>
                <w:lang w:bidi="en-US"/>
              </w:rPr>
              <w:t xml:space="preserve">Scott Hirth </w:t>
            </w:r>
            <w:r w:rsidR="00986A36" w:rsidRPr="00954799">
              <w:rPr>
                <w:rFonts w:eastAsia="Segoe UI" w:cs="Arial"/>
                <w:b w:val="0"/>
                <w:bCs w:val="0"/>
                <w:sz w:val="18"/>
                <w:szCs w:val="18"/>
                <w:lang w:bidi="en-US"/>
              </w:rPr>
              <w:t xml:space="preserve">/ </w:t>
            </w:r>
            <w:r w:rsidRPr="005B79F9">
              <w:rPr>
                <w:rFonts w:eastAsia="Segoe UI" w:cs="Arial"/>
                <w:b w:val="0"/>
                <w:bCs w:val="0"/>
                <w:sz w:val="18"/>
                <w:szCs w:val="18"/>
                <w:lang w:bidi="en-US"/>
              </w:rPr>
              <w:t>Janine Aumont</w:t>
            </w:r>
          </w:p>
        </w:tc>
      </w:tr>
      <w:tr w:rsidR="00986A36" w:rsidRPr="00BD25D5" w14:paraId="65D40CC2" w14:textId="77777777" w:rsidTr="00E05FE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035" w:type="dxa"/>
            <w:tcBorders>
              <w:top w:val="none" w:sz="0" w:space="0" w:color="auto"/>
              <w:bottom w:val="none" w:sz="0" w:space="0" w:color="auto"/>
              <w:right w:val="none" w:sz="0" w:space="0" w:color="auto"/>
            </w:tcBorders>
            <w:vAlign w:val="center"/>
          </w:tcPr>
          <w:p w14:paraId="116FBD96" w14:textId="77777777" w:rsidR="00986A36" w:rsidRPr="00954799" w:rsidRDefault="00986A36" w:rsidP="00986A36">
            <w:pPr>
              <w:widowControl w:val="0"/>
              <w:autoSpaceDE w:val="0"/>
              <w:autoSpaceDN w:val="0"/>
              <w:spacing w:before="42"/>
              <w:ind w:left="47"/>
              <w:jc w:val="both"/>
              <w:rPr>
                <w:rFonts w:eastAsia="Segoe UI" w:cs="Arial"/>
                <w:color w:val="FFFFFF"/>
                <w:sz w:val="18"/>
                <w:szCs w:val="18"/>
                <w:lang w:bidi="en-US"/>
              </w:rPr>
            </w:pPr>
            <w:r w:rsidRPr="00954799">
              <w:rPr>
                <w:rFonts w:eastAsia="Calibri Light" w:cs="Arial"/>
                <w:sz w:val="18"/>
                <w:szCs w:val="18"/>
                <w:lang w:bidi="en-US"/>
              </w:rPr>
              <w:t xml:space="preserve">HCL Team </w:t>
            </w:r>
          </w:p>
        </w:tc>
        <w:tc>
          <w:tcPr>
            <w:cnfStyle w:val="000100000000" w:firstRow="0" w:lastRow="0" w:firstColumn="0" w:lastColumn="1" w:oddVBand="0" w:evenVBand="0" w:oddHBand="0" w:evenHBand="0" w:firstRowFirstColumn="0" w:firstRowLastColumn="0" w:lastRowFirstColumn="0" w:lastRowLastColumn="0"/>
            <w:tcW w:w="4770" w:type="dxa"/>
            <w:tcBorders>
              <w:top w:val="none" w:sz="0" w:space="0" w:color="auto"/>
              <w:left w:val="none" w:sz="0" w:space="0" w:color="auto"/>
              <w:bottom w:val="none" w:sz="0" w:space="0" w:color="auto"/>
            </w:tcBorders>
            <w:vAlign w:val="center"/>
          </w:tcPr>
          <w:p w14:paraId="06C8F10C" w14:textId="5E09F973" w:rsidR="00986A36" w:rsidRPr="00954799" w:rsidRDefault="00986A36" w:rsidP="00986A36">
            <w:pPr>
              <w:widowControl w:val="0"/>
              <w:autoSpaceDE w:val="0"/>
              <w:autoSpaceDN w:val="0"/>
              <w:spacing w:before="2" w:line="272" w:lineRule="exact"/>
              <w:ind w:left="47"/>
              <w:jc w:val="both"/>
              <w:rPr>
                <w:rFonts w:eastAsia="Segoe UI" w:cs="Arial"/>
                <w:b w:val="0"/>
                <w:bCs w:val="0"/>
                <w:sz w:val="18"/>
                <w:szCs w:val="18"/>
                <w:lang w:bidi="en-US"/>
              </w:rPr>
            </w:pPr>
            <w:r w:rsidRPr="00954799">
              <w:rPr>
                <w:rFonts w:eastAsia="Segoe UI" w:cs="Arial"/>
                <w:b w:val="0"/>
                <w:bCs w:val="0"/>
                <w:sz w:val="18"/>
                <w:szCs w:val="18"/>
                <w:lang w:bidi="en-US"/>
              </w:rPr>
              <w:t>Balint Toth</w:t>
            </w:r>
          </w:p>
        </w:tc>
      </w:tr>
      <w:tr w:rsidR="00986A36" w:rsidRPr="00BD25D5" w14:paraId="166E5B94" w14:textId="77777777" w:rsidTr="00E05FE2">
        <w:trPr>
          <w:cnfStyle w:val="010000000000" w:firstRow="0" w:lastRow="1" w:firstColumn="0" w:lastColumn="0" w:oddVBand="0" w:evenVBand="0" w:oddHBand="0" w:evenHBand="0" w:firstRowFirstColumn="0" w:firstRowLastColumn="0" w:lastRowFirstColumn="0" w:lastRowLastColumn="0"/>
          <w:trHeight w:val="295"/>
        </w:trPr>
        <w:tc>
          <w:tcPr>
            <w:cnfStyle w:val="001000000001" w:firstRow="0" w:lastRow="0" w:firstColumn="1" w:lastColumn="0" w:oddVBand="0" w:evenVBand="0" w:oddHBand="0" w:evenHBand="0" w:firstRowFirstColumn="0" w:firstRowLastColumn="0" w:lastRowFirstColumn="1" w:lastRowLastColumn="0"/>
            <w:tcW w:w="5035" w:type="dxa"/>
            <w:tcBorders>
              <w:top w:val="none" w:sz="0" w:space="0" w:color="auto"/>
              <w:right w:val="none" w:sz="0" w:space="0" w:color="auto"/>
            </w:tcBorders>
            <w:vAlign w:val="center"/>
          </w:tcPr>
          <w:p w14:paraId="12FA5F8C" w14:textId="77777777" w:rsidR="00986A36" w:rsidRPr="00954799" w:rsidRDefault="00986A36" w:rsidP="00986A36">
            <w:pPr>
              <w:widowControl w:val="0"/>
              <w:autoSpaceDE w:val="0"/>
              <w:autoSpaceDN w:val="0"/>
              <w:spacing w:before="42"/>
              <w:ind w:left="47"/>
              <w:jc w:val="both"/>
              <w:rPr>
                <w:rFonts w:eastAsia="Calibri Light" w:cs="Arial"/>
                <w:sz w:val="18"/>
                <w:szCs w:val="18"/>
                <w:lang w:bidi="en-US"/>
              </w:rPr>
            </w:pPr>
            <w:r w:rsidRPr="00954799">
              <w:rPr>
                <w:rFonts w:eastAsia="Calibri Light" w:cs="Arial"/>
                <w:sz w:val="18"/>
                <w:szCs w:val="18"/>
                <w:lang w:bidi="en-US"/>
              </w:rPr>
              <w:t>OR (Org Readiness) Team</w:t>
            </w:r>
          </w:p>
        </w:tc>
        <w:tc>
          <w:tcPr>
            <w:cnfStyle w:val="000100000010" w:firstRow="0" w:lastRow="0" w:firstColumn="0" w:lastColumn="1" w:oddVBand="0" w:evenVBand="0" w:oddHBand="0" w:evenHBand="0" w:firstRowFirstColumn="0" w:firstRowLastColumn="0" w:lastRowFirstColumn="0" w:lastRowLastColumn="1"/>
            <w:tcW w:w="4770" w:type="dxa"/>
            <w:tcBorders>
              <w:top w:val="none" w:sz="0" w:space="0" w:color="auto"/>
              <w:left w:val="none" w:sz="0" w:space="0" w:color="auto"/>
            </w:tcBorders>
            <w:vAlign w:val="center"/>
          </w:tcPr>
          <w:p w14:paraId="2A303502" w14:textId="1053D903" w:rsidR="00986A36" w:rsidRPr="00954799" w:rsidRDefault="005B79F9" w:rsidP="00986A36">
            <w:pPr>
              <w:widowControl w:val="0"/>
              <w:autoSpaceDE w:val="0"/>
              <w:autoSpaceDN w:val="0"/>
              <w:spacing w:before="2" w:line="272" w:lineRule="exact"/>
              <w:ind w:left="47"/>
              <w:jc w:val="both"/>
              <w:rPr>
                <w:rFonts w:eastAsia="Segoe UI" w:cs="Arial"/>
                <w:b w:val="0"/>
                <w:bCs w:val="0"/>
                <w:sz w:val="18"/>
                <w:szCs w:val="18"/>
                <w:lang w:bidi="en-US"/>
              </w:rPr>
            </w:pPr>
            <w:r w:rsidRPr="005B79F9">
              <w:rPr>
                <w:rFonts w:eastAsia="Segoe UI" w:cs="Arial"/>
                <w:b w:val="0"/>
                <w:bCs w:val="0"/>
                <w:sz w:val="18"/>
                <w:szCs w:val="18"/>
                <w:lang w:bidi="en-US"/>
              </w:rPr>
              <w:t>Jennifer Olivares Brown</w:t>
            </w:r>
          </w:p>
        </w:tc>
      </w:tr>
    </w:tbl>
    <w:p w14:paraId="22BC0C0B" w14:textId="77777777" w:rsidR="00205EC7" w:rsidRDefault="00205EC7" w:rsidP="00205EC7">
      <w:pPr>
        <w:rPr>
          <w:rFonts w:cs="Arial"/>
        </w:rPr>
      </w:pPr>
    </w:p>
    <w:p w14:paraId="2326BC38" w14:textId="77777777" w:rsidR="00205EC7" w:rsidRDefault="00205EC7" w:rsidP="00205EC7">
      <w:pPr>
        <w:rPr>
          <w:rFonts w:cs="Arial"/>
        </w:rPr>
      </w:pPr>
    </w:p>
    <w:p w14:paraId="200F68FE" w14:textId="77777777" w:rsidR="00205EC7" w:rsidRPr="00BD25D5" w:rsidRDefault="00205EC7" w:rsidP="00205EC7">
      <w:pPr>
        <w:keepNext/>
        <w:tabs>
          <w:tab w:val="left" w:pos="1260"/>
        </w:tabs>
        <w:spacing w:before="1" w:after="19"/>
        <w:outlineLvl w:val="1"/>
        <w:rPr>
          <w:rFonts w:cs="Arial"/>
          <w:b/>
          <w:bCs/>
          <w:iCs/>
          <w:sz w:val="28"/>
          <w:szCs w:val="32"/>
        </w:rPr>
      </w:pPr>
      <w:r w:rsidRPr="000C26CA">
        <w:rPr>
          <w:rFonts w:cs="Arial"/>
          <w:b/>
          <w:bCs/>
          <w:iCs/>
          <w:sz w:val="32"/>
          <w:szCs w:val="32"/>
        </w:rPr>
        <w:t>APPROVAL HISTORY</w:t>
      </w:r>
      <w:r w:rsidRPr="00151676">
        <w:rPr>
          <w:rFonts w:cs="Arial"/>
          <w:b/>
          <w:bCs/>
          <w:iCs/>
          <w:noProof/>
          <w:sz w:val="2"/>
          <w:szCs w:val="32"/>
        </w:rPr>
        <mc:AlternateContent>
          <mc:Choice Requires="wpg">
            <w:drawing>
              <wp:inline distT="0" distB="0" distL="0" distR="0" wp14:anchorId="74AE09C0" wp14:editId="53B8FA8B">
                <wp:extent cx="5943600" cy="6019"/>
                <wp:effectExtent l="0" t="0" r="0" b="0"/>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019"/>
                          <a:chOff x="0" y="0"/>
                          <a:chExt cx="9874" cy="10"/>
                        </a:xfrm>
                      </wpg:grpSpPr>
                      <wps:wsp>
                        <wps:cNvPr id="9" name="Line 3"/>
                        <wps:cNvCnPr>
                          <a:cxnSpLocks noChangeShapeType="1"/>
                        </wps:cNvCnPr>
                        <wps:spPr bwMode="auto">
                          <a:xfrm>
                            <a:off x="0" y="5"/>
                            <a:ext cx="98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89429C9">
              <v:group id="Group 2" style="width:468pt;height:.45pt;mso-position-horizontal-relative:char;mso-position-vertical-relative:line" coordsize="9874,10" o:spid="_x0000_s1026" w14:anchorId="01332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">
                <v:line id="Line 3" style="position:absolute;visibility:visible;mso-wrap-style:square" o:spid="_x0000_s1027" strokeweight=".5pt" o:connectortype="straight" from="0,5" to="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"/>
                <w10:anchorlock/>
              </v:group>
            </w:pict>
          </mc:Fallback>
        </mc:AlternateContent>
      </w:r>
    </w:p>
    <w:p w14:paraId="0A3B980B" w14:textId="77777777" w:rsidR="00205EC7" w:rsidRPr="00BD25D5" w:rsidRDefault="00205EC7" w:rsidP="00205EC7">
      <w:pPr>
        <w:jc w:val="both"/>
        <w:rPr>
          <w:rFonts w:cs="Arial"/>
          <w:sz w:val="20"/>
        </w:rPr>
      </w:pPr>
    </w:p>
    <w:tbl>
      <w:tblPr>
        <w:tblStyle w:val="ListTable3-Accent12"/>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35"/>
        <w:gridCol w:w="2520"/>
        <w:gridCol w:w="2250"/>
      </w:tblGrid>
      <w:tr w:rsidR="00205EC7" w:rsidRPr="00BD25D5" w14:paraId="07359EF8" w14:textId="77777777" w:rsidTr="00E05FE2">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5035" w:type="dxa"/>
            <w:tcBorders>
              <w:bottom w:val="none" w:sz="0" w:space="0" w:color="auto"/>
              <w:right w:val="none" w:sz="0" w:space="0" w:color="auto"/>
            </w:tcBorders>
          </w:tcPr>
          <w:p w14:paraId="2B448137"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BD25D5">
              <w:rPr>
                <w:rFonts w:eastAsia="Segoe UI" w:cs="Arial"/>
                <w:sz w:val="18"/>
                <w:lang w:bidi="en-US"/>
              </w:rPr>
              <w:t xml:space="preserve">Contact </w:t>
            </w:r>
          </w:p>
        </w:tc>
        <w:tc>
          <w:tcPr>
            <w:cnfStyle w:val="000010000000" w:firstRow="0" w:lastRow="0" w:firstColumn="0" w:lastColumn="0" w:oddVBand="1" w:evenVBand="0" w:oddHBand="0" w:evenHBand="0" w:firstRowFirstColumn="0" w:firstRowLastColumn="0" w:lastRowFirstColumn="0" w:lastRowLastColumn="0"/>
            <w:tcW w:w="2520" w:type="dxa"/>
            <w:tcBorders>
              <w:left w:val="none" w:sz="0" w:space="0" w:color="auto"/>
              <w:right w:val="none" w:sz="0" w:space="0" w:color="auto"/>
            </w:tcBorders>
          </w:tcPr>
          <w:p w14:paraId="7E1DDCB0"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BD25D5">
              <w:rPr>
                <w:rFonts w:eastAsia="Segoe UI" w:cs="Arial"/>
                <w:sz w:val="18"/>
                <w:lang w:bidi="en-US"/>
              </w:rPr>
              <w:t>Contact Person</w:t>
            </w:r>
          </w:p>
        </w:tc>
        <w:tc>
          <w:tcPr>
            <w:cnfStyle w:val="000100001000" w:firstRow="0" w:lastRow="0" w:firstColumn="0" w:lastColumn="1" w:oddVBand="0" w:evenVBand="0" w:oddHBand="0" w:evenHBand="0" w:firstRowFirstColumn="0" w:firstRowLastColumn="1" w:lastRowFirstColumn="0" w:lastRowLastColumn="0"/>
            <w:tcW w:w="2250" w:type="dxa"/>
            <w:tcBorders>
              <w:left w:val="none" w:sz="0" w:space="0" w:color="auto"/>
              <w:bottom w:val="none" w:sz="0" w:space="0" w:color="auto"/>
            </w:tcBorders>
          </w:tcPr>
          <w:p w14:paraId="5AA8579A"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BD25D5">
              <w:rPr>
                <w:rFonts w:eastAsia="Segoe UI" w:cs="Arial"/>
                <w:sz w:val="18"/>
                <w:lang w:bidi="en-US"/>
              </w:rPr>
              <w:t>Approved On</w:t>
            </w:r>
          </w:p>
        </w:tc>
      </w:tr>
      <w:tr w:rsidR="00986A36" w:rsidRPr="00BD25D5" w14:paraId="0CAADF06" w14:textId="77777777" w:rsidTr="00E05FE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035" w:type="dxa"/>
            <w:tcBorders>
              <w:top w:val="none" w:sz="0" w:space="0" w:color="auto"/>
              <w:bottom w:val="none" w:sz="0" w:space="0" w:color="auto"/>
              <w:right w:val="none" w:sz="0" w:space="0" w:color="auto"/>
            </w:tcBorders>
            <w:vAlign w:val="center"/>
          </w:tcPr>
          <w:p w14:paraId="2F20326A" w14:textId="77777777" w:rsidR="00986A36" w:rsidRPr="00954799" w:rsidRDefault="00986A36" w:rsidP="00986A36">
            <w:pPr>
              <w:widowControl w:val="0"/>
              <w:autoSpaceDE w:val="0"/>
              <w:autoSpaceDN w:val="0"/>
              <w:spacing w:before="42"/>
              <w:ind w:left="47"/>
              <w:jc w:val="both"/>
              <w:rPr>
                <w:rFonts w:eastAsia="Segoe UI" w:cs="Arial"/>
                <w:color w:val="FFFFFF"/>
                <w:sz w:val="18"/>
                <w:szCs w:val="18"/>
                <w:lang w:bidi="en-US"/>
              </w:rPr>
            </w:pPr>
            <w:r w:rsidRPr="00954799">
              <w:rPr>
                <w:rFonts w:eastAsia="Calibri Light" w:cs="Arial"/>
                <w:sz w:val="18"/>
                <w:szCs w:val="18"/>
                <w:lang w:bidi="en-US"/>
              </w:rPr>
              <w:t>Southern California Edison Business Integration Approver</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vAlign w:val="center"/>
          </w:tcPr>
          <w:p w14:paraId="013AC755" w14:textId="11F69CD9" w:rsidR="00986A36" w:rsidRPr="00954799" w:rsidRDefault="00986A36" w:rsidP="00986A36">
            <w:pPr>
              <w:widowControl w:val="0"/>
              <w:autoSpaceDE w:val="0"/>
              <w:autoSpaceDN w:val="0"/>
              <w:spacing w:before="2" w:line="272" w:lineRule="exact"/>
              <w:ind w:left="47"/>
              <w:jc w:val="both"/>
              <w:rPr>
                <w:rFonts w:eastAsia="Segoe UI" w:cs="Arial"/>
                <w:bCs/>
                <w:sz w:val="18"/>
                <w:szCs w:val="18"/>
                <w:lang w:bidi="en-US"/>
              </w:rPr>
            </w:pPr>
            <w:r w:rsidRPr="00954799">
              <w:rPr>
                <w:rFonts w:eastAsia="Segoe UI" w:cs="Arial"/>
                <w:bCs/>
                <w:sz w:val="18"/>
                <w:szCs w:val="18"/>
                <w:lang w:bidi="en-US"/>
              </w:rPr>
              <w:t>Ernesto Valle</w:t>
            </w:r>
          </w:p>
        </w:tc>
        <w:tc>
          <w:tcPr>
            <w:cnfStyle w:val="000100000000" w:firstRow="0" w:lastRow="0" w:firstColumn="0" w:lastColumn="1" w:oddVBand="0" w:evenVBand="0" w:oddHBand="0" w:evenHBand="0" w:firstRowFirstColumn="0" w:firstRowLastColumn="0" w:lastRowFirstColumn="0" w:lastRowLastColumn="0"/>
            <w:tcW w:w="2250" w:type="dxa"/>
            <w:tcBorders>
              <w:top w:val="none" w:sz="0" w:space="0" w:color="auto"/>
              <w:left w:val="none" w:sz="0" w:space="0" w:color="auto"/>
              <w:bottom w:val="none" w:sz="0" w:space="0" w:color="auto"/>
            </w:tcBorders>
          </w:tcPr>
          <w:p w14:paraId="46FDAB8B" w14:textId="77777777" w:rsidR="00986A36" w:rsidRPr="00BD25D5" w:rsidRDefault="00986A36" w:rsidP="00986A36">
            <w:pPr>
              <w:widowControl w:val="0"/>
              <w:autoSpaceDE w:val="0"/>
              <w:autoSpaceDN w:val="0"/>
              <w:spacing w:before="2" w:line="272" w:lineRule="exact"/>
              <w:ind w:left="47"/>
              <w:jc w:val="both"/>
              <w:rPr>
                <w:rFonts w:eastAsia="Calibri Light" w:cs="Arial"/>
                <w:sz w:val="16"/>
                <w:szCs w:val="18"/>
                <w:lang w:bidi="en-US"/>
              </w:rPr>
            </w:pPr>
          </w:p>
        </w:tc>
      </w:tr>
      <w:tr w:rsidR="00986A36" w:rsidRPr="00BD25D5" w14:paraId="2B060617" w14:textId="77777777" w:rsidTr="00E05FE2">
        <w:trPr>
          <w:cnfStyle w:val="010000000000" w:firstRow="0" w:lastRow="1" w:firstColumn="0" w:lastColumn="0" w:oddVBand="0" w:evenVBand="0" w:oddHBand="0" w:evenHBand="0" w:firstRowFirstColumn="0" w:firstRowLastColumn="0" w:lastRowFirstColumn="0" w:lastRowLastColumn="0"/>
          <w:trHeight w:val="265"/>
        </w:trPr>
        <w:tc>
          <w:tcPr>
            <w:cnfStyle w:val="001000000001" w:firstRow="0" w:lastRow="0" w:firstColumn="1" w:lastColumn="0" w:oddVBand="0" w:evenVBand="0" w:oddHBand="0" w:evenHBand="0" w:firstRowFirstColumn="0" w:firstRowLastColumn="0" w:lastRowFirstColumn="1" w:lastRowLastColumn="0"/>
            <w:tcW w:w="5035" w:type="dxa"/>
            <w:tcBorders>
              <w:top w:val="none" w:sz="0" w:space="0" w:color="auto"/>
              <w:right w:val="none" w:sz="0" w:space="0" w:color="auto"/>
            </w:tcBorders>
            <w:vAlign w:val="center"/>
          </w:tcPr>
          <w:p w14:paraId="123A9ADC" w14:textId="77777777" w:rsidR="00986A36" w:rsidRPr="00954799" w:rsidRDefault="00986A36" w:rsidP="00986A36">
            <w:pPr>
              <w:widowControl w:val="0"/>
              <w:autoSpaceDE w:val="0"/>
              <w:autoSpaceDN w:val="0"/>
              <w:spacing w:before="42"/>
              <w:ind w:left="47"/>
              <w:jc w:val="both"/>
              <w:rPr>
                <w:rFonts w:eastAsia="Segoe UI" w:cs="Arial"/>
                <w:color w:val="FFFFFF"/>
                <w:sz w:val="18"/>
                <w:szCs w:val="18"/>
                <w:lang w:bidi="en-US"/>
              </w:rPr>
            </w:pPr>
            <w:r w:rsidRPr="00954799">
              <w:rPr>
                <w:rFonts w:eastAsia="Calibri Light" w:cs="Arial"/>
                <w:sz w:val="18"/>
                <w:szCs w:val="18"/>
                <w:lang w:bidi="en-US"/>
              </w:rPr>
              <w:t>Southern California Edison Business Approver</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right w:val="none" w:sz="0" w:space="0" w:color="auto"/>
            </w:tcBorders>
            <w:vAlign w:val="center"/>
          </w:tcPr>
          <w:p w14:paraId="6D53ADCE" w14:textId="7A5C24A7" w:rsidR="00986A36" w:rsidRPr="005B79F9" w:rsidRDefault="005B79F9" w:rsidP="00986A36">
            <w:pPr>
              <w:widowControl w:val="0"/>
              <w:autoSpaceDE w:val="0"/>
              <w:autoSpaceDN w:val="0"/>
              <w:ind w:left="47"/>
              <w:jc w:val="both"/>
              <w:rPr>
                <w:rFonts w:eastAsia="Segoe UI" w:cs="Arial"/>
                <w:b w:val="0"/>
                <w:bCs w:val="0"/>
                <w:sz w:val="18"/>
                <w:szCs w:val="18"/>
                <w:lang w:bidi="en-US"/>
              </w:rPr>
            </w:pPr>
            <w:r w:rsidRPr="005B79F9">
              <w:rPr>
                <w:b w:val="0"/>
                <w:bCs w:val="0"/>
                <w:sz w:val="18"/>
                <w:szCs w:val="18"/>
              </w:rPr>
              <w:t>Lori Blackwell</w:t>
            </w:r>
          </w:p>
        </w:tc>
        <w:tc>
          <w:tcPr>
            <w:cnfStyle w:val="000100000010" w:firstRow="0" w:lastRow="0" w:firstColumn="0" w:lastColumn="1" w:oddVBand="0" w:evenVBand="0" w:oddHBand="0" w:evenHBand="0" w:firstRowFirstColumn="0" w:firstRowLastColumn="0" w:lastRowFirstColumn="0" w:lastRowLastColumn="1"/>
            <w:tcW w:w="2250" w:type="dxa"/>
            <w:tcBorders>
              <w:top w:val="none" w:sz="0" w:space="0" w:color="auto"/>
              <w:left w:val="none" w:sz="0" w:space="0" w:color="auto"/>
            </w:tcBorders>
          </w:tcPr>
          <w:p w14:paraId="3E3FA768" w14:textId="77777777" w:rsidR="00986A36" w:rsidRPr="00BD25D5" w:rsidRDefault="00986A36" w:rsidP="00986A36">
            <w:pPr>
              <w:widowControl w:val="0"/>
              <w:autoSpaceDE w:val="0"/>
              <w:autoSpaceDN w:val="0"/>
              <w:ind w:left="47"/>
              <w:jc w:val="both"/>
              <w:rPr>
                <w:rFonts w:eastAsia="Calibri Light" w:cs="Arial"/>
                <w:sz w:val="16"/>
                <w:szCs w:val="18"/>
                <w:lang w:bidi="en-US"/>
              </w:rPr>
            </w:pPr>
          </w:p>
        </w:tc>
      </w:tr>
    </w:tbl>
    <w:p w14:paraId="21247ADF" w14:textId="77777777" w:rsidR="00205EC7" w:rsidRPr="00BD25D5" w:rsidRDefault="00205EC7" w:rsidP="00205EC7">
      <w:pPr>
        <w:jc w:val="both"/>
        <w:rPr>
          <w:rFonts w:cs="Arial"/>
          <w:sz w:val="20"/>
        </w:rPr>
      </w:pPr>
    </w:p>
    <w:p w14:paraId="0F8A80AD" w14:textId="77777777" w:rsidR="00205EC7" w:rsidRDefault="00205EC7" w:rsidP="00205EC7">
      <w:pPr>
        <w:rPr>
          <w:rFonts w:cs="Arial"/>
        </w:rPr>
      </w:pPr>
    </w:p>
    <w:p w14:paraId="4F772126" w14:textId="77777777" w:rsidR="00205EC7" w:rsidRDefault="00205EC7" w:rsidP="00205EC7">
      <w:pPr>
        <w:rPr>
          <w:rFonts w:cs="Arial"/>
        </w:rPr>
      </w:pPr>
    </w:p>
    <w:p w14:paraId="283F8067" w14:textId="77777777" w:rsidR="00205EC7" w:rsidRDefault="00205EC7" w:rsidP="00205EC7">
      <w:pPr>
        <w:pStyle w:val="Heading2"/>
        <w:numPr>
          <w:ilvl w:val="0"/>
          <w:numId w:val="0"/>
        </w:numPr>
        <w:spacing w:before="1" w:after="19"/>
      </w:pPr>
      <w:r w:rsidRPr="00333005">
        <w:t>REVISION HISTORY</w:t>
      </w:r>
    </w:p>
    <w:p w14:paraId="272DC1D7" w14:textId="77777777" w:rsidR="00205EC7" w:rsidRDefault="00205EC7" w:rsidP="00205EC7">
      <w:r w:rsidRPr="00151676">
        <w:rPr>
          <w:rFonts w:cs="Arial"/>
          <w:b/>
          <w:bCs/>
          <w:iCs/>
          <w:noProof/>
          <w:sz w:val="2"/>
          <w:szCs w:val="32"/>
        </w:rPr>
        <mc:AlternateContent>
          <mc:Choice Requires="wpg">
            <w:drawing>
              <wp:inline distT="0" distB="0" distL="0" distR="0" wp14:anchorId="7A7080A2" wp14:editId="4903B466">
                <wp:extent cx="5943600" cy="5715"/>
                <wp:effectExtent l="0" t="0" r="0" b="0"/>
                <wp:docPr id="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5715"/>
                          <a:chOff x="0" y="0"/>
                          <a:chExt cx="9874" cy="10"/>
                        </a:xfrm>
                      </wpg:grpSpPr>
                      <wps:wsp>
                        <wps:cNvPr id="14" name="Line 3"/>
                        <wps:cNvCnPr>
                          <a:cxnSpLocks noChangeShapeType="1"/>
                        </wps:cNvCnPr>
                        <wps:spPr bwMode="auto">
                          <a:xfrm>
                            <a:off x="0" y="5"/>
                            <a:ext cx="98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5EDA656">
              <v:group id="Group 2" style="width:468pt;height:.45pt;mso-position-horizontal-relative:char;mso-position-vertical-relative:line" coordsize="9874,10" o:spid="_x0000_s1026" w14:anchorId="4E2520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">
                <v:line id="Line 3" style="position:absolute;visibility:visible;mso-wrap-style:square" o:spid="_x0000_s1027" strokeweight=".5pt" o:connectortype="straight" from="0,5" to="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"/>
                <w10:anchorlock/>
              </v:group>
            </w:pict>
          </mc:Fallback>
        </mc:AlternateContent>
      </w:r>
    </w:p>
    <w:p w14:paraId="21722774" w14:textId="77777777" w:rsidR="00205EC7" w:rsidRDefault="00205EC7" w:rsidP="00205EC7"/>
    <w:tbl>
      <w:tblPr>
        <w:tblStyle w:val="ListTable3-Accent12"/>
        <w:tblW w:w="52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4"/>
        <w:gridCol w:w="1441"/>
        <w:gridCol w:w="2161"/>
        <w:gridCol w:w="5218"/>
      </w:tblGrid>
      <w:tr w:rsidR="00205EC7" w:rsidRPr="00BD25D5" w14:paraId="4115007A" w14:textId="77777777" w:rsidTr="00E05FE2">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543" w:type="pct"/>
          </w:tcPr>
          <w:p w14:paraId="33605885"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FB5CE9">
              <w:rPr>
                <w:rFonts w:eastAsia="Segoe UI" w:cs="Arial"/>
                <w:sz w:val="18"/>
                <w:lang w:bidi="en-US"/>
              </w:rPr>
              <w:t>Version #</w:t>
            </w:r>
          </w:p>
        </w:tc>
        <w:tc>
          <w:tcPr>
            <w:cnfStyle w:val="000010000000" w:firstRow="0" w:lastRow="0" w:firstColumn="0" w:lastColumn="0" w:oddVBand="1" w:evenVBand="0" w:oddHBand="0" w:evenHBand="0" w:firstRowFirstColumn="0" w:firstRowLastColumn="0" w:lastRowFirstColumn="0" w:lastRowLastColumn="0"/>
            <w:tcW w:w="728" w:type="pct"/>
          </w:tcPr>
          <w:p w14:paraId="1230B5D2"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FB5CE9">
              <w:rPr>
                <w:rFonts w:cs="Arial"/>
                <w:sz w:val="18"/>
              </w:rPr>
              <w:t>Revision Date</w:t>
            </w:r>
          </w:p>
        </w:tc>
        <w:tc>
          <w:tcPr>
            <w:tcW w:w="1092" w:type="pct"/>
          </w:tcPr>
          <w:p w14:paraId="71BBE20C" w14:textId="77777777" w:rsidR="00205EC7" w:rsidRPr="00BD25D5" w:rsidRDefault="00205EC7" w:rsidP="00E05FE2">
            <w:pPr>
              <w:widowControl w:val="0"/>
              <w:autoSpaceDE w:val="0"/>
              <w:autoSpaceDN w:val="0"/>
              <w:spacing w:before="42"/>
              <w:ind w:left="47"/>
              <w:jc w:val="both"/>
              <w:cnfStyle w:val="100000000000" w:firstRow="1" w:lastRow="0" w:firstColumn="0" w:lastColumn="0" w:oddVBand="0" w:evenVBand="0" w:oddHBand="0" w:evenHBand="0" w:firstRowFirstColumn="0" w:firstRowLastColumn="0" w:lastRowFirstColumn="0" w:lastRowLastColumn="0"/>
              <w:rPr>
                <w:rFonts w:eastAsia="Segoe UI" w:cs="Arial"/>
                <w:sz w:val="18"/>
                <w:lang w:bidi="en-US"/>
              </w:rPr>
            </w:pPr>
            <w:r w:rsidRPr="00FB5CE9">
              <w:rPr>
                <w:rFonts w:cs="Arial"/>
                <w:sz w:val="18"/>
              </w:rPr>
              <w:t>Created/Updated By</w:t>
            </w:r>
          </w:p>
        </w:tc>
        <w:tc>
          <w:tcPr>
            <w:cnfStyle w:val="000100001000" w:firstRow="0" w:lastRow="0" w:firstColumn="0" w:lastColumn="1" w:oddVBand="0" w:evenVBand="0" w:oddHBand="0" w:evenHBand="0" w:firstRowFirstColumn="0" w:firstRowLastColumn="1" w:lastRowFirstColumn="0" w:lastRowLastColumn="0"/>
            <w:tcW w:w="2637" w:type="pct"/>
          </w:tcPr>
          <w:p w14:paraId="4FDBDF5E" w14:textId="77777777" w:rsidR="00205EC7" w:rsidRPr="00BD25D5" w:rsidRDefault="00205EC7" w:rsidP="00E05FE2">
            <w:pPr>
              <w:widowControl w:val="0"/>
              <w:autoSpaceDE w:val="0"/>
              <w:autoSpaceDN w:val="0"/>
              <w:spacing w:before="42"/>
              <w:ind w:left="47"/>
              <w:jc w:val="both"/>
              <w:rPr>
                <w:rFonts w:eastAsia="Segoe UI" w:cs="Arial"/>
                <w:sz w:val="18"/>
                <w:lang w:bidi="en-US"/>
              </w:rPr>
            </w:pPr>
            <w:r w:rsidRPr="00FB5CE9">
              <w:rPr>
                <w:rFonts w:cs="Arial"/>
                <w:sz w:val="18"/>
              </w:rPr>
              <w:t>Reason for Change</w:t>
            </w:r>
          </w:p>
        </w:tc>
      </w:tr>
      <w:tr w:rsidR="00205EC7" w:rsidRPr="00BD25D5" w14:paraId="4D0FC076" w14:textId="77777777" w:rsidTr="00E05FE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43" w:type="pct"/>
          </w:tcPr>
          <w:p w14:paraId="5DC00E4D" w14:textId="77777777" w:rsidR="00205EC7" w:rsidRPr="00BD25D5" w:rsidRDefault="00205EC7" w:rsidP="00E05FE2">
            <w:pPr>
              <w:widowControl w:val="0"/>
              <w:autoSpaceDE w:val="0"/>
              <w:autoSpaceDN w:val="0"/>
              <w:spacing w:before="42"/>
              <w:ind w:left="47"/>
              <w:jc w:val="both"/>
              <w:rPr>
                <w:rFonts w:eastAsia="Segoe UI" w:cs="Arial"/>
                <w:color w:val="FFFFFF"/>
                <w:sz w:val="16"/>
                <w:szCs w:val="18"/>
                <w:lang w:bidi="en-US"/>
              </w:rPr>
            </w:pPr>
            <w:r w:rsidRPr="00DF29E2">
              <w:rPr>
                <w:rFonts w:cs="Arial"/>
                <w:b w:val="0"/>
                <w:sz w:val="18"/>
                <w:szCs w:val="18"/>
              </w:rPr>
              <w:t>1.</w:t>
            </w:r>
            <w:r>
              <w:rPr>
                <w:rFonts w:cs="Arial"/>
                <w:b w:val="0"/>
                <w:sz w:val="18"/>
                <w:szCs w:val="18"/>
              </w:rPr>
              <w:t>0</w:t>
            </w:r>
          </w:p>
        </w:tc>
        <w:tc>
          <w:tcPr>
            <w:cnfStyle w:val="000010000000" w:firstRow="0" w:lastRow="0" w:firstColumn="0" w:lastColumn="0" w:oddVBand="1" w:evenVBand="0" w:oddHBand="0" w:evenHBand="0" w:firstRowFirstColumn="0" w:firstRowLastColumn="0" w:lastRowFirstColumn="0" w:lastRowLastColumn="0"/>
            <w:tcW w:w="728" w:type="pct"/>
          </w:tcPr>
          <w:p w14:paraId="2BF192D7" w14:textId="66AF1EFA" w:rsidR="00205EC7" w:rsidRPr="006674DC" w:rsidRDefault="0041105F" w:rsidP="00E05FE2">
            <w:pPr>
              <w:widowControl w:val="0"/>
              <w:autoSpaceDE w:val="0"/>
              <w:autoSpaceDN w:val="0"/>
              <w:spacing w:before="2" w:line="272" w:lineRule="exact"/>
              <w:ind w:left="47"/>
              <w:jc w:val="both"/>
              <w:rPr>
                <w:rFonts w:eastAsia="Segoe UI" w:cs="Arial"/>
                <w:sz w:val="18"/>
                <w:szCs w:val="18"/>
                <w:lang w:bidi="en-US"/>
              </w:rPr>
            </w:pPr>
            <w:r w:rsidRPr="006674DC">
              <w:rPr>
                <w:rFonts w:eastAsia="Segoe UI" w:cs="Arial"/>
                <w:sz w:val="18"/>
                <w:szCs w:val="18"/>
                <w:lang w:bidi="en-US"/>
              </w:rPr>
              <w:t>10/16/2019</w:t>
            </w:r>
          </w:p>
        </w:tc>
        <w:tc>
          <w:tcPr>
            <w:tcW w:w="1092" w:type="pct"/>
          </w:tcPr>
          <w:p w14:paraId="6D9B0709" w14:textId="6E336057" w:rsidR="00205EC7" w:rsidRPr="006674DC" w:rsidRDefault="0041105F" w:rsidP="00E05FE2">
            <w:pPr>
              <w:widowControl w:val="0"/>
              <w:autoSpaceDE w:val="0"/>
              <w:autoSpaceDN w:val="0"/>
              <w:spacing w:before="2" w:line="272" w:lineRule="exact"/>
              <w:ind w:left="47"/>
              <w:jc w:val="both"/>
              <w:cnfStyle w:val="000000100000" w:firstRow="0" w:lastRow="0" w:firstColumn="0" w:lastColumn="0" w:oddVBand="0" w:evenVBand="0" w:oddHBand="1" w:evenHBand="0" w:firstRowFirstColumn="0" w:firstRowLastColumn="0" w:lastRowFirstColumn="0" w:lastRowLastColumn="0"/>
              <w:rPr>
                <w:rFonts w:eastAsia="Calibri Light" w:cs="Arial"/>
                <w:sz w:val="18"/>
                <w:szCs w:val="18"/>
                <w:lang w:bidi="en-US"/>
              </w:rPr>
            </w:pPr>
            <w:proofErr w:type="spellStart"/>
            <w:r w:rsidRPr="006674DC">
              <w:rPr>
                <w:rFonts w:eastAsia="Calibri Light" w:cs="Arial"/>
                <w:sz w:val="18"/>
                <w:szCs w:val="18"/>
                <w:lang w:bidi="en-US"/>
              </w:rPr>
              <w:t>Shubham</w:t>
            </w:r>
            <w:proofErr w:type="spellEnd"/>
            <w:r w:rsidRPr="006674DC">
              <w:rPr>
                <w:rFonts w:eastAsia="Calibri Light" w:cs="Arial"/>
                <w:sz w:val="18"/>
                <w:szCs w:val="18"/>
                <w:lang w:bidi="en-US"/>
              </w:rPr>
              <w:t xml:space="preserve"> Mittal</w:t>
            </w:r>
          </w:p>
        </w:tc>
        <w:tc>
          <w:tcPr>
            <w:cnfStyle w:val="000100000000" w:firstRow="0" w:lastRow="0" w:firstColumn="0" w:lastColumn="1" w:oddVBand="0" w:evenVBand="0" w:oddHBand="0" w:evenHBand="0" w:firstRowFirstColumn="0" w:firstRowLastColumn="0" w:lastRowFirstColumn="0" w:lastRowLastColumn="0"/>
            <w:tcW w:w="2637" w:type="pct"/>
          </w:tcPr>
          <w:p w14:paraId="6F69E8AA" w14:textId="77777777" w:rsidR="00205EC7" w:rsidRDefault="00205EC7" w:rsidP="00E05FE2">
            <w:pPr>
              <w:widowControl w:val="0"/>
              <w:autoSpaceDE w:val="0"/>
              <w:autoSpaceDN w:val="0"/>
              <w:spacing w:before="2" w:line="272" w:lineRule="exact"/>
              <w:ind w:left="47"/>
              <w:jc w:val="both"/>
              <w:rPr>
                <w:rFonts w:cs="Arial"/>
                <w:sz w:val="18"/>
                <w:szCs w:val="18"/>
              </w:rPr>
            </w:pPr>
            <w:r w:rsidRPr="00DF29E2">
              <w:rPr>
                <w:rFonts w:cs="Arial"/>
                <w:b w:val="0"/>
                <w:sz w:val="18"/>
                <w:szCs w:val="18"/>
              </w:rPr>
              <w:t>Initial draft for Business Process Map</w:t>
            </w:r>
            <w:r>
              <w:rPr>
                <w:rFonts w:cs="Arial"/>
                <w:b w:val="0"/>
                <w:sz w:val="18"/>
                <w:szCs w:val="18"/>
              </w:rPr>
              <w:t xml:space="preserve"> Update</w:t>
            </w:r>
          </w:p>
        </w:tc>
      </w:tr>
      <w:tr w:rsidR="006674DC" w:rsidRPr="00BD25D5" w14:paraId="6A788062" w14:textId="77777777" w:rsidTr="00E05FE2">
        <w:trPr>
          <w:trHeight w:val="295"/>
        </w:trPr>
        <w:tc>
          <w:tcPr>
            <w:cnfStyle w:val="001000000000" w:firstRow="0" w:lastRow="0" w:firstColumn="1" w:lastColumn="0" w:oddVBand="0" w:evenVBand="0" w:oddHBand="0" w:evenHBand="0" w:firstRowFirstColumn="0" w:firstRowLastColumn="0" w:lastRowFirstColumn="0" w:lastRowLastColumn="0"/>
            <w:tcW w:w="543" w:type="pct"/>
          </w:tcPr>
          <w:p w14:paraId="121F8BAC" w14:textId="60BCAF19" w:rsidR="006674DC" w:rsidRPr="00DF29E2" w:rsidRDefault="006674DC" w:rsidP="00E05FE2">
            <w:pPr>
              <w:widowControl w:val="0"/>
              <w:autoSpaceDE w:val="0"/>
              <w:autoSpaceDN w:val="0"/>
              <w:spacing w:before="42"/>
              <w:ind w:left="47"/>
              <w:jc w:val="both"/>
              <w:rPr>
                <w:rFonts w:cs="Arial"/>
                <w:b w:val="0"/>
                <w:sz w:val="18"/>
                <w:szCs w:val="18"/>
              </w:rPr>
            </w:pPr>
            <w:r>
              <w:rPr>
                <w:rFonts w:cs="Arial"/>
                <w:b w:val="0"/>
                <w:sz w:val="18"/>
                <w:szCs w:val="18"/>
              </w:rPr>
              <w:t>1.1</w:t>
            </w:r>
          </w:p>
        </w:tc>
        <w:tc>
          <w:tcPr>
            <w:cnfStyle w:val="000010000000" w:firstRow="0" w:lastRow="0" w:firstColumn="0" w:lastColumn="0" w:oddVBand="1" w:evenVBand="0" w:oddHBand="0" w:evenHBand="0" w:firstRowFirstColumn="0" w:firstRowLastColumn="0" w:lastRowFirstColumn="0" w:lastRowLastColumn="0"/>
            <w:tcW w:w="728" w:type="pct"/>
          </w:tcPr>
          <w:p w14:paraId="5F3E138F" w14:textId="77AF955B" w:rsidR="006674DC" w:rsidRPr="00954799" w:rsidRDefault="006674DC" w:rsidP="00E05FE2">
            <w:pPr>
              <w:widowControl w:val="0"/>
              <w:autoSpaceDE w:val="0"/>
              <w:autoSpaceDN w:val="0"/>
              <w:spacing w:before="2" w:line="272" w:lineRule="exact"/>
              <w:ind w:left="47"/>
              <w:jc w:val="both"/>
              <w:rPr>
                <w:rFonts w:eastAsia="Segoe UI" w:cs="Arial"/>
                <w:b/>
                <w:bCs/>
                <w:sz w:val="18"/>
                <w:szCs w:val="18"/>
                <w:lang w:bidi="en-US"/>
              </w:rPr>
            </w:pPr>
            <w:r>
              <w:rPr>
                <w:rFonts w:eastAsia="Segoe UI" w:cs="Arial"/>
                <w:sz w:val="18"/>
                <w:szCs w:val="18"/>
                <w:lang w:bidi="en-US"/>
              </w:rPr>
              <w:t>10/24/2019</w:t>
            </w:r>
          </w:p>
        </w:tc>
        <w:tc>
          <w:tcPr>
            <w:tcW w:w="1092" w:type="pct"/>
          </w:tcPr>
          <w:p w14:paraId="6B813920" w14:textId="479D025A" w:rsidR="006674DC" w:rsidRPr="00954799" w:rsidRDefault="006674DC" w:rsidP="00E05FE2">
            <w:pPr>
              <w:widowControl w:val="0"/>
              <w:autoSpaceDE w:val="0"/>
              <w:autoSpaceDN w:val="0"/>
              <w:spacing w:before="2" w:line="272" w:lineRule="exact"/>
              <w:ind w:left="47"/>
              <w:jc w:val="both"/>
              <w:cnfStyle w:val="000000000000" w:firstRow="0" w:lastRow="0" w:firstColumn="0" w:lastColumn="0" w:oddVBand="0" w:evenVBand="0" w:oddHBand="0" w:evenHBand="0" w:firstRowFirstColumn="0" w:firstRowLastColumn="0" w:lastRowFirstColumn="0" w:lastRowLastColumn="0"/>
              <w:rPr>
                <w:rFonts w:eastAsia="Calibri Light" w:cs="Arial"/>
                <w:b/>
                <w:bCs/>
                <w:sz w:val="18"/>
                <w:szCs w:val="18"/>
                <w:lang w:bidi="en-US"/>
              </w:rPr>
            </w:pPr>
            <w:proofErr w:type="spellStart"/>
            <w:r>
              <w:rPr>
                <w:rFonts w:eastAsia="Calibri Light" w:cs="Arial"/>
                <w:sz w:val="18"/>
                <w:szCs w:val="18"/>
                <w:lang w:bidi="en-US"/>
              </w:rPr>
              <w:t>Shubham</w:t>
            </w:r>
            <w:proofErr w:type="spellEnd"/>
            <w:r>
              <w:rPr>
                <w:rFonts w:eastAsia="Calibri Light" w:cs="Arial"/>
                <w:sz w:val="18"/>
                <w:szCs w:val="18"/>
                <w:lang w:bidi="en-US"/>
              </w:rPr>
              <w:t xml:space="preserve"> Mittal</w:t>
            </w:r>
          </w:p>
        </w:tc>
        <w:tc>
          <w:tcPr>
            <w:cnfStyle w:val="000100000000" w:firstRow="0" w:lastRow="0" w:firstColumn="0" w:lastColumn="1" w:oddVBand="0" w:evenVBand="0" w:oddHBand="0" w:evenHBand="0" w:firstRowFirstColumn="0" w:firstRowLastColumn="0" w:lastRowFirstColumn="0" w:lastRowLastColumn="0"/>
            <w:tcW w:w="2637" w:type="pct"/>
          </w:tcPr>
          <w:p w14:paraId="57797B35" w14:textId="16AA0E40" w:rsidR="006674DC" w:rsidRPr="00DF29E2" w:rsidRDefault="008254BE" w:rsidP="00E05FE2">
            <w:pPr>
              <w:widowControl w:val="0"/>
              <w:autoSpaceDE w:val="0"/>
              <w:autoSpaceDN w:val="0"/>
              <w:spacing w:before="2" w:line="272" w:lineRule="exact"/>
              <w:ind w:left="47"/>
              <w:jc w:val="both"/>
              <w:rPr>
                <w:rFonts w:cs="Arial"/>
                <w:b w:val="0"/>
                <w:sz w:val="18"/>
                <w:szCs w:val="18"/>
              </w:rPr>
            </w:pPr>
            <w:r>
              <w:rPr>
                <w:rFonts w:cs="Arial"/>
                <w:b w:val="0"/>
                <w:sz w:val="18"/>
                <w:szCs w:val="18"/>
              </w:rPr>
              <w:t>Review comments</w:t>
            </w:r>
            <w:r w:rsidR="006674DC">
              <w:rPr>
                <w:rFonts w:cs="Arial"/>
                <w:b w:val="0"/>
                <w:sz w:val="18"/>
                <w:szCs w:val="18"/>
              </w:rPr>
              <w:t xml:space="preserve"> incorporated</w:t>
            </w:r>
          </w:p>
        </w:tc>
      </w:tr>
      <w:tr w:rsidR="008254BE" w:rsidRPr="00BD25D5" w14:paraId="5B2D6E56" w14:textId="77777777" w:rsidTr="00E05FE2">
        <w:trPr>
          <w:cnfStyle w:val="010000000000" w:firstRow="0" w:lastRow="1" w:firstColumn="0" w:lastColumn="0" w:oddVBand="0" w:evenVBand="0" w:oddHBand="0" w:evenHBand="0" w:firstRowFirstColumn="0" w:firstRowLastColumn="0" w:lastRowFirstColumn="0" w:lastRowLastColumn="0"/>
          <w:trHeight w:val="295"/>
        </w:trPr>
        <w:tc>
          <w:tcPr>
            <w:cnfStyle w:val="001000000001" w:firstRow="0" w:lastRow="0" w:firstColumn="1" w:lastColumn="0" w:oddVBand="0" w:evenVBand="0" w:oddHBand="0" w:evenHBand="0" w:firstRowFirstColumn="0" w:firstRowLastColumn="0" w:lastRowFirstColumn="1" w:lastRowLastColumn="0"/>
            <w:tcW w:w="543" w:type="pct"/>
          </w:tcPr>
          <w:p w14:paraId="21992856" w14:textId="7C1C29A6" w:rsidR="008254BE" w:rsidRDefault="008254BE" w:rsidP="008254BE">
            <w:pPr>
              <w:widowControl w:val="0"/>
              <w:autoSpaceDE w:val="0"/>
              <w:autoSpaceDN w:val="0"/>
              <w:spacing w:before="42"/>
              <w:ind w:left="47"/>
              <w:jc w:val="both"/>
              <w:rPr>
                <w:rFonts w:cs="Arial"/>
                <w:sz w:val="18"/>
                <w:szCs w:val="18"/>
              </w:rPr>
            </w:pPr>
            <w:r>
              <w:rPr>
                <w:rFonts w:cs="Arial"/>
                <w:b w:val="0"/>
                <w:sz w:val="18"/>
                <w:szCs w:val="18"/>
              </w:rPr>
              <w:t>1.2</w:t>
            </w:r>
          </w:p>
        </w:tc>
        <w:tc>
          <w:tcPr>
            <w:cnfStyle w:val="000010000000" w:firstRow="0" w:lastRow="0" w:firstColumn="0" w:lastColumn="0" w:oddVBand="1" w:evenVBand="0" w:oddHBand="0" w:evenHBand="0" w:firstRowFirstColumn="0" w:firstRowLastColumn="0" w:lastRowFirstColumn="0" w:lastRowLastColumn="0"/>
            <w:tcW w:w="728" w:type="pct"/>
          </w:tcPr>
          <w:p w14:paraId="0BAD2803" w14:textId="444FE2DA" w:rsidR="008254BE" w:rsidRDefault="008254BE" w:rsidP="008254BE">
            <w:pPr>
              <w:widowControl w:val="0"/>
              <w:autoSpaceDE w:val="0"/>
              <w:autoSpaceDN w:val="0"/>
              <w:spacing w:before="2" w:line="272" w:lineRule="exact"/>
              <w:ind w:left="47"/>
              <w:jc w:val="both"/>
              <w:rPr>
                <w:rFonts w:eastAsia="Segoe UI" w:cs="Arial"/>
                <w:sz w:val="18"/>
                <w:szCs w:val="18"/>
                <w:lang w:bidi="en-US"/>
              </w:rPr>
            </w:pPr>
            <w:r>
              <w:rPr>
                <w:rFonts w:eastAsia="Segoe UI" w:cs="Arial"/>
                <w:b w:val="0"/>
                <w:bCs w:val="0"/>
                <w:sz w:val="18"/>
                <w:szCs w:val="18"/>
                <w:lang w:bidi="en-US"/>
              </w:rPr>
              <w:t>11/13/2019</w:t>
            </w:r>
          </w:p>
        </w:tc>
        <w:tc>
          <w:tcPr>
            <w:tcW w:w="1092" w:type="pct"/>
          </w:tcPr>
          <w:p w14:paraId="0CE4BA7C" w14:textId="1C637738" w:rsidR="008254BE" w:rsidRDefault="008254BE" w:rsidP="008254BE">
            <w:pPr>
              <w:widowControl w:val="0"/>
              <w:autoSpaceDE w:val="0"/>
              <w:autoSpaceDN w:val="0"/>
              <w:spacing w:before="2" w:line="272" w:lineRule="exact"/>
              <w:ind w:left="47"/>
              <w:jc w:val="both"/>
              <w:cnfStyle w:val="010000000000" w:firstRow="0" w:lastRow="1" w:firstColumn="0" w:lastColumn="0" w:oddVBand="0" w:evenVBand="0" w:oddHBand="0" w:evenHBand="0" w:firstRowFirstColumn="0" w:firstRowLastColumn="0" w:lastRowFirstColumn="0" w:lastRowLastColumn="0"/>
              <w:rPr>
                <w:rFonts w:eastAsia="Calibri Light" w:cs="Arial"/>
                <w:sz w:val="18"/>
                <w:szCs w:val="18"/>
                <w:lang w:bidi="en-US"/>
              </w:rPr>
            </w:pPr>
            <w:proofErr w:type="spellStart"/>
            <w:r>
              <w:rPr>
                <w:rFonts w:eastAsia="Calibri Light" w:cs="Arial"/>
                <w:b w:val="0"/>
                <w:bCs w:val="0"/>
                <w:sz w:val="18"/>
                <w:szCs w:val="18"/>
                <w:lang w:bidi="en-US"/>
              </w:rPr>
              <w:t>Shubham</w:t>
            </w:r>
            <w:proofErr w:type="spellEnd"/>
            <w:r>
              <w:rPr>
                <w:rFonts w:eastAsia="Calibri Light" w:cs="Arial"/>
                <w:b w:val="0"/>
                <w:bCs w:val="0"/>
                <w:sz w:val="18"/>
                <w:szCs w:val="18"/>
                <w:lang w:bidi="en-US"/>
              </w:rPr>
              <w:t xml:space="preserve"> Mittal</w:t>
            </w:r>
          </w:p>
        </w:tc>
        <w:tc>
          <w:tcPr>
            <w:cnfStyle w:val="000100000010" w:firstRow="0" w:lastRow="0" w:firstColumn="0" w:lastColumn="1" w:oddVBand="0" w:evenVBand="0" w:oddHBand="0" w:evenHBand="0" w:firstRowFirstColumn="0" w:firstRowLastColumn="0" w:lastRowFirstColumn="0" w:lastRowLastColumn="1"/>
            <w:tcW w:w="2637" w:type="pct"/>
          </w:tcPr>
          <w:p w14:paraId="3DD2CDC9" w14:textId="03895C8B" w:rsidR="008254BE" w:rsidRDefault="008254BE" w:rsidP="008254BE">
            <w:pPr>
              <w:widowControl w:val="0"/>
              <w:autoSpaceDE w:val="0"/>
              <w:autoSpaceDN w:val="0"/>
              <w:spacing w:before="2" w:line="272" w:lineRule="exact"/>
              <w:ind w:left="47"/>
              <w:jc w:val="both"/>
              <w:rPr>
                <w:rFonts w:cs="Arial"/>
                <w:sz w:val="18"/>
                <w:szCs w:val="18"/>
              </w:rPr>
            </w:pPr>
            <w:r>
              <w:rPr>
                <w:rFonts w:cs="Arial"/>
                <w:b w:val="0"/>
                <w:sz w:val="18"/>
                <w:szCs w:val="18"/>
              </w:rPr>
              <w:t>Review comments incorporated</w:t>
            </w:r>
          </w:p>
        </w:tc>
      </w:tr>
      <w:bookmarkEnd w:id="0"/>
    </w:tbl>
    <w:p w14:paraId="70574EB3" w14:textId="77777777" w:rsidR="00205EC7" w:rsidRDefault="00205EC7" w:rsidP="00205EC7">
      <w:pPr>
        <w:rPr>
          <w:rFonts w:cs="Arial"/>
        </w:rPr>
      </w:pPr>
    </w:p>
    <w:p w14:paraId="60730F14" w14:textId="77777777" w:rsidR="00205EC7" w:rsidRPr="00333005" w:rsidRDefault="00205EC7" w:rsidP="00205EC7">
      <w:pPr>
        <w:rPr>
          <w:rFonts w:cs="Arial"/>
          <w:b/>
          <w:bCs/>
          <w:kern w:val="32"/>
          <w:sz w:val="40"/>
          <w:szCs w:val="32"/>
        </w:rPr>
      </w:pPr>
      <w:r w:rsidRPr="00333005">
        <w:rPr>
          <w:rFonts w:cs="Arial"/>
        </w:rPr>
        <w:br w:type="page"/>
      </w:r>
    </w:p>
    <w:p w14:paraId="735557B7" w14:textId="7EAECC2C" w:rsidR="00BC472D" w:rsidRPr="00382B08" w:rsidRDefault="00205EC7" w:rsidP="00382B08">
      <w:pPr>
        <w:pStyle w:val="Heading2"/>
        <w:numPr>
          <w:ilvl w:val="0"/>
          <w:numId w:val="0"/>
        </w:numPr>
        <w:spacing w:before="1" w:after="19"/>
      </w:pPr>
      <w:r w:rsidRPr="00333005">
        <w:lastRenderedPageBreak/>
        <w:t>Process Flow</w:t>
      </w:r>
      <w:bookmarkEnd w:id="1"/>
      <w:bookmarkEnd w:id="2"/>
      <w:bookmarkEnd w:id="3"/>
      <w:bookmarkEnd w:id="4"/>
      <w:r w:rsidRPr="00333005">
        <w:t xml:space="preserve"> Description</w:t>
      </w:r>
      <w:r w:rsidRPr="00333005">
        <w:rPr>
          <w:noProof/>
          <w:sz w:val="2"/>
        </w:rPr>
        <mc:AlternateContent>
          <mc:Choice Requires="wpg">
            <w:drawing>
              <wp:inline distT="0" distB="0" distL="0" distR="0" wp14:anchorId="2E2C761C" wp14:editId="7ABBEDD4">
                <wp:extent cx="5943600" cy="6019"/>
                <wp:effectExtent l="0" t="0" r="0" b="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019"/>
                          <a:chOff x="0" y="0"/>
                          <a:chExt cx="9874" cy="10"/>
                        </a:xfrm>
                      </wpg:grpSpPr>
                      <wps:wsp>
                        <wps:cNvPr id="4" name="Line 3"/>
                        <wps:cNvCnPr>
                          <a:cxnSpLocks noChangeShapeType="1"/>
                        </wps:cNvCnPr>
                        <wps:spPr bwMode="auto">
                          <a:xfrm>
                            <a:off x="0" y="5"/>
                            <a:ext cx="98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480E5AA">
              <v:group id="Group 2" style="width:468pt;height:.45pt;mso-position-horizontal-relative:char;mso-position-vertical-relative:line" coordsize="9874,10" o:spid="_x0000_s1026" w14:anchorId="427BA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">
                <v:line id="Line 3" style="position:absolute;visibility:visible;mso-wrap-style:square" o:spid="_x0000_s1027" strokeweight=".5pt" o:connectortype="straight" from="0,5" to="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w10:anchorlock/>
              </v:group>
            </w:pict>
          </mc:Fallback>
        </mc:AlternateContent>
      </w:r>
      <w:r w:rsidRPr="00333005">
        <w:t xml:space="preserve"> </w:t>
      </w:r>
    </w:p>
    <w:p w14:paraId="26934E8B" w14:textId="13A99D32" w:rsidR="008E0259" w:rsidRDefault="7403F6DD" w:rsidP="7403F6DD">
      <w:pPr>
        <w:rPr>
          <w:rFonts w:cs="Arial"/>
          <w:b/>
          <w:bCs/>
        </w:rPr>
      </w:pPr>
      <w:r w:rsidRPr="7403F6DD">
        <w:rPr>
          <w:rFonts w:cs="Arial"/>
          <w:b/>
          <w:bCs/>
        </w:rPr>
        <w:t xml:space="preserve">       Customer Care Sales </w:t>
      </w:r>
      <w:commentRangeStart w:id="6"/>
      <w:commentRangeStart w:id="7"/>
      <w:commentRangeStart w:id="8"/>
      <w:r w:rsidRPr="7403F6DD">
        <w:rPr>
          <w:rFonts w:cs="Arial"/>
          <w:b/>
          <w:bCs/>
        </w:rPr>
        <w:t>cycle</w:t>
      </w:r>
      <w:commentRangeEnd w:id="6"/>
      <w:r w:rsidR="00DC4E41">
        <w:rPr>
          <w:rStyle w:val="CommentReference"/>
        </w:rPr>
        <w:commentReference w:id="6"/>
      </w:r>
      <w:commentRangeEnd w:id="7"/>
      <w:r w:rsidR="00DC4E41">
        <w:rPr>
          <w:rStyle w:val="CommentReference"/>
        </w:rPr>
        <w:commentReference w:id="7"/>
      </w:r>
      <w:commentRangeEnd w:id="8"/>
      <w:r w:rsidR="0025448B">
        <w:rPr>
          <w:rStyle w:val="CommentReference"/>
        </w:rPr>
        <w:commentReference w:id="8"/>
      </w:r>
    </w:p>
    <w:p w14:paraId="41478E89" w14:textId="319141FC" w:rsidR="7403F6DD" w:rsidRDefault="7403F6DD" w:rsidP="7403F6DD">
      <w:r>
        <w:rPr>
          <w:noProof/>
        </w:rPr>
        <w:drawing>
          <wp:inline distT="0" distB="0" distL="0" distR="0" wp14:anchorId="7204674F" wp14:editId="691B603E">
            <wp:extent cx="6090732" cy="6614368"/>
            <wp:effectExtent l="0" t="0" r="0" b="0"/>
            <wp:docPr id="605905024" name="Picture 60590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090732" cy="6614368"/>
                    </a:xfrm>
                    <a:prstGeom prst="rect">
                      <a:avLst/>
                    </a:prstGeom>
                  </pic:spPr>
                </pic:pic>
              </a:graphicData>
            </a:graphic>
          </wp:inline>
        </w:drawing>
      </w:r>
    </w:p>
    <w:p w14:paraId="77F03BBB" w14:textId="1E7D48F7" w:rsidR="00C2705E" w:rsidRPr="003C4964" w:rsidRDefault="00C2705E" w:rsidP="00C2705E">
      <w:pPr>
        <w:rPr>
          <w:rFonts w:cs="Arial"/>
          <w:b/>
        </w:rPr>
      </w:pPr>
    </w:p>
    <w:p w14:paraId="56307955" w14:textId="77777777" w:rsidR="00C2705E" w:rsidRPr="00E16D5E" w:rsidRDefault="00C2705E" w:rsidP="00C2705E">
      <w:pPr>
        <w:rPr>
          <w:rFonts w:cs="Arial"/>
          <w:b/>
        </w:rPr>
      </w:pPr>
    </w:p>
    <w:p w14:paraId="3F5A4540" w14:textId="77777777" w:rsidR="00EA75BD" w:rsidRDefault="00EA75BD" w:rsidP="00C2705E">
      <w:pPr>
        <w:rPr>
          <w:rFonts w:cs="Arial"/>
          <w:b/>
        </w:rPr>
      </w:pPr>
    </w:p>
    <w:p w14:paraId="535F98DF" w14:textId="77777777" w:rsidR="008542A3" w:rsidRPr="006B24F0" w:rsidRDefault="008542A3" w:rsidP="008542A3">
      <w:pPr>
        <w:rPr>
          <w:rFonts w:ascii="Calibri Light" w:hAnsi="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98"/>
        <w:gridCol w:w="3360"/>
        <w:gridCol w:w="2137"/>
        <w:gridCol w:w="2043"/>
        <w:gridCol w:w="1269"/>
      </w:tblGrid>
      <w:tr w:rsidR="008542A3" w:rsidRPr="00B47922" w14:paraId="3A89EB6E" w14:textId="77777777" w:rsidTr="7403F6DD">
        <w:trPr>
          <w:cantSplit/>
          <w:trHeight w:val="432"/>
          <w:tblHeader/>
        </w:trPr>
        <w:tc>
          <w:tcPr>
            <w:tcW w:w="798" w:type="dxa"/>
            <w:tcBorders>
              <w:top w:val="threeDEmboss" w:sz="6" w:space="0" w:color="auto"/>
              <w:bottom w:val="threeDEmboss" w:sz="6" w:space="0" w:color="auto"/>
            </w:tcBorders>
            <w:shd w:val="clear" w:color="auto" w:fill="F9FBAF"/>
            <w:vAlign w:val="center"/>
          </w:tcPr>
          <w:p w14:paraId="15788060" w14:textId="77777777" w:rsidR="008542A3" w:rsidRPr="00B47922" w:rsidRDefault="008542A3" w:rsidP="00E05FE2">
            <w:pPr>
              <w:pStyle w:val="TableHeader-Center"/>
              <w:rPr>
                <w:rFonts w:ascii="Calibri Light" w:hAnsi="Calibri Light" w:cs="Calibri Light"/>
                <w:szCs w:val="20"/>
              </w:rPr>
            </w:pPr>
            <w:r w:rsidRPr="00B47922">
              <w:rPr>
                <w:rFonts w:ascii="Calibri Light" w:hAnsi="Calibri Light" w:cs="Calibri Light"/>
                <w:szCs w:val="20"/>
              </w:rPr>
              <w:lastRenderedPageBreak/>
              <w:t>Step</w:t>
            </w:r>
          </w:p>
        </w:tc>
        <w:tc>
          <w:tcPr>
            <w:tcW w:w="3360" w:type="dxa"/>
            <w:tcBorders>
              <w:top w:val="threeDEmboss" w:sz="6" w:space="0" w:color="auto"/>
              <w:bottom w:val="threeDEmboss" w:sz="6" w:space="0" w:color="auto"/>
            </w:tcBorders>
            <w:shd w:val="clear" w:color="auto" w:fill="F9FBAF"/>
            <w:vAlign w:val="center"/>
          </w:tcPr>
          <w:p w14:paraId="4AE1A2CA" w14:textId="77777777" w:rsidR="008542A3" w:rsidRPr="00B47922" w:rsidRDefault="008542A3" w:rsidP="00E05FE2">
            <w:pPr>
              <w:pStyle w:val="TableHeader-Left"/>
              <w:rPr>
                <w:rFonts w:ascii="Calibri Light" w:hAnsi="Calibri Light" w:cs="Calibri Light"/>
                <w:szCs w:val="20"/>
              </w:rPr>
            </w:pPr>
            <w:r w:rsidRPr="00B47922">
              <w:rPr>
                <w:rFonts w:ascii="Calibri Light" w:hAnsi="Calibri Light" w:cs="Calibri Light"/>
                <w:szCs w:val="20"/>
              </w:rPr>
              <w:t>Description of Step</w:t>
            </w:r>
          </w:p>
        </w:tc>
        <w:tc>
          <w:tcPr>
            <w:tcW w:w="2137" w:type="dxa"/>
            <w:tcBorders>
              <w:top w:val="threeDEmboss" w:sz="6" w:space="0" w:color="auto"/>
              <w:bottom w:val="threeDEmboss" w:sz="6" w:space="0" w:color="auto"/>
            </w:tcBorders>
            <w:shd w:val="clear" w:color="auto" w:fill="F9FBAF"/>
            <w:vAlign w:val="center"/>
          </w:tcPr>
          <w:p w14:paraId="4D2EF6E6" w14:textId="77777777" w:rsidR="008542A3" w:rsidRPr="00B47922" w:rsidRDefault="008542A3" w:rsidP="00E05FE2">
            <w:pPr>
              <w:pStyle w:val="TableHeader-Left"/>
              <w:rPr>
                <w:rFonts w:ascii="Calibri Light" w:hAnsi="Calibri Light" w:cs="Calibri Light"/>
                <w:szCs w:val="20"/>
              </w:rPr>
            </w:pPr>
            <w:r w:rsidRPr="00B47922">
              <w:rPr>
                <w:rFonts w:ascii="Calibri Light" w:hAnsi="Calibri Light" w:cs="Calibri Light"/>
                <w:szCs w:val="20"/>
              </w:rPr>
              <w:t>C4C / T-Code</w:t>
            </w:r>
          </w:p>
        </w:tc>
        <w:tc>
          <w:tcPr>
            <w:tcW w:w="2043" w:type="dxa"/>
            <w:tcBorders>
              <w:top w:val="threeDEmboss" w:sz="6" w:space="0" w:color="auto"/>
              <w:bottom w:val="threeDEmboss" w:sz="6" w:space="0" w:color="auto"/>
            </w:tcBorders>
            <w:shd w:val="clear" w:color="auto" w:fill="F9FBAF"/>
            <w:vAlign w:val="center"/>
          </w:tcPr>
          <w:p w14:paraId="1DC2B564" w14:textId="77777777" w:rsidR="008542A3" w:rsidRPr="00B47922" w:rsidRDefault="008542A3" w:rsidP="00E05FE2">
            <w:pPr>
              <w:pStyle w:val="TableHeader-Left"/>
              <w:rPr>
                <w:rFonts w:ascii="Calibri Light" w:hAnsi="Calibri Light" w:cs="Calibri Light"/>
                <w:szCs w:val="20"/>
              </w:rPr>
            </w:pPr>
            <w:r w:rsidRPr="00B47922">
              <w:rPr>
                <w:rFonts w:ascii="Calibri Light" w:hAnsi="Calibri Light" w:cs="Calibri Light"/>
                <w:szCs w:val="20"/>
              </w:rPr>
              <w:t>Role(s)</w:t>
            </w:r>
          </w:p>
        </w:tc>
        <w:tc>
          <w:tcPr>
            <w:tcW w:w="1269" w:type="dxa"/>
            <w:tcBorders>
              <w:top w:val="threeDEmboss" w:sz="6" w:space="0" w:color="auto"/>
              <w:bottom w:val="threeDEmboss" w:sz="6" w:space="0" w:color="auto"/>
            </w:tcBorders>
            <w:shd w:val="clear" w:color="auto" w:fill="F9FBAF"/>
            <w:vAlign w:val="center"/>
          </w:tcPr>
          <w:p w14:paraId="51B57D04" w14:textId="77777777" w:rsidR="008542A3" w:rsidRPr="00B47922" w:rsidRDefault="008542A3" w:rsidP="00E05FE2">
            <w:pPr>
              <w:pStyle w:val="TableHeader-Left"/>
              <w:rPr>
                <w:rFonts w:ascii="Calibri Light" w:hAnsi="Calibri Light" w:cs="Calibri Light"/>
                <w:szCs w:val="20"/>
              </w:rPr>
            </w:pPr>
            <w:r w:rsidRPr="00B47922">
              <w:rPr>
                <w:rFonts w:ascii="Calibri Light" w:hAnsi="Calibri Light" w:cs="Calibri Light"/>
                <w:szCs w:val="20"/>
              </w:rPr>
              <w:t>If step is relevant for a Control, add Requirement ID</w:t>
            </w:r>
          </w:p>
        </w:tc>
      </w:tr>
      <w:tr w:rsidR="00FA5385" w:rsidRPr="00B47922" w14:paraId="1518D707" w14:textId="77777777" w:rsidTr="7403F6DD">
        <w:trPr>
          <w:cantSplit/>
          <w:trHeight w:val="432"/>
        </w:trPr>
        <w:tc>
          <w:tcPr>
            <w:tcW w:w="798" w:type="dxa"/>
            <w:tcBorders>
              <w:top w:val="threeDEmboss" w:sz="6" w:space="0" w:color="auto"/>
            </w:tcBorders>
            <w:vAlign w:val="center"/>
          </w:tcPr>
          <w:p w14:paraId="5819A0CB" w14:textId="566AF9E8" w:rsidR="00FA5385" w:rsidRPr="00B47922" w:rsidRDefault="00FA5385" w:rsidP="00FA5385">
            <w:pPr>
              <w:pStyle w:val="TableField-Center"/>
              <w:rPr>
                <w:rFonts w:ascii="Calibri Light" w:hAnsi="Calibri Light" w:cs="Calibri Light"/>
                <w:szCs w:val="20"/>
              </w:rPr>
            </w:pPr>
            <w:r w:rsidRPr="00B47922">
              <w:rPr>
                <w:rFonts w:ascii="Calibri Light" w:hAnsi="Calibri Light" w:cs="Calibri Light"/>
                <w:szCs w:val="20"/>
              </w:rPr>
              <w:t>10</w:t>
            </w:r>
          </w:p>
        </w:tc>
        <w:tc>
          <w:tcPr>
            <w:tcW w:w="3360" w:type="dxa"/>
            <w:tcBorders>
              <w:top w:val="threeDEmboss" w:sz="6" w:space="0" w:color="auto"/>
            </w:tcBorders>
            <w:vAlign w:val="center"/>
          </w:tcPr>
          <w:p w14:paraId="610211FF" w14:textId="77777777" w:rsidR="00FA5385" w:rsidRPr="00B47922" w:rsidRDefault="00FA5385" w:rsidP="00FA5385">
            <w:pPr>
              <w:pStyle w:val="TableField-Left"/>
              <w:rPr>
                <w:rFonts w:ascii="Calibri Light" w:hAnsi="Calibri Light" w:cs="Calibri Light"/>
                <w:bCs/>
              </w:rPr>
            </w:pPr>
            <w:r w:rsidRPr="00B47922">
              <w:rPr>
                <w:rFonts w:ascii="Calibri Light" w:hAnsi="Calibri Light" w:cs="Calibri Light"/>
                <w:bCs/>
              </w:rPr>
              <w:t>Process Input:</w:t>
            </w:r>
          </w:p>
          <w:p w14:paraId="5F016A06" w14:textId="27793FE0" w:rsidR="00FA5385" w:rsidRPr="00B47922" w:rsidRDefault="00FA5385" w:rsidP="00FA5385">
            <w:pPr>
              <w:pStyle w:val="TableField-Left"/>
              <w:rPr>
                <w:rFonts w:ascii="Calibri Light" w:hAnsi="Calibri Light" w:cs="Calibri Light"/>
              </w:rPr>
            </w:pPr>
            <w:r w:rsidRPr="00B47922">
              <w:rPr>
                <w:rFonts w:ascii="Calibri Light" w:hAnsi="Calibri Light" w:cs="Calibri Light"/>
                <w:b/>
              </w:rPr>
              <w:t>Customer Contacts SCE.</w:t>
            </w:r>
          </w:p>
        </w:tc>
        <w:tc>
          <w:tcPr>
            <w:tcW w:w="2137" w:type="dxa"/>
            <w:tcBorders>
              <w:top w:val="threeDEmboss" w:sz="6" w:space="0" w:color="auto"/>
            </w:tcBorders>
            <w:vAlign w:val="center"/>
          </w:tcPr>
          <w:p w14:paraId="544D4577" w14:textId="71943EDA"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c>
          <w:tcPr>
            <w:tcW w:w="2043" w:type="dxa"/>
            <w:tcBorders>
              <w:top w:val="threeDEmboss" w:sz="6" w:space="0" w:color="auto"/>
            </w:tcBorders>
            <w:vAlign w:val="center"/>
          </w:tcPr>
          <w:p w14:paraId="336EC58A" w14:textId="5F3C202A"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c>
          <w:tcPr>
            <w:tcW w:w="1269" w:type="dxa"/>
            <w:tcBorders>
              <w:top w:val="threeDEmboss" w:sz="6" w:space="0" w:color="auto"/>
            </w:tcBorders>
            <w:vAlign w:val="center"/>
          </w:tcPr>
          <w:p w14:paraId="3B9D1AC5" w14:textId="20AAC58C"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r>
      <w:tr w:rsidR="00FA5385" w:rsidRPr="00B47922" w14:paraId="64DA549D" w14:textId="77777777" w:rsidTr="7403F6DD">
        <w:trPr>
          <w:cantSplit/>
          <w:trHeight w:val="432"/>
        </w:trPr>
        <w:tc>
          <w:tcPr>
            <w:tcW w:w="798" w:type="dxa"/>
            <w:vAlign w:val="center"/>
          </w:tcPr>
          <w:p w14:paraId="4CA7011A" w14:textId="6DC89CE8" w:rsidR="00FA5385" w:rsidRPr="00B47922" w:rsidRDefault="00FA5385" w:rsidP="00FA5385">
            <w:pPr>
              <w:pStyle w:val="TableField-Center"/>
              <w:rPr>
                <w:rFonts w:ascii="Calibri Light" w:hAnsi="Calibri Light" w:cs="Calibri Light"/>
                <w:szCs w:val="20"/>
              </w:rPr>
            </w:pPr>
            <w:r w:rsidRPr="00B47922">
              <w:rPr>
                <w:rFonts w:ascii="Calibri Light" w:hAnsi="Calibri Light" w:cs="Calibri Light"/>
                <w:szCs w:val="20"/>
              </w:rPr>
              <w:t>20</w:t>
            </w:r>
          </w:p>
        </w:tc>
        <w:tc>
          <w:tcPr>
            <w:tcW w:w="3360" w:type="dxa"/>
            <w:vAlign w:val="center"/>
          </w:tcPr>
          <w:p w14:paraId="44386E9C" w14:textId="582D1BEF" w:rsidR="00FA5385" w:rsidRPr="00B47922" w:rsidRDefault="7403F6DD" w:rsidP="7403F6DD">
            <w:pPr>
              <w:pStyle w:val="TableField-Left"/>
              <w:rPr>
                <w:rFonts w:ascii="Calibri Light" w:hAnsi="Calibri Light" w:cs="Calibri Light"/>
                <w:b/>
                <w:bCs/>
              </w:rPr>
            </w:pPr>
            <w:r w:rsidRPr="7403F6DD">
              <w:rPr>
                <w:rFonts w:ascii="Calibri Light" w:hAnsi="Calibri Light" w:cs="Calibri Light"/>
                <w:b/>
                <w:bCs/>
              </w:rPr>
              <w:t>Verify Contact</w:t>
            </w:r>
          </w:p>
          <w:p w14:paraId="3DE23144" w14:textId="3C4D4F9F" w:rsidR="00FA5385" w:rsidRPr="00B47922" w:rsidRDefault="7403F6DD" w:rsidP="7403F6DD">
            <w:pPr>
              <w:pStyle w:val="TableField-Left"/>
              <w:rPr>
                <w:rFonts w:ascii="Calibri Light" w:hAnsi="Calibri Light" w:cs="Calibri Light"/>
                <w:b/>
                <w:bCs/>
              </w:rPr>
            </w:pPr>
            <w:r w:rsidRPr="7403F6DD">
              <w:rPr>
                <w:rFonts w:ascii="Calibri Light" w:hAnsi="Calibri Light" w:cs="Calibri Light"/>
              </w:rPr>
              <w:t>Contact Certification is done by Sales personnel to verify the customer</w:t>
            </w:r>
          </w:p>
        </w:tc>
        <w:tc>
          <w:tcPr>
            <w:tcW w:w="2137" w:type="dxa"/>
            <w:vAlign w:val="center"/>
          </w:tcPr>
          <w:p w14:paraId="2988C9FB" w14:textId="24D9D2B6"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c>
          <w:tcPr>
            <w:tcW w:w="2043" w:type="dxa"/>
            <w:vAlign w:val="center"/>
          </w:tcPr>
          <w:p w14:paraId="7FB97893" w14:textId="53754CBC" w:rsidR="00FA5385" w:rsidRPr="00B47922" w:rsidRDefault="00FA5385" w:rsidP="00FA5385">
            <w:pPr>
              <w:pStyle w:val="TableField-Left"/>
              <w:rPr>
                <w:rFonts w:ascii="Calibri Light" w:hAnsi="Calibri Light" w:cs="Calibri Light"/>
              </w:rPr>
            </w:pPr>
            <w:r w:rsidRPr="00B47922">
              <w:rPr>
                <w:rFonts w:ascii="Calibri Light" w:hAnsi="Calibri Light" w:cs="Calibri Light"/>
              </w:rPr>
              <w:t>Sales Professional</w:t>
            </w:r>
          </w:p>
        </w:tc>
        <w:tc>
          <w:tcPr>
            <w:tcW w:w="1269" w:type="dxa"/>
            <w:vAlign w:val="center"/>
          </w:tcPr>
          <w:p w14:paraId="095389CE" w14:textId="560DA01D"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r>
      <w:tr w:rsidR="002B4D68" w:rsidRPr="00B47922" w14:paraId="17301C2C" w14:textId="77777777" w:rsidTr="7403F6DD">
        <w:trPr>
          <w:cantSplit/>
          <w:trHeight w:val="432"/>
        </w:trPr>
        <w:tc>
          <w:tcPr>
            <w:tcW w:w="798" w:type="dxa"/>
            <w:vAlign w:val="center"/>
          </w:tcPr>
          <w:p w14:paraId="74FDEAC0" w14:textId="46B68105" w:rsidR="002B4D68" w:rsidRPr="00B47922" w:rsidRDefault="7403F6DD" w:rsidP="7403F6DD">
            <w:pPr>
              <w:pStyle w:val="TableField-Center"/>
              <w:rPr>
                <w:rFonts w:ascii="Calibri Light" w:hAnsi="Calibri Light" w:cs="Calibri Light"/>
              </w:rPr>
            </w:pPr>
            <w:r w:rsidRPr="7403F6DD">
              <w:rPr>
                <w:rFonts w:ascii="Calibri Light" w:hAnsi="Calibri Light" w:cs="Calibri Light"/>
              </w:rPr>
              <w:t>30</w:t>
            </w:r>
          </w:p>
        </w:tc>
        <w:tc>
          <w:tcPr>
            <w:tcW w:w="3360" w:type="dxa"/>
            <w:vAlign w:val="center"/>
          </w:tcPr>
          <w:p w14:paraId="41117FE4" w14:textId="3114EEC8" w:rsidR="7403F6DD" w:rsidRDefault="7403F6DD" w:rsidP="7403F6DD">
            <w:pPr>
              <w:pStyle w:val="TableField-Left"/>
              <w:rPr>
                <w:rFonts w:ascii="Calibri Light" w:hAnsi="Calibri Light" w:cs="Calibri Light"/>
                <w:b/>
                <w:bCs/>
              </w:rPr>
            </w:pPr>
            <w:r w:rsidRPr="7403F6DD">
              <w:rPr>
                <w:rFonts w:ascii="Calibri Light" w:hAnsi="Calibri Light" w:cs="Calibri Light"/>
                <w:b/>
                <w:bCs/>
              </w:rPr>
              <w:t>Contact Update Required</w:t>
            </w:r>
          </w:p>
          <w:p w14:paraId="135611D8" w14:textId="05D98392" w:rsidR="002B4D68" w:rsidRPr="00B47922" w:rsidRDefault="7403F6DD" w:rsidP="7403F6DD">
            <w:pPr>
              <w:pStyle w:val="TableField-Left"/>
              <w:rPr>
                <w:rFonts w:ascii="Calibri Light" w:hAnsi="Calibri Light" w:cs="Calibri Light"/>
              </w:rPr>
            </w:pPr>
            <w:r w:rsidRPr="7403F6DD">
              <w:rPr>
                <w:rFonts w:ascii="Calibri Light" w:hAnsi="Calibri Light" w:cs="Calibri Light"/>
              </w:rPr>
              <w:t>Sales Professional determines if Contact update is required by COE</w:t>
            </w:r>
          </w:p>
        </w:tc>
        <w:tc>
          <w:tcPr>
            <w:tcW w:w="2137" w:type="dxa"/>
            <w:vAlign w:val="center"/>
          </w:tcPr>
          <w:p w14:paraId="55180995" w14:textId="24D9D2B6" w:rsidR="7403F6DD" w:rsidRDefault="7403F6DD" w:rsidP="7403F6DD">
            <w:pPr>
              <w:pStyle w:val="TableField-Left"/>
              <w:rPr>
                <w:rFonts w:ascii="Calibri Light" w:hAnsi="Calibri Light" w:cs="Calibri Light"/>
              </w:rPr>
            </w:pPr>
            <w:r w:rsidRPr="7403F6DD">
              <w:rPr>
                <w:rFonts w:ascii="Calibri Light" w:hAnsi="Calibri Light" w:cs="Calibri Light"/>
              </w:rPr>
              <w:t>N/A</w:t>
            </w:r>
          </w:p>
        </w:tc>
        <w:tc>
          <w:tcPr>
            <w:tcW w:w="2043" w:type="dxa"/>
            <w:vAlign w:val="center"/>
          </w:tcPr>
          <w:p w14:paraId="7D7E08FD" w14:textId="53754CBC" w:rsidR="7403F6DD" w:rsidRDefault="7403F6DD" w:rsidP="7403F6DD">
            <w:pPr>
              <w:pStyle w:val="TableField-Left"/>
              <w:rPr>
                <w:rFonts w:ascii="Calibri Light" w:hAnsi="Calibri Light" w:cs="Calibri Light"/>
              </w:rPr>
            </w:pPr>
            <w:r w:rsidRPr="7403F6DD">
              <w:rPr>
                <w:rFonts w:ascii="Calibri Light" w:hAnsi="Calibri Light" w:cs="Calibri Light"/>
              </w:rPr>
              <w:t>Sales Professional</w:t>
            </w:r>
          </w:p>
        </w:tc>
        <w:tc>
          <w:tcPr>
            <w:tcW w:w="1269" w:type="dxa"/>
            <w:vAlign w:val="center"/>
          </w:tcPr>
          <w:p w14:paraId="70DE81C6" w14:textId="560DA01D"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7403F6DD" w14:paraId="0C9DE43F" w14:textId="77777777" w:rsidTr="7403F6DD">
        <w:trPr>
          <w:cantSplit/>
          <w:trHeight w:val="432"/>
        </w:trPr>
        <w:tc>
          <w:tcPr>
            <w:tcW w:w="798" w:type="dxa"/>
            <w:vAlign w:val="center"/>
          </w:tcPr>
          <w:p w14:paraId="28BFF3C1" w14:textId="7CE837D0" w:rsidR="7403F6DD" w:rsidRDefault="7403F6DD" w:rsidP="7403F6DD">
            <w:pPr>
              <w:pStyle w:val="TableField-Center"/>
              <w:rPr>
                <w:rFonts w:ascii="Calibri Light" w:hAnsi="Calibri Light" w:cs="Calibri Light"/>
              </w:rPr>
            </w:pPr>
            <w:r w:rsidRPr="7403F6DD">
              <w:rPr>
                <w:rFonts w:ascii="Calibri Light" w:hAnsi="Calibri Light" w:cs="Calibri Light"/>
              </w:rPr>
              <w:t>40</w:t>
            </w:r>
          </w:p>
        </w:tc>
        <w:tc>
          <w:tcPr>
            <w:tcW w:w="3360" w:type="dxa"/>
            <w:vAlign w:val="center"/>
          </w:tcPr>
          <w:p w14:paraId="25099E8F" w14:textId="254F3E10" w:rsidR="7403F6DD" w:rsidRDefault="7403F6DD" w:rsidP="7403F6DD">
            <w:pPr>
              <w:pStyle w:val="TableField-Left"/>
              <w:rPr>
                <w:rFonts w:ascii="Calibri Light" w:hAnsi="Calibri Light" w:cs="Calibri Light"/>
                <w:b/>
                <w:bCs/>
              </w:rPr>
            </w:pPr>
            <w:r w:rsidRPr="7403F6DD">
              <w:rPr>
                <w:rFonts w:ascii="Calibri Light" w:hAnsi="Calibri Light" w:cs="Calibri Light"/>
                <w:b/>
                <w:bCs/>
              </w:rPr>
              <w:t>Create Ticket</w:t>
            </w:r>
          </w:p>
          <w:p w14:paraId="72EDFCB3" w14:textId="620B6330" w:rsidR="7403F6DD" w:rsidRDefault="7403F6DD" w:rsidP="7403F6DD">
            <w:pPr>
              <w:pStyle w:val="TableField-Left"/>
              <w:rPr>
                <w:rFonts w:ascii="Calibri Light" w:hAnsi="Calibri Light" w:cs="Calibri Light"/>
              </w:rPr>
            </w:pPr>
            <w:r w:rsidRPr="7403F6DD">
              <w:rPr>
                <w:rFonts w:ascii="Calibri Light" w:hAnsi="Calibri Light" w:cs="Calibri Light"/>
              </w:rPr>
              <w:t>Sales Personnel will create a ticket if the delegation for contact certification is needed.</w:t>
            </w:r>
          </w:p>
        </w:tc>
        <w:tc>
          <w:tcPr>
            <w:tcW w:w="2137" w:type="dxa"/>
            <w:vAlign w:val="center"/>
          </w:tcPr>
          <w:p w14:paraId="153EACF6" w14:textId="72EC26C6" w:rsidR="7403F6DD" w:rsidRDefault="7403F6DD" w:rsidP="7403F6DD">
            <w:pPr>
              <w:pStyle w:val="TableField-Left"/>
              <w:rPr>
                <w:rFonts w:ascii="Calibri Light" w:hAnsi="Calibri Light" w:cs="Calibri Light"/>
              </w:rPr>
            </w:pPr>
            <w:r w:rsidRPr="7403F6DD">
              <w:rPr>
                <w:rFonts w:ascii="Calibri Light" w:hAnsi="Calibri Light" w:cs="Calibri Light"/>
              </w:rPr>
              <w:t xml:space="preserve">Activities </w:t>
            </w:r>
            <w:r w:rsidRPr="7403F6DD">
              <w:rPr>
                <w:rFonts w:ascii="Wingdings" w:eastAsia="Wingdings" w:hAnsi="Wingdings" w:cs="Wingdings"/>
              </w:rPr>
              <w:t></w:t>
            </w:r>
            <w:r w:rsidRPr="7403F6DD">
              <w:rPr>
                <w:rFonts w:ascii="Calibri Light" w:hAnsi="Calibri Light" w:cs="Calibri Light"/>
              </w:rPr>
              <w:t xml:space="preserve"> Activity Lists</w:t>
            </w:r>
          </w:p>
        </w:tc>
        <w:tc>
          <w:tcPr>
            <w:tcW w:w="2043" w:type="dxa"/>
            <w:vAlign w:val="center"/>
          </w:tcPr>
          <w:p w14:paraId="3BE014B5" w14:textId="44CAC7F7" w:rsidR="7403F6DD" w:rsidRDefault="7403F6DD" w:rsidP="7403F6DD">
            <w:pPr>
              <w:pStyle w:val="TableField-Left"/>
              <w:rPr>
                <w:rFonts w:ascii="Calibri Light" w:hAnsi="Calibri Light" w:cs="Calibri Light"/>
              </w:rPr>
            </w:pPr>
            <w:r w:rsidRPr="7403F6DD">
              <w:rPr>
                <w:rFonts w:ascii="Calibri Light" w:hAnsi="Calibri Light" w:cs="Calibri Light"/>
              </w:rPr>
              <w:t>Sales Professional</w:t>
            </w:r>
          </w:p>
        </w:tc>
        <w:tc>
          <w:tcPr>
            <w:tcW w:w="1269" w:type="dxa"/>
            <w:vAlign w:val="center"/>
          </w:tcPr>
          <w:p w14:paraId="43BC14F0" w14:textId="77777777"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7403F6DD" w14:paraId="7D1AE76C" w14:textId="77777777" w:rsidTr="7403F6DD">
        <w:trPr>
          <w:cantSplit/>
          <w:trHeight w:val="432"/>
        </w:trPr>
        <w:tc>
          <w:tcPr>
            <w:tcW w:w="798" w:type="dxa"/>
            <w:vAlign w:val="center"/>
          </w:tcPr>
          <w:p w14:paraId="2AE91272" w14:textId="1DD1853D" w:rsidR="7403F6DD" w:rsidRDefault="7403F6DD" w:rsidP="7403F6DD">
            <w:pPr>
              <w:pStyle w:val="TableField-Center"/>
              <w:rPr>
                <w:rFonts w:ascii="Calibri Light" w:hAnsi="Calibri Light" w:cs="Calibri Light"/>
              </w:rPr>
            </w:pPr>
            <w:r w:rsidRPr="7403F6DD">
              <w:rPr>
                <w:rFonts w:ascii="Calibri Light" w:hAnsi="Calibri Light" w:cs="Calibri Light"/>
              </w:rPr>
              <w:t>50</w:t>
            </w:r>
          </w:p>
        </w:tc>
        <w:tc>
          <w:tcPr>
            <w:tcW w:w="3360" w:type="dxa"/>
            <w:vAlign w:val="center"/>
          </w:tcPr>
          <w:p w14:paraId="0F7F9F8E" w14:textId="3DBA6A89" w:rsidR="7403F6DD" w:rsidRDefault="7403F6DD" w:rsidP="7403F6DD">
            <w:pPr>
              <w:pStyle w:val="TableField-Left"/>
              <w:rPr>
                <w:rFonts w:ascii="Calibri Light" w:hAnsi="Calibri Light" w:cs="Calibri Light"/>
                <w:b/>
                <w:bCs/>
              </w:rPr>
            </w:pPr>
            <w:r w:rsidRPr="7403F6DD">
              <w:rPr>
                <w:rFonts w:ascii="Calibri Light" w:hAnsi="Calibri Light" w:cs="Calibri Light"/>
                <w:b/>
                <w:bCs/>
              </w:rPr>
              <w:t>Update Customer Details</w:t>
            </w:r>
          </w:p>
          <w:p w14:paraId="1811A8EA" w14:textId="475D6544" w:rsidR="7403F6DD" w:rsidRDefault="7403F6DD" w:rsidP="7403F6DD">
            <w:pPr>
              <w:pStyle w:val="TableField-Left"/>
              <w:rPr>
                <w:rFonts w:ascii="Calibri Light" w:hAnsi="Calibri Light" w:cs="Calibri Light"/>
              </w:rPr>
            </w:pPr>
            <w:r w:rsidRPr="7403F6DD">
              <w:rPr>
                <w:rFonts w:ascii="Calibri Light" w:hAnsi="Calibri Light" w:cs="Calibri Light"/>
              </w:rPr>
              <w:t>COE updates the customer details</w:t>
            </w:r>
          </w:p>
        </w:tc>
        <w:tc>
          <w:tcPr>
            <w:tcW w:w="2137" w:type="dxa"/>
            <w:vAlign w:val="center"/>
          </w:tcPr>
          <w:p w14:paraId="6AE50DDC" w14:textId="24D9D2B6" w:rsidR="7403F6DD" w:rsidRDefault="7403F6DD" w:rsidP="7403F6DD">
            <w:pPr>
              <w:pStyle w:val="TableField-Left"/>
              <w:rPr>
                <w:rFonts w:ascii="Calibri Light" w:hAnsi="Calibri Light" w:cs="Calibri Light"/>
              </w:rPr>
            </w:pPr>
            <w:r w:rsidRPr="7403F6DD">
              <w:rPr>
                <w:rFonts w:ascii="Calibri Light" w:hAnsi="Calibri Light" w:cs="Calibri Light"/>
              </w:rPr>
              <w:t>N/A</w:t>
            </w:r>
          </w:p>
        </w:tc>
        <w:tc>
          <w:tcPr>
            <w:tcW w:w="2043" w:type="dxa"/>
            <w:vAlign w:val="center"/>
          </w:tcPr>
          <w:p w14:paraId="036B7C62" w14:textId="53754CBC" w:rsidR="7403F6DD" w:rsidRDefault="7403F6DD" w:rsidP="7403F6DD">
            <w:pPr>
              <w:pStyle w:val="TableField-Left"/>
              <w:rPr>
                <w:rFonts w:ascii="Calibri Light" w:hAnsi="Calibri Light" w:cs="Calibri Light"/>
              </w:rPr>
            </w:pPr>
            <w:r w:rsidRPr="7403F6DD">
              <w:rPr>
                <w:rFonts w:ascii="Calibri Light" w:hAnsi="Calibri Light" w:cs="Calibri Light"/>
              </w:rPr>
              <w:t>Sales Professional</w:t>
            </w:r>
          </w:p>
        </w:tc>
        <w:tc>
          <w:tcPr>
            <w:tcW w:w="1269" w:type="dxa"/>
            <w:vAlign w:val="center"/>
          </w:tcPr>
          <w:p w14:paraId="1AA513E3" w14:textId="560DA01D"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7403F6DD" w14:paraId="429C2093" w14:textId="77777777" w:rsidTr="7403F6DD">
        <w:trPr>
          <w:cantSplit/>
          <w:trHeight w:val="432"/>
        </w:trPr>
        <w:tc>
          <w:tcPr>
            <w:tcW w:w="798" w:type="dxa"/>
            <w:vAlign w:val="center"/>
          </w:tcPr>
          <w:p w14:paraId="442FD7BE" w14:textId="4D08977B" w:rsidR="7403F6DD" w:rsidRDefault="7403F6DD" w:rsidP="7403F6DD">
            <w:pPr>
              <w:pStyle w:val="TableField-Center"/>
              <w:rPr>
                <w:rFonts w:ascii="Calibri Light" w:hAnsi="Calibri Light" w:cs="Calibri Light"/>
              </w:rPr>
            </w:pPr>
            <w:r w:rsidRPr="7403F6DD">
              <w:rPr>
                <w:rFonts w:ascii="Calibri Light" w:hAnsi="Calibri Light" w:cs="Calibri Light"/>
              </w:rPr>
              <w:t>60</w:t>
            </w:r>
          </w:p>
        </w:tc>
        <w:tc>
          <w:tcPr>
            <w:tcW w:w="3360" w:type="dxa"/>
            <w:vAlign w:val="center"/>
          </w:tcPr>
          <w:p w14:paraId="48015087" w14:textId="4568A0E5" w:rsidR="7403F6DD" w:rsidRDefault="7403F6DD" w:rsidP="7403F6DD">
            <w:pPr>
              <w:pStyle w:val="TableField-Left"/>
              <w:rPr>
                <w:rFonts w:ascii="Calibri Light" w:hAnsi="Calibri Light" w:cs="Calibri Light"/>
                <w:b/>
                <w:bCs/>
              </w:rPr>
            </w:pPr>
            <w:r w:rsidRPr="7403F6DD">
              <w:rPr>
                <w:rFonts w:ascii="Calibri Light" w:hAnsi="Calibri Light" w:cs="Calibri Light"/>
                <w:b/>
                <w:bCs/>
              </w:rPr>
              <w:t>Create an Activity</w:t>
            </w:r>
          </w:p>
          <w:p w14:paraId="3445360E" w14:textId="2379C174" w:rsidR="7403F6DD" w:rsidRDefault="7403F6DD" w:rsidP="7403F6DD">
            <w:pPr>
              <w:pStyle w:val="TableField-Left"/>
              <w:rPr>
                <w:rFonts w:ascii="Calibri Light" w:hAnsi="Calibri Light" w:cs="Calibri Light"/>
              </w:rPr>
            </w:pPr>
            <w:r w:rsidRPr="7403F6DD">
              <w:rPr>
                <w:rFonts w:ascii="Calibri Light" w:hAnsi="Calibri Light" w:cs="Calibri Light"/>
              </w:rPr>
              <w:t>COE creates an activity in C4C to capture the changes made to the Contact</w:t>
            </w:r>
          </w:p>
        </w:tc>
        <w:tc>
          <w:tcPr>
            <w:tcW w:w="2137" w:type="dxa"/>
            <w:vAlign w:val="center"/>
          </w:tcPr>
          <w:p w14:paraId="0244F235" w14:textId="24D9D2B6" w:rsidR="7403F6DD" w:rsidRDefault="7403F6DD" w:rsidP="7403F6DD">
            <w:pPr>
              <w:pStyle w:val="TableField-Left"/>
              <w:rPr>
                <w:rFonts w:ascii="Calibri Light" w:hAnsi="Calibri Light" w:cs="Calibri Light"/>
              </w:rPr>
            </w:pPr>
            <w:r w:rsidRPr="7403F6DD">
              <w:rPr>
                <w:rFonts w:ascii="Calibri Light" w:hAnsi="Calibri Light" w:cs="Calibri Light"/>
              </w:rPr>
              <w:t>N/A</w:t>
            </w:r>
          </w:p>
        </w:tc>
        <w:tc>
          <w:tcPr>
            <w:tcW w:w="2043" w:type="dxa"/>
            <w:vAlign w:val="center"/>
          </w:tcPr>
          <w:p w14:paraId="79151FE0" w14:textId="53754CBC" w:rsidR="7403F6DD" w:rsidRDefault="7403F6DD" w:rsidP="7403F6DD">
            <w:pPr>
              <w:pStyle w:val="TableField-Left"/>
              <w:rPr>
                <w:rFonts w:ascii="Calibri Light" w:hAnsi="Calibri Light" w:cs="Calibri Light"/>
              </w:rPr>
            </w:pPr>
            <w:r w:rsidRPr="7403F6DD">
              <w:rPr>
                <w:rFonts w:ascii="Calibri Light" w:hAnsi="Calibri Light" w:cs="Calibri Light"/>
              </w:rPr>
              <w:t>Sales Professional</w:t>
            </w:r>
          </w:p>
        </w:tc>
        <w:tc>
          <w:tcPr>
            <w:tcW w:w="1269" w:type="dxa"/>
            <w:vAlign w:val="center"/>
          </w:tcPr>
          <w:p w14:paraId="671D0BB9" w14:textId="560DA01D"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002B4D68" w:rsidRPr="00B47922" w14:paraId="0F4FDF8E" w14:textId="77777777" w:rsidTr="7403F6DD">
        <w:trPr>
          <w:cantSplit/>
          <w:trHeight w:val="432"/>
        </w:trPr>
        <w:tc>
          <w:tcPr>
            <w:tcW w:w="798" w:type="dxa"/>
            <w:vAlign w:val="center"/>
          </w:tcPr>
          <w:p w14:paraId="0F9049B0" w14:textId="4313497B" w:rsidR="002B4D68" w:rsidRPr="00B47922" w:rsidRDefault="7403F6DD" w:rsidP="7403F6DD">
            <w:pPr>
              <w:pStyle w:val="TableField-Center"/>
              <w:rPr>
                <w:rFonts w:ascii="Calibri Light" w:hAnsi="Calibri Light" w:cs="Calibri Light"/>
              </w:rPr>
            </w:pPr>
            <w:r w:rsidRPr="7403F6DD">
              <w:rPr>
                <w:rFonts w:ascii="Calibri Light" w:hAnsi="Calibri Light" w:cs="Calibri Light"/>
              </w:rPr>
              <w:t>70</w:t>
            </w:r>
          </w:p>
        </w:tc>
        <w:tc>
          <w:tcPr>
            <w:tcW w:w="3360" w:type="dxa"/>
            <w:vAlign w:val="center"/>
          </w:tcPr>
          <w:p w14:paraId="2D679D96" w14:textId="4FF2BAEA" w:rsidR="002B4D68" w:rsidRPr="00B47922" w:rsidRDefault="002B4D68" w:rsidP="002B4D68">
            <w:pPr>
              <w:pStyle w:val="TableField-Left"/>
              <w:rPr>
                <w:rFonts w:ascii="Calibri Light" w:hAnsi="Calibri Light" w:cs="Calibri Light"/>
                <w:b/>
              </w:rPr>
            </w:pPr>
            <w:r w:rsidRPr="00B47922">
              <w:rPr>
                <w:rFonts w:ascii="Calibri Light" w:hAnsi="Calibri Light" w:cs="Calibri Light"/>
                <w:b/>
              </w:rPr>
              <w:t>Create Lead or Transfer Lead</w:t>
            </w:r>
          </w:p>
          <w:p w14:paraId="7B154341" w14:textId="6B31965D" w:rsidR="002B4D68" w:rsidRPr="00B47922" w:rsidRDefault="002B4D68" w:rsidP="002B4D68">
            <w:pPr>
              <w:pStyle w:val="TableField-Left"/>
              <w:rPr>
                <w:rFonts w:ascii="Calibri Light" w:hAnsi="Calibri Light" w:cs="Calibri Light"/>
              </w:rPr>
            </w:pPr>
            <w:r w:rsidRPr="00B47922">
              <w:rPr>
                <w:rFonts w:ascii="Calibri Light" w:hAnsi="Calibri Light" w:cs="Calibri Light"/>
              </w:rPr>
              <w:t>If the input is Campaign Management, the user will perform a Lead Transfer from SAP Marketing Cloud to C4C, as opposed to creating a Lead directly in C4C.</w:t>
            </w:r>
          </w:p>
        </w:tc>
        <w:tc>
          <w:tcPr>
            <w:tcW w:w="2137" w:type="dxa"/>
            <w:vAlign w:val="center"/>
          </w:tcPr>
          <w:p w14:paraId="79C2048E" w14:textId="3B8F87BD" w:rsidR="002B4D68" w:rsidRPr="00B47922" w:rsidRDefault="002B4D68" w:rsidP="002B4D68">
            <w:pPr>
              <w:pStyle w:val="TableField-Left"/>
              <w:rPr>
                <w:rFonts w:ascii="Calibri Light" w:hAnsi="Calibri Light" w:cs="Calibri Light"/>
              </w:rPr>
            </w:pPr>
            <w:r w:rsidRPr="00F1632D">
              <w:rPr>
                <w:rFonts w:ascii="Calibri Light" w:hAnsi="Calibri Light" w:cs="Calibri Light"/>
              </w:rPr>
              <w:t>N/A</w:t>
            </w:r>
          </w:p>
        </w:tc>
        <w:tc>
          <w:tcPr>
            <w:tcW w:w="2043" w:type="dxa"/>
            <w:vAlign w:val="center"/>
          </w:tcPr>
          <w:p w14:paraId="2335A3D0" w14:textId="43591829" w:rsidR="002B4D68" w:rsidRPr="00B47922" w:rsidRDefault="002B4D68" w:rsidP="002B4D68">
            <w:pPr>
              <w:pStyle w:val="TableField-Left"/>
              <w:rPr>
                <w:rFonts w:ascii="Calibri Light" w:hAnsi="Calibri Light" w:cs="Calibri Light"/>
              </w:rPr>
            </w:pPr>
            <w:r w:rsidRPr="00B47922">
              <w:rPr>
                <w:rFonts w:ascii="Calibri Light" w:hAnsi="Calibri Light" w:cs="Calibri Light"/>
              </w:rPr>
              <w:t>Sales Professional</w:t>
            </w:r>
          </w:p>
        </w:tc>
        <w:tc>
          <w:tcPr>
            <w:tcW w:w="1269" w:type="dxa"/>
            <w:vAlign w:val="center"/>
          </w:tcPr>
          <w:p w14:paraId="5BDA2F83" w14:textId="77777777" w:rsidR="002B4D68" w:rsidRPr="00B47922" w:rsidRDefault="002B4D68" w:rsidP="002B4D68">
            <w:pPr>
              <w:pStyle w:val="TableField-Left"/>
              <w:rPr>
                <w:rFonts w:ascii="Calibri Light" w:hAnsi="Calibri Light" w:cs="Calibri Light"/>
              </w:rPr>
            </w:pPr>
            <w:r w:rsidRPr="00B47922">
              <w:rPr>
                <w:rFonts w:ascii="Calibri Light" w:hAnsi="Calibri Light" w:cs="Calibri Light"/>
              </w:rPr>
              <w:t>N/A</w:t>
            </w:r>
          </w:p>
          <w:p w14:paraId="5C5DA355" w14:textId="77777777" w:rsidR="002B4D68" w:rsidRPr="00B47922" w:rsidRDefault="002B4D68" w:rsidP="002B4D68">
            <w:pPr>
              <w:pStyle w:val="TableField-Left"/>
              <w:rPr>
                <w:rFonts w:ascii="Calibri Light" w:hAnsi="Calibri Light" w:cs="Calibri Light"/>
              </w:rPr>
            </w:pPr>
          </w:p>
        </w:tc>
      </w:tr>
      <w:tr w:rsidR="002B4D68" w:rsidRPr="00B47922" w14:paraId="4FAD8AA9" w14:textId="77777777" w:rsidTr="7403F6DD">
        <w:trPr>
          <w:cantSplit/>
          <w:trHeight w:val="432"/>
        </w:trPr>
        <w:tc>
          <w:tcPr>
            <w:tcW w:w="798" w:type="dxa"/>
            <w:vAlign w:val="center"/>
          </w:tcPr>
          <w:p w14:paraId="60D92173" w14:textId="05320B32" w:rsidR="002B4D68" w:rsidRPr="00B47922" w:rsidRDefault="7403F6DD" w:rsidP="7403F6DD">
            <w:pPr>
              <w:pStyle w:val="TableField-Center"/>
              <w:rPr>
                <w:rFonts w:ascii="Calibri Light" w:hAnsi="Calibri Light" w:cs="Calibri Light"/>
              </w:rPr>
            </w:pPr>
            <w:r w:rsidRPr="7403F6DD">
              <w:rPr>
                <w:rFonts w:ascii="Calibri Light" w:hAnsi="Calibri Light" w:cs="Calibri Light"/>
              </w:rPr>
              <w:t>80</w:t>
            </w:r>
          </w:p>
        </w:tc>
        <w:tc>
          <w:tcPr>
            <w:tcW w:w="3360" w:type="dxa"/>
            <w:vAlign w:val="center"/>
          </w:tcPr>
          <w:p w14:paraId="04E514B8" w14:textId="77777777" w:rsidR="002B4D68" w:rsidRPr="00B47922" w:rsidRDefault="002B4D68" w:rsidP="002B4D68">
            <w:pPr>
              <w:pStyle w:val="TableField-Left"/>
              <w:rPr>
                <w:rFonts w:ascii="Calibri Light" w:hAnsi="Calibri Light" w:cs="Calibri Light"/>
                <w:b/>
              </w:rPr>
            </w:pPr>
            <w:r w:rsidRPr="00B47922">
              <w:rPr>
                <w:rFonts w:ascii="Calibri Light" w:hAnsi="Calibri Light" w:cs="Calibri Light"/>
                <w:b/>
              </w:rPr>
              <w:t>Customer Interested?</w:t>
            </w:r>
          </w:p>
          <w:p w14:paraId="63588573" w14:textId="3D3C56A3" w:rsidR="002B4D68" w:rsidRPr="00B47922" w:rsidRDefault="002B4D68" w:rsidP="002B4D68">
            <w:pPr>
              <w:pStyle w:val="TableField-Left"/>
              <w:rPr>
                <w:rFonts w:ascii="Calibri Light" w:hAnsi="Calibri Light" w:cs="Calibri Light"/>
              </w:rPr>
            </w:pPr>
            <w:r w:rsidRPr="00B47922">
              <w:rPr>
                <w:rFonts w:ascii="Calibri Light" w:hAnsi="Calibri Light" w:cs="Calibri Light"/>
              </w:rPr>
              <w:t>Sales personnel will determine customer’s level of interest in the Customer Care program. If the customer is interested, proceed to step 60, otherwise, proceed to step 70.</w:t>
            </w:r>
          </w:p>
        </w:tc>
        <w:tc>
          <w:tcPr>
            <w:tcW w:w="2137" w:type="dxa"/>
            <w:vAlign w:val="center"/>
          </w:tcPr>
          <w:p w14:paraId="560465DE" w14:textId="080A65E9" w:rsidR="002B4D68" w:rsidRPr="00B47922" w:rsidRDefault="002B4D68" w:rsidP="002B4D68">
            <w:pPr>
              <w:pStyle w:val="TableField-Left"/>
              <w:rPr>
                <w:rFonts w:ascii="Calibri Light" w:hAnsi="Calibri Light" w:cs="Calibri Light"/>
              </w:rPr>
            </w:pPr>
            <w:r w:rsidRPr="00F1632D">
              <w:rPr>
                <w:rFonts w:ascii="Calibri Light" w:hAnsi="Calibri Light" w:cs="Calibri Light"/>
              </w:rPr>
              <w:t>N/A</w:t>
            </w:r>
          </w:p>
        </w:tc>
        <w:tc>
          <w:tcPr>
            <w:tcW w:w="2043" w:type="dxa"/>
            <w:vAlign w:val="center"/>
          </w:tcPr>
          <w:p w14:paraId="01C4CE5E" w14:textId="768C2816" w:rsidR="002B4D68" w:rsidRPr="00B47922" w:rsidRDefault="002B4D68" w:rsidP="002B4D68">
            <w:pPr>
              <w:pStyle w:val="TableField-Left"/>
              <w:rPr>
                <w:rFonts w:ascii="Calibri Light" w:hAnsi="Calibri Light" w:cs="Calibri Light"/>
              </w:rPr>
            </w:pPr>
            <w:r w:rsidRPr="00B47922">
              <w:rPr>
                <w:rFonts w:ascii="Calibri Light" w:hAnsi="Calibri Light" w:cs="Calibri Light"/>
              </w:rPr>
              <w:t xml:space="preserve">N/A </w:t>
            </w:r>
          </w:p>
        </w:tc>
        <w:tc>
          <w:tcPr>
            <w:tcW w:w="1269" w:type="dxa"/>
            <w:vAlign w:val="center"/>
          </w:tcPr>
          <w:p w14:paraId="762DA205" w14:textId="77777777" w:rsidR="002B4D68" w:rsidRPr="00B47922" w:rsidRDefault="002B4D68" w:rsidP="002B4D68">
            <w:pPr>
              <w:pStyle w:val="TableField-Left"/>
              <w:rPr>
                <w:rFonts w:ascii="Calibri Light" w:hAnsi="Calibri Light" w:cs="Calibri Light"/>
              </w:rPr>
            </w:pPr>
            <w:r w:rsidRPr="00B47922">
              <w:rPr>
                <w:rFonts w:ascii="Calibri Light" w:hAnsi="Calibri Light" w:cs="Calibri Light"/>
              </w:rPr>
              <w:t>N/A</w:t>
            </w:r>
          </w:p>
        </w:tc>
      </w:tr>
      <w:tr w:rsidR="002B4D68" w:rsidRPr="00B47922" w14:paraId="3E9F1127" w14:textId="77777777" w:rsidTr="7403F6DD">
        <w:trPr>
          <w:cantSplit/>
          <w:trHeight w:val="432"/>
        </w:trPr>
        <w:tc>
          <w:tcPr>
            <w:tcW w:w="798" w:type="dxa"/>
            <w:vAlign w:val="center"/>
          </w:tcPr>
          <w:p w14:paraId="4FAD5514" w14:textId="6E2D1596" w:rsidR="002B4D68" w:rsidRPr="00B47922" w:rsidRDefault="7403F6DD" w:rsidP="7403F6DD">
            <w:pPr>
              <w:pStyle w:val="TableField-Center"/>
              <w:rPr>
                <w:rFonts w:ascii="Calibri Light" w:hAnsi="Calibri Light" w:cs="Calibri Light"/>
              </w:rPr>
            </w:pPr>
            <w:r w:rsidRPr="7403F6DD">
              <w:rPr>
                <w:rFonts w:ascii="Calibri Light" w:hAnsi="Calibri Light" w:cs="Calibri Light"/>
              </w:rPr>
              <w:t>90</w:t>
            </w:r>
          </w:p>
        </w:tc>
        <w:tc>
          <w:tcPr>
            <w:tcW w:w="3360" w:type="dxa"/>
            <w:vAlign w:val="center"/>
          </w:tcPr>
          <w:p w14:paraId="1777A9CC" w14:textId="77777777" w:rsidR="002B4D68" w:rsidRPr="00B47922" w:rsidRDefault="002B4D68" w:rsidP="002B4D68">
            <w:pPr>
              <w:pStyle w:val="TableField-Left"/>
              <w:rPr>
                <w:rFonts w:ascii="Calibri Light" w:hAnsi="Calibri Light" w:cs="Calibri Light"/>
                <w:b/>
              </w:rPr>
            </w:pPr>
            <w:r w:rsidRPr="00B47922">
              <w:rPr>
                <w:rFonts w:ascii="Calibri Light" w:hAnsi="Calibri Light" w:cs="Calibri Light"/>
                <w:b/>
              </w:rPr>
              <w:t>Update Lead Status = ‘Accepted’</w:t>
            </w:r>
          </w:p>
          <w:p w14:paraId="3B9F5275" w14:textId="64B9C7BB" w:rsidR="002B4D68" w:rsidRPr="00B47922" w:rsidRDefault="002B4D68" w:rsidP="002B4D68">
            <w:pPr>
              <w:pStyle w:val="TableField-Left"/>
              <w:rPr>
                <w:rFonts w:ascii="Calibri Light" w:hAnsi="Calibri Light" w:cs="Calibri Light"/>
              </w:rPr>
            </w:pPr>
            <w:r w:rsidRPr="00B47922">
              <w:rPr>
                <w:rFonts w:ascii="Calibri Light" w:hAnsi="Calibri Light" w:cs="Calibri Light"/>
              </w:rPr>
              <w:t>Sales personnel will update the lead and set its status to ‘Accepted’.</w:t>
            </w:r>
          </w:p>
        </w:tc>
        <w:tc>
          <w:tcPr>
            <w:tcW w:w="2137" w:type="dxa"/>
            <w:vAlign w:val="center"/>
          </w:tcPr>
          <w:p w14:paraId="6A2B1796" w14:textId="63FF5045" w:rsidR="002B4D68" w:rsidRPr="00B47922" w:rsidRDefault="002B4D68" w:rsidP="002B4D68">
            <w:pPr>
              <w:pStyle w:val="TableField-Left"/>
              <w:rPr>
                <w:rFonts w:ascii="Calibri Light" w:hAnsi="Calibri Light" w:cs="Calibri Light"/>
              </w:rPr>
            </w:pPr>
            <w:r w:rsidRPr="00F1632D">
              <w:rPr>
                <w:rFonts w:ascii="Calibri Light" w:hAnsi="Calibri Light" w:cs="Calibri Light"/>
              </w:rPr>
              <w:t xml:space="preserve">Sales </w:t>
            </w:r>
            <w:r w:rsidRPr="00F1632D">
              <w:rPr>
                <w:rFonts w:ascii="Wingdings" w:eastAsia="Wingdings" w:hAnsi="Wingdings" w:cs="Wingdings"/>
              </w:rPr>
              <w:t></w:t>
            </w:r>
            <w:r w:rsidRPr="00F1632D">
              <w:rPr>
                <w:rFonts w:ascii="Calibri Light" w:hAnsi="Calibri Light" w:cs="Calibri Light"/>
              </w:rPr>
              <w:t xml:space="preserve"> Leads</w:t>
            </w:r>
          </w:p>
        </w:tc>
        <w:tc>
          <w:tcPr>
            <w:tcW w:w="2043" w:type="dxa"/>
            <w:vAlign w:val="center"/>
          </w:tcPr>
          <w:p w14:paraId="1234C178" w14:textId="4375221E" w:rsidR="002B4D68" w:rsidRPr="00B47922" w:rsidRDefault="002B4D68" w:rsidP="002B4D68">
            <w:pPr>
              <w:pStyle w:val="TableField-Left"/>
              <w:rPr>
                <w:rFonts w:ascii="Calibri Light" w:hAnsi="Calibri Light" w:cs="Calibri Light"/>
              </w:rPr>
            </w:pPr>
            <w:r w:rsidRPr="00B47922">
              <w:rPr>
                <w:rFonts w:ascii="Calibri Light" w:hAnsi="Calibri Light" w:cs="Calibri Light"/>
              </w:rPr>
              <w:t xml:space="preserve">Sales Professional </w:t>
            </w:r>
          </w:p>
        </w:tc>
        <w:tc>
          <w:tcPr>
            <w:tcW w:w="1269" w:type="dxa"/>
            <w:vAlign w:val="center"/>
          </w:tcPr>
          <w:p w14:paraId="0CEEC242" w14:textId="7FAA9F67" w:rsidR="002B4D68" w:rsidRPr="00B47922" w:rsidRDefault="002B4D68" w:rsidP="002B4D68">
            <w:pPr>
              <w:pStyle w:val="TableField-Left"/>
              <w:rPr>
                <w:rFonts w:ascii="Calibri Light" w:hAnsi="Calibri Light" w:cs="Calibri Light"/>
              </w:rPr>
            </w:pPr>
            <w:r w:rsidRPr="00B47922">
              <w:rPr>
                <w:rFonts w:ascii="Calibri Light" w:hAnsi="Calibri Light" w:cs="Calibri Light"/>
              </w:rPr>
              <w:t>N/A</w:t>
            </w:r>
          </w:p>
        </w:tc>
      </w:tr>
      <w:tr w:rsidR="7403F6DD" w14:paraId="224C8982" w14:textId="77777777" w:rsidTr="7403F6DD">
        <w:trPr>
          <w:cantSplit/>
          <w:trHeight w:val="432"/>
        </w:trPr>
        <w:tc>
          <w:tcPr>
            <w:tcW w:w="798" w:type="dxa"/>
            <w:vAlign w:val="center"/>
          </w:tcPr>
          <w:p w14:paraId="520BAAE1" w14:textId="797436B9" w:rsidR="7403F6DD" w:rsidRDefault="7403F6DD" w:rsidP="7403F6DD">
            <w:pPr>
              <w:pStyle w:val="TableField-Center"/>
              <w:rPr>
                <w:rFonts w:ascii="Calibri Light" w:hAnsi="Calibri Light" w:cs="Calibri Light"/>
              </w:rPr>
            </w:pPr>
            <w:r w:rsidRPr="7403F6DD">
              <w:rPr>
                <w:rFonts w:ascii="Calibri Light" w:hAnsi="Calibri Light" w:cs="Calibri Light"/>
              </w:rPr>
              <w:t>100</w:t>
            </w:r>
          </w:p>
        </w:tc>
        <w:tc>
          <w:tcPr>
            <w:tcW w:w="3360" w:type="dxa"/>
            <w:vAlign w:val="center"/>
          </w:tcPr>
          <w:p w14:paraId="335802E6" w14:textId="38D34574" w:rsidR="7403F6DD" w:rsidRDefault="7403F6DD" w:rsidP="7403F6DD">
            <w:pPr>
              <w:pStyle w:val="TableField-Left"/>
              <w:rPr>
                <w:rFonts w:ascii="Calibri Light" w:hAnsi="Calibri Light" w:cs="Calibri Light"/>
                <w:b/>
                <w:bCs/>
              </w:rPr>
            </w:pPr>
            <w:r w:rsidRPr="7403F6DD">
              <w:rPr>
                <w:rFonts w:ascii="Calibri Light" w:hAnsi="Calibri Light" w:cs="Calibri Light"/>
                <w:b/>
                <w:bCs/>
              </w:rPr>
              <w:t>Create Activity</w:t>
            </w:r>
          </w:p>
          <w:p w14:paraId="004E7274" w14:textId="69156537" w:rsidR="7403F6DD" w:rsidRDefault="7403F6DD" w:rsidP="7403F6DD">
            <w:pPr>
              <w:pStyle w:val="TableField-Left"/>
              <w:rPr>
                <w:rFonts w:ascii="Calibri Light" w:hAnsi="Calibri Light" w:cs="Calibri Light"/>
              </w:rPr>
            </w:pPr>
            <w:r w:rsidRPr="7403F6DD">
              <w:rPr>
                <w:rFonts w:ascii="Calibri Light" w:hAnsi="Calibri Light" w:cs="Calibri Light"/>
              </w:rPr>
              <w:t>Sales personnel will create an activity.</w:t>
            </w:r>
          </w:p>
        </w:tc>
        <w:tc>
          <w:tcPr>
            <w:tcW w:w="2137" w:type="dxa"/>
            <w:vAlign w:val="center"/>
          </w:tcPr>
          <w:p w14:paraId="6595482D" w14:textId="31232A4A" w:rsidR="7403F6DD" w:rsidRDefault="7403F6DD" w:rsidP="7403F6DD">
            <w:pPr>
              <w:pStyle w:val="TableField-Left"/>
              <w:rPr>
                <w:rFonts w:ascii="Calibri Light" w:hAnsi="Calibri Light" w:cs="Calibri Light"/>
              </w:rPr>
            </w:pPr>
            <w:r w:rsidRPr="7403F6DD">
              <w:rPr>
                <w:rFonts w:ascii="Calibri Light" w:hAnsi="Calibri Light" w:cs="Calibri Light"/>
              </w:rPr>
              <w:t xml:space="preserve">Sales </w:t>
            </w:r>
            <w:r w:rsidRPr="7403F6DD">
              <w:rPr>
                <w:rFonts w:ascii="Wingdings" w:eastAsia="Wingdings" w:hAnsi="Wingdings" w:cs="Wingdings"/>
              </w:rPr>
              <w:t></w:t>
            </w:r>
            <w:r w:rsidRPr="7403F6DD">
              <w:rPr>
                <w:rFonts w:ascii="Calibri Light" w:hAnsi="Calibri Light" w:cs="Calibri Light"/>
              </w:rPr>
              <w:t xml:space="preserve"> Opportunities</w:t>
            </w:r>
          </w:p>
        </w:tc>
        <w:tc>
          <w:tcPr>
            <w:tcW w:w="2043" w:type="dxa"/>
            <w:vAlign w:val="center"/>
          </w:tcPr>
          <w:p w14:paraId="78C2D702" w14:textId="02362953" w:rsidR="7403F6DD" w:rsidRDefault="7403F6DD" w:rsidP="7403F6DD">
            <w:pPr>
              <w:pStyle w:val="TableField-Left"/>
              <w:rPr>
                <w:rFonts w:ascii="Calibri Light" w:hAnsi="Calibri Light" w:cs="Calibri Light"/>
              </w:rPr>
            </w:pPr>
            <w:r w:rsidRPr="7403F6DD">
              <w:rPr>
                <w:rFonts w:ascii="Calibri Light" w:hAnsi="Calibri Light" w:cs="Calibri Light"/>
              </w:rPr>
              <w:t xml:space="preserve">Sales Professional </w:t>
            </w:r>
          </w:p>
        </w:tc>
        <w:tc>
          <w:tcPr>
            <w:tcW w:w="1269" w:type="dxa"/>
            <w:vAlign w:val="center"/>
          </w:tcPr>
          <w:p w14:paraId="07068ECC" w14:textId="72DC1656"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7403F6DD" w14:paraId="1C3CF47A" w14:textId="77777777" w:rsidTr="7403F6DD">
        <w:trPr>
          <w:cantSplit/>
          <w:trHeight w:val="432"/>
        </w:trPr>
        <w:tc>
          <w:tcPr>
            <w:tcW w:w="798" w:type="dxa"/>
            <w:vAlign w:val="center"/>
          </w:tcPr>
          <w:p w14:paraId="4754AACF" w14:textId="52EEB539" w:rsidR="7403F6DD" w:rsidRDefault="7403F6DD" w:rsidP="7403F6DD">
            <w:pPr>
              <w:pStyle w:val="TableField-Center"/>
              <w:rPr>
                <w:rFonts w:ascii="Calibri Light" w:hAnsi="Calibri Light" w:cs="Calibri Light"/>
              </w:rPr>
            </w:pPr>
            <w:r w:rsidRPr="7403F6DD">
              <w:rPr>
                <w:rFonts w:ascii="Calibri Light" w:hAnsi="Calibri Light" w:cs="Calibri Light"/>
              </w:rPr>
              <w:t>110</w:t>
            </w:r>
          </w:p>
        </w:tc>
        <w:tc>
          <w:tcPr>
            <w:tcW w:w="3360" w:type="dxa"/>
            <w:vAlign w:val="center"/>
          </w:tcPr>
          <w:p w14:paraId="3432B3F9" w14:textId="77777777" w:rsidR="7403F6DD" w:rsidRDefault="7403F6DD" w:rsidP="7403F6DD">
            <w:pPr>
              <w:pStyle w:val="TableField-Left"/>
              <w:rPr>
                <w:rFonts w:ascii="Calibri Light" w:hAnsi="Calibri Light" w:cs="Calibri Light"/>
                <w:b/>
                <w:bCs/>
              </w:rPr>
            </w:pPr>
            <w:r w:rsidRPr="7403F6DD">
              <w:rPr>
                <w:rFonts w:ascii="Calibri Light" w:hAnsi="Calibri Light" w:cs="Calibri Light"/>
                <w:b/>
                <w:bCs/>
              </w:rPr>
              <w:t>Require COE Assistance?</w:t>
            </w:r>
          </w:p>
          <w:p w14:paraId="528E9382" w14:textId="4FB7BD4E" w:rsidR="7403F6DD" w:rsidRDefault="7403F6DD" w:rsidP="7403F6DD">
            <w:pPr>
              <w:pStyle w:val="TableField-Left"/>
              <w:rPr>
                <w:rFonts w:ascii="Calibri Light" w:hAnsi="Calibri Light" w:cs="Calibri Light"/>
              </w:rPr>
            </w:pPr>
            <w:r w:rsidRPr="7403F6DD">
              <w:rPr>
                <w:rFonts w:ascii="Calibri Light" w:hAnsi="Calibri Light" w:cs="Calibri Light"/>
              </w:rPr>
              <w:t>Sales personnel will determine whether COE assistance is needed. If COE assistance is needed, proceed to step 100,</w:t>
            </w:r>
          </w:p>
          <w:p w14:paraId="5EF1BD49" w14:textId="2AE65B8D" w:rsidR="7403F6DD" w:rsidRDefault="7403F6DD" w:rsidP="7403F6DD">
            <w:pPr>
              <w:pStyle w:val="TableField-Left"/>
              <w:rPr>
                <w:rFonts w:ascii="Calibri Light" w:hAnsi="Calibri Light" w:cs="Calibri Light"/>
              </w:rPr>
            </w:pPr>
            <w:proofErr w:type="gramStart"/>
            <w:r w:rsidRPr="7403F6DD">
              <w:rPr>
                <w:rFonts w:ascii="Calibri Light" w:hAnsi="Calibri Light" w:cs="Calibri Light"/>
              </w:rPr>
              <w:t>otherwise</w:t>
            </w:r>
            <w:proofErr w:type="gramEnd"/>
            <w:r w:rsidRPr="7403F6DD">
              <w:rPr>
                <w:rFonts w:ascii="Calibri Light" w:hAnsi="Calibri Light" w:cs="Calibri Light"/>
              </w:rPr>
              <w:t>, End.</w:t>
            </w:r>
          </w:p>
        </w:tc>
        <w:tc>
          <w:tcPr>
            <w:tcW w:w="2137" w:type="dxa"/>
            <w:vAlign w:val="center"/>
          </w:tcPr>
          <w:p w14:paraId="23D4A5E5" w14:textId="77777777" w:rsidR="7403F6DD" w:rsidRDefault="7403F6DD" w:rsidP="7403F6DD">
            <w:pPr>
              <w:pStyle w:val="TableField-Left"/>
              <w:rPr>
                <w:rFonts w:ascii="Calibri Light" w:hAnsi="Calibri Light" w:cs="Calibri Light"/>
              </w:rPr>
            </w:pPr>
            <w:r w:rsidRPr="7403F6DD">
              <w:rPr>
                <w:rFonts w:ascii="Calibri Light" w:hAnsi="Calibri Light" w:cs="Calibri Light"/>
              </w:rPr>
              <w:t>N/A</w:t>
            </w:r>
          </w:p>
        </w:tc>
        <w:tc>
          <w:tcPr>
            <w:tcW w:w="2043" w:type="dxa"/>
            <w:vAlign w:val="center"/>
          </w:tcPr>
          <w:p w14:paraId="3D470C34" w14:textId="62CDB2D5" w:rsidR="7403F6DD" w:rsidRDefault="7403F6DD" w:rsidP="7403F6DD">
            <w:pPr>
              <w:pStyle w:val="TableField-Left"/>
              <w:rPr>
                <w:rFonts w:ascii="Calibri Light" w:hAnsi="Calibri Light" w:cs="Calibri Light"/>
              </w:rPr>
            </w:pPr>
            <w:r w:rsidRPr="7403F6DD">
              <w:rPr>
                <w:rFonts w:ascii="Calibri Light" w:hAnsi="Calibri Light" w:cs="Calibri Light"/>
              </w:rPr>
              <w:t>N/A</w:t>
            </w:r>
          </w:p>
        </w:tc>
        <w:tc>
          <w:tcPr>
            <w:tcW w:w="1269" w:type="dxa"/>
            <w:vAlign w:val="center"/>
          </w:tcPr>
          <w:p w14:paraId="79961590" w14:textId="77777777" w:rsidR="7403F6DD" w:rsidRDefault="7403F6DD" w:rsidP="7403F6DD">
            <w:pPr>
              <w:pStyle w:val="TableField-Left"/>
              <w:rPr>
                <w:rFonts w:ascii="Calibri Light" w:hAnsi="Calibri Light" w:cs="Calibri Light"/>
              </w:rPr>
            </w:pPr>
            <w:r w:rsidRPr="7403F6DD">
              <w:rPr>
                <w:rFonts w:ascii="Calibri Light" w:hAnsi="Calibri Light" w:cs="Calibri Light"/>
              </w:rPr>
              <w:t>N/A</w:t>
            </w:r>
          </w:p>
        </w:tc>
      </w:tr>
      <w:tr w:rsidR="002B4D68" w:rsidRPr="00B47922" w14:paraId="5AFE599F" w14:textId="77777777" w:rsidTr="7403F6DD">
        <w:trPr>
          <w:cantSplit/>
          <w:trHeight w:val="432"/>
        </w:trPr>
        <w:tc>
          <w:tcPr>
            <w:tcW w:w="798" w:type="dxa"/>
            <w:vAlign w:val="center"/>
          </w:tcPr>
          <w:p w14:paraId="7761E154" w14:textId="30993E8A" w:rsidR="002B4D68" w:rsidRPr="00B47922" w:rsidRDefault="7403F6DD" w:rsidP="7403F6DD">
            <w:pPr>
              <w:pStyle w:val="TableField-Center"/>
              <w:rPr>
                <w:rFonts w:ascii="Calibri Light" w:hAnsi="Calibri Light" w:cs="Calibri Light"/>
              </w:rPr>
            </w:pPr>
            <w:r w:rsidRPr="7403F6DD">
              <w:rPr>
                <w:rFonts w:ascii="Calibri Light" w:hAnsi="Calibri Light" w:cs="Calibri Light"/>
              </w:rPr>
              <w:lastRenderedPageBreak/>
              <w:t>120</w:t>
            </w:r>
          </w:p>
        </w:tc>
        <w:tc>
          <w:tcPr>
            <w:tcW w:w="3360" w:type="dxa"/>
            <w:vAlign w:val="center"/>
          </w:tcPr>
          <w:p w14:paraId="7A09C7F0" w14:textId="77777777" w:rsidR="002B4D68" w:rsidRPr="00B47922" w:rsidRDefault="002B4D68" w:rsidP="002B4D68">
            <w:pPr>
              <w:pStyle w:val="TableField-Left"/>
              <w:rPr>
                <w:rFonts w:ascii="Calibri Light" w:hAnsi="Calibri Light" w:cs="Calibri Light"/>
                <w:b/>
              </w:rPr>
            </w:pPr>
            <w:r w:rsidRPr="00B47922">
              <w:rPr>
                <w:rFonts w:ascii="Calibri Light" w:hAnsi="Calibri Light" w:cs="Calibri Light"/>
                <w:b/>
              </w:rPr>
              <w:t>Update Lead Status = ‘Declined’</w:t>
            </w:r>
          </w:p>
          <w:p w14:paraId="1A55F222" w14:textId="64482CBC" w:rsidR="002B4D68" w:rsidRPr="00B47922" w:rsidRDefault="002B4D68" w:rsidP="002B4D68">
            <w:pPr>
              <w:pStyle w:val="TableField-Left"/>
              <w:rPr>
                <w:rFonts w:ascii="Calibri Light" w:hAnsi="Calibri Light" w:cs="Calibri Light"/>
              </w:rPr>
            </w:pPr>
            <w:r w:rsidRPr="00B47922">
              <w:rPr>
                <w:rFonts w:ascii="Calibri Light" w:hAnsi="Calibri Light" w:cs="Calibri Light"/>
              </w:rPr>
              <w:t>Sales personnel will update the lead and set its status to ‘Declined’.</w:t>
            </w:r>
          </w:p>
        </w:tc>
        <w:tc>
          <w:tcPr>
            <w:tcW w:w="2137" w:type="dxa"/>
            <w:vAlign w:val="center"/>
          </w:tcPr>
          <w:p w14:paraId="6E36BCCB" w14:textId="16B4A546" w:rsidR="002B4D68" w:rsidRPr="00B47922" w:rsidRDefault="002B4D68" w:rsidP="002B4D68">
            <w:pPr>
              <w:pStyle w:val="TableField-Left"/>
              <w:rPr>
                <w:rFonts w:ascii="Calibri Light" w:hAnsi="Calibri Light" w:cs="Calibri Light"/>
              </w:rPr>
            </w:pPr>
            <w:r w:rsidRPr="00F1632D">
              <w:rPr>
                <w:rFonts w:ascii="Calibri Light" w:hAnsi="Calibri Light" w:cs="Calibri Light"/>
              </w:rPr>
              <w:t xml:space="preserve">Sales </w:t>
            </w:r>
            <w:r w:rsidRPr="00F1632D">
              <w:rPr>
                <w:rFonts w:ascii="Wingdings" w:eastAsia="Wingdings" w:hAnsi="Wingdings" w:cs="Wingdings"/>
              </w:rPr>
              <w:t></w:t>
            </w:r>
            <w:r w:rsidRPr="00F1632D">
              <w:rPr>
                <w:rFonts w:ascii="Calibri Light" w:hAnsi="Calibri Light" w:cs="Calibri Light"/>
              </w:rPr>
              <w:t xml:space="preserve"> Leads</w:t>
            </w:r>
          </w:p>
        </w:tc>
        <w:tc>
          <w:tcPr>
            <w:tcW w:w="2043" w:type="dxa"/>
            <w:vAlign w:val="center"/>
          </w:tcPr>
          <w:p w14:paraId="44F5B729" w14:textId="6AB8B6BA" w:rsidR="002B4D68" w:rsidRPr="00B47922" w:rsidRDefault="002B4D68" w:rsidP="002B4D68">
            <w:pPr>
              <w:pStyle w:val="TableField-Left"/>
              <w:rPr>
                <w:rFonts w:ascii="Calibri Light" w:hAnsi="Calibri Light" w:cs="Calibri Light"/>
              </w:rPr>
            </w:pPr>
            <w:r w:rsidRPr="00B47922">
              <w:rPr>
                <w:rFonts w:ascii="Calibri Light" w:hAnsi="Calibri Light" w:cs="Calibri Light"/>
              </w:rPr>
              <w:t xml:space="preserve">Sales Professional </w:t>
            </w:r>
          </w:p>
        </w:tc>
        <w:tc>
          <w:tcPr>
            <w:tcW w:w="1269" w:type="dxa"/>
            <w:vAlign w:val="center"/>
          </w:tcPr>
          <w:p w14:paraId="2180886C" w14:textId="4B46F0BC" w:rsidR="002B4D68" w:rsidRPr="00B47922" w:rsidRDefault="002B4D68" w:rsidP="002B4D68">
            <w:pPr>
              <w:pStyle w:val="TableField-Left"/>
              <w:rPr>
                <w:rFonts w:ascii="Calibri Light" w:hAnsi="Calibri Light" w:cs="Calibri Light"/>
              </w:rPr>
            </w:pPr>
            <w:r w:rsidRPr="00B47922">
              <w:rPr>
                <w:rFonts w:ascii="Calibri Light" w:hAnsi="Calibri Light" w:cs="Calibri Light"/>
              </w:rPr>
              <w:t>N/A</w:t>
            </w:r>
          </w:p>
        </w:tc>
      </w:tr>
      <w:tr w:rsidR="00045966" w:rsidRPr="00B47922" w14:paraId="54E0EF23" w14:textId="77777777" w:rsidTr="7403F6DD">
        <w:trPr>
          <w:cantSplit/>
          <w:trHeight w:val="432"/>
        </w:trPr>
        <w:tc>
          <w:tcPr>
            <w:tcW w:w="798" w:type="dxa"/>
            <w:vAlign w:val="center"/>
          </w:tcPr>
          <w:p w14:paraId="25642E59" w14:textId="52A7432B" w:rsidR="00045966" w:rsidRPr="00B47922" w:rsidRDefault="7403F6DD" w:rsidP="7403F6DD">
            <w:pPr>
              <w:pStyle w:val="TableField-Center"/>
              <w:rPr>
                <w:rFonts w:ascii="Calibri Light" w:hAnsi="Calibri Light" w:cs="Calibri Light"/>
              </w:rPr>
            </w:pPr>
            <w:r w:rsidRPr="7403F6DD">
              <w:rPr>
                <w:rFonts w:ascii="Calibri Light" w:hAnsi="Calibri Light" w:cs="Calibri Light"/>
              </w:rPr>
              <w:t>130</w:t>
            </w:r>
          </w:p>
        </w:tc>
        <w:tc>
          <w:tcPr>
            <w:tcW w:w="3360" w:type="dxa"/>
            <w:vAlign w:val="center"/>
          </w:tcPr>
          <w:p w14:paraId="6394D570" w14:textId="77777777" w:rsidR="00045966" w:rsidRPr="00B47922" w:rsidRDefault="00045966" w:rsidP="00045966">
            <w:pPr>
              <w:pStyle w:val="TableField-Left"/>
              <w:rPr>
                <w:rFonts w:ascii="Calibri Light" w:hAnsi="Calibri Light" w:cs="Calibri Light"/>
                <w:b/>
              </w:rPr>
            </w:pPr>
            <w:r w:rsidRPr="00B47922">
              <w:rPr>
                <w:rFonts w:ascii="Calibri Light" w:hAnsi="Calibri Light" w:cs="Calibri Light"/>
                <w:b/>
              </w:rPr>
              <w:t>Create Service Ticket</w:t>
            </w:r>
          </w:p>
          <w:p w14:paraId="7707DDAD" w14:textId="5FCD156F" w:rsidR="00045966" w:rsidRPr="00B47922" w:rsidRDefault="00045966" w:rsidP="00045966">
            <w:pPr>
              <w:pStyle w:val="TableField-Left"/>
              <w:rPr>
                <w:rFonts w:ascii="Calibri Light" w:hAnsi="Calibri Light" w:cs="Calibri Light"/>
              </w:rPr>
            </w:pPr>
            <w:r w:rsidRPr="00B47922">
              <w:rPr>
                <w:rFonts w:ascii="Calibri Light" w:hAnsi="Calibri Light" w:cs="Calibri Light"/>
              </w:rPr>
              <w:t>Sales personnel will create a Service Ticket and assign it to the COE based on the nature of the request.</w:t>
            </w:r>
          </w:p>
        </w:tc>
        <w:tc>
          <w:tcPr>
            <w:tcW w:w="2137" w:type="dxa"/>
            <w:vAlign w:val="center"/>
          </w:tcPr>
          <w:p w14:paraId="03D02592" w14:textId="7B47C3C2" w:rsidR="00045966" w:rsidRPr="00B47922" w:rsidRDefault="00045966" w:rsidP="00045966">
            <w:pPr>
              <w:pStyle w:val="TableField-Left"/>
              <w:rPr>
                <w:rFonts w:ascii="Calibri Light" w:hAnsi="Calibri Light" w:cs="Calibri Light"/>
              </w:rPr>
            </w:pPr>
            <w:r w:rsidRPr="00F1632D">
              <w:rPr>
                <w:rFonts w:ascii="Calibri Light" w:hAnsi="Calibri Light" w:cs="Calibri Light"/>
              </w:rPr>
              <w:t xml:space="preserve">Service </w:t>
            </w:r>
            <w:r w:rsidRPr="00F1632D">
              <w:rPr>
                <w:rFonts w:ascii="Wingdings" w:eastAsia="Wingdings" w:hAnsi="Wingdings" w:cs="Wingdings"/>
              </w:rPr>
              <w:t></w:t>
            </w:r>
            <w:r w:rsidRPr="00F1632D">
              <w:rPr>
                <w:rFonts w:ascii="Calibri Light" w:hAnsi="Calibri Light" w:cs="Calibri Light"/>
              </w:rPr>
              <w:t xml:space="preserve"> Tickets</w:t>
            </w:r>
          </w:p>
        </w:tc>
        <w:tc>
          <w:tcPr>
            <w:tcW w:w="2043" w:type="dxa"/>
            <w:vAlign w:val="center"/>
          </w:tcPr>
          <w:p w14:paraId="633DFEEB" w14:textId="21DCD8BE" w:rsidR="00045966" w:rsidRPr="00B47922" w:rsidRDefault="00045966" w:rsidP="00045966">
            <w:pPr>
              <w:pStyle w:val="TableField-Left"/>
              <w:rPr>
                <w:rFonts w:ascii="Calibri Light" w:hAnsi="Calibri Light" w:cs="Calibri Light"/>
              </w:rPr>
            </w:pPr>
            <w:r w:rsidRPr="00B47922">
              <w:rPr>
                <w:rFonts w:ascii="Calibri Light" w:hAnsi="Calibri Light" w:cs="Calibri Light"/>
              </w:rPr>
              <w:t xml:space="preserve">Sales Professional </w:t>
            </w:r>
          </w:p>
        </w:tc>
        <w:tc>
          <w:tcPr>
            <w:tcW w:w="1269" w:type="dxa"/>
            <w:vAlign w:val="center"/>
          </w:tcPr>
          <w:p w14:paraId="5C697601" w14:textId="3073A5B3" w:rsidR="00045966" w:rsidRPr="00B47922" w:rsidRDefault="00045966" w:rsidP="00045966">
            <w:pPr>
              <w:pStyle w:val="TableField-Left"/>
              <w:rPr>
                <w:rFonts w:ascii="Calibri Light" w:hAnsi="Calibri Light" w:cs="Calibri Light"/>
              </w:rPr>
            </w:pPr>
            <w:r w:rsidRPr="00B47922">
              <w:rPr>
                <w:rFonts w:ascii="Calibri Light" w:hAnsi="Calibri Light" w:cs="Calibri Light"/>
              </w:rPr>
              <w:t>N/A</w:t>
            </w:r>
          </w:p>
        </w:tc>
      </w:tr>
      <w:tr w:rsidR="00045966" w:rsidRPr="00B47922" w14:paraId="66CB1C4A" w14:textId="77777777" w:rsidTr="7403F6DD">
        <w:trPr>
          <w:cantSplit/>
          <w:trHeight w:val="432"/>
        </w:trPr>
        <w:tc>
          <w:tcPr>
            <w:tcW w:w="798" w:type="dxa"/>
            <w:vAlign w:val="center"/>
          </w:tcPr>
          <w:p w14:paraId="5442E555" w14:textId="4192FFCB" w:rsidR="00045966" w:rsidRPr="00B47922" w:rsidRDefault="7403F6DD" w:rsidP="7403F6DD">
            <w:pPr>
              <w:pStyle w:val="TableField-Center"/>
              <w:rPr>
                <w:rFonts w:ascii="Calibri Light" w:hAnsi="Calibri Light" w:cs="Calibri Light"/>
              </w:rPr>
            </w:pPr>
            <w:r w:rsidRPr="7403F6DD">
              <w:rPr>
                <w:rFonts w:ascii="Calibri Light" w:hAnsi="Calibri Light" w:cs="Calibri Light"/>
              </w:rPr>
              <w:t>140</w:t>
            </w:r>
          </w:p>
        </w:tc>
        <w:tc>
          <w:tcPr>
            <w:tcW w:w="3360" w:type="dxa"/>
            <w:vAlign w:val="center"/>
          </w:tcPr>
          <w:p w14:paraId="2564E2FE" w14:textId="77777777" w:rsidR="00045966" w:rsidRPr="00B47922" w:rsidRDefault="00045966" w:rsidP="00045966">
            <w:pPr>
              <w:pStyle w:val="TableField-Left"/>
              <w:rPr>
                <w:rFonts w:ascii="Calibri Light" w:hAnsi="Calibri Light" w:cs="Calibri Light"/>
                <w:b/>
              </w:rPr>
            </w:pPr>
            <w:r w:rsidRPr="00B47922">
              <w:rPr>
                <w:rFonts w:ascii="Calibri Light" w:hAnsi="Calibri Light" w:cs="Calibri Light"/>
                <w:b/>
              </w:rPr>
              <w:t>Update Service Ticket Status = ‘Completed’</w:t>
            </w:r>
          </w:p>
          <w:p w14:paraId="2A650071" w14:textId="77777777" w:rsidR="00045966" w:rsidRPr="00B47922" w:rsidRDefault="00045966" w:rsidP="00045966">
            <w:pPr>
              <w:pStyle w:val="TableField-Left"/>
              <w:rPr>
                <w:rFonts w:ascii="Calibri Light" w:hAnsi="Calibri Light" w:cs="Calibri Light"/>
              </w:rPr>
            </w:pPr>
            <w:r w:rsidRPr="00B47922">
              <w:rPr>
                <w:rFonts w:ascii="Calibri Light" w:hAnsi="Calibri Light" w:cs="Calibri Light"/>
              </w:rPr>
              <w:t>COE personnel will update the service ticket and set its status to ‘Completed’.</w:t>
            </w:r>
          </w:p>
        </w:tc>
        <w:tc>
          <w:tcPr>
            <w:tcW w:w="2137" w:type="dxa"/>
            <w:vAlign w:val="center"/>
          </w:tcPr>
          <w:p w14:paraId="7FCEC48A" w14:textId="79EF1B07" w:rsidR="00045966" w:rsidRPr="00B47922" w:rsidRDefault="00045966" w:rsidP="00045966">
            <w:pPr>
              <w:pStyle w:val="TableField-Left"/>
              <w:rPr>
                <w:rFonts w:ascii="Calibri Light" w:hAnsi="Calibri Light" w:cs="Calibri Light"/>
              </w:rPr>
            </w:pPr>
            <w:r w:rsidRPr="00F1632D">
              <w:rPr>
                <w:rFonts w:ascii="Calibri Light" w:hAnsi="Calibri Light" w:cs="Calibri Light"/>
              </w:rPr>
              <w:t xml:space="preserve">Service </w:t>
            </w:r>
            <w:r w:rsidRPr="00F1632D">
              <w:rPr>
                <w:rFonts w:ascii="Wingdings" w:eastAsia="Wingdings" w:hAnsi="Wingdings" w:cs="Wingdings"/>
              </w:rPr>
              <w:t></w:t>
            </w:r>
            <w:r w:rsidRPr="00F1632D">
              <w:rPr>
                <w:rFonts w:ascii="Calibri Light" w:hAnsi="Calibri Light" w:cs="Calibri Light"/>
              </w:rPr>
              <w:t xml:space="preserve"> Tickets</w:t>
            </w:r>
          </w:p>
        </w:tc>
        <w:tc>
          <w:tcPr>
            <w:tcW w:w="2043" w:type="dxa"/>
            <w:vAlign w:val="center"/>
          </w:tcPr>
          <w:p w14:paraId="3A56EC00" w14:textId="77777777" w:rsidR="00045966" w:rsidRPr="00B47922" w:rsidRDefault="00045966" w:rsidP="00045966">
            <w:pPr>
              <w:pStyle w:val="TableField-Left"/>
              <w:rPr>
                <w:rFonts w:ascii="Calibri Light" w:hAnsi="Calibri Light" w:cs="Calibri Light"/>
              </w:rPr>
            </w:pPr>
            <w:r w:rsidRPr="00B47922">
              <w:rPr>
                <w:rFonts w:ascii="Calibri Light" w:hAnsi="Calibri Light" w:cs="Calibri Light"/>
              </w:rPr>
              <w:t>Sales Professional – COE</w:t>
            </w:r>
          </w:p>
        </w:tc>
        <w:tc>
          <w:tcPr>
            <w:tcW w:w="1269" w:type="dxa"/>
            <w:vAlign w:val="center"/>
          </w:tcPr>
          <w:p w14:paraId="33A89E3B" w14:textId="77777777" w:rsidR="00045966" w:rsidRPr="00B47922" w:rsidRDefault="00045966" w:rsidP="00045966">
            <w:pPr>
              <w:pStyle w:val="TableField-Left"/>
              <w:rPr>
                <w:rFonts w:ascii="Calibri Light" w:hAnsi="Calibri Light" w:cs="Calibri Light"/>
              </w:rPr>
            </w:pPr>
            <w:r w:rsidRPr="00B47922">
              <w:rPr>
                <w:rFonts w:ascii="Calibri Light" w:hAnsi="Calibri Light" w:cs="Calibri Light"/>
              </w:rPr>
              <w:t>N/A</w:t>
            </w:r>
          </w:p>
        </w:tc>
      </w:tr>
      <w:tr w:rsidR="00FA5385" w:rsidRPr="00B47922" w14:paraId="72E1F1FE" w14:textId="77777777" w:rsidTr="7403F6DD">
        <w:trPr>
          <w:cantSplit/>
          <w:trHeight w:val="432"/>
        </w:trPr>
        <w:tc>
          <w:tcPr>
            <w:tcW w:w="798" w:type="dxa"/>
            <w:vAlign w:val="center"/>
          </w:tcPr>
          <w:p w14:paraId="19094170" w14:textId="04B63396" w:rsidR="00FA5385" w:rsidRPr="00B47922" w:rsidRDefault="7403F6DD" w:rsidP="7403F6DD">
            <w:pPr>
              <w:pStyle w:val="TableField-Center"/>
              <w:rPr>
                <w:rFonts w:ascii="Calibri Light" w:hAnsi="Calibri Light" w:cs="Calibri Light"/>
              </w:rPr>
            </w:pPr>
            <w:r w:rsidRPr="7403F6DD">
              <w:rPr>
                <w:rFonts w:ascii="Calibri Light" w:hAnsi="Calibri Light" w:cs="Calibri Light"/>
              </w:rPr>
              <w:t>150</w:t>
            </w:r>
          </w:p>
        </w:tc>
        <w:tc>
          <w:tcPr>
            <w:tcW w:w="3360" w:type="dxa"/>
            <w:vAlign w:val="center"/>
          </w:tcPr>
          <w:p w14:paraId="55FE5D8D" w14:textId="2ACB0236" w:rsidR="00FA5385" w:rsidRPr="00B47922" w:rsidRDefault="00FA5385" w:rsidP="00FA5385">
            <w:pPr>
              <w:pStyle w:val="TableField-Left"/>
              <w:rPr>
                <w:rFonts w:ascii="Calibri Light" w:hAnsi="Calibri Light" w:cs="Calibri Light"/>
                <w:b/>
                <w:bCs/>
              </w:rPr>
            </w:pPr>
            <w:r w:rsidRPr="00B47922">
              <w:rPr>
                <w:rFonts w:ascii="Calibri Light" w:hAnsi="Calibri Light" w:cs="Calibri Light"/>
                <w:b/>
                <w:bCs/>
              </w:rPr>
              <w:t>End.</w:t>
            </w:r>
          </w:p>
        </w:tc>
        <w:tc>
          <w:tcPr>
            <w:tcW w:w="2137" w:type="dxa"/>
            <w:vAlign w:val="center"/>
          </w:tcPr>
          <w:p w14:paraId="1A57D692" w14:textId="2DB610C6"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c>
          <w:tcPr>
            <w:tcW w:w="2043" w:type="dxa"/>
            <w:vAlign w:val="center"/>
          </w:tcPr>
          <w:p w14:paraId="36CF6B8B" w14:textId="3CAE4715"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c>
          <w:tcPr>
            <w:tcW w:w="1269" w:type="dxa"/>
            <w:vAlign w:val="center"/>
          </w:tcPr>
          <w:p w14:paraId="4E5D786E" w14:textId="04E9D197" w:rsidR="00FA5385" w:rsidRPr="00B47922" w:rsidRDefault="00FA5385" w:rsidP="00FA5385">
            <w:pPr>
              <w:pStyle w:val="TableField-Left"/>
              <w:rPr>
                <w:rFonts w:ascii="Calibri Light" w:hAnsi="Calibri Light" w:cs="Calibri Light"/>
              </w:rPr>
            </w:pPr>
            <w:r w:rsidRPr="00B47922">
              <w:rPr>
                <w:rFonts w:ascii="Calibri Light" w:hAnsi="Calibri Light" w:cs="Calibri Light"/>
              </w:rPr>
              <w:t>N/A</w:t>
            </w:r>
          </w:p>
        </w:tc>
      </w:tr>
    </w:tbl>
    <w:p w14:paraId="108BC8D0" w14:textId="77777777" w:rsidR="008542A3" w:rsidRDefault="008542A3" w:rsidP="008542A3"/>
    <w:p w14:paraId="2C294B31" w14:textId="77777777" w:rsidR="00EE4D23" w:rsidRDefault="00EE4D23" w:rsidP="00C2705E">
      <w:pPr>
        <w:rPr>
          <w:rFonts w:cs="Arial"/>
          <w:b/>
        </w:rPr>
      </w:pPr>
    </w:p>
    <w:p w14:paraId="0E9794BC" w14:textId="0A298902" w:rsidR="00EE4D23" w:rsidRDefault="00EE4D23" w:rsidP="00C2705E">
      <w:pPr>
        <w:rPr>
          <w:rFonts w:cs="Arial"/>
          <w:b/>
        </w:rPr>
      </w:pPr>
    </w:p>
    <w:p w14:paraId="7087AE56" w14:textId="77777777" w:rsidR="00986A36" w:rsidRDefault="00986A36" w:rsidP="00E42352">
      <w:pPr>
        <w:rPr>
          <w:rFonts w:cs="Arial"/>
          <w:b/>
        </w:rPr>
      </w:pPr>
    </w:p>
    <w:p w14:paraId="1F6F279E" w14:textId="77777777" w:rsidR="00986A36" w:rsidRDefault="00986A36" w:rsidP="00E42352">
      <w:pPr>
        <w:rPr>
          <w:rFonts w:cs="Arial"/>
          <w:b/>
        </w:rPr>
      </w:pPr>
    </w:p>
    <w:p w14:paraId="3639F097" w14:textId="77777777" w:rsidR="00986A36" w:rsidRDefault="00986A36" w:rsidP="00E42352">
      <w:pPr>
        <w:rPr>
          <w:rFonts w:cs="Arial"/>
          <w:b/>
        </w:rPr>
      </w:pPr>
    </w:p>
    <w:p w14:paraId="21E0425A" w14:textId="77777777" w:rsidR="00986A36" w:rsidRDefault="00986A36" w:rsidP="00E42352">
      <w:pPr>
        <w:rPr>
          <w:rFonts w:cs="Arial"/>
          <w:b/>
        </w:rPr>
      </w:pPr>
    </w:p>
    <w:p w14:paraId="3FE63BC0" w14:textId="77777777" w:rsidR="00986A36" w:rsidRDefault="00986A36" w:rsidP="00E42352">
      <w:pPr>
        <w:rPr>
          <w:rFonts w:cs="Arial"/>
          <w:b/>
        </w:rPr>
      </w:pPr>
    </w:p>
    <w:p w14:paraId="4FE4F766" w14:textId="77777777" w:rsidR="00986A36" w:rsidRDefault="00986A36" w:rsidP="00E42352">
      <w:pPr>
        <w:rPr>
          <w:rFonts w:cs="Arial"/>
          <w:b/>
        </w:rPr>
      </w:pPr>
    </w:p>
    <w:p w14:paraId="318E551A" w14:textId="77777777" w:rsidR="00986A36" w:rsidRDefault="00986A36" w:rsidP="00E42352">
      <w:pPr>
        <w:rPr>
          <w:rFonts w:cs="Arial"/>
          <w:b/>
        </w:rPr>
      </w:pPr>
    </w:p>
    <w:p w14:paraId="55819CC2" w14:textId="77777777" w:rsidR="00986A36" w:rsidRDefault="00986A36" w:rsidP="00E42352">
      <w:pPr>
        <w:rPr>
          <w:rFonts w:cs="Arial"/>
          <w:b/>
        </w:rPr>
      </w:pPr>
    </w:p>
    <w:p w14:paraId="6C088D8A" w14:textId="77777777" w:rsidR="00986A36" w:rsidRDefault="00986A36" w:rsidP="00E42352">
      <w:pPr>
        <w:rPr>
          <w:rFonts w:cs="Arial"/>
          <w:b/>
        </w:rPr>
      </w:pPr>
    </w:p>
    <w:p w14:paraId="4AB1EEBB" w14:textId="77777777" w:rsidR="00986A36" w:rsidRDefault="00986A36" w:rsidP="00E42352">
      <w:pPr>
        <w:rPr>
          <w:rFonts w:cs="Arial"/>
          <w:b/>
        </w:rPr>
      </w:pPr>
    </w:p>
    <w:p w14:paraId="20EBA30F" w14:textId="77777777" w:rsidR="00986A36" w:rsidRDefault="00986A36" w:rsidP="00E42352">
      <w:pPr>
        <w:rPr>
          <w:rFonts w:cs="Arial"/>
          <w:b/>
        </w:rPr>
      </w:pPr>
    </w:p>
    <w:p w14:paraId="158253A9" w14:textId="77777777" w:rsidR="00986A36" w:rsidRDefault="00986A36" w:rsidP="00E42352">
      <w:pPr>
        <w:rPr>
          <w:rFonts w:cs="Arial"/>
          <w:b/>
        </w:rPr>
      </w:pPr>
    </w:p>
    <w:p w14:paraId="24F27062" w14:textId="77777777" w:rsidR="00986A36" w:rsidRDefault="00986A36" w:rsidP="00E42352">
      <w:pPr>
        <w:rPr>
          <w:rFonts w:cs="Arial"/>
          <w:b/>
        </w:rPr>
      </w:pPr>
    </w:p>
    <w:p w14:paraId="171A3146" w14:textId="77777777" w:rsidR="00986A36" w:rsidRDefault="00986A36" w:rsidP="00E42352">
      <w:pPr>
        <w:rPr>
          <w:rFonts w:cs="Arial"/>
          <w:b/>
        </w:rPr>
      </w:pPr>
    </w:p>
    <w:p w14:paraId="6BB8E79E" w14:textId="77777777" w:rsidR="00986A36" w:rsidRDefault="00986A36" w:rsidP="00E42352">
      <w:pPr>
        <w:rPr>
          <w:rFonts w:cs="Arial"/>
          <w:b/>
        </w:rPr>
      </w:pPr>
    </w:p>
    <w:p w14:paraId="542E73B2" w14:textId="77777777" w:rsidR="00986A36" w:rsidRDefault="00986A36" w:rsidP="00E42352">
      <w:pPr>
        <w:rPr>
          <w:rFonts w:cs="Arial"/>
          <w:b/>
        </w:rPr>
      </w:pPr>
    </w:p>
    <w:p w14:paraId="0796B5D7" w14:textId="77777777" w:rsidR="00986A36" w:rsidRDefault="00986A36" w:rsidP="00E42352">
      <w:pPr>
        <w:rPr>
          <w:rFonts w:cs="Arial"/>
          <w:b/>
        </w:rPr>
      </w:pPr>
    </w:p>
    <w:p w14:paraId="68E70653" w14:textId="77777777" w:rsidR="00986A36" w:rsidRDefault="00986A36" w:rsidP="00E42352">
      <w:pPr>
        <w:rPr>
          <w:rFonts w:cs="Arial"/>
          <w:b/>
        </w:rPr>
      </w:pPr>
    </w:p>
    <w:p w14:paraId="1F570B6A" w14:textId="77777777" w:rsidR="00986A36" w:rsidRDefault="00986A36" w:rsidP="00E42352">
      <w:pPr>
        <w:rPr>
          <w:rFonts w:cs="Arial"/>
          <w:b/>
        </w:rPr>
      </w:pPr>
    </w:p>
    <w:p w14:paraId="4B061839" w14:textId="77777777" w:rsidR="00986A36" w:rsidRDefault="00986A36" w:rsidP="00E42352">
      <w:pPr>
        <w:rPr>
          <w:rFonts w:cs="Arial"/>
          <w:b/>
        </w:rPr>
      </w:pPr>
    </w:p>
    <w:p w14:paraId="6F9EA8C0" w14:textId="77777777" w:rsidR="00986A36" w:rsidRDefault="00986A36" w:rsidP="00E42352">
      <w:pPr>
        <w:rPr>
          <w:rFonts w:cs="Arial"/>
          <w:b/>
        </w:rPr>
      </w:pPr>
    </w:p>
    <w:p w14:paraId="49896326" w14:textId="77777777" w:rsidR="00986A36" w:rsidRDefault="00986A36" w:rsidP="00E42352">
      <w:pPr>
        <w:rPr>
          <w:rFonts w:cs="Arial"/>
          <w:b/>
        </w:rPr>
      </w:pPr>
    </w:p>
    <w:p w14:paraId="37437F17" w14:textId="77777777" w:rsidR="00986A36" w:rsidRDefault="00986A36" w:rsidP="00E42352">
      <w:pPr>
        <w:rPr>
          <w:rFonts w:cs="Arial"/>
          <w:b/>
        </w:rPr>
      </w:pPr>
    </w:p>
    <w:p w14:paraId="55E6F8E0" w14:textId="77777777" w:rsidR="00986A36" w:rsidRDefault="00986A36" w:rsidP="00E42352">
      <w:pPr>
        <w:rPr>
          <w:rFonts w:cs="Arial"/>
          <w:b/>
        </w:rPr>
      </w:pPr>
    </w:p>
    <w:p w14:paraId="62639730" w14:textId="77777777" w:rsidR="00986A36" w:rsidRDefault="00986A36" w:rsidP="00E42352">
      <w:pPr>
        <w:rPr>
          <w:rFonts w:cs="Arial"/>
          <w:b/>
        </w:rPr>
      </w:pPr>
    </w:p>
    <w:p w14:paraId="5DECBE17" w14:textId="77777777" w:rsidR="00986A36" w:rsidRDefault="00986A36" w:rsidP="00E42352">
      <w:pPr>
        <w:rPr>
          <w:rFonts w:cs="Arial"/>
          <w:b/>
        </w:rPr>
      </w:pPr>
    </w:p>
    <w:p w14:paraId="241BBD97" w14:textId="77777777" w:rsidR="00986A36" w:rsidRDefault="00986A36" w:rsidP="00E42352">
      <w:pPr>
        <w:rPr>
          <w:rFonts w:cs="Arial"/>
          <w:b/>
        </w:rPr>
      </w:pPr>
    </w:p>
    <w:p w14:paraId="0D4FD0B3" w14:textId="77777777" w:rsidR="00986A36" w:rsidRDefault="00986A36" w:rsidP="00E42352">
      <w:pPr>
        <w:rPr>
          <w:rFonts w:cs="Arial"/>
          <w:b/>
        </w:rPr>
      </w:pPr>
    </w:p>
    <w:p w14:paraId="684C3101" w14:textId="77777777" w:rsidR="00986A36" w:rsidRDefault="00986A36" w:rsidP="00E42352">
      <w:pPr>
        <w:rPr>
          <w:rFonts w:cs="Arial"/>
          <w:b/>
        </w:rPr>
      </w:pPr>
    </w:p>
    <w:p w14:paraId="1436C2BE" w14:textId="77777777" w:rsidR="00986A36" w:rsidRDefault="00986A36" w:rsidP="00E42352">
      <w:pPr>
        <w:rPr>
          <w:rFonts w:cs="Arial"/>
          <w:b/>
        </w:rPr>
      </w:pPr>
    </w:p>
    <w:p w14:paraId="1E84FD4E" w14:textId="77777777" w:rsidR="00986A36" w:rsidRDefault="00986A36" w:rsidP="00E42352">
      <w:pPr>
        <w:rPr>
          <w:rFonts w:cs="Arial"/>
          <w:b/>
        </w:rPr>
      </w:pPr>
    </w:p>
    <w:p w14:paraId="7D20D460" w14:textId="77777777" w:rsidR="00986A36" w:rsidRDefault="00986A36" w:rsidP="00E42352">
      <w:pPr>
        <w:rPr>
          <w:rFonts w:cs="Arial"/>
          <w:b/>
        </w:rPr>
      </w:pPr>
    </w:p>
    <w:p w14:paraId="0F6060D9" w14:textId="77777777" w:rsidR="00382B08" w:rsidRDefault="00382B08" w:rsidP="00E42352">
      <w:pPr>
        <w:rPr>
          <w:rFonts w:cs="Arial"/>
          <w:b/>
        </w:rPr>
      </w:pPr>
    </w:p>
    <w:p w14:paraId="30D69157" w14:textId="77777777" w:rsidR="00201AB1" w:rsidRDefault="00201AB1" w:rsidP="00E42352">
      <w:pPr>
        <w:rPr>
          <w:rFonts w:cs="Arial"/>
          <w:b/>
        </w:rPr>
      </w:pPr>
    </w:p>
    <w:p w14:paraId="2957D1C1" w14:textId="5D195B75" w:rsidR="00085394" w:rsidRDefault="00B32209" w:rsidP="00E42352">
      <w:pPr>
        <w:rPr>
          <w:rFonts w:cs="Arial"/>
          <w:b/>
        </w:rPr>
      </w:pPr>
      <w:r w:rsidRPr="00E42352">
        <w:rPr>
          <w:rFonts w:cs="Arial"/>
          <w:b/>
        </w:rPr>
        <w:t>Ec</w:t>
      </w:r>
      <w:r w:rsidR="004F1D65" w:rsidRPr="00E42352">
        <w:rPr>
          <w:rFonts w:cs="Arial"/>
          <w:b/>
        </w:rPr>
        <w:t>o</w:t>
      </w:r>
      <w:r w:rsidRPr="00E42352">
        <w:rPr>
          <w:rFonts w:cs="Arial"/>
          <w:b/>
        </w:rPr>
        <w:t>nomic Development Sales Cycle</w:t>
      </w:r>
    </w:p>
    <w:p w14:paraId="544A7E2C" w14:textId="7FD98873" w:rsidR="00763B3D" w:rsidRPr="00E42352" w:rsidRDefault="00FD15A3" w:rsidP="00E42352">
      <w:pPr>
        <w:rPr>
          <w:rFonts w:cs="Arial"/>
          <w:b/>
        </w:rPr>
      </w:pPr>
      <w:r>
        <w:object w:dxaOrig="14200" w:dyaOrig="17031" w14:anchorId="50DEB5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5pt;height:561.25pt" o:ole="">
            <v:imagedata r:id="rId15" o:title=""/>
          </v:shape>
          <o:OLEObject Type="Embed" ProgID="Visio.Drawing.15" ShapeID="_x0000_i1025" DrawAspect="Content" ObjectID="_1635230860" r:id="rId16"/>
        </w:object>
      </w:r>
    </w:p>
    <w:p w14:paraId="50016B45" w14:textId="35A8E963" w:rsidR="00B32209" w:rsidRPr="00B32209" w:rsidRDefault="00B32209" w:rsidP="00B32209">
      <w:pPr>
        <w:rPr>
          <w:rFonts w:cs="Arial"/>
          <w:b/>
        </w:rPr>
      </w:pPr>
    </w:p>
    <w:p w14:paraId="271F8EB5" w14:textId="77777777" w:rsidR="00BA36A1" w:rsidRDefault="00BA36A1" w:rsidP="00BA36A1"/>
    <w:p w14:paraId="00B27C91" w14:textId="77777777" w:rsidR="00BA36A1" w:rsidRPr="00044697" w:rsidRDefault="00BA36A1" w:rsidP="00BA36A1"/>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82"/>
        <w:gridCol w:w="3695"/>
        <w:gridCol w:w="1607"/>
        <w:gridCol w:w="1984"/>
        <w:gridCol w:w="1629"/>
      </w:tblGrid>
      <w:tr w:rsidR="00BA36A1" w:rsidRPr="00D11F6E" w14:paraId="65EBD5F4" w14:textId="77777777" w:rsidTr="00FD15A3">
        <w:trPr>
          <w:cantSplit/>
          <w:trHeight w:val="432"/>
          <w:tblHeader/>
        </w:trPr>
        <w:tc>
          <w:tcPr>
            <w:tcW w:w="782" w:type="dxa"/>
            <w:tcBorders>
              <w:top w:val="threeDEmboss" w:sz="6" w:space="0" w:color="auto"/>
              <w:bottom w:val="threeDEmboss" w:sz="6" w:space="0" w:color="auto"/>
            </w:tcBorders>
            <w:shd w:val="clear" w:color="auto" w:fill="F9FBAF"/>
            <w:vAlign w:val="center"/>
          </w:tcPr>
          <w:p w14:paraId="5A616CBD" w14:textId="77777777" w:rsidR="00BA36A1" w:rsidRPr="00D11F6E" w:rsidRDefault="00BA36A1" w:rsidP="008D287C">
            <w:pPr>
              <w:pStyle w:val="TableHeader-Center"/>
              <w:rPr>
                <w:rFonts w:ascii="Calibri Light" w:hAnsi="Calibri Light" w:cs="Calibri Light"/>
                <w:szCs w:val="20"/>
              </w:rPr>
            </w:pPr>
            <w:r w:rsidRPr="00D11F6E">
              <w:rPr>
                <w:rFonts w:ascii="Calibri Light" w:hAnsi="Calibri Light" w:cs="Calibri Light"/>
                <w:szCs w:val="20"/>
              </w:rPr>
              <w:lastRenderedPageBreak/>
              <w:t>Step</w:t>
            </w:r>
          </w:p>
        </w:tc>
        <w:tc>
          <w:tcPr>
            <w:tcW w:w="3695" w:type="dxa"/>
            <w:tcBorders>
              <w:top w:val="threeDEmboss" w:sz="6" w:space="0" w:color="auto"/>
              <w:bottom w:val="threeDEmboss" w:sz="6" w:space="0" w:color="auto"/>
            </w:tcBorders>
            <w:shd w:val="clear" w:color="auto" w:fill="F9FBAF"/>
            <w:vAlign w:val="center"/>
          </w:tcPr>
          <w:p w14:paraId="669572FD" w14:textId="77777777" w:rsidR="00BA36A1" w:rsidRPr="00D11F6E" w:rsidRDefault="00BA36A1" w:rsidP="008D287C">
            <w:pPr>
              <w:pStyle w:val="TableHeader-Left"/>
              <w:rPr>
                <w:rFonts w:ascii="Calibri Light" w:hAnsi="Calibri Light" w:cs="Calibri Light"/>
                <w:szCs w:val="20"/>
              </w:rPr>
            </w:pPr>
            <w:r w:rsidRPr="00D11F6E">
              <w:rPr>
                <w:rFonts w:ascii="Calibri Light" w:hAnsi="Calibri Light" w:cs="Calibri Light"/>
                <w:szCs w:val="20"/>
              </w:rPr>
              <w:t>Description of Step</w:t>
            </w:r>
          </w:p>
        </w:tc>
        <w:tc>
          <w:tcPr>
            <w:tcW w:w="1607" w:type="dxa"/>
            <w:tcBorders>
              <w:top w:val="threeDEmboss" w:sz="6" w:space="0" w:color="auto"/>
              <w:bottom w:val="threeDEmboss" w:sz="6" w:space="0" w:color="auto"/>
            </w:tcBorders>
            <w:shd w:val="clear" w:color="auto" w:fill="F9FBAF"/>
            <w:vAlign w:val="center"/>
          </w:tcPr>
          <w:p w14:paraId="0E694189" w14:textId="77777777" w:rsidR="00BA36A1" w:rsidRPr="00D11F6E" w:rsidRDefault="00BA36A1" w:rsidP="008D287C">
            <w:pPr>
              <w:pStyle w:val="TableHeader-Left"/>
              <w:rPr>
                <w:rFonts w:ascii="Calibri Light" w:hAnsi="Calibri Light" w:cs="Calibri Light"/>
                <w:szCs w:val="20"/>
              </w:rPr>
            </w:pPr>
            <w:r w:rsidRPr="00D11F6E">
              <w:rPr>
                <w:rFonts w:ascii="Calibri Light" w:hAnsi="Calibri Light" w:cs="Calibri Light"/>
                <w:szCs w:val="20"/>
              </w:rPr>
              <w:t>C4C / T-Code</w:t>
            </w:r>
          </w:p>
        </w:tc>
        <w:tc>
          <w:tcPr>
            <w:tcW w:w="1984" w:type="dxa"/>
            <w:tcBorders>
              <w:top w:val="threeDEmboss" w:sz="6" w:space="0" w:color="auto"/>
              <w:bottom w:val="threeDEmboss" w:sz="6" w:space="0" w:color="auto"/>
            </w:tcBorders>
            <w:shd w:val="clear" w:color="auto" w:fill="F9FBAF"/>
            <w:vAlign w:val="center"/>
          </w:tcPr>
          <w:p w14:paraId="7703CE47" w14:textId="77777777" w:rsidR="00BA36A1" w:rsidRPr="00D11F6E" w:rsidRDefault="00BA36A1" w:rsidP="008D287C">
            <w:pPr>
              <w:pStyle w:val="TableHeader-Left"/>
              <w:rPr>
                <w:rFonts w:ascii="Calibri Light" w:hAnsi="Calibri Light" w:cs="Calibri Light"/>
                <w:szCs w:val="20"/>
              </w:rPr>
            </w:pPr>
            <w:r w:rsidRPr="00D11F6E">
              <w:rPr>
                <w:rFonts w:ascii="Calibri Light" w:hAnsi="Calibri Light" w:cs="Calibri Light"/>
                <w:szCs w:val="20"/>
              </w:rPr>
              <w:t>Role(s)</w:t>
            </w:r>
          </w:p>
        </w:tc>
        <w:tc>
          <w:tcPr>
            <w:tcW w:w="1629" w:type="dxa"/>
            <w:tcBorders>
              <w:top w:val="threeDEmboss" w:sz="6" w:space="0" w:color="auto"/>
              <w:bottom w:val="threeDEmboss" w:sz="6" w:space="0" w:color="auto"/>
            </w:tcBorders>
            <w:shd w:val="clear" w:color="auto" w:fill="F9FBAF"/>
            <w:vAlign w:val="center"/>
          </w:tcPr>
          <w:p w14:paraId="680D6BC2" w14:textId="77777777" w:rsidR="00BA36A1" w:rsidRPr="00D11F6E" w:rsidRDefault="00BA36A1" w:rsidP="008D287C">
            <w:pPr>
              <w:pStyle w:val="TableHeader-Left"/>
              <w:rPr>
                <w:rFonts w:ascii="Calibri Light" w:hAnsi="Calibri Light" w:cs="Calibri Light"/>
                <w:szCs w:val="20"/>
              </w:rPr>
            </w:pPr>
            <w:r w:rsidRPr="00D11F6E">
              <w:rPr>
                <w:rFonts w:ascii="Calibri Light" w:hAnsi="Calibri Light" w:cs="Calibri Light"/>
                <w:szCs w:val="20"/>
              </w:rPr>
              <w:t>If step is relevant for a Control, add Requirement ID</w:t>
            </w:r>
          </w:p>
        </w:tc>
      </w:tr>
      <w:tr w:rsidR="00B36BD1" w:rsidRPr="00D11F6E" w14:paraId="26C9B887" w14:textId="77777777" w:rsidTr="00FD15A3">
        <w:trPr>
          <w:cantSplit/>
          <w:trHeight w:val="432"/>
        </w:trPr>
        <w:tc>
          <w:tcPr>
            <w:tcW w:w="782" w:type="dxa"/>
            <w:vAlign w:val="center"/>
          </w:tcPr>
          <w:p w14:paraId="23B795BE" w14:textId="495B36F6"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10</w:t>
            </w:r>
          </w:p>
        </w:tc>
        <w:tc>
          <w:tcPr>
            <w:tcW w:w="3695" w:type="dxa"/>
            <w:vAlign w:val="center"/>
          </w:tcPr>
          <w:p w14:paraId="4B586218" w14:textId="77777777" w:rsidR="00B36BD1" w:rsidRPr="00D11F6E" w:rsidRDefault="00B36BD1" w:rsidP="00B36BD1">
            <w:pPr>
              <w:pStyle w:val="TableField-Left"/>
              <w:rPr>
                <w:rFonts w:ascii="Calibri Light" w:hAnsi="Calibri Light" w:cs="Calibri Light"/>
                <w:bCs/>
              </w:rPr>
            </w:pPr>
            <w:r w:rsidRPr="00D11F6E">
              <w:rPr>
                <w:rFonts w:ascii="Calibri Light" w:hAnsi="Calibri Light" w:cs="Calibri Light"/>
                <w:bCs/>
              </w:rPr>
              <w:t>Process Input:</w:t>
            </w:r>
          </w:p>
          <w:p w14:paraId="54F86E3E" w14:textId="18B80DAF" w:rsidR="00B36BD1" w:rsidRPr="00D11F6E" w:rsidRDefault="00B36BD1" w:rsidP="00B36BD1">
            <w:pPr>
              <w:pStyle w:val="TableField-Left"/>
              <w:rPr>
                <w:rFonts w:ascii="Calibri Light" w:hAnsi="Calibri Light" w:cs="Calibri Light"/>
                <w:b/>
              </w:rPr>
            </w:pPr>
            <w:r w:rsidRPr="00D11F6E">
              <w:rPr>
                <w:rFonts w:ascii="Calibri Light" w:hAnsi="Calibri Light" w:cs="Calibri Light"/>
                <w:b/>
              </w:rPr>
              <w:t>Customer Contacts SCE.</w:t>
            </w:r>
          </w:p>
        </w:tc>
        <w:tc>
          <w:tcPr>
            <w:tcW w:w="1607" w:type="dxa"/>
            <w:vAlign w:val="center"/>
          </w:tcPr>
          <w:p w14:paraId="59AA20A8" w14:textId="67F1B9AE"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6EB3A897" w14:textId="3F6D3083"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629" w:type="dxa"/>
            <w:vAlign w:val="center"/>
          </w:tcPr>
          <w:p w14:paraId="7D57A7B5" w14:textId="5AEAE56F"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r w:rsidR="00B36BD1" w:rsidRPr="00D11F6E" w14:paraId="388C2C24" w14:textId="77777777" w:rsidTr="00FD15A3">
        <w:trPr>
          <w:cantSplit/>
          <w:trHeight w:val="432"/>
        </w:trPr>
        <w:tc>
          <w:tcPr>
            <w:tcW w:w="782" w:type="dxa"/>
            <w:vAlign w:val="center"/>
          </w:tcPr>
          <w:p w14:paraId="1D9FFF61" w14:textId="0070B6FC"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20</w:t>
            </w:r>
          </w:p>
        </w:tc>
        <w:tc>
          <w:tcPr>
            <w:tcW w:w="3695" w:type="dxa"/>
            <w:vAlign w:val="center"/>
          </w:tcPr>
          <w:p w14:paraId="7F2884FC" w14:textId="1E81F916" w:rsidR="00B36BD1" w:rsidRPr="00D11F6E" w:rsidRDefault="00B36BD1" w:rsidP="00B36BD1">
            <w:pPr>
              <w:pStyle w:val="TableField-Left"/>
              <w:rPr>
                <w:rFonts w:ascii="Calibri Light" w:hAnsi="Calibri Light" w:cs="Calibri Light"/>
                <w:b/>
                <w:bCs/>
              </w:rPr>
            </w:pPr>
            <w:r w:rsidRPr="00D11F6E">
              <w:rPr>
                <w:rFonts w:ascii="Calibri Light" w:hAnsi="Calibri Light" w:cs="Calibri Light"/>
                <w:b/>
                <w:bCs/>
              </w:rPr>
              <w:t>Identify Savings?</w:t>
            </w:r>
          </w:p>
          <w:p w14:paraId="5082B487"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Sales personnel will identify the savings of the customer. If it is identified, proceed to step 30,</w:t>
            </w:r>
          </w:p>
          <w:p w14:paraId="1E150003" w14:textId="41548386" w:rsidR="00B36BD1" w:rsidRPr="00D11F6E" w:rsidRDefault="00B36BD1" w:rsidP="00B36BD1">
            <w:pPr>
              <w:pStyle w:val="TableField-Left"/>
              <w:rPr>
                <w:rFonts w:ascii="Calibri Light" w:hAnsi="Calibri Light" w:cs="Calibri Light"/>
                <w:b/>
              </w:rPr>
            </w:pPr>
            <w:r w:rsidRPr="00D11F6E">
              <w:rPr>
                <w:rFonts w:ascii="Calibri Light" w:hAnsi="Calibri Light" w:cs="Calibri Light"/>
              </w:rPr>
              <w:t>Otherwise, proceed to step 40.</w:t>
            </w:r>
          </w:p>
        </w:tc>
        <w:tc>
          <w:tcPr>
            <w:tcW w:w="1607" w:type="dxa"/>
            <w:vAlign w:val="center"/>
          </w:tcPr>
          <w:p w14:paraId="26AE296A" w14:textId="62467568"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02779570" w14:textId="44130CCB" w:rsidR="00B36BD1" w:rsidRPr="00D11F6E" w:rsidRDefault="00B36BD1" w:rsidP="00B36BD1">
            <w:pPr>
              <w:pStyle w:val="TableField-Left"/>
              <w:rPr>
                <w:rFonts w:ascii="Calibri Light" w:hAnsi="Calibri Light" w:cs="Calibri Light"/>
              </w:rPr>
            </w:pPr>
            <w:r w:rsidRPr="00D11F6E">
              <w:rPr>
                <w:rFonts w:ascii="Calibri Light" w:hAnsi="Calibri Light" w:cs="Calibri Light"/>
              </w:rPr>
              <w:t>Sales Professional</w:t>
            </w:r>
          </w:p>
        </w:tc>
        <w:tc>
          <w:tcPr>
            <w:tcW w:w="1629" w:type="dxa"/>
            <w:vAlign w:val="center"/>
          </w:tcPr>
          <w:p w14:paraId="40AC9991" w14:textId="29DEA4CF"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r w:rsidR="00804648" w:rsidRPr="00D11F6E" w14:paraId="7A0AA174" w14:textId="77777777" w:rsidTr="00FD15A3">
        <w:trPr>
          <w:cantSplit/>
          <w:trHeight w:val="432"/>
        </w:trPr>
        <w:tc>
          <w:tcPr>
            <w:tcW w:w="782" w:type="dxa"/>
            <w:vAlign w:val="center"/>
          </w:tcPr>
          <w:p w14:paraId="184437B8" w14:textId="41ADFDEF" w:rsidR="00804648" w:rsidRPr="00D11F6E" w:rsidRDefault="00804648" w:rsidP="00804648">
            <w:pPr>
              <w:pStyle w:val="TableField-Center"/>
              <w:rPr>
                <w:rFonts w:ascii="Calibri Light" w:hAnsi="Calibri Light" w:cs="Calibri Light"/>
                <w:szCs w:val="20"/>
              </w:rPr>
            </w:pPr>
            <w:r w:rsidRPr="00D11F6E">
              <w:rPr>
                <w:rFonts w:ascii="Calibri Light" w:hAnsi="Calibri Light" w:cs="Calibri Light"/>
                <w:szCs w:val="20"/>
              </w:rPr>
              <w:t>30</w:t>
            </w:r>
          </w:p>
        </w:tc>
        <w:tc>
          <w:tcPr>
            <w:tcW w:w="3695" w:type="dxa"/>
            <w:vAlign w:val="center"/>
          </w:tcPr>
          <w:p w14:paraId="4AF3837A" w14:textId="77777777" w:rsidR="00804648" w:rsidRPr="00D11F6E" w:rsidRDefault="00804648" w:rsidP="00804648">
            <w:pPr>
              <w:pStyle w:val="TableField-Left"/>
              <w:rPr>
                <w:rFonts w:ascii="Calibri Light" w:hAnsi="Calibri Light" w:cs="Calibri Light"/>
                <w:b/>
              </w:rPr>
            </w:pPr>
            <w:r w:rsidRPr="00D11F6E">
              <w:rPr>
                <w:rFonts w:ascii="Calibri Light" w:hAnsi="Calibri Light" w:cs="Calibri Light"/>
                <w:b/>
              </w:rPr>
              <w:t>Create Opportunity</w:t>
            </w:r>
          </w:p>
          <w:p w14:paraId="0C1A4F7C" w14:textId="7B07CE5C" w:rsidR="00804648" w:rsidRPr="00D11F6E" w:rsidRDefault="00804648" w:rsidP="00804648">
            <w:pPr>
              <w:pStyle w:val="TableField-Left"/>
              <w:rPr>
                <w:rFonts w:ascii="Calibri Light" w:hAnsi="Calibri Light" w:cs="Calibri Light"/>
                <w:b/>
              </w:rPr>
            </w:pPr>
            <w:r w:rsidRPr="00D11F6E">
              <w:rPr>
                <w:rFonts w:ascii="Calibri Light" w:hAnsi="Calibri Light" w:cs="Calibri Light"/>
              </w:rPr>
              <w:t>Economic Development Services personnel will create an opportunity.</w:t>
            </w:r>
          </w:p>
        </w:tc>
        <w:tc>
          <w:tcPr>
            <w:tcW w:w="1607" w:type="dxa"/>
            <w:vAlign w:val="center"/>
          </w:tcPr>
          <w:p w14:paraId="68680004" w14:textId="4643ADA6" w:rsidR="00804648" w:rsidRPr="00D11F6E" w:rsidRDefault="00804648" w:rsidP="00804648">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Opportunities</w:t>
            </w:r>
          </w:p>
        </w:tc>
        <w:tc>
          <w:tcPr>
            <w:tcW w:w="1984" w:type="dxa"/>
            <w:vAlign w:val="center"/>
          </w:tcPr>
          <w:p w14:paraId="78D58D97" w14:textId="7D064232" w:rsidR="00804648" w:rsidRPr="00D11F6E" w:rsidRDefault="00804648" w:rsidP="00804648">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33A5C887" w14:textId="74266ABA" w:rsidR="00804648" w:rsidRPr="00D11F6E" w:rsidRDefault="00804648" w:rsidP="00804648">
            <w:pPr>
              <w:pStyle w:val="TableField-Left"/>
              <w:rPr>
                <w:rFonts w:ascii="Calibri Light" w:hAnsi="Calibri Light" w:cs="Calibri Light"/>
              </w:rPr>
            </w:pPr>
            <w:r w:rsidRPr="00D11F6E">
              <w:rPr>
                <w:rFonts w:ascii="Calibri Light" w:hAnsi="Calibri Light" w:cs="Calibri Light"/>
              </w:rPr>
              <w:t>N/A</w:t>
            </w:r>
          </w:p>
        </w:tc>
      </w:tr>
      <w:tr w:rsidR="00804648" w:rsidRPr="00D11F6E" w14:paraId="7F8421A2" w14:textId="77777777" w:rsidTr="00FD15A3">
        <w:trPr>
          <w:cantSplit/>
          <w:trHeight w:val="432"/>
        </w:trPr>
        <w:tc>
          <w:tcPr>
            <w:tcW w:w="782" w:type="dxa"/>
            <w:vAlign w:val="center"/>
          </w:tcPr>
          <w:p w14:paraId="6E7EDB3E" w14:textId="5D41B047" w:rsidR="00804648" w:rsidRPr="00D11F6E" w:rsidRDefault="00804648" w:rsidP="00804648">
            <w:pPr>
              <w:pStyle w:val="TableField-Center"/>
              <w:rPr>
                <w:rFonts w:ascii="Calibri Light" w:hAnsi="Calibri Light" w:cs="Calibri Light"/>
                <w:szCs w:val="20"/>
              </w:rPr>
            </w:pPr>
            <w:r w:rsidRPr="00D11F6E">
              <w:rPr>
                <w:rFonts w:ascii="Calibri Light" w:hAnsi="Calibri Light" w:cs="Calibri Light"/>
                <w:szCs w:val="20"/>
              </w:rPr>
              <w:t>40</w:t>
            </w:r>
          </w:p>
        </w:tc>
        <w:tc>
          <w:tcPr>
            <w:tcW w:w="3695" w:type="dxa"/>
            <w:vAlign w:val="center"/>
          </w:tcPr>
          <w:p w14:paraId="3C147B92" w14:textId="77777777" w:rsidR="00804648" w:rsidRPr="00D11F6E" w:rsidRDefault="00804648" w:rsidP="00804648">
            <w:pPr>
              <w:pStyle w:val="TableField-Left"/>
              <w:rPr>
                <w:rFonts w:ascii="Calibri Light" w:hAnsi="Calibri Light" w:cs="Calibri Light"/>
                <w:b/>
              </w:rPr>
            </w:pPr>
            <w:r w:rsidRPr="00D11F6E">
              <w:rPr>
                <w:rFonts w:ascii="Calibri Light" w:hAnsi="Calibri Light" w:cs="Calibri Light"/>
                <w:b/>
              </w:rPr>
              <w:t>Create Lead</w:t>
            </w:r>
          </w:p>
          <w:p w14:paraId="13ADDC20" w14:textId="78D55977" w:rsidR="00804648" w:rsidRPr="00D11F6E" w:rsidRDefault="00804648" w:rsidP="00804648">
            <w:pPr>
              <w:pStyle w:val="TableField-Left"/>
              <w:rPr>
                <w:rFonts w:ascii="Calibri Light" w:hAnsi="Calibri Light" w:cs="Calibri Light"/>
                <w:b/>
              </w:rPr>
            </w:pPr>
            <w:r w:rsidRPr="00D11F6E">
              <w:rPr>
                <w:rFonts w:ascii="Calibri Light" w:hAnsi="Calibri Light" w:cs="Calibri Light"/>
              </w:rPr>
              <w:t>Sales personnel create a lead to capture customer’s intent to participate in or SCE’s intent to consider a customer for Economic Development initiatives.</w:t>
            </w:r>
          </w:p>
        </w:tc>
        <w:tc>
          <w:tcPr>
            <w:tcW w:w="1607" w:type="dxa"/>
            <w:vAlign w:val="center"/>
          </w:tcPr>
          <w:p w14:paraId="0FE2822F" w14:textId="46E57C9D" w:rsidR="00804648" w:rsidRPr="00D11F6E" w:rsidRDefault="00804648" w:rsidP="00804648">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Leads</w:t>
            </w:r>
          </w:p>
        </w:tc>
        <w:tc>
          <w:tcPr>
            <w:tcW w:w="1984" w:type="dxa"/>
            <w:vAlign w:val="center"/>
          </w:tcPr>
          <w:p w14:paraId="7FA8EE48" w14:textId="5232358E" w:rsidR="00804648" w:rsidRPr="00D11F6E" w:rsidRDefault="00804648" w:rsidP="00804648">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0ECA3C9E" w14:textId="6B3D5875" w:rsidR="00804648" w:rsidRPr="00D11F6E" w:rsidRDefault="00804648" w:rsidP="00804648">
            <w:pPr>
              <w:pStyle w:val="TableField-Left"/>
              <w:rPr>
                <w:rFonts w:ascii="Calibri Light" w:hAnsi="Calibri Light" w:cs="Calibri Light"/>
              </w:rPr>
            </w:pPr>
            <w:r w:rsidRPr="00D11F6E">
              <w:rPr>
                <w:rFonts w:ascii="Calibri Light" w:hAnsi="Calibri Light" w:cs="Calibri Light"/>
              </w:rPr>
              <w:t>N/A</w:t>
            </w:r>
          </w:p>
        </w:tc>
      </w:tr>
      <w:tr w:rsidR="00B36BD1" w:rsidRPr="00D11F6E" w14:paraId="42C19E96" w14:textId="77777777" w:rsidTr="00FD15A3">
        <w:trPr>
          <w:cantSplit/>
          <w:trHeight w:val="432"/>
        </w:trPr>
        <w:tc>
          <w:tcPr>
            <w:tcW w:w="782" w:type="dxa"/>
            <w:vAlign w:val="center"/>
          </w:tcPr>
          <w:p w14:paraId="143703E4" w14:textId="1530BC62"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50</w:t>
            </w:r>
          </w:p>
        </w:tc>
        <w:tc>
          <w:tcPr>
            <w:tcW w:w="3695" w:type="dxa"/>
            <w:vAlign w:val="center"/>
          </w:tcPr>
          <w:p w14:paraId="1D9CFF6C" w14:textId="7E32506B" w:rsidR="00B36BD1" w:rsidRPr="00D11F6E" w:rsidRDefault="00B36BD1" w:rsidP="00B36BD1">
            <w:pPr>
              <w:pStyle w:val="TableField-Left"/>
              <w:rPr>
                <w:rFonts w:ascii="Calibri Light" w:hAnsi="Calibri Light" w:cs="Calibri Light"/>
                <w:b/>
              </w:rPr>
            </w:pPr>
            <w:r w:rsidRPr="00D11F6E">
              <w:rPr>
                <w:rFonts w:ascii="Calibri Light" w:hAnsi="Calibri Light" w:cs="Calibri Light"/>
                <w:b/>
              </w:rPr>
              <w:t>Customer Contacted.</w:t>
            </w:r>
          </w:p>
          <w:p w14:paraId="2AFF918D" w14:textId="6259093C" w:rsidR="00B36BD1" w:rsidRPr="00D11F6E" w:rsidRDefault="00B36BD1" w:rsidP="00B36BD1">
            <w:pPr>
              <w:pStyle w:val="TableField-Left"/>
              <w:rPr>
                <w:rFonts w:ascii="Calibri Light" w:hAnsi="Calibri Light" w:cs="Calibri Light"/>
                <w:bCs/>
              </w:rPr>
            </w:pPr>
            <w:r w:rsidRPr="00D11F6E">
              <w:rPr>
                <w:rFonts w:ascii="Calibri Light" w:hAnsi="Calibri Light" w:cs="Calibri Light"/>
                <w:bCs/>
              </w:rPr>
              <w:t>Additional details are gathered from the customer.</w:t>
            </w:r>
          </w:p>
        </w:tc>
        <w:tc>
          <w:tcPr>
            <w:tcW w:w="1607" w:type="dxa"/>
            <w:vAlign w:val="center"/>
          </w:tcPr>
          <w:p w14:paraId="297F945B"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1E6B4180" w14:textId="7880A888"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629" w:type="dxa"/>
            <w:vAlign w:val="center"/>
          </w:tcPr>
          <w:p w14:paraId="13BC8832"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r w:rsidR="00B36BD1" w:rsidRPr="00D11F6E" w14:paraId="08DE9931" w14:textId="77777777" w:rsidTr="00FD15A3">
        <w:trPr>
          <w:cantSplit/>
          <w:trHeight w:val="432"/>
        </w:trPr>
        <w:tc>
          <w:tcPr>
            <w:tcW w:w="782" w:type="dxa"/>
            <w:vAlign w:val="center"/>
          </w:tcPr>
          <w:p w14:paraId="18EDB1B8" w14:textId="076DD296"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60</w:t>
            </w:r>
          </w:p>
        </w:tc>
        <w:tc>
          <w:tcPr>
            <w:tcW w:w="3695" w:type="dxa"/>
            <w:vAlign w:val="center"/>
          </w:tcPr>
          <w:p w14:paraId="71C78F6C" w14:textId="77777777" w:rsidR="00B36BD1" w:rsidRPr="00D11F6E" w:rsidRDefault="00B36BD1" w:rsidP="00B36BD1">
            <w:pPr>
              <w:pStyle w:val="TableField-Left"/>
              <w:rPr>
                <w:rFonts w:ascii="Calibri Light" w:hAnsi="Calibri Light" w:cs="Calibri Light"/>
                <w:b/>
              </w:rPr>
            </w:pPr>
            <w:r w:rsidRPr="00D11F6E">
              <w:rPr>
                <w:rFonts w:ascii="Calibri Light" w:hAnsi="Calibri Light" w:cs="Calibri Light"/>
                <w:b/>
              </w:rPr>
              <w:t>Customer Interested?</w:t>
            </w:r>
          </w:p>
          <w:p w14:paraId="62829E23" w14:textId="0C4D26DB" w:rsidR="00B36BD1" w:rsidRPr="00D11F6E" w:rsidRDefault="00B36BD1" w:rsidP="00B36BD1">
            <w:pPr>
              <w:pStyle w:val="TableField-Left"/>
              <w:rPr>
                <w:rFonts w:ascii="Calibri Light" w:hAnsi="Calibri Light" w:cs="Calibri Light"/>
              </w:rPr>
            </w:pPr>
            <w:r w:rsidRPr="00D11F6E">
              <w:rPr>
                <w:rFonts w:ascii="Calibri Light" w:hAnsi="Calibri Light" w:cs="Calibri Light"/>
              </w:rPr>
              <w:t>Economic Development Services personnel will determine customer’s level of interest in the Economic Development program. If the customer is interested, proceed to step 70,</w:t>
            </w:r>
          </w:p>
          <w:p w14:paraId="0FD60930" w14:textId="37464BCB" w:rsidR="00B36BD1" w:rsidRPr="00D11F6E" w:rsidRDefault="00B36BD1" w:rsidP="00B36BD1">
            <w:pPr>
              <w:pStyle w:val="TableField-Left"/>
              <w:rPr>
                <w:rFonts w:ascii="Calibri Light" w:hAnsi="Calibri Light" w:cs="Calibri Light"/>
              </w:rPr>
            </w:pPr>
            <w:proofErr w:type="gramStart"/>
            <w:r w:rsidRPr="00D11F6E">
              <w:rPr>
                <w:rFonts w:ascii="Calibri Light" w:hAnsi="Calibri Light" w:cs="Calibri Light"/>
              </w:rPr>
              <w:t>otherwise</w:t>
            </w:r>
            <w:proofErr w:type="gramEnd"/>
            <w:r w:rsidRPr="00D11F6E">
              <w:rPr>
                <w:rFonts w:ascii="Calibri Light" w:hAnsi="Calibri Light" w:cs="Calibri Light"/>
              </w:rPr>
              <w:t>, proceed to step 80.</w:t>
            </w:r>
          </w:p>
        </w:tc>
        <w:tc>
          <w:tcPr>
            <w:tcW w:w="1607" w:type="dxa"/>
            <w:vAlign w:val="center"/>
          </w:tcPr>
          <w:p w14:paraId="212B4018"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1346A167" w14:textId="58422B21"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629" w:type="dxa"/>
            <w:vAlign w:val="center"/>
          </w:tcPr>
          <w:p w14:paraId="17AAA73D"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r w:rsidR="001C18CE" w:rsidRPr="00D11F6E" w14:paraId="6C6F83A1" w14:textId="77777777" w:rsidTr="00FD15A3">
        <w:trPr>
          <w:cantSplit/>
          <w:trHeight w:val="432"/>
        </w:trPr>
        <w:tc>
          <w:tcPr>
            <w:tcW w:w="782" w:type="dxa"/>
            <w:vAlign w:val="center"/>
          </w:tcPr>
          <w:p w14:paraId="5EA7B1F5" w14:textId="209D33FC" w:rsidR="001C18CE" w:rsidRPr="00D11F6E" w:rsidRDefault="001C18CE" w:rsidP="001C18CE">
            <w:pPr>
              <w:pStyle w:val="TableField-Center"/>
              <w:rPr>
                <w:rFonts w:ascii="Calibri Light" w:hAnsi="Calibri Light" w:cs="Calibri Light"/>
                <w:szCs w:val="20"/>
              </w:rPr>
            </w:pPr>
            <w:r w:rsidRPr="00D11F6E">
              <w:rPr>
                <w:rFonts w:ascii="Calibri Light" w:hAnsi="Calibri Light" w:cs="Calibri Light"/>
                <w:szCs w:val="20"/>
              </w:rPr>
              <w:t>70</w:t>
            </w:r>
          </w:p>
        </w:tc>
        <w:tc>
          <w:tcPr>
            <w:tcW w:w="3695" w:type="dxa"/>
            <w:vAlign w:val="center"/>
          </w:tcPr>
          <w:p w14:paraId="6262F6F1" w14:textId="77777777" w:rsidR="001C18CE" w:rsidRPr="00D11F6E" w:rsidRDefault="001C18CE" w:rsidP="001C18CE">
            <w:pPr>
              <w:pStyle w:val="TableField-Left"/>
              <w:rPr>
                <w:rFonts w:ascii="Calibri Light" w:hAnsi="Calibri Light" w:cs="Calibri Light"/>
                <w:b/>
              </w:rPr>
            </w:pPr>
            <w:r w:rsidRPr="00D11F6E">
              <w:rPr>
                <w:rFonts w:ascii="Calibri Light" w:hAnsi="Calibri Light" w:cs="Calibri Light"/>
                <w:b/>
              </w:rPr>
              <w:t>Update Lead Status = ‘Accepted’</w:t>
            </w:r>
          </w:p>
          <w:p w14:paraId="09A86DD2" w14:textId="7AB234BE" w:rsidR="001C18CE" w:rsidRPr="00D11F6E" w:rsidRDefault="001C18CE" w:rsidP="001C18CE">
            <w:pPr>
              <w:pStyle w:val="TableField-Left"/>
              <w:rPr>
                <w:rFonts w:ascii="Calibri Light" w:hAnsi="Calibri Light" w:cs="Calibri Light"/>
              </w:rPr>
            </w:pPr>
            <w:r w:rsidRPr="00D11F6E">
              <w:rPr>
                <w:rFonts w:ascii="Calibri Light" w:hAnsi="Calibri Light" w:cs="Calibri Light"/>
              </w:rPr>
              <w:t>Economic Development Services personnel will update the lead and set its status to ‘Accepted’. Proceed to step 30.</w:t>
            </w:r>
          </w:p>
        </w:tc>
        <w:tc>
          <w:tcPr>
            <w:tcW w:w="1607" w:type="dxa"/>
            <w:vAlign w:val="center"/>
          </w:tcPr>
          <w:p w14:paraId="1D89C4D8" w14:textId="0EEC55EF" w:rsidR="001C18CE" w:rsidRPr="00D11F6E" w:rsidRDefault="001C18CE" w:rsidP="001C18CE">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Leads</w:t>
            </w:r>
          </w:p>
        </w:tc>
        <w:tc>
          <w:tcPr>
            <w:tcW w:w="1984" w:type="dxa"/>
            <w:vAlign w:val="center"/>
          </w:tcPr>
          <w:p w14:paraId="495144BF"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4DC728A8"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N/A</w:t>
            </w:r>
          </w:p>
        </w:tc>
      </w:tr>
      <w:tr w:rsidR="001C18CE" w:rsidRPr="00D11F6E" w14:paraId="577E644F" w14:textId="77777777" w:rsidTr="00FD15A3">
        <w:trPr>
          <w:cantSplit/>
          <w:trHeight w:val="432"/>
        </w:trPr>
        <w:tc>
          <w:tcPr>
            <w:tcW w:w="782" w:type="dxa"/>
            <w:vAlign w:val="center"/>
          </w:tcPr>
          <w:p w14:paraId="0D19A616" w14:textId="386AE64D" w:rsidR="001C18CE" w:rsidRPr="00D11F6E" w:rsidRDefault="001C18CE" w:rsidP="001C18CE">
            <w:pPr>
              <w:pStyle w:val="TableField-Center"/>
              <w:rPr>
                <w:rFonts w:ascii="Calibri Light" w:hAnsi="Calibri Light" w:cs="Calibri Light"/>
                <w:szCs w:val="20"/>
              </w:rPr>
            </w:pPr>
            <w:r w:rsidRPr="00D11F6E">
              <w:rPr>
                <w:rFonts w:ascii="Calibri Light" w:hAnsi="Calibri Light" w:cs="Calibri Light"/>
                <w:szCs w:val="20"/>
              </w:rPr>
              <w:t>80</w:t>
            </w:r>
          </w:p>
        </w:tc>
        <w:tc>
          <w:tcPr>
            <w:tcW w:w="3695" w:type="dxa"/>
            <w:vAlign w:val="center"/>
          </w:tcPr>
          <w:p w14:paraId="2C05515E" w14:textId="77777777" w:rsidR="001C18CE" w:rsidRPr="00D11F6E" w:rsidRDefault="001C18CE" w:rsidP="001C18CE">
            <w:pPr>
              <w:pStyle w:val="TableField-Left"/>
              <w:rPr>
                <w:rFonts w:ascii="Calibri Light" w:hAnsi="Calibri Light" w:cs="Calibri Light"/>
                <w:b/>
              </w:rPr>
            </w:pPr>
            <w:r w:rsidRPr="00D11F6E">
              <w:rPr>
                <w:rFonts w:ascii="Calibri Light" w:hAnsi="Calibri Light" w:cs="Calibri Light"/>
                <w:b/>
              </w:rPr>
              <w:t>Update Lead Status = ‘Declined’</w:t>
            </w:r>
          </w:p>
          <w:p w14:paraId="630F3F8A"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Sales personnel will update the lead and set its status to ‘Declined’.</w:t>
            </w:r>
          </w:p>
        </w:tc>
        <w:tc>
          <w:tcPr>
            <w:tcW w:w="1607" w:type="dxa"/>
            <w:vAlign w:val="center"/>
          </w:tcPr>
          <w:p w14:paraId="5B057A68" w14:textId="4FD627A8" w:rsidR="001C18CE" w:rsidRPr="00D11F6E" w:rsidRDefault="001C18CE" w:rsidP="001C18CE">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Leads</w:t>
            </w:r>
          </w:p>
        </w:tc>
        <w:tc>
          <w:tcPr>
            <w:tcW w:w="1984" w:type="dxa"/>
            <w:vAlign w:val="center"/>
          </w:tcPr>
          <w:p w14:paraId="7C35C97C"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367F94DB"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N/A</w:t>
            </w:r>
          </w:p>
        </w:tc>
      </w:tr>
      <w:tr w:rsidR="001C18CE" w:rsidRPr="00D11F6E" w14:paraId="0FAD2C01" w14:textId="77777777" w:rsidTr="00FD15A3">
        <w:trPr>
          <w:cantSplit/>
          <w:trHeight w:val="432"/>
        </w:trPr>
        <w:tc>
          <w:tcPr>
            <w:tcW w:w="782" w:type="dxa"/>
            <w:vAlign w:val="center"/>
          </w:tcPr>
          <w:p w14:paraId="238CA087" w14:textId="77777777" w:rsidR="001C18CE" w:rsidRPr="00D11F6E" w:rsidRDefault="001C18CE" w:rsidP="001C18CE">
            <w:pPr>
              <w:pStyle w:val="TableField-Center"/>
              <w:rPr>
                <w:rFonts w:ascii="Calibri Light" w:hAnsi="Calibri Light" w:cs="Calibri Light"/>
                <w:szCs w:val="20"/>
              </w:rPr>
            </w:pPr>
            <w:r w:rsidRPr="00D11F6E">
              <w:rPr>
                <w:rFonts w:ascii="Calibri Light" w:hAnsi="Calibri Light" w:cs="Calibri Light"/>
                <w:szCs w:val="20"/>
              </w:rPr>
              <w:t>90</w:t>
            </w:r>
          </w:p>
        </w:tc>
        <w:tc>
          <w:tcPr>
            <w:tcW w:w="3695" w:type="dxa"/>
            <w:vAlign w:val="center"/>
          </w:tcPr>
          <w:p w14:paraId="64F7176F" w14:textId="77777777" w:rsidR="001C18CE" w:rsidRPr="00D11F6E" w:rsidRDefault="001C18CE" w:rsidP="001C18CE">
            <w:pPr>
              <w:pStyle w:val="TableField-Left"/>
              <w:rPr>
                <w:rFonts w:ascii="Calibri Light" w:hAnsi="Calibri Light" w:cs="Calibri Light"/>
                <w:b/>
              </w:rPr>
            </w:pPr>
            <w:r w:rsidRPr="00D11F6E">
              <w:rPr>
                <w:rFonts w:ascii="Calibri Light" w:hAnsi="Calibri Light" w:cs="Calibri Light"/>
                <w:b/>
              </w:rPr>
              <w:t>Require COE Assistance?</w:t>
            </w:r>
          </w:p>
          <w:p w14:paraId="0C585A9C" w14:textId="29CC6E94" w:rsidR="001C18CE" w:rsidRPr="00D11F6E" w:rsidRDefault="001C18CE" w:rsidP="001C18CE">
            <w:pPr>
              <w:pStyle w:val="TableField-Left"/>
              <w:rPr>
                <w:rFonts w:ascii="Calibri Light" w:hAnsi="Calibri Light" w:cs="Calibri Light"/>
              </w:rPr>
            </w:pPr>
            <w:r w:rsidRPr="00D11F6E">
              <w:rPr>
                <w:rFonts w:ascii="Calibri Light" w:hAnsi="Calibri Light" w:cs="Calibri Light"/>
              </w:rPr>
              <w:t>Economic Development Services personnel will determine whether COE assistance is needed. If COE assistance is needed, proceed to step 100,</w:t>
            </w:r>
          </w:p>
          <w:p w14:paraId="764AE698" w14:textId="779D97A3" w:rsidR="001C18CE" w:rsidRPr="00D11F6E" w:rsidRDefault="001C18CE" w:rsidP="001C18CE">
            <w:pPr>
              <w:pStyle w:val="TableField-Left"/>
              <w:rPr>
                <w:rFonts w:ascii="Calibri Light" w:hAnsi="Calibri Light" w:cs="Calibri Light"/>
              </w:rPr>
            </w:pPr>
            <w:proofErr w:type="gramStart"/>
            <w:r w:rsidRPr="00D11F6E">
              <w:rPr>
                <w:rFonts w:ascii="Calibri Light" w:hAnsi="Calibri Light" w:cs="Calibri Light"/>
              </w:rPr>
              <w:t>otherwise</w:t>
            </w:r>
            <w:proofErr w:type="gramEnd"/>
            <w:r w:rsidRPr="00D11F6E">
              <w:rPr>
                <w:rFonts w:ascii="Calibri Light" w:hAnsi="Calibri Light" w:cs="Calibri Light"/>
              </w:rPr>
              <w:t>, proceed to step 110.</w:t>
            </w:r>
          </w:p>
        </w:tc>
        <w:tc>
          <w:tcPr>
            <w:tcW w:w="1607" w:type="dxa"/>
            <w:vAlign w:val="center"/>
          </w:tcPr>
          <w:p w14:paraId="327D5D4A" w14:textId="0158F819" w:rsidR="001C18CE" w:rsidRPr="00D11F6E" w:rsidRDefault="001C18CE" w:rsidP="001C18CE">
            <w:pPr>
              <w:pStyle w:val="TableField-Left"/>
              <w:rPr>
                <w:rFonts w:ascii="Calibri Light" w:hAnsi="Calibri Light" w:cs="Calibri Light"/>
              </w:rPr>
            </w:pPr>
            <w:r w:rsidRPr="00B548C8">
              <w:rPr>
                <w:rFonts w:ascii="Calibri Light" w:hAnsi="Calibri Light" w:cs="Calibri Light"/>
              </w:rPr>
              <w:t>N/A</w:t>
            </w:r>
          </w:p>
        </w:tc>
        <w:tc>
          <w:tcPr>
            <w:tcW w:w="1984" w:type="dxa"/>
            <w:vAlign w:val="center"/>
          </w:tcPr>
          <w:p w14:paraId="0E70B455" w14:textId="1FC988AD" w:rsidR="001C18CE" w:rsidRPr="00D11F6E" w:rsidRDefault="001C18CE" w:rsidP="001C18CE">
            <w:pPr>
              <w:pStyle w:val="TableField-Left"/>
              <w:rPr>
                <w:rFonts w:ascii="Calibri Light" w:hAnsi="Calibri Light" w:cs="Calibri Light"/>
              </w:rPr>
            </w:pPr>
            <w:r w:rsidRPr="00D11F6E">
              <w:rPr>
                <w:rFonts w:ascii="Calibri Light" w:hAnsi="Calibri Light" w:cs="Calibri Light"/>
              </w:rPr>
              <w:t xml:space="preserve">N/A </w:t>
            </w:r>
          </w:p>
        </w:tc>
        <w:tc>
          <w:tcPr>
            <w:tcW w:w="1629" w:type="dxa"/>
            <w:vAlign w:val="center"/>
          </w:tcPr>
          <w:p w14:paraId="14C2C931" w14:textId="77777777" w:rsidR="001C18CE" w:rsidRPr="00D11F6E" w:rsidRDefault="001C18CE" w:rsidP="001C18CE">
            <w:pPr>
              <w:pStyle w:val="TableField-Left"/>
              <w:rPr>
                <w:rFonts w:ascii="Calibri Light" w:hAnsi="Calibri Light" w:cs="Calibri Light"/>
              </w:rPr>
            </w:pPr>
            <w:r w:rsidRPr="00D11F6E">
              <w:rPr>
                <w:rFonts w:ascii="Calibri Light" w:hAnsi="Calibri Light" w:cs="Calibri Light"/>
              </w:rPr>
              <w:t>N/A</w:t>
            </w:r>
          </w:p>
        </w:tc>
      </w:tr>
      <w:tr w:rsidR="001C18CE" w:rsidRPr="00D11F6E" w14:paraId="02EF28AD" w14:textId="77777777" w:rsidTr="00FD15A3">
        <w:trPr>
          <w:cantSplit/>
          <w:trHeight w:val="432"/>
        </w:trPr>
        <w:tc>
          <w:tcPr>
            <w:tcW w:w="782" w:type="dxa"/>
            <w:vAlign w:val="center"/>
          </w:tcPr>
          <w:p w14:paraId="017DD59E" w14:textId="77777777" w:rsidR="001C18CE" w:rsidRPr="00D11F6E" w:rsidRDefault="001C18CE" w:rsidP="001C18CE">
            <w:pPr>
              <w:pStyle w:val="TableField-Center"/>
              <w:rPr>
                <w:rFonts w:ascii="Calibri Light" w:hAnsi="Calibri Light" w:cs="Calibri Light"/>
                <w:szCs w:val="20"/>
              </w:rPr>
            </w:pPr>
            <w:r w:rsidRPr="00D11F6E">
              <w:rPr>
                <w:rFonts w:ascii="Calibri Light" w:hAnsi="Calibri Light" w:cs="Calibri Light"/>
                <w:szCs w:val="20"/>
              </w:rPr>
              <w:t>100</w:t>
            </w:r>
          </w:p>
        </w:tc>
        <w:tc>
          <w:tcPr>
            <w:tcW w:w="3695" w:type="dxa"/>
            <w:vAlign w:val="center"/>
          </w:tcPr>
          <w:p w14:paraId="17A21979" w14:textId="77777777" w:rsidR="001C18CE" w:rsidRPr="00D11F6E" w:rsidRDefault="001C18CE" w:rsidP="001C18CE">
            <w:pPr>
              <w:pStyle w:val="TableField-Left"/>
              <w:rPr>
                <w:rFonts w:ascii="Calibri Light" w:hAnsi="Calibri Light" w:cs="Calibri Light"/>
                <w:b/>
              </w:rPr>
            </w:pPr>
            <w:r w:rsidRPr="00D11F6E">
              <w:rPr>
                <w:rFonts w:ascii="Calibri Light" w:hAnsi="Calibri Light" w:cs="Calibri Light"/>
                <w:b/>
              </w:rPr>
              <w:t>Create Service Ticket</w:t>
            </w:r>
          </w:p>
          <w:p w14:paraId="5C16F003" w14:textId="40B7FAD8" w:rsidR="001C18CE" w:rsidRPr="00D11F6E" w:rsidRDefault="001C18CE" w:rsidP="001C18CE">
            <w:pPr>
              <w:pStyle w:val="TableField-Left"/>
              <w:rPr>
                <w:rFonts w:ascii="Calibri Light" w:hAnsi="Calibri Light" w:cs="Calibri Light"/>
                <w:b/>
              </w:rPr>
            </w:pPr>
            <w:r w:rsidRPr="00D11F6E">
              <w:rPr>
                <w:rFonts w:ascii="Calibri Light" w:hAnsi="Calibri Light" w:cs="Calibri Light"/>
              </w:rPr>
              <w:t>Economic Development Services personnel will create a Service Ticket and assign it to the COE based on the nature of the request.</w:t>
            </w:r>
          </w:p>
        </w:tc>
        <w:tc>
          <w:tcPr>
            <w:tcW w:w="1607" w:type="dxa"/>
            <w:vAlign w:val="center"/>
          </w:tcPr>
          <w:p w14:paraId="77027BA7" w14:textId="29280889" w:rsidR="001C18CE" w:rsidRPr="00D11F6E" w:rsidRDefault="001C18CE" w:rsidP="001C18CE">
            <w:pPr>
              <w:pStyle w:val="TableField-Left"/>
              <w:rPr>
                <w:rFonts w:ascii="Calibri Light" w:hAnsi="Calibri Light" w:cs="Calibri Light"/>
              </w:rPr>
            </w:pPr>
            <w:r w:rsidRPr="00B548C8">
              <w:rPr>
                <w:rFonts w:ascii="Calibri Light" w:hAnsi="Calibri Light" w:cs="Calibri Light"/>
              </w:rPr>
              <w:t xml:space="preserve">Service </w:t>
            </w:r>
            <w:r w:rsidRPr="00B548C8">
              <w:rPr>
                <w:rFonts w:ascii="Wingdings" w:eastAsia="Wingdings" w:hAnsi="Wingdings" w:cs="Wingdings"/>
              </w:rPr>
              <w:t></w:t>
            </w:r>
            <w:r w:rsidRPr="00B548C8">
              <w:rPr>
                <w:rFonts w:ascii="Calibri Light" w:hAnsi="Calibri Light" w:cs="Calibri Light"/>
              </w:rPr>
              <w:t xml:space="preserve"> Tickets</w:t>
            </w:r>
          </w:p>
        </w:tc>
        <w:tc>
          <w:tcPr>
            <w:tcW w:w="1984" w:type="dxa"/>
            <w:vAlign w:val="center"/>
          </w:tcPr>
          <w:p w14:paraId="354EAA55" w14:textId="585D2715" w:rsidR="001C18CE" w:rsidRPr="00D11F6E" w:rsidRDefault="001C18CE" w:rsidP="001C18CE">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25E951AD" w14:textId="08B1242D" w:rsidR="001C18CE" w:rsidRPr="00D11F6E" w:rsidRDefault="001C18CE" w:rsidP="001C18CE">
            <w:pPr>
              <w:pStyle w:val="TableField-Left"/>
              <w:rPr>
                <w:rFonts w:ascii="Calibri Light" w:hAnsi="Calibri Light" w:cs="Calibri Light"/>
              </w:rPr>
            </w:pPr>
            <w:r w:rsidRPr="00D11F6E">
              <w:rPr>
                <w:rFonts w:ascii="Calibri Light" w:hAnsi="Calibri Light" w:cs="Calibri Light"/>
              </w:rPr>
              <w:t>N/A</w:t>
            </w:r>
          </w:p>
        </w:tc>
      </w:tr>
      <w:tr w:rsidR="00B36BD1" w:rsidRPr="00D11F6E" w14:paraId="4964B56E" w14:textId="77777777" w:rsidTr="00FD15A3">
        <w:trPr>
          <w:cantSplit/>
          <w:trHeight w:val="432"/>
        </w:trPr>
        <w:tc>
          <w:tcPr>
            <w:tcW w:w="782" w:type="dxa"/>
            <w:vAlign w:val="center"/>
          </w:tcPr>
          <w:p w14:paraId="2BF82B9F" w14:textId="77777777"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110</w:t>
            </w:r>
          </w:p>
        </w:tc>
        <w:tc>
          <w:tcPr>
            <w:tcW w:w="3695" w:type="dxa"/>
            <w:vAlign w:val="center"/>
          </w:tcPr>
          <w:p w14:paraId="6AAE4422" w14:textId="1E9A0A3B" w:rsidR="00B36BD1" w:rsidRPr="00D11F6E" w:rsidRDefault="00B36BD1" w:rsidP="00B36BD1">
            <w:pPr>
              <w:pStyle w:val="TableField-Left"/>
              <w:rPr>
                <w:rFonts w:ascii="Calibri Light" w:hAnsi="Calibri Light" w:cs="Calibri Light"/>
                <w:b/>
              </w:rPr>
            </w:pPr>
            <w:r w:rsidRPr="00D11F6E">
              <w:rPr>
                <w:rFonts w:ascii="Calibri Light" w:hAnsi="Calibri Light" w:cs="Calibri Light"/>
                <w:b/>
              </w:rPr>
              <w:t>Follow-up with the Customer</w:t>
            </w:r>
          </w:p>
          <w:p w14:paraId="3A78C73C" w14:textId="39A96685" w:rsidR="00B36BD1" w:rsidRPr="00D11F6E" w:rsidRDefault="00B36BD1" w:rsidP="00B36BD1">
            <w:pPr>
              <w:pStyle w:val="TableField-Left"/>
              <w:rPr>
                <w:rFonts w:ascii="Calibri Light" w:hAnsi="Calibri Light" w:cs="Calibri Light"/>
              </w:rPr>
            </w:pPr>
            <w:r w:rsidRPr="00D11F6E">
              <w:rPr>
                <w:rFonts w:ascii="Calibri Light" w:hAnsi="Calibri Light" w:cs="Calibri Light"/>
              </w:rPr>
              <w:t xml:space="preserve">Economic Development Services personnel will follow up with the customer. </w:t>
            </w:r>
          </w:p>
        </w:tc>
        <w:tc>
          <w:tcPr>
            <w:tcW w:w="1607" w:type="dxa"/>
            <w:vAlign w:val="center"/>
          </w:tcPr>
          <w:p w14:paraId="46801E71"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3C1CA021" w14:textId="50319810" w:rsidR="00B36BD1" w:rsidRPr="00D11F6E" w:rsidRDefault="00B36BD1" w:rsidP="00B36BD1">
            <w:pPr>
              <w:pStyle w:val="TableField-Left"/>
              <w:rPr>
                <w:rFonts w:ascii="Calibri Light" w:hAnsi="Calibri Light" w:cs="Calibri Light"/>
              </w:rPr>
            </w:pPr>
            <w:r w:rsidRPr="00D11F6E">
              <w:rPr>
                <w:rFonts w:ascii="Calibri Light" w:hAnsi="Calibri Light" w:cs="Calibri Light"/>
              </w:rPr>
              <w:t xml:space="preserve">N/A </w:t>
            </w:r>
          </w:p>
        </w:tc>
        <w:tc>
          <w:tcPr>
            <w:tcW w:w="1629" w:type="dxa"/>
            <w:vAlign w:val="center"/>
          </w:tcPr>
          <w:p w14:paraId="3137EBFA" w14:textId="77777777"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r w:rsidR="004E1552" w:rsidRPr="00D11F6E" w14:paraId="6A9EC059" w14:textId="77777777" w:rsidTr="00FD15A3">
        <w:trPr>
          <w:cantSplit/>
          <w:trHeight w:val="432"/>
        </w:trPr>
        <w:tc>
          <w:tcPr>
            <w:tcW w:w="782" w:type="dxa"/>
            <w:vAlign w:val="center"/>
          </w:tcPr>
          <w:p w14:paraId="37910E1C" w14:textId="77777777" w:rsidR="004E1552" w:rsidRPr="00D11F6E" w:rsidRDefault="004E1552" w:rsidP="004E1552">
            <w:pPr>
              <w:pStyle w:val="TableField-Center"/>
              <w:rPr>
                <w:rFonts w:ascii="Calibri Light" w:hAnsi="Calibri Light" w:cs="Calibri Light"/>
                <w:szCs w:val="20"/>
              </w:rPr>
            </w:pPr>
            <w:r w:rsidRPr="00D11F6E">
              <w:rPr>
                <w:rFonts w:ascii="Calibri Light" w:hAnsi="Calibri Light" w:cs="Calibri Light"/>
                <w:szCs w:val="20"/>
              </w:rPr>
              <w:lastRenderedPageBreak/>
              <w:t>120</w:t>
            </w:r>
          </w:p>
        </w:tc>
        <w:tc>
          <w:tcPr>
            <w:tcW w:w="3695" w:type="dxa"/>
            <w:vAlign w:val="center"/>
          </w:tcPr>
          <w:p w14:paraId="52D71725" w14:textId="77777777" w:rsidR="004E1552" w:rsidRPr="00D11F6E" w:rsidRDefault="004E1552" w:rsidP="004E1552">
            <w:pPr>
              <w:pStyle w:val="TableField-Left"/>
              <w:rPr>
                <w:rFonts w:ascii="Calibri Light" w:hAnsi="Calibri Light" w:cs="Calibri Light"/>
                <w:b/>
              </w:rPr>
            </w:pPr>
            <w:r w:rsidRPr="00D11F6E">
              <w:rPr>
                <w:rFonts w:ascii="Calibri Light" w:hAnsi="Calibri Light" w:cs="Calibri Light"/>
                <w:b/>
              </w:rPr>
              <w:t>Update Opportunity</w:t>
            </w:r>
          </w:p>
          <w:p w14:paraId="209FD184" w14:textId="77777777" w:rsidR="004E1552" w:rsidRPr="00D11F6E" w:rsidRDefault="004E1552" w:rsidP="004E1552">
            <w:pPr>
              <w:pStyle w:val="TableField-Left"/>
              <w:rPr>
                <w:rFonts w:ascii="Calibri Light" w:hAnsi="Calibri Light" w:cs="Calibri Light"/>
              </w:rPr>
            </w:pPr>
            <w:r w:rsidRPr="00D11F6E">
              <w:rPr>
                <w:rFonts w:ascii="Calibri Light" w:hAnsi="Calibri Light" w:cs="Calibri Light"/>
              </w:rPr>
              <w:t>Economic Development Services personnel will update the opportunity.</w:t>
            </w:r>
          </w:p>
        </w:tc>
        <w:tc>
          <w:tcPr>
            <w:tcW w:w="1607" w:type="dxa"/>
            <w:vAlign w:val="center"/>
          </w:tcPr>
          <w:p w14:paraId="2E357E16" w14:textId="65D73D07" w:rsidR="004E1552" w:rsidRPr="00D11F6E" w:rsidRDefault="004E1552" w:rsidP="004E1552">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Opportunities</w:t>
            </w:r>
          </w:p>
        </w:tc>
        <w:tc>
          <w:tcPr>
            <w:tcW w:w="1984" w:type="dxa"/>
            <w:vAlign w:val="center"/>
          </w:tcPr>
          <w:p w14:paraId="5532D042" w14:textId="77777777" w:rsidR="004E1552" w:rsidRPr="00D11F6E" w:rsidRDefault="004E1552" w:rsidP="004E1552">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196C4BA5" w14:textId="77777777" w:rsidR="004E1552" w:rsidRPr="00D11F6E" w:rsidRDefault="004E1552" w:rsidP="004E1552">
            <w:pPr>
              <w:pStyle w:val="TableField-Left"/>
              <w:rPr>
                <w:rFonts w:ascii="Calibri Light" w:hAnsi="Calibri Light" w:cs="Calibri Light"/>
              </w:rPr>
            </w:pPr>
            <w:r w:rsidRPr="00D11F6E">
              <w:rPr>
                <w:rFonts w:ascii="Calibri Light" w:hAnsi="Calibri Light" w:cs="Calibri Light"/>
              </w:rPr>
              <w:t>N/A</w:t>
            </w:r>
          </w:p>
        </w:tc>
      </w:tr>
      <w:tr w:rsidR="004E1552" w:rsidRPr="00D11F6E" w14:paraId="2564012A" w14:textId="77777777" w:rsidTr="00FD15A3">
        <w:trPr>
          <w:cantSplit/>
          <w:trHeight w:val="432"/>
        </w:trPr>
        <w:tc>
          <w:tcPr>
            <w:tcW w:w="782" w:type="dxa"/>
            <w:vAlign w:val="center"/>
          </w:tcPr>
          <w:p w14:paraId="6745F424" w14:textId="77777777" w:rsidR="004E1552" w:rsidRPr="00D11F6E" w:rsidRDefault="004E1552" w:rsidP="004E1552">
            <w:pPr>
              <w:pStyle w:val="TableField-Center"/>
              <w:rPr>
                <w:rFonts w:ascii="Calibri Light" w:hAnsi="Calibri Light" w:cs="Calibri Light"/>
                <w:szCs w:val="20"/>
              </w:rPr>
            </w:pPr>
            <w:r w:rsidRPr="00D11F6E">
              <w:rPr>
                <w:rFonts w:ascii="Calibri Light" w:hAnsi="Calibri Light" w:cs="Calibri Light"/>
                <w:szCs w:val="20"/>
              </w:rPr>
              <w:t>130</w:t>
            </w:r>
          </w:p>
        </w:tc>
        <w:tc>
          <w:tcPr>
            <w:tcW w:w="3695" w:type="dxa"/>
            <w:vAlign w:val="center"/>
          </w:tcPr>
          <w:p w14:paraId="7563E968" w14:textId="77777777" w:rsidR="004E1552" w:rsidRPr="00D11F6E" w:rsidRDefault="004E1552" w:rsidP="004E1552">
            <w:pPr>
              <w:pStyle w:val="TableField-Left"/>
              <w:rPr>
                <w:rFonts w:ascii="Calibri Light" w:hAnsi="Calibri Light" w:cs="Calibri Light"/>
                <w:b/>
              </w:rPr>
            </w:pPr>
            <w:r w:rsidRPr="00D11F6E">
              <w:rPr>
                <w:rFonts w:ascii="Calibri Light" w:hAnsi="Calibri Light" w:cs="Calibri Light"/>
                <w:b/>
              </w:rPr>
              <w:t>Update Service Ticket Status = ‘Completed’</w:t>
            </w:r>
          </w:p>
          <w:p w14:paraId="6F7687A0" w14:textId="14FE3657" w:rsidR="004E1552" w:rsidRPr="00D11F6E" w:rsidRDefault="004E1552" w:rsidP="004E1552">
            <w:pPr>
              <w:pStyle w:val="TableField-Left"/>
              <w:rPr>
                <w:rFonts w:ascii="Calibri Light" w:hAnsi="Calibri Light" w:cs="Calibri Light"/>
              </w:rPr>
            </w:pPr>
            <w:r w:rsidRPr="00D11F6E">
              <w:rPr>
                <w:rFonts w:ascii="Calibri Light" w:hAnsi="Calibri Light" w:cs="Calibri Light"/>
              </w:rPr>
              <w:t>COE personnel will update the service ticket and set its status to ‘Completed’.</w:t>
            </w:r>
          </w:p>
        </w:tc>
        <w:tc>
          <w:tcPr>
            <w:tcW w:w="1607" w:type="dxa"/>
            <w:vAlign w:val="center"/>
          </w:tcPr>
          <w:p w14:paraId="313DE736" w14:textId="61C3E3B8" w:rsidR="004E1552" w:rsidRPr="00D11F6E" w:rsidRDefault="004E1552" w:rsidP="004E1552">
            <w:pPr>
              <w:pStyle w:val="TableField-Left"/>
              <w:rPr>
                <w:rFonts w:ascii="Calibri Light" w:hAnsi="Calibri Light" w:cs="Calibri Light"/>
              </w:rPr>
            </w:pPr>
            <w:r w:rsidRPr="00B548C8">
              <w:rPr>
                <w:rFonts w:ascii="Calibri Light" w:hAnsi="Calibri Light" w:cs="Calibri Light"/>
              </w:rPr>
              <w:t xml:space="preserve">Service </w:t>
            </w:r>
            <w:r w:rsidRPr="00B548C8">
              <w:rPr>
                <w:rFonts w:ascii="Wingdings" w:eastAsia="Wingdings" w:hAnsi="Wingdings" w:cs="Wingdings"/>
              </w:rPr>
              <w:t></w:t>
            </w:r>
            <w:r w:rsidRPr="00B548C8">
              <w:rPr>
                <w:rFonts w:ascii="Calibri Light" w:hAnsi="Calibri Light" w:cs="Calibri Light"/>
              </w:rPr>
              <w:t xml:space="preserve"> Tickets</w:t>
            </w:r>
          </w:p>
        </w:tc>
        <w:tc>
          <w:tcPr>
            <w:tcW w:w="1984" w:type="dxa"/>
            <w:vAlign w:val="center"/>
          </w:tcPr>
          <w:p w14:paraId="2EDBC42E" w14:textId="3BF62362" w:rsidR="004E1552" w:rsidRPr="00D11F6E" w:rsidRDefault="004E1552" w:rsidP="004E1552">
            <w:pPr>
              <w:pStyle w:val="TableField-Left"/>
              <w:rPr>
                <w:rFonts w:ascii="Calibri Light" w:hAnsi="Calibri Light" w:cs="Calibri Light"/>
              </w:rPr>
            </w:pPr>
            <w:r w:rsidRPr="00D11F6E">
              <w:rPr>
                <w:rFonts w:ascii="Calibri Light" w:hAnsi="Calibri Light" w:cs="Calibri Light"/>
              </w:rPr>
              <w:t>Sales Professional – COE</w:t>
            </w:r>
          </w:p>
        </w:tc>
        <w:tc>
          <w:tcPr>
            <w:tcW w:w="1629" w:type="dxa"/>
            <w:vAlign w:val="center"/>
          </w:tcPr>
          <w:p w14:paraId="4001F014" w14:textId="6CB83FD7" w:rsidR="004E1552" w:rsidRPr="00D11F6E" w:rsidRDefault="004E1552" w:rsidP="004E1552">
            <w:pPr>
              <w:pStyle w:val="TableField-Left"/>
              <w:rPr>
                <w:rFonts w:ascii="Calibri Light" w:hAnsi="Calibri Light" w:cs="Calibri Light"/>
              </w:rPr>
            </w:pPr>
            <w:r w:rsidRPr="00D11F6E">
              <w:rPr>
                <w:rFonts w:ascii="Calibri Light" w:hAnsi="Calibri Light" w:cs="Calibri Light"/>
              </w:rPr>
              <w:t>N/A</w:t>
            </w:r>
          </w:p>
        </w:tc>
      </w:tr>
      <w:tr w:rsidR="004E1552" w:rsidRPr="00D11F6E" w14:paraId="15F6A7C7" w14:textId="77777777" w:rsidTr="00FD15A3">
        <w:trPr>
          <w:cantSplit/>
          <w:trHeight w:val="432"/>
        </w:trPr>
        <w:tc>
          <w:tcPr>
            <w:tcW w:w="782" w:type="dxa"/>
            <w:vAlign w:val="center"/>
          </w:tcPr>
          <w:p w14:paraId="088D7031" w14:textId="77777777" w:rsidR="004E1552" w:rsidRPr="00D11F6E" w:rsidRDefault="004E1552" w:rsidP="004E1552">
            <w:pPr>
              <w:pStyle w:val="TableField-Center"/>
              <w:rPr>
                <w:rFonts w:ascii="Calibri Light" w:hAnsi="Calibri Light" w:cs="Calibri Light"/>
                <w:szCs w:val="20"/>
              </w:rPr>
            </w:pPr>
            <w:r w:rsidRPr="00D11F6E">
              <w:rPr>
                <w:rFonts w:ascii="Calibri Light" w:hAnsi="Calibri Light" w:cs="Calibri Light"/>
                <w:szCs w:val="20"/>
              </w:rPr>
              <w:t>140</w:t>
            </w:r>
          </w:p>
        </w:tc>
        <w:tc>
          <w:tcPr>
            <w:tcW w:w="3695" w:type="dxa"/>
            <w:vAlign w:val="center"/>
          </w:tcPr>
          <w:p w14:paraId="7975049F" w14:textId="77777777" w:rsidR="004E1552" w:rsidRPr="00D11F6E" w:rsidRDefault="004E1552" w:rsidP="004E1552">
            <w:pPr>
              <w:pStyle w:val="TableField-Left"/>
              <w:rPr>
                <w:rFonts w:ascii="Calibri Light" w:hAnsi="Calibri Light" w:cs="Calibri Light"/>
                <w:b/>
              </w:rPr>
            </w:pPr>
            <w:r w:rsidRPr="00D11F6E">
              <w:rPr>
                <w:rFonts w:ascii="Calibri Light" w:hAnsi="Calibri Light" w:cs="Calibri Light"/>
                <w:b/>
              </w:rPr>
              <w:t>Project Successful?</w:t>
            </w:r>
          </w:p>
          <w:p w14:paraId="193F3011" w14:textId="5437B7FC" w:rsidR="004E1552" w:rsidRPr="00D11F6E" w:rsidRDefault="004E1552" w:rsidP="004E1552">
            <w:pPr>
              <w:pStyle w:val="TableField-Left"/>
              <w:rPr>
                <w:rFonts w:ascii="Calibri Light" w:hAnsi="Calibri Light" w:cs="Calibri Light"/>
              </w:rPr>
            </w:pPr>
            <w:r w:rsidRPr="00D11F6E">
              <w:rPr>
                <w:rFonts w:ascii="Calibri Light" w:hAnsi="Calibri Light" w:cs="Calibri Light"/>
              </w:rPr>
              <w:t>If the Project was successful, proceed to step 150,</w:t>
            </w:r>
          </w:p>
          <w:p w14:paraId="1FE64BA3" w14:textId="7A3BF81A" w:rsidR="004E1552" w:rsidRPr="00D11F6E" w:rsidRDefault="004E1552" w:rsidP="004E1552">
            <w:pPr>
              <w:pStyle w:val="TableField-Left"/>
              <w:rPr>
                <w:rFonts w:ascii="Calibri Light" w:hAnsi="Calibri Light" w:cs="Calibri Light"/>
              </w:rPr>
            </w:pPr>
            <w:proofErr w:type="gramStart"/>
            <w:r w:rsidRPr="00D11F6E">
              <w:rPr>
                <w:rFonts w:ascii="Calibri Light" w:hAnsi="Calibri Light" w:cs="Calibri Light"/>
              </w:rPr>
              <w:t>otherwise</w:t>
            </w:r>
            <w:proofErr w:type="gramEnd"/>
            <w:r w:rsidRPr="00D11F6E">
              <w:rPr>
                <w:rFonts w:ascii="Calibri Light" w:hAnsi="Calibri Light" w:cs="Calibri Light"/>
              </w:rPr>
              <w:t>, proceed to step 160.</w:t>
            </w:r>
          </w:p>
        </w:tc>
        <w:tc>
          <w:tcPr>
            <w:tcW w:w="1607" w:type="dxa"/>
            <w:vAlign w:val="center"/>
          </w:tcPr>
          <w:p w14:paraId="60F06DA0" w14:textId="38A13278" w:rsidR="004E1552" w:rsidRPr="00D11F6E" w:rsidRDefault="004E1552" w:rsidP="004E1552">
            <w:pPr>
              <w:pStyle w:val="TableField-Left"/>
              <w:rPr>
                <w:rFonts w:ascii="Calibri Light" w:hAnsi="Calibri Light" w:cs="Calibri Light"/>
              </w:rPr>
            </w:pPr>
            <w:r w:rsidRPr="00B548C8">
              <w:rPr>
                <w:rFonts w:ascii="Calibri Light" w:hAnsi="Calibri Light" w:cs="Calibri Light"/>
              </w:rPr>
              <w:t>N/A</w:t>
            </w:r>
          </w:p>
        </w:tc>
        <w:tc>
          <w:tcPr>
            <w:tcW w:w="1984" w:type="dxa"/>
            <w:vAlign w:val="center"/>
          </w:tcPr>
          <w:p w14:paraId="02AA82EC" w14:textId="0D1FAABF" w:rsidR="004E1552" w:rsidRPr="00D11F6E" w:rsidRDefault="004E1552" w:rsidP="004E1552">
            <w:pPr>
              <w:pStyle w:val="TableField-Left"/>
              <w:rPr>
                <w:rFonts w:ascii="Calibri Light" w:hAnsi="Calibri Light" w:cs="Calibri Light"/>
              </w:rPr>
            </w:pPr>
            <w:r w:rsidRPr="00D11F6E">
              <w:rPr>
                <w:rFonts w:ascii="Calibri Light" w:hAnsi="Calibri Light" w:cs="Calibri Light"/>
              </w:rPr>
              <w:t xml:space="preserve">N/A </w:t>
            </w:r>
          </w:p>
        </w:tc>
        <w:tc>
          <w:tcPr>
            <w:tcW w:w="1629" w:type="dxa"/>
            <w:vAlign w:val="center"/>
          </w:tcPr>
          <w:p w14:paraId="626D4B82" w14:textId="12E611B8" w:rsidR="004E1552" w:rsidRPr="00D11F6E" w:rsidRDefault="004E1552" w:rsidP="004E1552">
            <w:pPr>
              <w:pStyle w:val="TableField-Left"/>
              <w:rPr>
                <w:rFonts w:ascii="Calibri Light" w:hAnsi="Calibri Light" w:cs="Calibri Light"/>
              </w:rPr>
            </w:pPr>
            <w:r w:rsidRPr="00D11F6E">
              <w:rPr>
                <w:rFonts w:ascii="Calibri Light" w:hAnsi="Calibri Light" w:cs="Calibri Light"/>
              </w:rPr>
              <w:t>N/A</w:t>
            </w:r>
          </w:p>
        </w:tc>
      </w:tr>
      <w:tr w:rsidR="004E1552" w:rsidRPr="00D11F6E" w14:paraId="3758A7FF" w14:textId="77777777" w:rsidTr="00FD15A3">
        <w:trPr>
          <w:cantSplit/>
          <w:trHeight w:val="432"/>
        </w:trPr>
        <w:tc>
          <w:tcPr>
            <w:tcW w:w="782" w:type="dxa"/>
            <w:vAlign w:val="center"/>
          </w:tcPr>
          <w:p w14:paraId="328F36D7" w14:textId="77777777" w:rsidR="004E1552" w:rsidRPr="00D11F6E" w:rsidRDefault="004E1552" w:rsidP="004E1552">
            <w:pPr>
              <w:pStyle w:val="TableField-Center"/>
              <w:rPr>
                <w:rFonts w:ascii="Calibri Light" w:hAnsi="Calibri Light" w:cs="Calibri Light"/>
                <w:szCs w:val="20"/>
              </w:rPr>
            </w:pPr>
            <w:r w:rsidRPr="00D11F6E">
              <w:rPr>
                <w:rFonts w:ascii="Calibri Light" w:hAnsi="Calibri Light" w:cs="Calibri Light"/>
                <w:szCs w:val="20"/>
              </w:rPr>
              <w:t>150</w:t>
            </w:r>
          </w:p>
        </w:tc>
        <w:tc>
          <w:tcPr>
            <w:tcW w:w="3695" w:type="dxa"/>
            <w:vAlign w:val="center"/>
          </w:tcPr>
          <w:p w14:paraId="6DD84276" w14:textId="77777777" w:rsidR="004E1552" w:rsidRPr="00D11F6E" w:rsidRDefault="004E1552" w:rsidP="004E1552">
            <w:pPr>
              <w:pStyle w:val="TableField-Left"/>
              <w:rPr>
                <w:rFonts w:ascii="Calibri Light" w:hAnsi="Calibri Light" w:cs="Calibri Light"/>
                <w:b/>
              </w:rPr>
            </w:pPr>
            <w:r w:rsidRPr="00D11F6E">
              <w:rPr>
                <w:rFonts w:ascii="Calibri Light" w:hAnsi="Calibri Light" w:cs="Calibri Light"/>
                <w:b/>
              </w:rPr>
              <w:t>Update Opportunity Status = ‘Won’</w:t>
            </w:r>
          </w:p>
          <w:p w14:paraId="5F85C9B1" w14:textId="1C7A99DD" w:rsidR="004E1552" w:rsidRPr="00D11F6E" w:rsidRDefault="004E1552" w:rsidP="004E1552">
            <w:pPr>
              <w:pStyle w:val="TableField-Left"/>
              <w:rPr>
                <w:rFonts w:ascii="Calibri Light" w:hAnsi="Calibri Light" w:cs="Calibri Light"/>
              </w:rPr>
            </w:pPr>
            <w:r w:rsidRPr="00D11F6E">
              <w:rPr>
                <w:rFonts w:ascii="Calibri Light" w:hAnsi="Calibri Light" w:cs="Calibri Light"/>
              </w:rPr>
              <w:t>Economic Development Services personnel will update the opportunity and set its status to ‘Won’.</w:t>
            </w:r>
          </w:p>
        </w:tc>
        <w:tc>
          <w:tcPr>
            <w:tcW w:w="1607" w:type="dxa"/>
            <w:vAlign w:val="center"/>
          </w:tcPr>
          <w:p w14:paraId="2A9777E0" w14:textId="4EBC9EC1" w:rsidR="004E1552" w:rsidRPr="00D11F6E" w:rsidRDefault="004E1552" w:rsidP="004E1552">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Opportunities</w:t>
            </w:r>
          </w:p>
        </w:tc>
        <w:tc>
          <w:tcPr>
            <w:tcW w:w="1984" w:type="dxa"/>
            <w:vAlign w:val="center"/>
          </w:tcPr>
          <w:p w14:paraId="0FDE876C" w14:textId="4D8D9E34" w:rsidR="004E1552" w:rsidRPr="00D11F6E" w:rsidRDefault="004E1552" w:rsidP="004E1552">
            <w:pPr>
              <w:pStyle w:val="TableField-Left"/>
              <w:rPr>
                <w:rFonts w:ascii="Calibri Light" w:hAnsi="Calibri Light" w:cs="Calibri Light"/>
              </w:rPr>
            </w:pPr>
            <w:r w:rsidRPr="00D11F6E">
              <w:rPr>
                <w:rFonts w:ascii="Calibri Light" w:hAnsi="Calibri Light" w:cs="Calibri Light"/>
              </w:rPr>
              <w:t>Sales Professional</w:t>
            </w:r>
          </w:p>
        </w:tc>
        <w:tc>
          <w:tcPr>
            <w:tcW w:w="1629" w:type="dxa"/>
            <w:vAlign w:val="center"/>
          </w:tcPr>
          <w:p w14:paraId="66FDF2CE" w14:textId="4CFAFFCA" w:rsidR="004E1552" w:rsidRPr="00D11F6E" w:rsidRDefault="004E1552" w:rsidP="004E1552">
            <w:pPr>
              <w:pStyle w:val="TableField-Left"/>
              <w:rPr>
                <w:rFonts w:ascii="Calibri Light" w:hAnsi="Calibri Light" w:cs="Calibri Light"/>
              </w:rPr>
            </w:pPr>
            <w:r w:rsidRPr="00D11F6E">
              <w:rPr>
                <w:rFonts w:ascii="Calibri Light" w:hAnsi="Calibri Light" w:cs="Calibri Light"/>
              </w:rPr>
              <w:t>N/A</w:t>
            </w:r>
          </w:p>
        </w:tc>
      </w:tr>
      <w:tr w:rsidR="004E1552" w:rsidRPr="00D11F6E" w14:paraId="1B41DE24" w14:textId="77777777" w:rsidTr="00FD15A3">
        <w:trPr>
          <w:cantSplit/>
          <w:trHeight w:val="432"/>
        </w:trPr>
        <w:tc>
          <w:tcPr>
            <w:tcW w:w="782" w:type="dxa"/>
            <w:vAlign w:val="center"/>
          </w:tcPr>
          <w:p w14:paraId="5F31AF56" w14:textId="77777777" w:rsidR="004E1552" w:rsidRPr="00D11F6E" w:rsidRDefault="004E1552" w:rsidP="004E1552">
            <w:pPr>
              <w:pStyle w:val="TableField-Center"/>
              <w:rPr>
                <w:rFonts w:ascii="Calibri Light" w:hAnsi="Calibri Light" w:cs="Calibri Light"/>
                <w:szCs w:val="20"/>
              </w:rPr>
            </w:pPr>
            <w:r w:rsidRPr="00D11F6E">
              <w:rPr>
                <w:rFonts w:ascii="Calibri Light" w:hAnsi="Calibri Light" w:cs="Calibri Light"/>
                <w:szCs w:val="20"/>
              </w:rPr>
              <w:t>160</w:t>
            </w:r>
          </w:p>
        </w:tc>
        <w:tc>
          <w:tcPr>
            <w:tcW w:w="3695" w:type="dxa"/>
            <w:vAlign w:val="center"/>
          </w:tcPr>
          <w:p w14:paraId="02D7980A" w14:textId="77777777" w:rsidR="004E1552" w:rsidRPr="00D11F6E" w:rsidRDefault="004E1552" w:rsidP="004E1552">
            <w:pPr>
              <w:pStyle w:val="TableField-Left"/>
              <w:rPr>
                <w:rFonts w:ascii="Calibri Light" w:hAnsi="Calibri Light" w:cs="Calibri Light"/>
                <w:b/>
              </w:rPr>
            </w:pPr>
            <w:r w:rsidRPr="00D11F6E">
              <w:rPr>
                <w:rFonts w:ascii="Calibri Light" w:hAnsi="Calibri Light" w:cs="Calibri Light"/>
                <w:b/>
              </w:rPr>
              <w:t>Update Opportunity Status = ‘Lost’</w:t>
            </w:r>
          </w:p>
          <w:p w14:paraId="44C0CF60" w14:textId="23F07454" w:rsidR="004E1552" w:rsidRPr="00D11F6E" w:rsidRDefault="004E1552" w:rsidP="004E1552">
            <w:pPr>
              <w:pStyle w:val="TableField-Left"/>
              <w:rPr>
                <w:rFonts w:ascii="Calibri Light" w:hAnsi="Calibri Light" w:cs="Calibri Light"/>
              </w:rPr>
            </w:pPr>
            <w:r w:rsidRPr="00D11F6E">
              <w:rPr>
                <w:rFonts w:ascii="Calibri Light" w:hAnsi="Calibri Light" w:cs="Calibri Light"/>
              </w:rPr>
              <w:t>Economic Development Services personnel will update the opportunity and set its status to ‘Lost’.</w:t>
            </w:r>
          </w:p>
        </w:tc>
        <w:tc>
          <w:tcPr>
            <w:tcW w:w="1607" w:type="dxa"/>
            <w:vAlign w:val="center"/>
          </w:tcPr>
          <w:p w14:paraId="33E07423" w14:textId="23D8249B" w:rsidR="004E1552" w:rsidRPr="00D11F6E" w:rsidRDefault="004E1552" w:rsidP="004E1552">
            <w:pPr>
              <w:pStyle w:val="TableField-Left"/>
              <w:rPr>
                <w:rFonts w:ascii="Calibri Light" w:hAnsi="Calibri Light" w:cs="Calibri Light"/>
              </w:rPr>
            </w:pPr>
            <w:r w:rsidRPr="00B548C8">
              <w:rPr>
                <w:rFonts w:ascii="Calibri Light" w:hAnsi="Calibri Light" w:cs="Calibri Light"/>
              </w:rPr>
              <w:t xml:space="preserve">Sales </w:t>
            </w:r>
            <w:r w:rsidRPr="00B548C8">
              <w:rPr>
                <w:rFonts w:ascii="Wingdings" w:eastAsia="Wingdings" w:hAnsi="Wingdings" w:cs="Wingdings"/>
              </w:rPr>
              <w:t></w:t>
            </w:r>
            <w:r w:rsidRPr="00B548C8">
              <w:rPr>
                <w:rFonts w:ascii="Calibri Light" w:hAnsi="Calibri Light" w:cs="Calibri Light"/>
              </w:rPr>
              <w:t xml:space="preserve"> Opportunities</w:t>
            </w:r>
          </w:p>
        </w:tc>
        <w:tc>
          <w:tcPr>
            <w:tcW w:w="1984" w:type="dxa"/>
            <w:vAlign w:val="center"/>
          </w:tcPr>
          <w:p w14:paraId="44D42986" w14:textId="7E654969" w:rsidR="004E1552" w:rsidRPr="00D11F6E" w:rsidRDefault="004E1552" w:rsidP="004E1552">
            <w:pPr>
              <w:pStyle w:val="TableField-Left"/>
              <w:rPr>
                <w:rFonts w:ascii="Calibri Light" w:hAnsi="Calibri Light" w:cs="Calibri Light"/>
              </w:rPr>
            </w:pPr>
            <w:r w:rsidRPr="00D11F6E">
              <w:rPr>
                <w:rFonts w:ascii="Calibri Light" w:hAnsi="Calibri Light" w:cs="Calibri Light"/>
              </w:rPr>
              <w:t xml:space="preserve">Sales Professional </w:t>
            </w:r>
          </w:p>
        </w:tc>
        <w:tc>
          <w:tcPr>
            <w:tcW w:w="1629" w:type="dxa"/>
            <w:vAlign w:val="center"/>
          </w:tcPr>
          <w:p w14:paraId="1A49C61C" w14:textId="0EBE3463" w:rsidR="004E1552" w:rsidRPr="00D11F6E" w:rsidRDefault="004E1552" w:rsidP="004E1552">
            <w:pPr>
              <w:pStyle w:val="TableField-Left"/>
              <w:rPr>
                <w:rFonts w:ascii="Calibri Light" w:hAnsi="Calibri Light" w:cs="Calibri Light"/>
              </w:rPr>
            </w:pPr>
            <w:r w:rsidRPr="00D11F6E">
              <w:rPr>
                <w:rFonts w:ascii="Calibri Light" w:hAnsi="Calibri Light" w:cs="Calibri Light"/>
              </w:rPr>
              <w:t>N/A</w:t>
            </w:r>
          </w:p>
        </w:tc>
      </w:tr>
      <w:tr w:rsidR="00B36BD1" w:rsidRPr="00D11F6E" w14:paraId="5C395542" w14:textId="77777777" w:rsidTr="00FD15A3">
        <w:trPr>
          <w:cantSplit/>
          <w:trHeight w:val="432"/>
        </w:trPr>
        <w:tc>
          <w:tcPr>
            <w:tcW w:w="782" w:type="dxa"/>
            <w:vAlign w:val="center"/>
          </w:tcPr>
          <w:p w14:paraId="48F3C6DF" w14:textId="77777777" w:rsidR="00B36BD1" w:rsidRPr="00D11F6E" w:rsidRDefault="00B36BD1" w:rsidP="00B36BD1">
            <w:pPr>
              <w:pStyle w:val="TableField-Center"/>
              <w:rPr>
                <w:rFonts w:ascii="Calibri Light" w:hAnsi="Calibri Light" w:cs="Calibri Light"/>
                <w:szCs w:val="20"/>
              </w:rPr>
            </w:pPr>
            <w:r w:rsidRPr="00D11F6E">
              <w:rPr>
                <w:rFonts w:ascii="Calibri Light" w:hAnsi="Calibri Light" w:cs="Calibri Light"/>
                <w:szCs w:val="20"/>
              </w:rPr>
              <w:t>170</w:t>
            </w:r>
          </w:p>
        </w:tc>
        <w:tc>
          <w:tcPr>
            <w:tcW w:w="3695" w:type="dxa"/>
            <w:vAlign w:val="center"/>
          </w:tcPr>
          <w:p w14:paraId="535DEA3B" w14:textId="66EFC38F" w:rsidR="00B36BD1" w:rsidRPr="00D11F6E" w:rsidRDefault="00B36BD1" w:rsidP="00B36BD1">
            <w:pPr>
              <w:pStyle w:val="TableField-Left"/>
              <w:rPr>
                <w:rFonts w:ascii="Calibri Light" w:hAnsi="Calibri Light" w:cs="Calibri Light"/>
                <w:b/>
                <w:bCs/>
              </w:rPr>
            </w:pPr>
            <w:r w:rsidRPr="00D11F6E">
              <w:rPr>
                <w:rFonts w:ascii="Calibri Light" w:hAnsi="Calibri Light" w:cs="Calibri Light"/>
                <w:b/>
                <w:bCs/>
              </w:rPr>
              <w:t>End.</w:t>
            </w:r>
          </w:p>
        </w:tc>
        <w:tc>
          <w:tcPr>
            <w:tcW w:w="1607" w:type="dxa"/>
            <w:vAlign w:val="center"/>
          </w:tcPr>
          <w:p w14:paraId="54EFAAE1" w14:textId="0FFC3348"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c>
          <w:tcPr>
            <w:tcW w:w="1984" w:type="dxa"/>
            <w:vAlign w:val="center"/>
          </w:tcPr>
          <w:p w14:paraId="097B6497" w14:textId="594812CB" w:rsidR="00B36BD1" w:rsidRPr="00D11F6E" w:rsidRDefault="00B36BD1" w:rsidP="00B36BD1">
            <w:pPr>
              <w:pStyle w:val="TableField-Left"/>
              <w:rPr>
                <w:rFonts w:ascii="Calibri Light" w:hAnsi="Calibri Light" w:cs="Calibri Light"/>
              </w:rPr>
            </w:pPr>
            <w:r w:rsidRPr="00D11F6E">
              <w:rPr>
                <w:rFonts w:ascii="Calibri Light" w:hAnsi="Calibri Light" w:cs="Calibri Light"/>
              </w:rPr>
              <w:t xml:space="preserve">N/A </w:t>
            </w:r>
          </w:p>
        </w:tc>
        <w:tc>
          <w:tcPr>
            <w:tcW w:w="1629" w:type="dxa"/>
            <w:vAlign w:val="center"/>
          </w:tcPr>
          <w:p w14:paraId="5DCEA914" w14:textId="3D05D415" w:rsidR="00B36BD1" w:rsidRPr="00D11F6E" w:rsidRDefault="00B36BD1" w:rsidP="00B36BD1">
            <w:pPr>
              <w:pStyle w:val="TableField-Left"/>
              <w:rPr>
                <w:rFonts w:ascii="Calibri Light" w:hAnsi="Calibri Light" w:cs="Calibri Light"/>
              </w:rPr>
            </w:pPr>
            <w:r w:rsidRPr="00D11F6E">
              <w:rPr>
                <w:rFonts w:ascii="Calibri Light" w:hAnsi="Calibri Light" w:cs="Calibri Light"/>
              </w:rPr>
              <w:t>N/A</w:t>
            </w:r>
          </w:p>
        </w:tc>
      </w:tr>
    </w:tbl>
    <w:p w14:paraId="10CB066B" w14:textId="57C1F18A" w:rsidR="00B32209" w:rsidRDefault="00B32209" w:rsidP="00C2705E">
      <w:pPr>
        <w:rPr>
          <w:rFonts w:cs="Arial"/>
          <w:b/>
        </w:rPr>
      </w:pPr>
    </w:p>
    <w:p w14:paraId="3BA92797" w14:textId="3DE71306" w:rsidR="003E4E8C" w:rsidRDefault="003E4E8C" w:rsidP="003E4E8C">
      <w:pPr>
        <w:rPr>
          <w:rFonts w:cs="Arial"/>
          <w:b/>
        </w:rPr>
      </w:pPr>
    </w:p>
    <w:p w14:paraId="64D1A272" w14:textId="5951E460" w:rsidR="00D55561" w:rsidRDefault="00D55561" w:rsidP="003E4E8C">
      <w:pPr>
        <w:rPr>
          <w:rFonts w:cs="Arial"/>
          <w:b/>
        </w:rPr>
      </w:pPr>
    </w:p>
    <w:p w14:paraId="35B32578" w14:textId="34B14A54" w:rsidR="00D55561" w:rsidRDefault="00D55561" w:rsidP="003E4E8C">
      <w:pPr>
        <w:rPr>
          <w:rFonts w:cs="Arial"/>
          <w:b/>
        </w:rPr>
      </w:pPr>
    </w:p>
    <w:p w14:paraId="107D5B46" w14:textId="34234F57" w:rsidR="00D55561" w:rsidRDefault="00D55561" w:rsidP="003E4E8C">
      <w:pPr>
        <w:rPr>
          <w:rFonts w:cs="Arial"/>
          <w:b/>
        </w:rPr>
      </w:pPr>
    </w:p>
    <w:p w14:paraId="49A79E50" w14:textId="3E713782" w:rsidR="00D55561" w:rsidRDefault="00D55561" w:rsidP="003E4E8C">
      <w:pPr>
        <w:rPr>
          <w:rFonts w:cs="Arial"/>
          <w:b/>
        </w:rPr>
      </w:pPr>
    </w:p>
    <w:p w14:paraId="186B44E7" w14:textId="663F211D" w:rsidR="00D55561" w:rsidRDefault="00D55561" w:rsidP="003E4E8C">
      <w:pPr>
        <w:rPr>
          <w:rFonts w:cs="Arial"/>
          <w:b/>
        </w:rPr>
      </w:pPr>
    </w:p>
    <w:p w14:paraId="1EE65584" w14:textId="056B65B9" w:rsidR="00D55561" w:rsidRDefault="00D55561" w:rsidP="003E4E8C">
      <w:pPr>
        <w:rPr>
          <w:rFonts w:cs="Arial"/>
          <w:b/>
        </w:rPr>
      </w:pPr>
    </w:p>
    <w:p w14:paraId="042A299A" w14:textId="608A9FAE" w:rsidR="00D55561" w:rsidRDefault="00D55561" w:rsidP="003E4E8C">
      <w:pPr>
        <w:rPr>
          <w:rFonts w:cs="Arial"/>
          <w:b/>
        </w:rPr>
      </w:pPr>
    </w:p>
    <w:p w14:paraId="411CD2E4" w14:textId="09D35843" w:rsidR="00D55561" w:rsidRDefault="00D55561" w:rsidP="003E4E8C">
      <w:pPr>
        <w:rPr>
          <w:rFonts w:cs="Arial"/>
          <w:b/>
        </w:rPr>
      </w:pPr>
    </w:p>
    <w:p w14:paraId="0BEDB73E" w14:textId="399B8224" w:rsidR="00D55561" w:rsidRDefault="00D55561" w:rsidP="003E4E8C">
      <w:pPr>
        <w:rPr>
          <w:rFonts w:cs="Arial"/>
          <w:b/>
        </w:rPr>
      </w:pPr>
    </w:p>
    <w:p w14:paraId="1DDC76E6" w14:textId="2DCA0489" w:rsidR="00D55561" w:rsidRDefault="00D55561" w:rsidP="003E4E8C">
      <w:pPr>
        <w:rPr>
          <w:rFonts w:cs="Arial"/>
          <w:b/>
        </w:rPr>
      </w:pPr>
    </w:p>
    <w:p w14:paraId="3A1CD157" w14:textId="7E97BAB6" w:rsidR="00D55561" w:rsidRDefault="00D55561" w:rsidP="003E4E8C">
      <w:pPr>
        <w:rPr>
          <w:rFonts w:cs="Arial"/>
          <w:b/>
        </w:rPr>
      </w:pPr>
    </w:p>
    <w:p w14:paraId="1DE2DC98" w14:textId="23356C17" w:rsidR="00D55561" w:rsidRDefault="00D55561" w:rsidP="003E4E8C">
      <w:pPr>
        <w:rPr>
          <w:rFonts w:cs="Arial"/>
          <w:b/>
        </w:rPr>
      </w:pPr>
    </w:p>
    <w:p w14:paraId="53808306" w14:textId="042F60C3" w:rsidR="00D55561" w:rsidRDefault="00D55561" w:rsidP="003E4E8C">
      <w:pPr>
        <w:rPr>
          <w:rFonts w:cs="Arial"/>
          <w:b/>
        </w:rPr>
      </w:pPr>
    </w:p>
    <w:p w14:paraId="289FDBAD" w14:textId="17BB5697" w:rsidR="00D55561" w:rsidRDefault="00D55561" w:rsidP="003E4E8C">
      <w:pPr>
        <w:rPr>
          <w:rFonts w:cs="Arial"/>
          <w:b/>
        </w:rPr>
      </w:pPr>
    </w:p>
    <w:p w14:paraId="08F59110" w14:textId="4FCABAC0" w:rsidR="00D55561" w:rsidRDefault="00D55561" w:rsidP="003E4E8C">
      <w:pPr>
        <w:rPr>
          <w:rFonts w:cs="Arial"/>
          <w:b/>
        </w:rPr>
      </w:pPr>
    </w:p>
    <w:p w14:paraId="2F6B2A79" w14:textId="3D492BD0" w:rsidR="00D55561" w:rsidRDefault="00D55561" w:rsidP="003E4E8C">
      <w:pPr>
        <w:rPr>
          <w:rFonts w:cs="Arial"/>
          <w:b/>
        </w:rPr>
      </w:pPr>
    </w:p>
    <w:p w14:paraId="3B22ABD2" w14:textId="3C266849" w:rsidR="00D55561" w:rsidRDefault="00D55561" w:rsidP="003E4E8C">
      <w:pPr>
        <w:rPr>
          <w:rFonts w:cs="Arial"/>
          <w:b/>
        </w:rPr>
      </w:pPr>
    </w:p>
    <w:p w14:paraId="287B9FEC" w14:textId="29B2EDB0" w:rsidR="00D55561" w:rsidRDefault="00D55561" w:rsidP="003E4E8C">
      <w:pPr>
        <w:rPr>
          <w:rFonts w:cs="Arial"/>
          <w:b/>
        </w:rPr>
      </w:pPr>
    </w:p>
    <w:p w14:paraId="50554151" w14:textId="71B7AC18" w:rsidR="00D55561" w:rsidRDefault="00D55561" w:rsidP="003E4E8C">
      <w:pPr>
        <w:rPr>
          <w:rFonts w:cs="Arial"/>
          <w:b/>
        </w:rPr>
      </w:pPr>
    </w:p>
    <w:p w14:paraId="2E521599" w14:textId="1E13523F" w:rsidR="00D55561" w:rsidRDefault="00D55561" w:rsidP="003E4E8C">
      <w:pPr>
        <w:rPr>
          <w:rFonts w:cs="Arial"/>
          <w:b/>
        </w:rPr>
      </w:pPr>
    </w:p>
    <w:p w14:paraId="0AC90828" w14:textId="0C5A5E12" w:rsidR="00D55561" w:rsidRDefault="00D55561" w:rsidP="003E4E8C">
      <w:pPr>
        <w:rPr>
          <w:rFonts w:cs="Arial"/>
          <w:b/>
        </w:rPr>
      </w:pPr>
    </w:p>
    <w:p w14:paraId="01D78799" w14:textId="77777777" w:rsidR="003D3D80" w:rsidRDefault="003D3D80" w:rsidP="003E4E8C">
      <w:pPr>
        <w:rPr>
          <w:rFonts w:cs="Arial"/>
          <w:b/>
        </w:rPr>
      </w:pPr>
    </w:p>
    <w:p w14:paraId="399C4A08" w14:textId="77777777" w:rsidR="00A6222F" w:rsidRDefault="00A6222F" w:rsidP="00A6222F">
      <w:pPr>
        <w:rPr>
          <w:rFonts w:cs="Arial"/>
          <w:b/>
        </w:rPr>
      </w:pPr>
    </w:p>
    <w:p w14:paraId="569ACF9D" w14:textId="5E63E6DB" w:rsidR="00EE4D23" w:rsidRDefault="00F253F7" w:rsidP="00F253F7">
      <w:pPr>
        <w:rPr>
          <w:rFonts w:cs="Arial"/>
          <w:b/>
          <w:bCs/>
        </w:rPr>
      </w:pPr>
      <w:r w:rsidRPr="00F253F7">
        <w:rPr>
          <w:rFonts w:cs="Arial"/>
          <w:b/>
          <w:bCs/>
        </w:rPr>
        <w:lastRenderedPageBreak/>
        <w:t xml:space="preserve">New Construction Sales </w:t>
      </w:r>
      <w:commentRangeStart w:id="9"/>
      <w:commentRangeStart w:id="10"/>
      <w:r w:rsidRPr="00F253F7">
        <w:rPr>
          <w:rFonts w:cs="Arial"/>
          <w:b/>
          <w:bCs/>
        </w:rPr>
        <w:t>Cycle</w:t>
      </w:r>
      <w:commentRangeEnd w:id="9"/>
      <w:r w:rsidR="00B32209">
        <w:rPr>
          <w:rStyle w:val="CommentReference"/>
        </w:rPr>
        <w:commentReference w:id="9"/>
      </w:r>
      <w:commentRangeEnd w:id="10"/>
      <w:r w:rsidR="00B32209">
        <w:rPr>
          <w:rStyle w:val="CommentReference"/>
        </w:rPr>
        <w:commentReference w:id="10"/>
      </w:r>
    </w:p>
    <w:p w14:paraId="20765BA6" w14:textId="482E8985" w:rsidR="7403F6DD" w:rsidRDefault="7403F6DD" w:rsidP="7403F6DD">
      <w:r>
        <w:rPr>
          <w:noProof/>
        </w:rPr>
        <w:lastRenderedPageBreak/>
        <w:drawing>
          <wp:inline distT="0" distB="0" distL="0" distR="0" wp14:anchorId="1BF1B131" wp14:editId="13EE4EF4">
            <wp:extent cx="6143625" cy="7822120"/>
            <wp:effectExtent l="0" t="0" r="0" b="0"/>
            <wp:docPr id="1193972559" name="Picture 119397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143625" cy="7822120"/>
                    </a:xfrm>
                    <a:prstGeom prst="rect">
                      <a:avLst/>
                    </a:prstGeom>
                  </pic:spPr>
                </pic:pic>
              </a:graphicData>
            </a:graphic>
          </wp:inline>
        </w:drawing>
      </w:r>
    </w:p>
    <w:p w14:paraId="213B395A" w14:textId="7813E624" w:rsidR="00172DE6" w:rsidRDefault="00172DE6" w:rsidP="00C2705E">
      <w:pPr>
        <w:rPr>
          <w:b/>
        </w:rPr>
      </w:pPr>
    </w:p>
    <w:p w14:paraId="2E70F8FA" w14:textId="77777777" w:rsidR="00172DE6" w:rsidRDefault="00172DE6" w:rsidP="00C2705E">
      <w:pPr>
        <w:rPr>
          <w:rFonts w:cs="Arial"/>
          <w:b/>
        </w:rPr>
      </w:pPr>
    </w:p>
    <w:tbl>
      <w:tblPr>
        <w:tblW w:w="987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70"/>
        <w:gridCol w:w="3437"/>
        <w:gridCol w:w="1702"/>
        <w:gridCol w:w="1939"/>
        <w:gridCol w:w="2029"/>
      </w:tblGrid>
      <w:tr w:rsidR="00B32209" w:rsidRPr="001B7DEF" w14:paraId="730DD878" w14:textId="77777777" w:rsidTr="00FD15A3">
        <w:trPr>
          <w:cantSplit/>
          <w:trHeight w:val="432"/>
          <w:tblHeader/>
        </w:trPr>
        <w:tc>
          <w:tcPr>
            <w:tcW w:w="770" w:type="dxa"/>
            <w:tcBorders>
              <w:top w:val="threeDEmboss" w:sz="6" w:space="0" w:color="auto"/>
              <w:bottom w:val="threeDEmboss" w:sz="6" w:space="0" w:color="auto"/>
            </w:tcBorders>
            <w:shd w:val="clear" w:color="auto" w:fill="F9FBAF"/>
            <w:vAlign w:val="center"/>
          </w:tcPr>
          <w:p w14:paraId="46E8D818" w14:textId="77777777" w:rsidR="00B32209" w:rsidRPr="001B7DEF" w:rsidRDefault="00B32209" w:rsidP="00E05FE2">
            <w:pPr>
              <w:pStyle w:val="TableHeader-Center"/>
              <w:rPr>
                <w:rFonts w:ascii="Calibri Light" w:hAnsi="Calibri Light" w:cs="Calibri Light"/>
                <w:szCs w:val="20"/>
              </w:rPr>
            </w:pPr>
            <w:bookmarkStart w:id="11" w:name="_Hlk23263867"/>
            <w:r w:rsidRPr="001B7DEF">
              <w:rPr>
                <w:rFonts w:ascii="Calibri Light" w:hAnsi="Calibri Light" w:cs="Calibri Light"/>
                <w:szCs w:val="20"/>
              </w:rPr>
              <w:t>Step</w:t>
            </w:r>
          </w:p>
        </w:tc>
        <w:tc>
          <w:tcPr>
            <w:tcW w:w="3437" w:type="dxa"/>
            <w:tcBorders>
              <w:top w:val="threeDEmboss" w:sz="6" w:space="0" w:color="auto"/>
              <w:bottom w:val="threeDEmboss" w:sz="6" w:space="0" w:color="auto"/>
            </w:tcBorders>
            <w:shd w:val="clear" w:color="auto" w:fill="F9FBAF"/>
            <w:vAlign w:val="center"/>
          </w:tcPr>
          <w:p w14:paraId="6DB6E144" w14:textId="77777777" w:rsidR="00B32209" w:rsidRPr="001B7DEF" w:rsidRDefault="00B32209" w:rsidP="00E05FE2">
            <w:pPr>
              <w:pStyle w:val="TableHeader-Left"/>
              <w:rPr>
                <w:rFonts w:ascii="Calibri Light" w:hAnsi="Calibri Light" w:cs="Calibri Light"/>
                <w:szCs w:val="20"/>
              </w:rPr>
            </w:pPr>
            <w:r w:rsidRPr="001B7DEF">
              <w:rPr>
                <w:rFonts w:ascii="Calibri Light" w:hAnsi="Calibri Light" w:cs="Calibri Light"/>
                <w:szCs w:val="20"/>
              </w:rPr>
              <w:t>Description of Step</w:t>
            </w:r>
          </w:p>
        </w:tc>
        <w:tc>
          <w:tcPr>
            <w:tcW w:w="1702" w:type="dxa"/>
            <w:tcBorders>
              <w:top w:val="threeDEmboss" w:sz="6" w:space="0" w:color="auto"/>
              <w:bottom w:val="threeDEmboss" w:sz="6" w:space="0" w:color="auto"/>
            </w:tcBorders>
            <w:shd w:val="clear" w:color="auto" w:fill="F9FBAF"/>
            <w:vAlign w:val="center"/>
          </w:tcPr>
          <w:p w14:paraId="1BECD1A9" w14:textId="77777777" w:rsidR="00B32209" w:rsidRPr="001B7DEF" w:rsidRDefault="00B32209" w:rsidP="00E05FE2">
            <w:pPr>
              <w:pStyle w:val="TableHeader-Left"/>
              <w:rPr>
                <w:rFonts w:ascii="Calibri Light" w:hAnsi="Calibri Light" w:cs="Calibri Light"/>
                <w:szCs w:val="20"/>
              </w:rPr>
            </w:pPr>
            <w:r w:rsidRPr="001B7DEF">
              <w:rPr>
                <w:rFonts w:ascii="Calibri Light" w:hAnsi="Calibri Light" w:cs="Calibri Light"/>
                <w:szCs w:val="20"/>
              </w:rPr>
              <w:t>C4C / T-Code</w:t>
            </w:r>
          </w:p>
        </w:tc>
        <w:tc>
          <w:tcPr>
            <w:tcW w:w="1939" w:type="dxa"/>
            <w:tcBorders>
              <w:top w:val="threeDEmboss" w:sz="6" w:space="0" w:color="auto"/>
              <w:bottom w:val="threeDEmboss" w:sz="6" w:space="0" w:color="auto"/>
            </w:tcBorders>
            <w:shd w:val="clear" w:color="auto" w:fill="F9FBAF"/>
            <w:vAlign w:val="center"/>
          </w:tcPr>
          <w:p w14:paraId="6733FFDB" w14:textId="77777777" w:rsidR="00B32209" w:rsidRPr="001B7DEF" w:rsidRDefault="00B32209" w:rsidP="00E05FE2">
            <w:pPr>
              <w:pStyle w:val="TableHeader-Left"/>
              <w:rPr>
                <w:rFonts w:ascii="Calibri Light" w:hAnsi="Calibri Light" w:cs="Calibri Light"/>
                <w:szCs w:val="20"/>
              </w:rPr>
            </w:pPr>
            <w:r w:rsidRPr="001B7DEF">
              <w:rPr>
                <w:rFonts w:ascii="Calibri Light" w:hAnsi="Calibri Light" w:cs="Calibri Light"/>
                <w:szCs w:val="20"/>
              </w:rPr>
              <w:t>Role(s)</w:t>
            </w:r>
          </w:p>
        </w:tc>
        <w:tc>
          <w:tcPr>
            <w:tcW w:w="2029" w:type="dxa"/>
            <w:tcBorders>
              <w:top w:val="threeDEmboss" w:sz="6" w:space="0" w:color="auto"/>
              <w:bottom w:val="threeDEmboss" w:sz="6" w:space="0" w:color="auto"/>
            </w:tcBorders>
            <w:shd w:val="clear" w:color="auto" w:fill="F9FBAF"/>
            <w:vAlign w:val="center"/>
          </w:tcPr>
          <w:p w14:paraId="50EB6EFE" w14:textId="77777777" w:rsidR="00B32209" w:rsidRPr="001B7DEF" w:rsidRDefault="00B32209" w:rsidP="00E05FE2">
            <w:pPr>
              <w:pStyle w:val="TableHeader-Left"/>
              <w:rPr>
                <w:rFonts w:ascii="Calibri Light" w:hAnsi="Calibri Light" w:cs="Calibri Light"/>
                <w:szCs w:val="20"/>
              </w:rPr>
            </w:pPr>
            <w:r w:rsidRPr="001B7DEF">
              <w:rPr>
                <w:rFonts w:ascii="Calibri Light" w:hAnsi="Calibri Light" w:cs="Calibri Light"/>
                <w:szCs w:val="20"/>
              </w:rPr>
              <w:t>If step is relevant for a Control, add Requirement ID</w:t>
            </w:r>
          </w:p>
        </w:tc>
      </w:tr>
      <w:tr w:rsidR="006C4444" w:rsidRPr="001B7DEF" w14:paraId="52AD644C" w14:textId="77777777" w:rsidTr="00FD15A3">
        <w:trPr>
          <w:cantSplit/>
          <w:trHeight w:val="432"/>
        </w:trPr>
        <w:tc>
          <w:tcPr>
            <w:tcW w:w="770" w:type="dxa"/>
            <w:vAlign w:val="center"/>
          </w:tcPr>
          <w:p w14:paraId="6EDBA7EF" w14:textId="49E54660" w:rsidR="006C4444" w:rsidRPr="001B7DEF" w:rsidRDefault="006C4444" w:rsidP="006C4444">
            <w:pPr>
              <w:pStyle w:val="TableField-Center"/>
              <w:rPr>
                <w:rFonts w:ascii="Calibri Light" w:hAnsi="Calibri Light" w:cs="Calibri Light"/>
                <w:szCs w:val="20"/>
              </w:rPr>
            </w:pPr>
            <w:r w:rsidRPr="001B7DEF">
              <w:rPr>
                <w:rFonts w:ascii="Calibri Light" w:hAnsi="Calibri Light" w:cs="Calibri Light"/>
                <w:szCs w:val="20"/>
              </w:rPr>
              <w:t>10</w:t>
            </w:r>
          </w:p>
        </w:tc>
        <w:tc>
          <w:tcPr>
            <w:tcW w:w="3437" w:type="dxa"/>
            <w:vAlign w:val="center"/>
          </w:tcPr>
          <w:p w14:paraId="059AFE25" w14:textId="77777777" w:rsidR="006C4444" w:rsidRPr="001B7DEF" w:rsidRDefault="006C4444" w:rsidP="006C4444">
            <w:pPr>
              <w:pStyle w:val="TableField-Left"/>
              <w:rPr>
                <w:rFonts w:ascii="Calibri Light" w:hAnsi="Calibri Light" w:cs="Calibri Light"/>
                <w:bCs/>
              </w:rPr>
            </w:pPr>
            <w:r w:rsidRPr="001B7DEF">
              <w:rPr>
                <w:rFonts w:ascii="Calibri Light" w:hAnsi="Calibri Light" w:cs="Calibri Light"/>
                <w:bCs/>
              </w:rPr>
              <w:t>Process Input:</w:t>
            </w:r>
          </w:p>
          <w:p w14:paraId="7BC67548" w14:textId="26147AE1" w:rsidR="006C4444" w:rsidRPr="001B7DEF" w:rsidRDefault="006C4444" w:rsidP="006C4444">
            <w:pPr>
              <w:pStyle w:val="TableField-Left"/>
              <w:rPr>
                <w:rFonts w:ascii="Calibri Light" w:hAnsi="Calibri Light" w:cs="Calibri Light"/>
                <w:b/>
              </w:rPr>
            </w:pPr>
            <w:r w:rsidRPr="001B7DEF">
              <w:rPr>
                <w:rFonts w:ascii="Calibri Light" w:hAnsi="Calibri Light" w:cs="Calibri Light"/>
                <w:b/>
              </w:rPr>
              <w:t>Customer Contacts SCE.</w:t>
            </w:r>
          </w:p>
        </w:tc>
        <w:tc>
          <w:tcPr>
            <w:tcW w:w="1702" w:type="dxa"/>
            <w:vAlign w:val="center"/>
          </w:tcPr>
          <w:p w14:paraId="078E35EF" w14:textId="6B8BFB09" w:rsidR="006C4444" w:rsidRPr="001B7DEF" w:rsidRDefault="006C4444" w:rsidP="006C4444">
            <w:pPr>
              <w:pStyle w:val="TableField-Left"/>
              <w:rPr>
                <w:rFonts w:ascii="Calibri Light" w:hAnsi="Calibri Light" w:cs="Calibri Light"/>
              </w:rPr>
            </w:pPr>
            <w:r w:rsidRPr="001B7DEF">
              <w:rPr>
                <w:rFonts w:ascii="Calibri Light" w:hAnsi="Calibri Light" w:cs="Calibri Light"/>
              </w:rPr>
              <w:t>N/A</w:t>
            </w:r>
          </w:p>
        </w:tc>
        <w:tc>
          <w:tcPr>
            <w:tcW w:w="1939" w:type="dxa"/>
            <w:vAlign w:val="center"/>
          </w:tcPr>
          <w:p w14:paraId="75B7BF27" w14:textId="1B41840E" w:rsidR="006C4444" w:rsidRPr="001B7DEF" w:rsidRDefault="006C4444" w:rsidP="006C4444">
            <w:pPr>
              <w:pStyle w:val="TableField-Left"/>
              <w:rPr>
                <w:rFonts w:ascii="Calibri Light" w:hAnsi="Calibri Light" w:cs="Calibri Light"/>
              </w:rPr>
            </w:pPr>
            <w:r w:rsidRPr="001B7DEF">
              <w:rPr>
                <w:rFonts w:ascii="Calibri Light" w:hAnsi="Calibri Light" w:cs="Calibri Light"/>
              </w:rPr>
              <w:t>N/A</w:t>
            </w:r>
          </w:p>
        </w:tc>
        <w:tc>
          <w:tcPr>
            <w:tcW w:w="2029" w:type="dxa"/>
            <w:vAlign w:val="center"/>
          </w:tcPr>
          <w:p w14:paraId="252D3740" w14:textId="66A2F876" w:rsidR="006C4444" w:rsidRPr="001B7DEF" w:rsidRDefault="006C4444" w:rsidP="006C4444">
            <w:pPr>
              <w:pStyle w:val="TableField-Left"/>
              <w:rPr>
                <w:rFonts w:ascii="Calibri Light" w:hAnsi="Calibri Light" w:cs="Calibri Light"/>
              </w:rPr>
            </w:pPr>
            <w:r w:rsidRPr="001B7DEF">
              <w:rPr>
                <w:rFonts w:ascii="Calibri Light" w:hAnsi="Calibri Light" w:cs="Calibri Light"/>
              </w:rPr>
              <w:t>N/A</w:t>
            </w:r>
          </w:p>
        </w:tc>
      </w:tr>
      <w:tr w:rsidR="00D334C6" w:rsidRPr="001B7DEF" w14:paraId="2B5F0984" w14:textId="77777777" w:rsidTr="00FD15A3">
        <w:trPr>
          <w:cantSplit/>
          <w:trHeight w:val="432"/>
        </w:trPr>
        <w:tc>
          <w:tcPr>
            <w:tcW w:w="770" w:type="dxa"/>
            <w:vAlign w:val="center"/>
          </w:tcPr>
          <w:p w14:paraId="2BF1DB74" w14:textId="3B403627" w:rsidR="00D334C6" w:rsidRPr="001B7DEF" w:rsidRDefault="00D334C6" w:rsidP="00D334C6">
            <w:pPr>
              <w:pStyle w:val="TableField-Center"/>
              <w:rPr>
                <w:rFonts w:ascii="Calibri Light" w:hAnsi="Calibri Light" w:cs="Calibri Light"/>
                <w:szCs w:val="20"/>
              </w:rPr>
            </w:pPr>
            <w:r w:rsidRPr="001B7DEF">
              <w:rPr>
                <w:rFonts w:ascii="Calibri Light" w:hAnsi="Calibri Light" w:cs="Calibri Light"/>
                <w:szCs w:val="20"/>
              </w:rPr>
              <w:t>15</w:t>
            </w:r>
          </w:p>
        </w:tc>
        <w:tc>
          <w:tcPr>
            <w:tcW w:w="3437" w:type="dxa"/>
            <w:vAlign w:val="center"/>
          </w:tcPr>
          <w:p w14:paraId="63372735" w14:textId="104E7726" w:rsidR="00D334C6" w:rsidRPr="001B7DEF" w:rsidRDefault="00D334C6" w:rsidP="00D334C6">
            <w:pPr>
              <w:pStyle w:val="TableField-Left"/>
              <w:rPr>
                <w:rFonts w:ascii="Calibri Light" w:hAnsi="Calibri Light" w:cs="Calibri Light"/>
                <w:b/>
              </w:rPr>
            </w:pPr>
            <w:r w:rsidRPr="001B7DEF">
              <w:rPr>
                <w:rFonts w:ascii="Calibri Light" w:hAnsi="Calibri Light" w:cs="Calibri Light"/>
                <w:b/>
              </w:rPr>
              <w:t>Confirmed Opportunity?</w:t>
            </w:r>
          </w:p>
          <w:p w14:paraId="55E819D5" w14:textId="488D31CE" w:rsidR="00D334C6" w:rsidRPr="001B7DEF" w:rsidRDefault="00D334C6" w:rsidP="00D334C6">
            <w:pPr>
              <w:pStyle w:val="TableField-Left"/>
              <w:rPr>
                <w:rFonts w:ascii="Calibri Light" w:hAnsi="Calibri Light" w:cs="Calibri Light"/>
              </w:rPr>
            </w:pPr>
            <w:r w:rsidRPr="001B7DEF">
              <w:rPr>
                <w:rFonts w:ascii="Calibri Light" w:hAnsi="Calibri Light" w:cs="Calibri Light"/>
              </w:rPr>
              <w:t>Sales personnel COE will determine whether the opportunity is confirmed. If yes, proceed to step 90,</w:t>
            </w:r>
          </w:p>
          <w:p w14:paraId="787CAA4F" w14:textId="3B9A616C" w:rsidR="00D334C6" w:rsidRPr="001B7DEF" w:rsidRDefault="00D334C6" w:rsidP="00D334C6">
            <w:pPr>
              <w:pStyle w:val="TableField-Left"/>
              <w:rPr>
                <w:rFonts w:ascii="Calibri Light" w:hAnsi="Calibri Light" w:cs="Calibri Light"/>
                <w:b/>
              </w:rPr>
            </w:pPr>
            <w:proofErr w:type="gramStart"/>
            <w:r w:rsidRPr="001B7DEF">
              <w:rPr>
                <w:rFonts w:ascii="Calibri Light" w:hAnsi="Calibri Light" w:cs="Calibri Light"/>
              </w:rPr>
              <w:t>otherwise</w:t>
            </w:r>
            <w:proofErr w:type="gramEnd"/>
            <w:r w:rsidRPr="001B7DEF">
              <w:rPr>
                <w:rFonts w:ascii="Calibri Light" w:hAnsi="Calibri Light" w:cs="Calibri Light"/>
              </w:rPr>
              <w:t>, proceed to step 20.</w:t>
            </w:r>
          </w:p>
        </w:tc>
        <w:tc>
          <w:tcPr>
            <w:tcW w:w="1702" w:type="dxa"/>
            <w:vAlign w:val="center"/>
          </w:tcPr>
          <w:p w14:paraId="619E893D" w14:textId="3180AC22"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c>
          <w:tcPr>
            <w:tcW w:w="1939" w:type="dxa"/>
            <w:vAlign w:val="center"/>
          </w:tcPr>
          <w:p w14:paraId="1A03E2C5" w14:textId="30586F64"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c>
          <w:tcPr>
            <w:tcW w:w="2029" w:type="dxa"/>
            <w:vAlign w:val="center"/>
          </w:tcPr>
          <w:p w14:paraId="221F71D7" w14:textId="4BB61D67"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r>
      <w:tr w:rsidR="009E0A1B" w:rsidRPr="001B7DEF" w14:paraId="641E73FF" w14:textId="77777777" w:rsidTr="00FD15A3">
        <w:trPr>
          <w:cantSplit/>
          <w:trHeight w:val="432"/>
        </w:trPr>
        <w:tc>
          <w:tcPr>
            <w:tcW w:w="770" w:type="dxa"/>
            <w:vAlign w:val="center"/>
          </w:tcPr>
          <w:p w14:paraId="75365765" w14:textId="4C92C0B8"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20</w:t>
            </w:r>
          </w:p>
        </w:tc>
        <w:tc>
          <w:tcPr>
            <w:tcW w:w="3437" w:type="dxa"/>
            <w:vAlign w:val="center"/>
          </w:tcPr>
          <w:p w14:paraId="40C3BBCC"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Create Lead</w:t>
            </w:r>
          </w:p>
          <w:p w14:paraId="1DCAC9C2"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 xml:space="preserve">Sales personnel will create a lead to capture </w:t>
            </w:r>
            <w:proofErr w:type="gramStart"/>
            <w:r w:rsidRPr="001B7DEF">
              <w:rPr>
                <w:rFonts w:ascii="Calibri Light" w:hAnsi="Calibri Light" w:cs="Calibri Light"/>
              </w:rPr>
              <w:t>customers</w:t>
            </w:r>
            <w:proofErr w:type="gramEnd"/>
            <w:r w:rsidRPr="001B7DEF">
              <w:rPr>
                <w:rFonts w:ascii="Calibri Light" w:hAnsi="Calibri Light" w:cs="Calibri Light"/>
              </w:rPr>
              <w:t xml:space="preserve"> intent to participate in or SCE’s intent to consider a customer for customer care initiatives.</w:t>
            </w:r>
          </w:p>
          <w:p w14:paraId="30084F90" w14:textId="4E63A386" w:rsidR="009E0A1B" w:rsidRPr="001B7DEF" w:rsidRDefault="009E0A1B" w:rsidP="009E0A1B">
            <w:pPr>
              <w:pStyle w:val="TableField-Left"/>
              <w:rPr>
                <w:rFonts w:ascii="Calibri Light" w:hAnsi="Calibri Light" w:cs="Calibri Light"/>
              </w:rPr>
            </w:pPr>
            <w:r w:rsidRPr="001B7DEF">
              <w:rPr>
                <w:rFonts w:ascii="Calibri Light" w:hAnsi="Calibri Light" w:cs="Calibri Light"/>
              </w:rPr>
              <w:t>Typically, no leads for New Construction.</w:t>
            </w:r>
          </w:p>
        </w:tc>
        <w:tc>
          <w:tcPr>
            <w:tcW w:w="1702" w:type="dxa"/>
            <w:vAlign w:val="center"/>
          </w:tcPr>
          <w:p w14:paraId="49E1019B" w14:textId="1E7714FD"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Leads</w:t>
            </w:r>
          </w:p>
        </w:tc>
        <w:tc>
          <w:tcPr>
            <w:tcW w:w="1939" w:type="dxa"/>
            <w:vAlign w:val="center"/>
          </w:tcPr>
          <w:p w14:paraId="58077D49"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 xml:space="preserve">Sales Professional </w:t>
            </w:r>
          </w:p>
        </w:tc>
        <w:tc>
          <w:tcPr>
            <w:tcW w:w="2029" w:type="dxa"/>
            <w:vAlign w:val="center"/>
          </w:tcPr>
          <w:p w14:paraId="325E3B87"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42EB97A0" w14:textId="77777777" w:rsidTr="00FD15A3">
        <w:trPr>
          <w:cantSplit/>
          <w:trHeight w:val="432"/>
        </w:trPr>
        <w:tc>
          <w:tcPr>
            <w:tcW w:w="770" w:type="dxa"/>
            <w:vAlign w:val="center"/>
          </w:tcPr>
          <w:p w14:paraId="7E30128F" w14:textId="30A007D4"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30</w:t>
            </w:r>
          </w:p>
        </w:tc>
        <w:tc>
          <w:tcPr>
            <w:tcW w:w="3437" w:type="dxa"/>
            <w:vAlign w:val="center"/>
          </w:tcPr>
          <w:p w14:paraId="15450258"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Customer Interested?</w:t>
            </w:r>
          </w:p>
          <w:p w14:paraId="57FF24A3" w14:textId="4EEDBAEC"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will determine customer’s level of interest in the Customer Care program. If the customer is interested, proceed to step 40,</w:t>
            </w:r>
          </w:p>
          <w:p w14:paraId="1377B054" w14:textId="651A5A73" w:rsidR="009E0A1B" w:rsidRPr="001B7DEF" w:rsidRDefault="009E0A1B" w:rsidP="009E0A1B">
            <w:pPr>
              <w:pStyle w:val="TableField-Left"/>
              <w:rPr>
                <w:rFonts w:ascii="Calibri Light" w:hAnsi="Calibri Light" w:cs="Calibri Light"/>
              </w:rPr>
            </w:pPr>
            <w:proofErr w:type="gramStart"/>
            <w:r w:rsidRPr="001B7DEF">
              <w:rPr>
                <w:rFonts w:ascii="Calibri Light" w:hAnsi="Calibri Light" w:cs="Calibri Light"/>
              </w:rPr>
              <w:t>otherwise</w:t>
            </w:r>
            <w:proofErr w:type="gramEnd"/>
            <w:r w:rsidRPr="001B7DEF">
              <w:rPr>
                <w:rFonts w:ascii="Calibri Light" w:hAnsi="Calibri Light" w:cs="Calibri Light"/>
              </w:rPr>
              <w:t>, proceed to step 50.</w:t>
            </w:r>
          </w:p>
        </w:tc>
        <w:tc>
          <w:tcPr>
            <w:tcW w:w="1702" w:type="dxa"/>
            <w:vAlign w:val="center"/>
          </w:tcPr>
          <w:p w14:paraId="71B44F7E" w14:textId="43E0E42D" w:rsidR="009E0A1B" w:rsidRPr="001B7DEF" w:rsidRDefault="009E0A1B" w:rsidP="009E0A1B">
            <w:pPr>
              <w:pStyle w:val="TableField-Left"/>
              <w:rPr>
                <w:rFonts w:ascii="Calibri Light" w:hAnsi="Calibri Light" w:cs="Calibri Light"/>
              </w:rPr>
            </w:pPr>
            <w:r w:rsidRPr="00F347FF">
              <w:rPr>
                <w:rFonts w:ascii="Calibri Light" w:hAnsi="Calibri Light" w:cs="Calibri Light"/>
              </w:rPr>
              <w:t>N/A</w:t>
            </w:r>
          </w:p>
        </w:tc>
        <w:tc>
          <w:tcPr>
            <w:tcW w:w="1939" w:type="dxa"/>
            <w:vAlign w:val="center"/>
          </w:tcPr>
          <w:p w14:paraId="2D5A91D5" w14:textId="4EDA69EC"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c>
          <w:tcPr>
            <w:tcW w:w="2029" w:type="dxa"/>
            <w:vAlign w:val="center"/>
          </w:tcPr>
          <w:p w14:paraId="06995201"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2F3FCF64" w14:textId="77777777" w:rsidTr="00FD15A3">
        <w:trPr>
          <w:cantSplit/>
          <w:trHeight w:val="432"/>
        </w:trPr>
        <w:tc>
          <w:tcPr>
            <w:tcW w:w="770" w:type="dxa"/>
            <w:vAlign w:val="center"/>
          </w:tcPr>
          <w:p w14:paraId="5212E598" w14:textId="1CC97243"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40</w:t>
            </w:r>
          </w:p>
        </w:tc>
        <w:tc>
          <w:tcPr>
            <w:tcW w:w="3437" w:type="dxa"/>
            <w:vAlign w:val="center"/>
          </w:tcPr>
          <w:p w14:paraId="39FECB2A"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Update Lead Status = ‘Accepted’</w:t>
            </w:r>
          </w:p>
          <w:p w14:paraId="7EC4E704"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will update the lead and set its status to ‘Accepted’.</w:t>
            </w:r>
          </w:p>
        </w:tc>
        <w:tc>
          <w:tcPr>
            <w:tcW w:w="1702" w:type="dxa"/>
            <w:vAlign w:val="center"/>
          </w:tcPr>
          <w:p w14:paraId="62DF7FB5" w14:textId="49CE9D6E"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Leads</w:t>
            </w:r>
          </w:p>
        </w:tc>
        <w:tc>
          <w:tcPr>
            <w:tcW w:w="1939" w:type="dxa"/>
            <w:vAlign w:val="center"/>
          </w:tcPr>
          <w:p w14:paraId="33333B51"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 xml:space="preserve">Sales Professional </w:t>
            </w:r>
          </w:p>
        </w:tc>
        <w:tc>
          <w:tcPr>
            <w:tcW w:w="2029" w:type="dxa"/>
            <w:vAlign w:val="center"/>
          </w:tcPr>
          <w:p w14:paraId="4F774FDE"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799B05CF" w14:textId="77777777" w:rsidTr="00FD15A3">
        <w:trPr>
          <w:cantSplit/>
          <w:trHeight w:val="432"/>
        </w:trPr>
        <w:tc>
          <w:tcPr>
            <w:tcW w:w="770" w:type="dxa"/>
            <w:vAlign w:val="center"/>
          </w:tcPr>
          <w:p w14:paraId="3E03FDB4" w14:textId="334A34AD"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50</w:t>
            </w:r>
          </w:p>
        </w:tc>
        <w:tc>
          <w:tcPr>
            <w:tcW w:w="3437" w:type="dxa"/>
            <w:vAlign w:val="center"/>
          </w:tcPr>
          <w:p w14:paraId="3A28BC15"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Update Lead Status = ‘Declined’</w:t>
            </w:r>
          </w:p>
          <w:p w14:paraId="47C4355D"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will update the lead and set its status to ‘Declined’.</w:t>
            </w:r>
          </w:p>
        </w:tc>
        <w:tc>
          <w:tcPr>
            <w:tcW w:w="1702" w:type="dxa"/>
            <w:vAlign w:val="center"/>
          </w:tcPr>
          <w:p w14:paraId="4D40126B" w14:textId="6D3AEB2C"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Leads</w:t>
            </w:r>
          </w:p>
        </w:tc>
        <w:tc>
          <w:tcPr>
            <w:tcW w:w="1939" w:type="dxa"/>
            <w:vAlign w:val="center"/>
          </w:tcPr>
          <w:p w14:paraId="2E0F6059"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 xml:space="preserve">Sales Professional </w:t>
            </w:r>
          </w:p>
        </w:tc>
        <w:tc>
          <w:tcPr>
            <w:tcW w:w="2029" w:type="dxa"/>
            <w:vAlign w:val="center"/>
          </w:tcPr>
          <w:p w14:paraId="1EF00921"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65DDDFDA" w14:textId="77777777" w:rsidTr="00FD15A3">
        <w:trPr>
          <w:cantSplit/>
          <w:trHeight w:val="432"/>
        </w:trPr>
        <w:tc>
          <w:tcPr>
            <w:tcW w:w="770" w:type="dxa"/>
            <w:vAlign w:val="center"/>
          </w:tcPr>
          <w:p w14:paraId="423405A0" w14:textId="16FC5126"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60</w:t>
            </w:r>
          </w:p>
        </w:tc>
        <w:tc>
          <w:tcPr>
            <w:tcW w:w="3437" w:type="dxa"/>
            <w:vAlign w:val="center"/>
          </w:tcPr>
          <w:p w14:paraId="60C8AF3A" w14:textId="599F9111"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COE Assistance</w:t>
            </w:r>
          </w:p>
          <w:p w14:paraId="0DF737B0" w14:textId="449887B8"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will determine whether COE assistance is needed.</w:t>
            </w:r>
          </w:p>
        </w:tc>
        <w:tc>
          <w:tcPr>
            <w:tcW w:w="1702" w:type="dxa"/>
            <w:vAlign w:val="center"/>
          </w:tcPr>
          <w:p w14:paraId="602018D4" w14:textId="6E4AC339" w:rsidR="009E0A1B" w:rsidRPr="001B7DEF" w:rsidRDefault="009E0A1B" w:rsidP="009E0A1B">
            <w:pPr>
              <w:pStyle w:val="TableField-Left"/>
              <w:rPr>
                <w:rFonts w:ascii="Calibri Light" w:hAnsi="Calibri Light" w:cs="Calibri Light"/>
              </w:rPr>
            </w:pPr>
            <w:r w:rsidRPr="00F347FF">
              <w:rPr>
                <w:rFonts w:ascii="Calibri Light" w:hAnsi="Calibri Light" w:cs="Calibri Light"/>
              </w:rPr>
              <w:t>N/A</w:t>
            </w:r>
          </w:p>
        </w:tc>
        <w:tc>
          <w:tcPr>
            <w:tcW w:w="1939" w:type="dxa"/>
            <w:vAlign w:val="center"/>
          </w:tcPr>
          <w:p w14:paraId="4A655834" w14:textId="49D0AFBE"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Professional</w:t>
            </w:r>
          </w:p>
        </w:tc>
        <w:tc>
          <w:tcPr>
            <w:tcW w:w="2029" w:type="dxa"/>
            <w:vAlign w:val="center"/>
          </w:tcPr>
          <w:p w14:paraId="2CF59EE7"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5549262B" w14:textId="77777777" w:rsidTr="00FD15A3">
        <w:trPr>
          <w:cantSplit/>
          <w:trHeight w:val="432"/>
        </w:trPr>
        <w:tc>
          <w:tcPr>
            <w:tcW w:w="770" w:type="dxa"/>
            <w:vAlign w:val="center"/>
          </w:tcPr>
          <w:p w14:paraId="0BE1A988" w14:textId="509955A2"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70</w:t>
            </w:r>
          </w:p>
        </w:tc>
        <w:tc>
          <w:tcPr>
            <w:tcW w:w="3437" w:type="dxa"/>
            <w:vAlign w:val="center"/>
          </w:tcPr>
          <w:p w14:paraId="6B317921"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Create Service Ticket</w:t>
            </w:r>
          </w:p>
          <w:p w14:paraId="6400E611" w14:textId="72336CF8"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COE will create a Service Ticket.</w:t>
            </w:r>
          </w:p>
        </w:tc>
        <w:tc>
          <w:tcPr>
            <w:tcW w:w="1702" w:type="dxa"/>
            <w:vAlign w:val="center"/>
          </w:tcPr>
          <w:p w14:paraId="1186F66A" w14:textId="6B1DA57E"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Service </w:t>
            </w:r>
            <w:r w:rsidRPr="00F347FF">
              <w:rPr>
                <w:rFonts w:ascii="Wingdings" w:eastAsia="Wingdings" w:hAnsi="Wingdings" w:cs="Wingdings"/>
              </w:rPr>
              <w:t></w:t>
            </w:r>
            <w:r w:rsidRPr="00F347FF">
              <w:rPr>
                <w:rFonts w:ascii="Calibri Light" w:hAnsi="Calibri Light" w:cs="Calibri Light"/>
              </w:rPr>
              <w:t xml:space="preserve"> Tickets</w:t>
            </w:r>
          </w:p>
        </w:tc>
        <w:tc>
          <w:tcPr>
            <w:tcW w:w="1939" w:type="dxa"/>
            <w:vAlign w:val="center"/>
          </w:tcPr>
          <w:p w14:paraId="01A80AFE" w14:textId="087982A6"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Professional – COE</w:t>
            </w:r>
          </w:p>
        </w:tc>
        <w:tc>
          <w:tcPr>
            <w:tcW w:w="2029" w:type="dxa"/>
            <w:vAlign w:val="center"/>
          </w:tcPr>
          <w:p w14:paraId="26BA5484"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4BF63BBE" w14:textId="77777777" w:rsidTr="00FD15A3">
        <w:trPr>
          <w:cantSplit/>
          <w:trHeight w:val="432"/>
        </w:trPr>
        <w:tc>
          <w:tcPr>
            <w:tcW w:w="770" w:type="dxa"/>
            <w:vAlign w:val="center"/>
          </w:tcPr>
          <w:p w14:paraId="724A1945" w14:textId="5987B507"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80</w:t>
            </w:r>
          </w:p>
        </w:tc>
        <w:tc>
          <w:tcPr>
            <w:tcW w:w="3437" w:type="dxa"/>
            <w:vAlign w:val="center"/>
          </w:tcPr>
          <w:p w14:paraId="1FB865E7"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Update Service Ticket Status = ‘Completed’</w:t>
            </w:r>
          </w:p>
          <w:p w14:paraId="002A0FE3"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COE personnel will update the service ticket and set its status to ‘Completed’.</w:t>
            </w:r>
          </w:p>
        </w:tc>
        <w:tc>
          <w:tcPr>
            <w:tcW w:w="1702" w:type="dxa"/>
            <w:vAlign w:val="center"/>
          </w:tcPr>
          <w:p w14:paraId="68B01715" w14:textId="457BDE3A"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Service </w:t>
            </w:r>
            <w:r w:rsidRPr="00F347FF">
              <w:rPr>
                <w:rFonts w:ascii="Wingdings" w:eastAsia="Wingdings" w:hAnsi="Wingdings" w:cs="Wingdings"/>
              </w:rPr>
              <w:t></w:t>
            </w:r>
            <w:r w:rsidRPr="00F347FF">
              <w:rPr>
                <w:rFonts w:ascii="Calibri Light" w:hAnsi="Calibri Light" w:cs="Calibri Light"/>
              </w:rPr>
              <w:t xml:space="preserve"> Tickets</w:t>
            </w:r>
          </w:p>
        </w:tc>
        <w:tc>
          <w:tcPr>
            <w:tcW w:w="1939" w:type="dxa"/>
            <w:vAlign w:val="center"/>
          </w:tcPr>
          <w:p w14:paraId="4672737F"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Professional – COE</w:t>
            </w:r>
          </w:p>
        </w:tc>
        <w:tc>
          <w:tcPr>
            <w:tcW w:w="2029" w:type="dxa"/>
            <w:vAlign w:val="center"/>
          </w:tcPr>
          <w:p w14:paraId="2FC5A275"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9E0A1B" w:rsidRPr="001B7DEF" w14:paraId="6B8E2B00" w14:textId="77777777" w:rsidTr="00FD15A3">
        <w:trPr>
          <w:cantSplit/>
          <w:trHeight w:val="432"/>
        </w:trPr>
        <w:tc>
          <w:tcPr>
            <w:tcW w:w="770" w:type="dxa"/>
            <w:vAlign w:val="center"/>
          </w:tcPr>
          <w:p w14:paraId="405ECEAD" w14:textId="3BBC6CE2" w:rsidR="009E0A1B" w:rsidRPr="001B7DEF" w:rsidRDefault="009E0A1B" w:rsidP="009E0A1B">
            <w:pPr>
              <w:pStyle w:val="TableField-Center"/>
              <w:rPr>
                <w:rFonts w:ascii="Calibri Light" w:hAnsi="Calibri Light" w:cs="Calibri Light"/>
                <w:szCs w:val="20"/>
              </w:rPr>
            </w:pPr>
            <w:r w:rsidRPr="001B7DEF">
              <w:rPr>
                <w:rFonts w:ascii="Calibri Light" w:hAnsi="Calibri Light" w:cs="Calibri Light"/>
                <w:szCs w:val="20"/>
              </w:rPr>
              <w:t>90</w:t>
            </w:r>
          </w:p>
        </w:tc>
        <w:tc>
          <w:tcPr>
            <w:tcW w:w="3437" w:type="dxa"/>
            <w:vAlign w:val="center"/>
          </w:tcPr>
          <w:p w14:paraId="102B96D8" w14:textId="77777777" w:rsidR="009E0A1B" w:rsidRPr="001B7DEF" w:rsidRDefault="009E0A1B" w:rsidP="009E0A1B">
            <w:pPr>
              <w:pStyle w:val="TableField-Left"/>
              <w:rPr>
                <w:rFonts w:ascii="Calibri Light" w:hAnsi="Calibri Light" w:cs="Calibri Light"/>
                <w:b/>
              </w:rPr>
            </w:pPr>
            <w:r w:rsidRPr="001B7DEF">
              <w:rPr>
                <w:rFonts w:ascii="Calibri Light" w:hAnsi="Calibri Light" w:cs="Calibri Light"/>
                <w:b/>
              </w:rPr>
              <w:t>Create Opportunity</w:t>
            </w:r>
          </w:p>
          <w:p w14:paraId="7346A7B2"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personnel will create an opportunity.</w:t>
            </w:r>
          </w:p>
        </w:tc>
        <w:tc>
          <w:tcPr>
            <w:tcW w:w="1702" w:type="dxa"/>
            <w:vAlign w:val="center"/>
          </w:tcPr>
          <w:p w14:paraId="789C3F96" w14:textId="4516C9CD" w:rsidR="009E0A1B" w:rsidRPr="001B7DEF" w:rsidRDefault="009E0A1B" w:rsidP="009E0A1B">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Opportunities</w:t>
            </w:r>
          </w:p>
        </w:tc>
        <w:tc>
          <w:tcPr>
            <w:tcW w:w="1939" w:type="dxa"/>
            <w:vAlign w:val="center"/>
          </w:tcPr>
          <w:p w14:paraId="1D405B4D" w14:textId="19CBE3A4" w:rsidR="009E0A1B" w:rsidRPr="001B7DEF" w:rsidRDefault="009E0A1B" w:rsidP="009E0A1B">
            <w:pPr>
              <w:pStyle w:val="TableField-Left"/>
              <w:rPr>
                <w:rFonts w:ascii="Calibri Light" w:hAnsi="Calibri Light" w:cs="Calibri Light"/>
              </w:rPr>
            </w:pPr>
            <w:r w:rsidRPr="001B7DEF">
              <w:rPr>
                <w:rFonts w:ascii="Calibri Light" w:hAnsi="Calibri Light" w:cs="Calibri Light"/>
              </w:rPr>
              <w:t>Sales Professional – COE</w:t>
            </w:r>
          </w:p>
        </w:tc>
        <w:tc>
          <w:tcPr>
            <w:tcW w:w="2029" w:type="dxa"/>
            <w:vAlign w:val="center"/>
          </w:tcPr>
          <w:p w14:paraId="48FB4B8D" w14:textId="77777777" w:rsidR="009E0A1B" w:rsidRPr="001B7DEF" w:rsidRDefault="009E0A1B" w:rsidP="009E0A1B">
            <w:pPr>
              <w:pStyle w:val="TableField-Left"/>
              <w:rPr>
                <w:rFonts w:ascii="Calibri Light" w:hAnsi="Calibri Light" w:cs="Calibri Light"/>
              </w:rPr>
            </w:pPr>
            <w:r w:rsidRPr="001B7DEF">
              <w:rPr>
                <w:rFonts w:ascii="Calibri Light" w:hAnsi="Calibri Light" w:cs="Calibri Light"/>
              </w:rPr>
              <w:t>N/A</w:t>
            </w:r>
          </w:p>
        </w:tc>
      </w:tr>
      <w:tr w:rsidR="00D334C6" w:rsidRPr="001B7DEF" w14:paraId="019D5E16" w14:textId="77777777" w:rsidTr="00FD15A3">
        <w:trPr>
          <w:cantSplit/>
          <w:trHeight w:val="432"/>
        </w:trPr>
        <w:tc>
          <w:tcPr>
            <w:tcW w:w="770" w:type="dxa"/>
            <w:vAlign w:val="center"/>
          </w:tcPr>
          <w:p w14:paraId="4814837B" w14:textId="2FAA4C93" w:rsidR="00D334C6" w:rsidRPr="001B7DEF" w:rsidRDefault="00D334C6" w:rsidP="00D334C6">
            <w:pPr>
              <w:pStyle w:val="TableField-Center"/>
              <w:rPr>
                <w:rFonts w:ascii="Calibri Light" w:hAnsi="Calibri Light" w:cs="Calibri Light"/>
                <w:szCs w:val="20"/>
              </w:rPr>
            </w:pPr>
            <w:r w:rsidRPr="001B7DEF">
              <w:rPr>
                <w:rFonts w:ascii="Calibri Light" w:hAnsi="Calibri Light" w:cs="Calibri Light"/>
                <w:szCs w:val="20"/>
              </w:rPr>
              <w:lastRenderedPageBreak/>
              <w:t>100</w:t>
            </w:r>
          </w:p>
        </w:tc>
        <w:tc>
          <w:tcPr>
            <w:tcW w:w="3437" w:type="dxa"/>
            <w:vAlign w:val="center"/>
          </w:tcPr>
          <w:p w14:paraId="5604CF7D" w14:textId="77777777" w:rsidR="00D334C6" w:rsidRPr="001B7DEF" w:rsidRDefault="00D334C6" w:rsidP="00D334C6">
            <w:pPr>
              <w:pStyle w:val="TableField-Left"/>
              <w:rPr>
                <w:rFonts w:ascii="Calibri Light" w:hAnsi="Calibri Light" w:cs="Calibri Light"/>
                <w:b/>
              </w:rPr>
            </w:pPr>
            <w:r w:rsidRPr="001B7DEF">
              <w:rPr>
                <w:rFonts w:ascii="Calibri Light" w:hAnsi="Calibri Light" w:cs="Calibri Light"/>
                <w:b/>
              </w:rPr>
              <w:t>Customer Ready?</w:t>
            </w:r>
          </w:p>
          <w:p w14:paraId="0975688A" w14:textId="648D3375" w:rsidR="00D334C6" w:rsidRPr="001B7DEF" w:rsidRDefault="00D334C6" w:rsidP="00D334C6">
            <w:pPr>
              <w:pStyle w:val="TableField-Left"/>
              <w:rPr>
                <w:rFonts w:ascii="Calibri Light" w:hAnsi="Calibri Light" w:cs="Calibri Light"/>
              </w:rPr>
            </w:pPr>
            <w:r w:rsidRPr="001B7DEF">
              <w:rPr>
                <w:rFonts w:ascii="Calibri Light" w:hAnsi="Calibri Light" w:cs="Calibri Light"/>
              </w:rPr>
              <w:t>Sales personnel COE will determine whether the customer is ready to participate in the customer care initiative. If yes, proceed to step 110,</w:t>
            </w:r>
          </w:p>
          <w:p w14:paraId="1198C508" w14:textId="161F30CB" w:rsidR="00D334C6" w:rsidRPr="001B7DEF" w:rsidRDefault="00D334C6" w:rsidP="00D334C6">
            <w:pPr>
              <w:pStyle w:val="TableField-Left"/>
              <w:rPr>
                <w:rFonts w:ascii="Calibri Light" w:hAnsi="Calibri Light" w:cs="Calibri Light"/>
              </w:rPr>
            </w:pPr>
            <w:proofErr w:type="gramStart"/>
            <w:r w:rsidRPr="001B7DEF">
              <w:rPr>
                <w:rFonts w:ascii="Calibri Light" w:hAnsi="Calibri Light" w:cs="Calibri Light"/>
              </w:rPr>
              <w:t>otherwise</w:t>
            </w:r>
            <w:proofErr w:type="gramEnd"/>
            <w:r w:rsidRPr="001B7DEF">
              <w:rPr>
                <w:rFonts w:ascii="Calibri Light" w:hAnsi="Calibri Light" w:cs="Calibri Light"/>
              </w:rPr>
              <w:t>, proceed to step 120.</w:t>
            </w:r>
          </w:p>
        </w:tc>
        <w:tc>
          <w:tcPr>
            <w:tcW w:w="1702" w:type="dxa"/>
            <w:vAlign w:val="center"/>
          </w:tcPr>
          <w:p w14:paraId="2CCB767C" w14:textId="77777777"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c>
          <w:tcPr>
            <w:tcW w:w="1939" w:type="dxa"/>
            <w:vAlign w:val="center"/>
          </w:tcPr>
          <w:p w14:paraId="148D3DD4" w14:textId="46248233" w:rsidR="00D334C6" w:rsidRPr="001B7DEF" w:rsidRDefault="00D334C6" w:rsidP="00D334C6">
            <w:pPr>
              <w:pStyle w:val="TableField-Left"/>
              <w:rPr>
                <w:rFonts w:ascii="Calibri Light" w:hAnsi="Calibri Light" w:cs="Calibri Light"/>
              </w:rPr>
            </w:pPr>
            <w:r w:rsidRPr="001B7DEF">
              <w:rPr>
                <w:rFonts w:ascii="Calibri Light" w:hAnsi="Calibri Light" w:cs="Calibri Light"/>
              </w:rPr>
              <w:t xml:space="preserve">N/A </w:t>
            </w:r>
          </w:p>
        </w:tc>
        <w:tc>
          <w:tcPr>
            <w:tcW w:w="2029" w:type="dxa"/>
            <w:vAlign w:val="center"/>
          </w:tcPr>
          <w:p w14:paraId="0989AC23" w14:textId="77777777"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r>
      <w:tr w:rsidR="00467CD6" w:rsidRPr="001B7DEF" w14:paraId="33486734" w14:textId="77777777" w:rsidTr="00FD15A3">
        <w:trPr>
          <w:cantSplit/>
          <w:trHeight w:val="432"/>
        </w:trPr>
        <w:tc>
          <w:tcPr>
            <w:tcW w:w="770" w:type="dxa"/>
            <w:vAlign w:val="center"/>
          </w:tcPr>
          <w:p w14:paraId="0D2F1B48" w14:textId="44B99343" w:rsidR="00467CD6" w:rsidRPr="001B7DEF" w:rsidRDefault="00467CD6" w:rsidP="00467CD6">
            <w:pPr>
              <w:pStyle w:val="TableField-Center"/>
              <w:rPr>
                <w:rFonts w:ascii="Calibri Light" w:hAnsi="Calibri Light" w:cs="Calibri Light"/>
                <w:szCs w:val="20"/>
              </w:rPr>
            </w:pPr>
            <w:r w:rsidRPr="001B7DEF">
              <w:rPr>
                <w:rFonts w:ascii="Calibri Light" w:hAnsi="Calibri Light" w:cs="Calibri Light"/>
                <w:szCs w:val="20"/>
              </w:rPr>
              <w:t>110</w:t>
            </w:r>
          </w:p>
        </w:tc>
        <w:tc>
          <w:tcPr>
            <w:tcW w:w="3437" w:type="dxa"/>
            <w:vAlign w:val="center"/>
          </w:tcPr>
          <w:p w14:paraId="63364FDA" w14:textId="77777777" w:rsidR="00467CD6" w:rsidRPr="001B7DEF" w:rsidRDefault="00467CD6" w:rsidP="00467CD6">
            <w:pPr>
              <w:pStyle w:val="TableField-Left"/>
              <w:rPr>
                <w:rFonts w:ascii="Calibri Light" w:hAnsi="Calibri Light" w:cs="Calibri Light"/>
                <w:b/>
              </w:rPr>
            </w:pPr>
            <w:r w:rsidRPr="001B7DEF">
              <w:rPr>
                <w:rFonts w:ascii="Calibri Light" w:hAnsi="Calibri Light" w:cs="Calibri Light"/>
                <w:b/>
              </w:rPr>
              <w:t>Update Opportunity Status = ‘Won’</w:t>
            </w:r>
          </w:p>
          <w:p w14:paraId="35A25A77" w14:textId="77777777" w:rsidR="00467CD6" w:rsidRPr="001B7DEF" w:rsidRDefault="00467CD6" w:rsidP="00467CD6">
            <w:pPr>
              <w:pStyle w:val="TableField-Left"/>
              <w:rPr>
                <w:rFonts w:ascii="Calibri Light" w:hAnsi="Calibri Light" w:cs="Calibri Light"/>
              </w:rPr>
            </w:pPr>
            <w:r w:rsidRPr="001B7DEF">
              <w:rPr>
                <w:rFonts w:ascii="Calibri Light" w:hAnsi="Calibri Light" w:cs="Calibri Light"/>
              </w:rPr>
              <w:t>Sales personnel will update the opportunity and set its status to ‘Won’.</w:t>
            </w:r>
          </w:p>
        </w:tc>
        <w:tc>
          <w:tcPr>
            <w:tcW w:w="1702" w:type="dxa"/>
            <w:vAlign w:val="center"/>
          </w:tcPr>
          <w:p w14:paraId="3075578E" w14:textId="41C2F3A4" w:rsidR="00467CD6" w:rsidRPr="001B7DEF" w:rsidRDefault="00467CD6" w:rsidP="00467CD6">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Opportunities</w:t>
            </w:r>
          </w:p>
        </w:tc>
        <w:tc>
          <w:tcPr>
            <w:tcW w:w="1939" w:type="dxa"/>
            <w:vAlign w:val="center"/>
          </w:tcPr>
          <w:p w14:paraId="20ACB1A3" w14:textId="72BC3CD7" w:rsidR="00467CD6" w:rsidRPr="001B7DEF" w:rsidRDefault="00467CD6" w:rsidP="00467CD6">
            <w:pPr>
              <w:pStyle w:val="TableField-Left"/>
              <w:rPr>
                <w:rFonts w:ascii="Calibri Light" w:hAnsi="Calibri Light" w:cs="Calibri Light"/>
              </w:rPr>
            </w:pPr>
            <w:r w:rsidRPr="001B7DEF">
              <w:rPr>
                <w:rFonts w:ascii="Calibri Light" w:hAnsi="Calibri Light" w:cs="Calibri Light"/>
              </w:rPr>
              <w:t>Sales Professional – COE</w:t>
            </w:r>
          </w:p>
        </w:tc>
        <w:tc>
          <w:tcPr>
            <w:tcW w:w="2029" w:type="dxa"/>
            <w:vAlign w:val="center"/>
          </w:tcPr>
          <w:p w14:paraId="1C2785E5" w14:textId="77777777" w:rsidR="00467CD6" w:rsidRPr="001B7DEF" w:rsidRDefault="00467CD6" w:rsidP="00467CD6">
            <w:pPr>
              <w:pStyle w:val="TableField-Left"/>
              <w:rPr>
                <w:rFonts w:ascii="Calibri Light" w:hAnsi="Calibri Light" w:cs="Calibri Light"/>
              </w:rPr>
            </w:pPr>
            <w:r w:rsidRPr="001B7DEF">
              <w:rPr>
                <w:rFonts w:ascii="Calibri Light" w:hAnsi="Calibri Light" w:cs="Calibri Light"/>
              </w:rPr>
              <w:t>N/A</w:t>
            </w:r>
          </w:p>
        </w:tc>
      </w:tr>
      <w:tr w:rsidR="00467CD6" w:rsidRPr="001B7DEF" w14:paraId="1950B498" w14:textId="77777777" w:rsidTr="00FD15A3">
        <w:trPr>
          <w:cantSplit/>
          <w:trHeight w:val="432"/>
        </w:trPr>
        <w:tc>
          <w:tcPr>
            <w:tcW w:w="770" w:type="dxa"/>
            <w:vAlign w:val="center"/>
          </w:tcPr>
          <w:p w14:paraId="7BABF487" w14:textId="7B052610" w:rsidR="00467CD6" w:rsidRPr="001B7DEF" w:rsidRDefault="00467CD6" w:rsidP="00467CD6">
            <w:pPr>
              <w:pStyle w:val="TableField-Center"/>
              <w:rPr>
                <w:rFonts w:ascii="Calibri Light" w:hAnsi="Calibri Light" w:cs="Calibri Light"/>
                <w:szCs w:val="20"/>
              </w:rPr>
            </w:pPr>
            <w:r w:rsidRPr="001B7DEF">
              <w:rPr>
                <w:rFonts w:ascii="Calibri Light" w:hAnsi="Calibri Light" w:cs="Calibri Light"/>
                <w:szCs w:val="20"/>
              </w:rPr>
              <w:t>120</w:t>
            </w:r>
          </w:p>
        </w:tc>
        <w:tc>
          <w:tcPr>
            <w:tcW w:w="3437" w:type="dxa"/>
            <w:vAlign w:val="center"/>
          </w:tcPr>
          <w:p w14:paraId="0ED0D98E" w14:textId="77777777" w:rsidR="00467CD6" w:rsidRPr="001B7DEF" w:rsidRDefault="00467CD6" w:rsidP="00467CD6">
            <w:pPr>
              <w:pStyle w:val="TableField-Left"/>
              <w:rPr>
                <w:rFonts w:ascii="Calibri Light" w:hAnsi="Calibri Light" w:cs="Calibri Light"/>
                <w:b/>
              </w:rPr>
            </w:pPr>
            <w:r w:rsidRPr="001B7DEF">
              <w:rPr>
                <w:rFonts w:ascii="Calibri Light" w:hAnsi="Calibri Light" w:cs="Calibri Light"/>
                <w:b/>
              </w:rPr>
              <w:t>Update Opportunity Status = ‘Lost’</w:t>
            </w:r>
          </w:p>
          <w:p w14:paraId="7D36CF75" w14:textId="77777777" w:rsidR="00467CD6" w:rsidRPr="001B7DEF" w:rsidRDefault="00467CD6" w:rsidP="00467CD6">
            <w:pPr>
              <w:pStyle w:val="TableField-Left"/>
              <w:rPr>
                <w:rFonts w:ascii="Calibri Light" w:hAnsi="Calibri Light" w:cs="Calibri Light"/>
              </w:rPr>
            </w:pPr>
            <w:r w:rsidRPr="001B7DEF">
              <w:rPr>
                <w:rFonts w:ascii="Calibri Light" w:hAnsi="Calibri Light" w:cs="Calibri Light"/>
              </w:rPr>
              <w:t>Sales personnel will update the opportunity and set its status to ‘Lost’.</w:t>
            </w:r>
          </w:p>
        </w:tc>
        <w:tc>
          <w:tcPr>
            <w:tcW w:w="1702" w:type="dxa"/>
            <w:vAlign w:val="center"/>
          </w:tcPr>
          <w:p w14:paraId="3AC1C885" w14:textId="6197C756" w:rsidR="00467CD6" w:rsidRPr="001B7DEF" w:rsidRDefault="00467CD6" w:rsidP="00467CD6">
            <w:pPr>
              <w:pStyle w:val="TableField-Left"/>
              <w:rPr>
                <w:rFonts w:ascii="Calibri Light" w:hAnsi="Calibri Light" w:cs="Calibri Light"/>
              </w:rPr>
            </w:pPr>
            <w:r w:rsidRPr="00F347FF">
              <w:rPr>
                <w:rFonts w:ascii="Calibri Light" w:hAnsi="Calibri Light" w:cs="Calibri Light"/>
              </w:rPr>
              <w:t xml:space="preserve">Sales </w:t>
            </w:r>
            <w:r w:rsidRPr="00F347FF">
              <w:rPr>
                <w:rFonts w:ascii="Wingdings" w:eastAsia="Wingdings" w:hAnsi="Wingdings" w:cs="Wingdings"/>
              </w:rPr>
              <w:t></w:t>
            </w:r>
            <w:r w:rsidRPr="00F347FF">
              <w:rPr>
                <w:rFonts w:ascii="Calibri Light" w:hAnsi="Calibri Light" w:cs="Calibri Light"/>
              </w:rPr>
              <w:t xml:space="preserve"> Opportunities</w:t>
            </w:r>
          </w:p>
        </w:tc>
        <w:tc>
          <w:tcPr>
            <w:tcW w:w="1939" w:type="dxa"/>
            <w:vAlign w:val="center"/>
          </w:tcPr>
          <w:p w14:paraId="37366A76" w14:textId="34DE89A4" w:rsidR="00467CD6" w:rsidRPr="001B7DEF" w:rsidRDefault="00467CD6" w:rsidP="00467CD6">
            <w:pPr>
              <w:pStyle w:val="TableField-Left"/>
              <w:rPr>
                <w:rFonts w:ascii="Calibri Light" w:hAnsi="Calibri Light" w:cs="Calibri Light"/>
              </w:rPr>
            </w:pPr>
            <w:r w:rsidRPr="001B7DEF">
              <w:rPr>
                <w:rFonts w:ascii="Calibri Light" w:hAnsi="Calibri Light" w:cs="Calibri Light"/>
              </w:rPr>
              <w:t>Sales Professional – COE</w:t>
            </w:r>
            <w:r w:rsidR="00B22C35">
              <w:rPr>
                <w:rFonts w:ascii="Calibri Light" w:hAnsi="Calibri Light" w:cs="Calibri Light"/>
              </w:rPr>
              <w:t xml:space="preserve"> </w:t>
            </w:r>
          </w:p>
        </w:tc>
        <w:tc>
          <w:tcPr>
            <w:tcW w:w="2029" w:type="dxa"/>
            <w:vAlign w:val="center"/>
          </w:tcPr>
          <w:p w14:paraId="3D9F0A08" w14:textId="77777777" w:rsidR="00467CD6" w:rsidRPr="001B7DEF" w:rsidRDefault="00467CD6" w:rsidP="00467CD6">
            <w:pPr>
              <w:pStyle w:val="TableField-Left"/>
              <w:rPr>
                <w:rFonts w:ascii="Calibri Light" w:hAnsi="Calibri Light" w:cs="Calibri Light"/>
              </w:rPr>
            </w:pPr>
            <w:r w:rsidRPr="001B7DEF">
              <w:rPr>
                <w:rFonts w:ascii="Calibri Light" w:hAnsi="Calibri Light" w:cs="Calibri Light"/>
              </w:rPr>
              <w:t>N/A</w:t>
            </w:r>
          </w:p>
        </w:tc>
      </w:tr>
      <w:tr w:rsidR="00D334C6" w:rsidRPr="001B7DEF" w14:paraId="491423DE" w14:textId="77777777" w:rsidTr="00FD15A3">
        <w:trPr>
          <w:cantSplit/>
          <w:trHeight w:val="432"/>
        </w:trPr>
        <w:tc>
          <w:tcPr>
            <w:tcW w:w="770" w:type="dxa"/>
            <w:vAlign w:val="center"/>
          </w:tcPr>
          <w:p w14:paraId="48308584" w14:textId="4F91869E" w:rsidR="00D334C6" w:rsidRPr="001B7DEF" w:rsidRDefault="00D334C6" w:rsidP="00D334C6">
            <w:pPr>
              <w:pStyle w:val="TableField-Center"/>
              <w:rPr>
                <w:rFonts w:ascii="Calibri Light" w:hAnsi="Calibri Light" w:cs="Calibri Light"/>
                <w:szCs w:val="20"/>
              </w:rPr>
            </w:pPr>
            <w:r w:rsidRPr="001B7DEF">
              <w:rPr>
                <w:rFonts w:ascii="Calibri Light" w:hAnsi="Calibri Light" w:cs="Calibri Light"/>
                <w:szCs w:val="20"/>
              </w:rPr>
              <w:t>130</w:t>
            </w:r>
          </w:p>
        </w:tc>
        <w:tc>
          <w:tcPr>
            <w:tcW w:w="3437" w:type="dxa"/>
            <w:vAlign w:val="center"/>
          </w:tcPr>
          <w:p w14:paraId="06D0E2F8" w14:textId="7FF03437" w:rsidR="00D334C6" w:rsidRPr="001B7DEF" w:rsidRDefault="00D334C6" w:rsidP="00D334C6">
            <w:pPr>
              <w:pStyle w:val="TableField-Left"/>
              <w:rPr>
                <w:rFonts w:ascii="Calibri Light" w:hAnsi="Calibri Light" w:cs="Calibri Light"/>
              </w:rPr>
            </w:pPr>
            <w:r w:rsidRPr="001B7DEF">
              <w:rPr>
                <w:rFonts w:ascii="Calibri Light" w:hAnsi="Calibri Light" w:cs="Calibri Light"/>
                <w:b/>
                <w:bCs/>
              </w:rPr>
              <w:t>End.</w:t>
            </w:r>
          </w:p>
        </w:tc>
        <w:tc>
          <w:tcPr>
            <w:tcW w:w="1702" w:type="dxa"/>
            <w:vAlign w:val="center"/>
          </w:tcPr>
          <w:p w14:paraId="169FF28D" w14:textId="3D101B37"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c>
          <w:tcPr>
            <w:tcW w:w="1939" w:type="dxa"/>
            <w:vAlign w:val="center"/>
          </w:tcPr>
          <w:p w14:paraId="1128D661" w14:textId="2DF0E2ED" w:rsidR="00D334C6" w:rsidRPr="001B7DEF" w:rsidRDefault="00D334C6" w:rsidP="00D334C6">
            <w:pPr>
              <w:pStyle w:val="TableField-Left"/>
              <w:rPr>
                <w:rFonts w:ascii="Calibri Light" w:hAnsi="Calibri Light" w:cs="Calibri Light"/>
              </w:rPr>
            </w:pPr>
            <w:r w:rsidRPr="001B7DEF">
              <w:rPr>
                <w:rFonts w:ascii="Calibri Light" w:hAnsi="Calibri Light" w:cs="Calibri Light"/>
              </w:rPr>
              <w:t xml:space="preserve">N/A </w:t>
            </w:r>
          </w:p>
        </w:tc>
        <w:tc>
          <w:tcPr>
            <w:tcW w:w="2029" w:type="dxa"/>
            <w:vAlign w:val="center"/>
          </w:tcPr>
          <w:p w14:paraId="66B501D5" w14:textId="0D3E5EB0" w:rsidR="00D334C6" w:rsidRPr="001B7DEF" w:rsidRDefault="00D334C6" w:rsidP="00D334C6">
            <w:pPr>
              <w:pStyle w:val="TableField-Left"/>
              <w:rPr>
                <w:rFonts w:ascii="Calibri Light" w:hAnsi="Calibri Light" w:cs="Calibri Light"/>
              </w:rPr>
            </w:pPr>
            <w:r w:rsidRPr="001B7DEF">
              <w:rPr>
                <w:rFonts w:ascii="Calibri Light" w:hAnsi="Calibri Light" w:cs="Calibri Light"/>
              </w:rPr>
              <w:t>N/A</w:t>
            </w:r>
          </w:p>
        </w:tc>
      </w:tr>
      <w:bookmarkEnd w:id="11"/>
    </w:tbl>
    <w:p w14:paraId="4E2C570C" w14:textId="77777777" w:rsidR="00B32209" w:rsidRDefault="00B32209" w:rsidP="00C2705E">
      <w:pPr>
        <w:rPr>
          <w:rFonts w:cs="Arial"/>
          <w:b/>
        </w:rPr>
      </w:pPr>
    </w:p>
    <w:p w14:paraId="79A805DF" w14:textId="77777777" w:rsidR="00EE4D23" w:rsidRDefault="00EE4D23" w:rsidP="00C2705E">
      <w:pPr>
        <w:rPr>
          <w:rFonts w:cs="Arial"/>
          <w:b/>
        </w:rPr>
      </w:pPr>
    </w:p>
    <w:p w14:paraId="293A69B2" w14:textId="77777777" w:rsidR="00EE4D23" w:rsidRDefault="00EE4D23" w:rsidP="00C2705E">
      <w:pPr>
        <w:rPr>
          <w:rFonts w:cs="Arial"/>
          <w:b/>
        </w:rPr>
      </w:pPr>
    </w:p>
    <w:p w14:paraId="2A70F4AB" w14:textId="77777777" w:rsidR="00EE4D23" w:rsidRDefault="00EE4D23" w:rsidP="00C2705E">
      <w:pPr>
        <w:rPr>
          <w:rFonts w:cs="Arial"/>
          <w:b/>
        </w:rPr>
      </w:pPr>
    </w:p>
    <w:p w14:paraId="6E68B565" w14:textId="77777777" w:rsidR="00EE4D23" w:rsidRDefault="00EE4D23" w:rsidP="00C2705E">
      <w:pPr>
        <w:rPr>
          <w:rFonts w:cs="Arial"/>
          <w:b/>
        </w:rPr>
      </w:pPr>
    </w:p>
    <w:bookmarkEnd w:id="5"/>
    <w:p w14:paraId="68D0733B" w14:textId="1FE19370" w:rsidR="00B32209" w:rsidRDefault="00B32209" w:rsidP="00C2705E">
      <w:pPr>
        <w:rPr>
          <w:rFonts w:cs="Arial"/>
          <w:b/>
        </w:rPr>
      </w:pPr>
    </w:p>
    <w:p w14:paraId="2BE1E82F" w14:textId="14952B45" w:rsidR="00B32209" w:rsidRDefault="00B32209" w:rsidP="00C2705E">
      <w:pPr>
        <w:rPr>
          <w:rFonts w:cs="Arial"/>
          <w:b/>
        </w:rPr>
      </w:pPr>
    </w:p>
    <w:p w14:paraId="599F85A3" w14:textId="77777777" w:rsidR="00BC2F66" w:rsidRDefault="00BC2F66" w:rsidP="004E4367">
      <w:pPr>
        <w:rPr>
          <w:rFonts w:cs="Arial"/>
          <w:b/>
        </w:rPr>
      </w:pPr>
    </w:p>
    <w:p w14:paraId="5DB6CCB7" w14:textId="77777777" w:rsidR="00BC2F66" w:rsidRDefault="00BC2F66" w:rsidP="004E4367">
      <w:pPr>
        <w:rPr>
          <w:rFonts w:cs="Arial"/>
          <w:b/>
        </w:rPr>
      </w:pPr>
    </w:p>
    <w:p w14:paraId="31BF0443" w14:textId="77777777" w:rsidR="00BC2F66" w:rsidRDefault="00BC2F66" w:rsidP="004E4367">
      <w:pPr>
        <w:rPr>
          <w:rFonts w:cs="Arial"/>
          <w:b/>
        </w:rPr>
      </w:pPr>
    </w:p>
    <w:p w14:paraId="6772E22B" w14:textId="77777777" w:rsidR="00BC2F66" w:rsidRDefault="00BC2F66" w:rsidP="004E4367">
      <w:pPr>
        <w:rPr>
          <w:rFonts w:cs="Arial"/>
          <w:b/>
        </w:rPr>
      </w:pPr>
    </w:p>
    <w:p w14:paraId="78BFF579" w14:textId="77777777" w:rsidR="00BC2F66" w:rsidRDefault="00BC2F66" w:rsidP="004E4367">
      <w:pPr>
        <w:rPr>
          <w:rFonts w:cs="Arial"/>
          <w:b/>
        </w:rPr>
      </w:pPr>
    </w:p>
    <w:p w14:paraId="642C630E" w14:textId="77777777" w:rsidR="00BC2F66" w:rsidRDefault="00BC2F66" w:rsidP="004E4367">
      <w:pPr>
        <w:rPr>
          <w:rFonts w:cs="Arial"/>
          <w:b/>
        </w:rPr>
      </w:pPr>
    </w:p>
    <w:p w14:paraId="70EDF598" w14:textId="77777777" w:rsidR="00BC2F66" w:rsidRDefault="00BC2F66" w:rsidP="004E4367">
      <w:pPr>
        <w:rPr>
          <w:rFonts w:cs="Arial"/>
          <w:b/>
        </w:rPr>
      </w:pPr>
    </w:p>
    <w:p w14:paraId="68967D6A" w14:textId="77777777" w:rsidR="00BC2F66" w:rsidRDefault="00BC2F66" w:rsidP="004E4367">
      <w:pPr>
        <w:rPr>
          <w:rFonts w:cs="Arial"/>
          <w:b/>
        </w:rPr>
      </w:pPr>
    </w:p>
    <w:p w14:paraId="34B84F6F" w14:textId="77777777" w:rsidR="00BC2F66" w:rsidRDefault="00BC2F66" w:rsidP="004E4367">
      <w:pPr>
        <w:rPr>
          <w:rFonts w:cs="Arial"/>
          <w:b/>
        </w:rPr>
      </w:pPr>
    </w:p>
    <w:p w14:paraId="3D73AD58" w14:textId="77777777" w:rsidR="00BC2F66" w:rsidRDefault="00BC2F66" w:rsidP="004E4367">
      <w:pPr>
        <w:rPr>
          <w:rFonts w:cs="Arial"/>
          <w:b/>
        </w:rPr>
      </w:pPr>
    </w:p>
    <w:p w14:paraId="09973B7B" w14:textId="77777777" w:rsidR="00BC2F66" w:rsidRDefault="00BC2F66" w:rsidP="004E4367">
      <w:pPr>
        <w:rPr>
          <w:rFonts w:cs="Arial"/>
          <w:b/>
        </w:rPr>
      </w:pPr>
    </w:p>
    <w:p w14:paraId="468FB104" w14:textId="77777777" w:rsidR="00BC2F66" w:rsidRDefault="00BC2F66" w:rsidP="004E4367">
      <w:pPr>
        <w:rPr>
          <w:rFonts w:cs="Arial"/>
          <w:b/>
        </w:rPr>
      </w:pPr>
    </w:p>
    <w:p w14:paraId="7A77844F" w14:textId="77777777" w:rsidR="00BC2F66" w:rsidRDefault="00BC2F66" w:rsidP="004E4367">
      <w:pPr>
        <w:rPr>
          <w:rFonts w:cs="Arial"/>
          <w:b/>
        </w:rPr>
      </w:pPr>
    </w:p>
    <w:p w14:paraId="044C45C5" w14:textId="77777777" w:rsidR="00BC2F66" w:rsidRDefault="00BC2F66" w:rsidP="004E4367">
      <w:pPr>
        <w:rPr>
          <w:rFonts w:cs="Arial"/>
          <w:b/>
        </w:rPr>
      </w:pPr>
    </w:p>
    <w:p w14:paraId="6954E6A8" w14:textId="77777777" w:rsidR="00BC2F66" w:rsidRDefault="00BC2F66" w:rsidP="004E4367">
      <w:pPr>
        <w:rPr>
          <w:rFonts w:cs="Arial"/>
          <w:b/>
        </w:rPr>
      </w:pPr>
    </w:p>
    <w:p w14:paraId="197E337F" w14:textId="77777777" w:rsidR="00BC2F66" w:rsidRDefault="00BC2F66" w:rsidP="004E4367">
      <w:pPr>
        <w:rPr>
          <w:rFonts w:cs="Arial"/>
          <w:b/>
        </w:rPr>
      </w:pPr>
    </w:p>
    <w:p w14:paraId="685850A3" w14:textId="77777777" w:rsidR="00BC2F66" w:rsidRDefault="00BC2F66" w:rsidP="004E4367">
      <w:pPr>
        <w:rPr>
          <w:rFonts w:cs="Arial"/>
          <w:b/>
        </w:rPr>
      </w:pPr>
    </w:p>
    <w:p w14:paraId="521733E9" w14:textId="77777777" w:rsidR="00BC2F66" w:rsidRDefault="00BC2F66" w:rsidP="004E4367">
      <w:pPr>
        <w:rPr>
          <w:rFonts w:cs="Arial"/>
          <w:b/>
        </w:rPr>
      </w:pPr>
    </w:p>
    <w:p w14:paraId="35611ADB" w14:textId="77777777" w:rsidR="00BC2F66" w:rsidRDefault="00BC2F66" w:rsidP="004E4367">
      <w:pPr>
        <w:rPr>
          <w:rFonts w:cs="Arial"/>
          <w:b/>
        </w:rPr>
      </w:pPr>
    </w:p>
    <w:p w14:paraId="4150E60E" w14:textId="77777777" w:rsidR="00BC2F66" w:rsidRDefault="00BC2F66" w:rsidP="004E4367">
      <w:pPr>
        <w:rPr>
          <w:rFonts w:cs="Arial"/>
          <w:b/>
        </w:rPr>
      </w:pPr>
    </w:p>
    <w:p w14:paraId="4369DAF1" w14:textId="77777777" w:rsidR="00BC2F66" w:rsidRDefault="00BC2F66" w:rsidP="004E4367">
      <w:pPr>
        <w:rPr>
          <w:rFonts w:cs="Arial"/>
          <w:b/>
        </w:rPr>
      </w:pPr>
    </w:p>
    <w:p w14:paraId="7C41601D" w14:textId="77777777" w:rsidR="00BC2F66" w:rsidRDefault="00BC2F66" w:rsidP="004E4367">
      <w:pPr>
        <w:rPr>
          <w:rFonts w:cs="Arial"/>
          <w:b/>
        </w:rPr>
      </w:pPr>
    </w:p>
    <w:p w14:paraId="787AE83B" w14:textId="77777777" w:rsidR="00BC2F66" w:rsidRDefault="00BC2F66" w:rsidP="004E4367">
      <w:pPr>
        <w:rPr>
          <w:rFonts w:cs="Arial"/>
          <w:b/>
        </w:rPr>
      </w:pPr>
    </w:p>
    <w:p w14:paraId="1A6828C3" w14:textId="77777777" w:rsidR="00BC2F66" w:rsidRDefault="00BC2F66" w:rsidP="004E4367">
      <w:pPr>
        <w:rPr>
          <w:rFonts w:cs="Arial"/>
          <w:b/>
        </w:rPr>
      </w:pPr>
    </w:p>
    <w:p w14:paraId="2DF29ED9" w14:textId="77777777" w:rsidR="00BC2F66" w:rsidRDefault="00BC2F66" w:rsidP="004E4367">
      <w:pPr>
        <w:rPr>
          <w:rFonts w:cs="Arial"/>
          <w:b/>
        </w:rPr>
      </w:pPr>
    </w:p>
    <w:p w14:paraId="46056258" w14:textId="77777777" w:rsidR="00BC2F66" w:rsidRDefault="00BC2F66" w:rsidP="004E4367">
      <w:pPr>
        <w:rPr>
          <w:rFonts w:cs="Arial"/>
          <w:b/>
        </w:rPr>
      </w:pPr>
    </w:p>
    <w:p w14:paraId="62882E00" w14:textId="77777777" w:rsidR="00BC2F66" w:rsidRDefault="00BC2F66" w:rsidP="004E4367">
      <w:pPr>
        <w:rPr>
          <w:rFonts w:cs="Arial"/>
          <w:b/>
        </w:rPr>
      </w:pPr>
    </w:p>
    <w:p w14:paraId="107CD672" w14:textId="77777777" w:rsidR="00BC2F66" w:rsidRDefault="00BC2F66" w:rsidP="004E4367">
      <w:pPr>
        <w:rPr>
          <w:rFonts w:cs="Arial"/>
          <w:b/>
        </w:rPr>
      </w:pPr>
    </w:p>
    <w:p w14:paraId="0DD23467" w14:textId="7135A2FC" w:rsidR="00BC2F66" w:rsidRDefault="00BC2F66" w:rsidP="004E4367">
      <w:pPr>
        <w:rPr>
          <w:rFonts w:cs="Arial"/>
          <w:b/>
        </w:rPr>
      </w:pPr>
    </w:p>
    <w:p w14:paraId="31BA7EE1" w14:textId="77777777" w:rsidR="0046286F" w:rsidRDefault="0046286F" w:rsidP="004E4367">
      <w:pPr>
        <w:rPr>
          <w:rFonts w:cs="Arial"/>
          <w:b/>
        </w:rPr>
      </w:pPr>
    </w:p>
    <w:p w14:paraId="7791D47B" w14:textId="77777777" w:rsidR="00BC2F66" w:rsidRDefault="00BC2F66" w:rsidP="004E4367">
      <w:pPr>
        <w:rPr>
          <w:rFonts w:cs="Arial"/>
          <w:b/>
        </w:rPr>
      </w:pPr>
    </w:p>
    <w:p w14:paraId="5058124C" w14:textId="543104CB" w:rsidR="00B32209" w:rsidRPr="0017737E" w:rsidRDefault="00F253F7" w:rsidP="00F253F7">
      <w:pPr>
        <w:rPr>
          <w:rFonts w:cs="Arial"/>
          <w:b/>
          <w:bCs/>
        </w:rPr>
      </w:pPr>
      <w:r w:rsidRPr="00F253F7">
        <w:rPr>
          <w:rFonts w:cs="Arial"/>
          <w:b/>
          <w:bCs/>
        </w:rPr>
        <w:t xml:space="preserve">Rebate Program Sales </w:t>
      </w:r>
      <w:commentRangeStart w:id="12"/>
      <w:commentRangeStart w:id="13"/>
      <w:r w:rsidRPr="00F253F7">
        <w:rPr>
          <w:rFonts w:cs="Arial"/>
          <w:b/>
          <w:bCs/>
        </w:rPr>
        <w:t>Cycle</w:t>
      </w:r>
      <w:commentRangeEnd w:id="12"/>
      <w:r w:rsidR="00B32209">
        <w:rPr>
          <w:rStyle w:val="CommentReference"/>
        </w:rPr>
        <w:commentReference w:id="12"/>
      </w:r>
      <w:commentRangeEnd w:id="13"/>
      <w:r w:rsidR="00B32209">
        <w:rPr>
          <w:rStyle w:val="CommentReference"/>
        </w:rPr>
        <w:commentReference w:id="13"/>
      </w:r>
    </w:p>
    <w:p w14:paraId="05034363" w14:textId="582D5327" w:rsidR="00F253F7" w:rsidRDefault="00F253F7" w:rsidP="00F253F7">
      <w:r>
        <w:rPr>
          <w:noProof/>
        </w:rPr>
        <w:drawing>
          <wp:inline distT="0" distB="0" distL="0" distR="0" wp14:anchorId="655806E9" wp14:editId="765AEA8A">
            <wp:extent cx="6185601" cy="6496912"/>
            <wp:effectExtent l="0" t="0" r="0" b="0"/>
            <wp:docPr id="1735068317" name="Picture 173506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5601" cy="6496912"/>
                    </a:xfrm>
                    <a:prstGeom prst="rect">
                      <a:avLst/>
                    </a:prstGeom>
                  </pic:spPr>
                </pic:pic>
              </a:graphicData>
            </a:graphic>
          </wp:inline>
        </w:drawing>
      </w:r>
    </w:p>
    <w:p w14:paraId="42A8398A" w14:textId="77777777" w:rsidR="00B32209" w:rsidRPr="009F4770" w:rsidRDefault="00B32209" w:rsidP="00B32209"/>
    <w:tbl>
      <w:tblPr>
        <w:tblW w:w="987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11"/>
        <w:gridCol w:w="3925"/>
        <w:gridCol w:w="1771"/>
        <w:gridCol w:w="2101"/>
        <w:gridCol w:w="1269"/>
      </w:tblGrid>
      <w:tr w:rsidR="00B32209" w:rsidRPr="00F46B0B" w14:paraId="701C80F7" w14:textId="77777777" w:rsidTr="00662B7A">
        <w:trPr>
          <w:cantSplit/>
          <w:trHeight w:val="432"/>
          <w:tblHeader/>
        </w:trPr>
        <w:tc>
          <w:tcPr>
            <w:tcW w:w="811" w:type="dxa"/>
            <w:tcBorders>
              <w:top w:val="threeDEmboss" w:sz="6" w:space="0" w:color="auto"/>
              <w:bottom w:val="threeDEmboss" w:sz="6" w:space="0" w:color="auto"/>
            </w:tcBorders>
            <w:shd w:val="clear" w:color="auto" w:fill="F9FBAF"/>
            <w:vAlign w:val="center"/>
          </w:tcPr>
          <w:p w14:paraId="4AB43302" w14:textId="77777777" w:rsidR="00B32209" w:rsidRPr="00F46B0B" w:rsidRDefault="00B32209" w:rsidP="00E05FE2">
            <w:pPr>
              <w:pStyle w:val="TableHeader-Center"/>
              <w:rPr>
                <w:rFonts w:ascii="Calibri Light" w:hAnsi="Calibri Light" w:cs="Calibri Light"/>
                <w:szCs w:val="20"/>
              </w:rPr>
            </w:pPr>
            <w:r w:rsidRPr="00F46B0B">
              <w:rPr>
                <w:rFonts w:ascii="Calibri Light" w:hAnsi="Calibri Light" w:cs="Calibri Light"/>
                <w:szCs w:val="20"/>
              </w:rPr>
              <w:lastRenderedPageBreak/>
              <w:t>Step</w:t>
            </w:r>
          </w:p>
        </w:tc>
        <w:tc>
          <w:tcPr>
            <w:tcW w:w="3925" w:type="dxa"/>
            <w:tcBorders>
              <w:top w:val="threeDEmboss" w:sz="6" w:space="0" w:color="auto"/>
              <w:bottom w:val="threeDEmboss" w:sz="6" w:space="0" w:color="auto"/>
            </w:tcBorders>
            <w:shd w:val="clear" w:color="auto" w:fill="F9FBAF"/>
            <w:vAlign w:val="center"/>
          </w:tcPr>
          <w:p w14:paraId="7E159F53" w14:textId="77777777" w:rsidR="00B32209" w:rsidRPr="00F46B0B" w:rsidRDefault="00B32209" w:rsidP="00E05FE2">
            <w:pPr>
              <w:pStyle w:val="TableHeader-Left"/>
              <w:rPr>
                <w:rFonts w:ascii="Calibri Light" w:hAnsi="Calibri Light" w:cs="Calibri Light"/>
                <w:szCs w:val="20"/>
              </w:rPr>
            </w:pPr>
            <w:r w:rsidRPr="00F46B0B">
              <w:rPr>
                <w:rFonts w:ascii="Calibri Light" w:hAnsi="Calibri Light" w:cs="Calibri Light"/>
                <w:szCs w:val="20"/>
              </w:rPr>
              <w:t>Description of Step</w:t>
            </w:r>
          </w:p>
        </w:tc>
        <w:tc>
          <w:tcPr>
            <w:tcW w:w="1771" w:type="dxa"/>
            <w:tcBorders>
              <w:top w:val="threeDEmboss" w:sz="6" w:space="0" w:color="auto"/>
              <w:bottom w:val="threeDEmboss" w:sz="6" w:space="0" w:color="auto"/>
            </w:tcBorders>
            <w:shd w:val="clear" w:color="auto" w:fill="F9FBAF"/>
            <w:vAlign w:val="center"/>
          </w:tcPr>
          <w:p w14:paraId="1E8E3DEC" w14:textId="16F85428" w:rsidR="00B32209" w:rsidRPr="00F46B0B" w:rsidRDefault="00B32209" w:rsidP="00E05FE2">
            <w:pPr>
              <w:pStyle w:val="TableHeader-Left"/>
              <w:rPr>
                <w:rFonts w:ascii="Calibri Light" w:hAnsi="Calibri Light" w:cs="Calibri Light"/>
                <w:szCs w:val="20"/>
              </w:rPr>
            </w:pPr>
            <w:r w:rsidRPr="00F46B0B">
              <w:rPr>
                <w:rFonts w:ascii="Calibri Light" w:hAnsi="Calibri Light" w:cs="Calibri Light"/>
                <w:szCs w:val="20"/>
              </w:rPr>
              <w:t>C4C / T-Code</w:t>
            </w:r>
          </w:p>
        </w:tc>
        <w:tc>
          <w:tcPr>
            <w:tcW w:w="2101" w:type="dxa"/>
            <w:tcBorders>
              <w:top w:val="threeDEmboss" w:sz="6" w:space="0" w:color="auto"/>
              <w:bottom w:val="threeDEmboss" w:sz="6" w:space="0" w:color="auto"/>
            </w:tcBorders>
            <w:shd w:val="clear" w:color="auto" w:fill="F9FBAF"/>
            <w:vAlign w:val="center"/>
          </w:tcPr>
          <w:p w14:paraId="51EA497F" w14:textId="77777777" w:rsidR="00B32209" w:rsidRPr="00F46B0B" w:rsidRDefault="00B32209" w:rsidP="00E05FE2">
            <w:pPr>
              <w:pStyle w:val="TableHeader-Left"/>
              <w:rPr>
                <w:rFonts w:ascii="Calibri Light" w:hAnsi="Calibri Light" w:cs="Calibri Light"/>
                <w:szCs w:val="20"/>
              </w:rPr>
            </w:pPr>
            <w:r w:rsidRPr="00F46B0B">
              <w:rPr>
                <w:rFonts w:ascii="Calibri Light" w:hAnsi="Calibri Light" w:cs="Calibri Light"/>
                <w:szCs w:val="20"/>
              </w:rPr>
              <w:t>Role(s)</w:t>
            </w:r>
          </w:p>
        </w:tc>
        <w:tc>
          <w:tcPr>
            <w:tcW w:w="1269" w:type="dxa"/>
            <w:tcBorders>
              <w:top w:val="threeDEmboss" w:sz="6" w:space="0" w:color="auto"/>
              <w:bottom w:val="threeDEmboss" w:sz="6" w:space="0" w:color="auto"/>
            </w:tcBorders>
            <w:shd w:val="clear" w:color="auto" w:fill="F9FBAF"/>
            <w:vAlign w:val="center"/>
          </w:tcPr>
          <w:p w14:paraId="241260E9" w14:textId="77777777" w:rsidR="00B32209" w:rsidRPr="00F46B0B" w:rsidRDefault="00B32209" w:rsidP="00E05FE2">
            <w:pPr>
              <w:pStyle w:val="TableHeader-Left"/>
              <w:rPr>
                <w:rFonts w:ascii="Calibri Light" w:hAnsi="Calibri Light" w:cs="Calibri Light"/>
                <w:szCs w:val="20"/>
              </w:rPr>
            </w:pPr>
            <w:r w:rsidRPr="00F46B0B">
              <w:rPr>
                <w:rFonts w:ascii="Calibri Light" w:hAnsi="Calibri Light" w:cs="Calibri Light"/>
                <w:szCs w:val="20"/>
              </w:rPr>
              <w:t>If step is relevant for a Control, add Requirement ID</w:t>
            </w:r>
          </w:p>
        </w:tc>
      </w:tr>
      <w:tr w:rsidR="00F249F5" w:rsidRPr="00F46B0B" w14:paraId="56454129" w14:textId="77777777" w:rsidTr="00662B7A">
        <w:trPr>
          <w:cantSplit/>
          <w:trHeight w:val="432"/>
        </w:trPr>
        <w:tc>
          <w:tcPr>
            <w:tcW w:w="811" w:type="dxa"/>
            <w:vAlign w:val="center"/>
          </w:tcPr>
          <w:p w14:paraId="19680511" w14:textId="4D877E86"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10</w:t>
            </w:r>
          </w:p>
        </w:tc>
        <w:tc>
          <w:tcPr>
            <w:tcW w:w="3925" w:type="dxa"/>
            <w:vAlign w:val="center"/>
          </w:tcPr>
          <w:p w14:paraId="620DC7B3" w14:textId="77777777" w:rsidR="00F249F5" w:rsidRPr="00F46B0B" w:rsidRDefault="00F249F5" w:rsidP="00F249F5">
            <w:pPr>
              <w:pStyle w:val="TableField-Left"/>
              <w:rPr>
                <w:rFonts w:ascii="Calibri Light" w:hAnsi="Calibri Light" w:cs="Calibri Light"/>
                <w:bCs/>
              </w:rPr>
            </w:pPr>
            <w:r w:rsidRPr="00F46B0B">
              <w:rPr>
                <w:rFonts w:ascii="Calibri Light" w:hAnsi="Calibri Light" w:cs="Calibri Light"/>
                <w:bCs/>
              </w:rPr>
              <w:t>Process Input:</w:t>
            </w:r>
          </w:p>
          <w:p w14:paraId="46971A04" w14:textId="45B302E1"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Customer Contacts SCE.</w:t>
            </w:r>
          </w:p>
        </w:tc>
        <w:tc>
          <w:tcPr>
            <w:tcW w:w="1771" w:type="dxa"/>
            <w:vAlign w:val="center"/>
          </w:tcPr>
          <w:p w14:paraId="2DCDF82D" w14:textId="7F825E4E"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51B69F54" w14:textId="4768DE1B"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1269" w:type="dxa"/>
            <w:vAlign w:val="center"/>
          </w:tcPr>
          <w:p w14:paraId="660B3035" w14:textId="1D1D90BF"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4FF8A0AB" w14:textId="77777777" w:rsidTr="00662B7A">
        <w:trPr>
          <w:cantSplit/>
          <w:trHeight w:val="432"/>
        </w:trPr>
        <w:tc>
          <w:tcPr>
            <w:tcW w:w="811" w:type="dxa"/>
            <w:vAlign w:val="center"/>
          </w:tcPr>
          <w:p w14:paraId="1DA21A1A" w14:textId="589A173D"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20</w:t>
            </w:r>
          </w:p>
        </w:tc>
        <w:tc>
          <w:tcPr>
            <w:tcW w:w="3925" w:type="dxa"/>
            <w:vAlign w:val="center"/>
          </w:tcPr>
          <w:p w14:paraId="2A7A6DE8"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Savings Identified?</w:t>
            </w:r>
          </w:p>
          <w:p w14:paraId="35D72297"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determine whether to create a Lead or an Opportunity. If savings for the rebate program are identified, proceed to step 110,</w:t>
            </w:r>
          </w:p>
          <w:p w14:paraId="6ED02525" w14:textId="1956D55F" w:rsidR="00F249F5" w:rsidRPr="00F46B0B" w:rsidRDefault="00F249F5" w:rsidP="00F249F5">
            <w:pPr>
              <w:pStyle w:val="TableField-Left"/>
              <w:rPr>
                <w:rFonts w:ascii="Calibri Light" w:hAnsi="Calibri Light" w:cs="Calibri Light"/>
                <w:b/>
              </w:rPr>
            </w:pPr>
            <w:proofErr w:type="gramStart"/>
            <w:r w:rsidRPr="00F46B0B">
              <w:rPr>
                <w:rFonts w:ascii="Calibri Light" w:hAnsi="Calibri Light" w:cs="Calibri Light"/>
              </w:rPr>
              <w:t>otherwise</w:t>
            </w:r>
            <w:proofErr w:type="gramEnd"/>
            <w:r w:rsidRPr="00F46B0B">
              <w:rPr>
                <w:rFonts w:ascii="Calibri Light" w:hAnsi="Calibri Light" w:cs="Calibri Light"/>
              </w:rPr>
              <w:t>, proceed to step 30.</w:t>
            </w:r>
          </w:p>
        </w:tc>
        <w:tc>
          <w:tcPr>
            <w:tcW w:w="1771" w:type="dxa"/>
            <w:vAlign w:val="center"/>
          </w:tcPr>
          <w:p w14:paraId="422DE424" w14:textId="3344612C"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759621E6" w14:textId="6150AFA5"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1B9F792E" w14:textId="6F6F44E6"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662B7A" w:rsidRPr="00F46B0B" w14:paraId="147661C8" w14:textId="77777777" w:rsidTr="00662B7A">
        <w:trPr>
          <w:cantSplit/>
          <w:trHeight w:val="432"/>
        </w:trPr>
        <w:tc>
          <w:tcPr>
            <w:tcW w:w="811" w:type="dxa"/>
            <w:vAlign w:val="center"/>
          </w:tcPr>
          <w:p w14:paraId="08D2FA18" w14:textId="2227B437" w:rsidR="00662B7A" w:rsidRPr="00F46B0B" w:rsidRDefault="00662B7A" w:rsidP="00662B7A">
            <w:pPr>
              <w:pStyle w:val="TableField-Center"/>
              <w:rPr>
                <w:rFonts w:ascii="Calibri Light" w:hAnsi="Calibri Light" w:cs="Calibri Light"/>
                <w:szCs w:val="20"/>
              </w:rPr>
            </w:pPr>
            <w:r w:rsidRPr="00F46B0B">
              <w:rPr>
                <w:rFonts w:ascii="Calibri Light" w:hAnsi="Calibri Light" w:cs="Calibri Light"/>
                <w:szCs w:val="20"/>
              </w:rPr>
              <w:t>30</w:t>
            </w:r>
          </w:p>
        </w:tc>
        <w:tc>
          <w:tcPr>
            <w:tcW w:w="3925" w:type="dxa"/>
            <w:vAlign w:val="center"/>
          </w:tcPr>
          <w:p w14:paraId="68397094" w14:textId="77777777" w:rsidR="00662B7A" w:rsidRPr="00F46B0B" w:rsidRDefault="00662B7A" w:rsidP="00662B7A">
            <w:pPr>
              <w:pStyle w:val="TableField-Left"/>
              <w:rPr>
                <w:rFonts w:ascii="Calibri Light" w:hAnsi="Calibri Light" w:cs="Calibri Light"/>
                <w:b/>
              </w:rPr>
            </w:pPr>
            <w:r w:rsidRPr="00F46B0B">
              <w:rPr>
                <w:rFonts w:ascii="Calibri Light" w:hAnsi="Calibri Light" w:cs="Calibri Light"/>
                <w:b/>
              </w:rPr>
              <w:t>Create Lead</w:t>
            </w:r>
          </w:p>
          <w:p w14:paraId="20D1325A" w14:textId="7EA0CC5B" w:rsidR="00662B7A" w:rsidRPr="00F46B0B" w:rsidRDefault="00662B7A" w:rsidP="00662B7A">
            <w:pPr>
              <w:pStyle w:val="TableField-Left"/>
              <w:rPr>
                <w:rFonts w:ascii="Calibri Light" w:hAnsi="Calibri Light" w:cs="Calibri Light"/>
                <w:b/>
              </w:rPr>
            </w:pPr>
            <w:r w:rsidRPr="00F46B0B">
              <w:rPr>
                <w:rFonts w:ascii="Calibri Light" w:hAnsi="Calibri Light" w:cs="Calibri Light"/>
              </w:rPr>
              <w:t>Sales personnel create a lead to capture customer’s intent to participate in or SCE’s intent to consider a customer for Rebate Program initiatives.</w:t>
            </w:r>
          </w:p>
        </w:tc>
        <w:tc>
          <w:tcPr>
            <w:tcW w:w="1771" w:type="dxa"/>
            <w:vAlign w:val="center"/>
          </w:tcPr>
          <w:p w14:paraId="1485730D" w14:textId="45425FCC" w:rsidR="00662B7A" w:rsidRPr="00F46B0B" w:rsidRDefault="00662B7A" w:rsidP="00662B7A">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Leads</w:t>
            </w:r>
          </w:p>
        </w:tc>
        <w:tc>
          <w:tcPr>
            <w:tcW w:w="2101" w:type="dxa"/>
            <w:vAlign w:val="center"/>
          </w:tcPr>
          <w:p w14:paraId="5E9B70B8" w14:textId="3F67B85D" w:rsidR="00662B7A" w:rsidRPr="00F46B0B" w:rsidRDefault="00662B7A" w:rsidP="00662B7A">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0C402920" w14:textId="091891BE" w:rsidR="00662B7A" w:rsidRPr="00F46B0B" w:rsidRDefault="00662B7A" w:rsidP="00662B7A">
            <w:pPr>
              <w:pStyle w:val="TableField-Left"/>
              <w:rPr>
                <w:rFonts w:ascii="Calibri Light" w:hAnsi="Calibri Light" w:cs="Calibri Light"/>
              </w:rPr>
            </w:pPr>
            <w:r w:rsidRPr="00F46B0B">
              <w:rPr>
                <w:rFonts w:ascii="Calibri Light" w:hAnsi="Calibri Light" w:cs="Calibri Light"/>
              </w:rPr>
              <w:t>N/A</w:t>
            </w:r>
          </w:p>
        </w:tc>
      </w:tr>
      <w:tr w:rsidR="00662B7A" w:rsidRPr="00F46B0B" w14:paraId="7308E155" w14:textId="77777777" w:rsidTr="00662B7A">
        <w:trPr>
          <w:cantSplit/>
          <w:trHeight w:val="432"/>
        </w:trPr>
        <w:tc>
          <w:tcPr>
            <w:tcW w:w="811" w:type="dxa"/>
            <w:vAlign w:val="center"/>
          </w:tcPr>
          <w:p w14:paraId="198DF82F" w14:textId="41D85D64" w:rsidR="00662B7A" w:rsidRPr="00F46B0B" w:rsidRDefault="00662B7A" w:rsidP="00662B7A">
            <w:pPr>
              <w:pStyle w:val="TableField-Center"/>
              <w:rPr>
                <w:rFonts w:ascii="Calibri Light" w:hAnsi="Calibri Light" w:cs="Calibri Light"/>
                <w:szCs w:val="20"/>
              </w:rPr>
            </w:pPr>
            <w:r w:rsidRPr="00F46B0B">
              <w:rPr>
                <w:rFonts w:ascii="Calibri Light" w:hAnsi="Calibri Light" w:cs="Calibri Light"/>
                <w:szCs w:val="20"/>
              </w:rPr>
              <w:t>40</w:t>
            </w:r>
          </w:p>
        </w:tc>
        <w:tc>
          <w:tcPr>
            <w:tcW w:w="3925" w:type="dxa"/>
            <w:vAlign w:val="center"/>
          </w:tcPr>
          <w:p w14:paraId="7676F4E5" w14:textId="499AB42F" w:rsidR="00662B7A" w:rsidRPr="00F46B0B" w:rsidRDefault="00662B7A" w:rsidP="00662B7A">
            <w:pPr>
              <w:pStyle w:val="TableField-Left"/>
              <w:rPr>
                <w:rFonts w:ascii="Calibri Light" w:hAnsi="Calibri Light" w:cs="Calibri Light"/>
                <w:b/>
              </w:rPr>
            </w:pPr>
            <w:r w:rsidRPr="00F46B0B">
              <w:rPr>
                <w:rFonts w:ascii="Calibri Light" w:hAnsi="Calibri Light" w:cs="Calibri Light"/>
                <w:b/>
              </w:rPr>
              <w:t>Transfer Lead</w:t>
            </w:r>
          </w:p>
          <w:p w14:paraId="4C9DF385"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Leads generated from Marketing will be transferred to SAP Hybris C4C.</w:t>
            </w:r>
          </w:p>
        </w:tc>
        <w:tc>
          <w:tcPr>
            <w:tcW w:w="1771" w:type="dxa"/>
            <w:vAlign w:val="center"/>
          </w:tcPr>
          <w:p w14:paraId="629418BF" w14:textId="2D6679F8" w:rsidR="00662B7A" w:rsidRPr="00F46B0B" w:rsidRDefault="00662B7A" w:rsidP="00662B7A">
            <w:pPr>
              <w:pStyle w:val="TableField-Left"/>
              <w:rPr>
                <w:rFonts w:ascii="Calibri Light" w:hAnsi="Calibri Light" w:cs="Calibri Light"/>
              </w:rPr>
            </w:pPr>
            <w:r w:rsidRPr="00C62239">
              <w:rPr>
                <w:rFonts w:ascii="Calibri Light" w:hAnsi="Calibri Light" w:cs="Calibri Light"/>
              </w:rPr>
              <w:t>N/A</w:t>
            </w:r>
          </w:p>
        </w:tc>
        <w:tc>
          <w:tcPr>
            <w:tcW w:w="2101" w:type="dxa"/>
            <w:vAlign w:val="center"/>
          </w:tcPr>
          <w:p w14:paraId="668632A6" w14:textId="6E4145C0" w:rsidR="00662B7A" w:rsidRPr="00F46B0B" w:rsidRDefault="00662B7A" w:rsidP="00662B7A">
            <w:pPr>
              <w:pStyle w:val="TableField-Left"/>
              <w:rPr>
                <w:rFonts w:ascii="Calibri Light" w:hAnsi="Calibri Light" w:cs="Calibri Light"/>
              </w:rPr>
            </w:pPr>
            <w:r w:rsidRPr="00F46B0B">
              <w:rPr>
                <w:rFonts w:ascii="Calibri Light" w:hAnsi="Calibri Light" w:cs="Calibri Light"/>
              </w:rPr>
              <w:t>Sales Professional</w:t>
            </w:r>
          </w:p>
        </w:tc>
        <w:tc>
          <w:tcPr>
            <w:tcW w:w="1269" w:type="dxa"/>
            <w:vAlign w:val="center"/>
          </w:tcPr>
          <w:p w14:paraId="4551ED49"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N/A</w:t>
            </w:r>
          </w:p>
        </w:tc>
      </w:tr>
      <w:tr w:rsidR="00662B7A" w:rsidRPr="00F46B0B" w14:paraId="4F933DEF" w14:textId="77777777" w:rsidTr="00662B7A">
        <w:trPr>
          <w:cantSplit/>
          <w:trHeight w:val="432"/>
        </w:trPr>
        <w:tc>
          <w:tcPr>
            <w:tcW w:w="811" w:type="dxa"/>
            <w:vAlign w:val="center"/>
          </w:tcPr>
          <w:p w14:paraId="36B97596" w14:textId="68BA7A94" w:rsidR="00662B7A" w:rsidRPr="00F46B0B" w:rsidRDefault="00662B7A" w:rsidP="00662B7A">
            <w:pPr>
              <w:pStyle w:val="TableField-Center"/>
              <w:rPr>
                <w:rFonts w:ascii="Calibri Light" w:hAnsi="Calibri Light" w:cs="Calibri Light"/>
                <w:szCs w:val="20"/>
              </w:rPr>
            </w:pPr>
            <w:r w:rsidRPr="00F46B0B">
              <w:rPr>
                <w:rFonts w:ascii="Calibri Light" w:hAnsi="Calibri Light" w:cs="Calibri Light"/>
                <w:szCs w:val="20"/>
              </w:rPr>
              <w:t>50</w:t>
            </w:r>
          </w:p>
        </w:tc>
        <w:tc>
          <w:tcPr>
            <w:tcW w:w="3925" w:type="dxa"/>
            <w:vAlign w:val="center"/>
          </w:tcPr>
          <w:p w14:paraId="03E0D124" w14:textId="77777777" w:rsidR="00662B7A" w:rsidRPr="00F46B0B" w:rsidRDefault="00662B7A" w:rsidP="00662B7A">
            <w:pPr>
              <w:pStyle w:val="TableField-Left"/>
              <w:rPr>
                <w:rFonts w:ascii="Calibri Light" w:hAnsi="Calibri Light" w:cs="Calibri Light"/>
                <w:b/>
              </w:rPr>
            </w:pPr>
            <w:r w:rsidRPr="00F46B0B">
              <w:rPr>
                <w:rFonts w:ascii="Calibri Light" w:hAnsi="Calibri Light" w:cs="Calibri Light"/>
                <w:b/>
              </w:rPr>
              <w:t>Customer Interested?</w:t>
            </w:r>
          </w:p>
          <w:p w14:paraId="62C3F6CB" w14:textId="69DD68D3" w:rsidR="00662B7A" w:rsidRPr="00F46B0B" w:rsidRDefault="00662B7A" w:rsidP="00662B7A">
            <w:pPr>
              <w:pStyle w:val="TableField-Left"/>
              <w:rPr>
                <w:rFonts w:ascii="Calibri Light" w:hAnsi="Calibri Light" w:cs="Calibri Light"/>
              </w:rPr>
            </w:pPr>
            <w:r w:rsidRPr="00F46B0B">
              <w:rPr>
                <w:rFonts w:ascii="Calibri Light" w:hAnsi="Calibri Light" w:cs="Calibri Light"/>
              </w:rPr>
              <w:t>Sales personnel will determine customer’s level of interest in the Rebate program. If the customer is interested, proceed to step 60, otherwise, proceed to step 70.</w:t>
            </w:r>
          </w:p>
        </w:tc>
        <w:tc>
          <w:tcPr>
            <w:tcW w:w="1771" w:type="dxa"/>
            <w:vAlign w:val="center"/>
          </w:tcPr>
          <w:p w14:paraId="12DFA3BD" w14:textId="7A9251C5" w:rsidR="00662B7A" w:rsidRPr="00F46B0B" w:rsidRDefault="00662B7A" w:rsidP="00662B7A">
            <w:pPr>
              <w:pStyle w:val="TableField-Left"/>
              <w:rPr>
                <w:rFonts w:ascii="Calibri Light" w:hAnsi="Calibri Light" w:cs="Calibri Light"/>
              </w:rPr>
            </w:pPr>
            <w:r w:rsidRPr="00C62239">
              <w:rPr>
                <w:rFonts w:ascii="Calibri Light" w:hAnsi="Calibri Light" w:cs="Calibri Light"/>
              </w:rPr>
              <w:t>N/A</w:t>
            </w:r>
          </w:p>
        </w:tc>
        <w:tc>
          <w:tcPr>
            <w:tcW w:w="2101" w:type="dxa"/>
            <w:vAlign w:val="center"/>
          </w:tcPr>
          <w:p w14:paraId="289942E8" w14:textId="3568468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1AA88F6E"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N/A</w:t>
            </w:r>
          </w:p>
        </w:tc>
      </w:tr>
      <w:tr w:rsidR="00662B7A" w:rsidRPr="00F46B0B" w14:paraId="0C1B7760" w14:textId="77777777" w:rsidTr="00662B7A">
        <w:trPr>
          <w:cantSplit/>
          <w:trHeight w:val="432"/>
        </w:trPr>
        <w:tc>
          <w:tcPr>
            <w:tcW w:w="811" w:type="dxa"/>
            <w:vAlign w:val="center"/>
          </w:tcPr>
          <w:p w14:paraId="5EBBE4E5" w14:textId="193D8022" w:rsidR="00662B7A" w:rsidRPr="00F46B0B" w:rsidRDefault="00662B7A" w:rsidP="00662B7A">
            <w:pPr>
              <w:pStyle w:val="TableField-Center"/>
              <w:rPr>
                <w:rFonts w:ascii="Calibri Light" w:hAnsi="Calibri Light" w:cs="Calibri Light"/>
                <w:szCs w:val="20"/>
              </w:rPr>
            </w:pPr>
            <w:r w:rsidRPr="00F46B0B">
              <w:rPr>
                <w:rFonts w:ascii="Calibri Light" w:hAnsi="Calibri Light" w:cs="Calibri Light"/>
                <w:szCs w:val="20"/>
              </w:rPr>
              <w:t>60</w:t>
            </w:r>
          </w:p>
        </w:tc>
        <w:tc>
          <w:tcPr>
            <w:tcW w:w="3925" w:type="dxa"/>
            <w:vAlign w:val="center"/>
          </w:tcPr>
          <w:p w14:paraId="694914AF" w14:textId="77777777" w:rsidR="00662B7A" w:rsidRPr="00F46B0B" w:rsidRDefault="00662B7A" w:rsidP="00662B7A">
            <w:pPr>
              <w:pStyle w:val="TableField-Left"/>
              <w:rPr>
                <w:rFonts w:ascii="Calibri Light" w:hAnsi="Calibri Light" w:cs="Calibri Light"/>
                <w:b/>
              </w:rPr>
            </w:pPr>
            <w:r w:rsidRPr="00F46B0B">
              <w:rPr>
                <w:rFonts w:ascii="Calibri Light" w:hAnsi="Calibri Light" w:cs="Calibri Light"/>
                <w:b/>
              </w:rPr>
              <w:t>Update Lead Status = ‘Accepted’</w:t>
            </w:r>
          </w:p>
          <w:p w14:paraId="33AB6234"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Sales personnel will update the lead and set its status to ‘Accepted’.</w:t>
            </w:r>
          </w:p>
        </w:tc>
        <w:tc>
          <w:tcPr>
            <w:tcW w:w="1771" w:type="dxa"/>
            <w:vAlign w:val="center"/>
          </w:tcPr>
          <w:p w14:paraId="50E33C8E" w14:textId="7CE66BD7" w:rsidR="00662B7A" w:rsidRPr="00F46B0B" w:rsidRDefault="00662B7A" w:rsidP="00662B7A">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Leads</w:t>
            </w:r>
          </w:p>
        </w:tc>
        <w:tc>
          <w:tcPr>
            <w:tcW w:w="2101" w:type="dxa"/>
            <w:vAlign w:val="center"/>
          </w:tcPr>
          <w:p w14:paraId="3897015B"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141BDDDF"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N/A</w:t>
            </w:r>
          </w:p>
        </w:tc>
      </w:tr>
      <w:tr w:rsidR="00662B7A" w:rsidRPr="00F46B0B" w14:paraId="39A0311A" w14:textId="77777777" w:rsidTr="00662B7A">
        <w:trPr>
          <w:cantSplit/>
          <w:trHeight w:val="432"/>
        </w:trPr>
        <w:tc>
          <w:tcPr>
            <w:tcW w:w="811" w:type="dxa"/>
            <w:vAlign w:val="center"/>
          </w:tcPr>
          <w:p w14:paraId="14BF5CAB" w14:textId="5199A721" w:rsidR="00662B7A" w:rsidRPr="00F46B0B" w:rsidRDefault="00662B7A" w:rsidP="00662B7A">
            <w:pPr>
              <w:pStyle w:val="TableField-Center"/>
              <w:rPr>
                <w:rFonts w:ascii="Calibri Light" w:hAnsi="Calibri Light" w:cs="Calibri Light"/>
                <w:szCs w:val="20"/>
              </w:rPr>
            </w:pPr>
            <w:r w:rsidRPr="00F46B0B">
              <w:rPr>
                <w:rFonts w:ascii="Calibri Light" w:hAnsi="Calibri Light" w:cs="Calibri Light"/>
                <w:szCs w:val="20"/>
              </w:rPr>
              <w:t>70</w:t>
            </w:r>
          </w:p>
        </w:tc>
        <w:tc>
          <w:tcPr>
            <w:tcW w:w="3925" w:type="dxa"/>
            <w:vAlign w:val="center"/>
          </w:tcPr>
          <w:p w14:paraId="0C52C7D8" w14:textId="77777777" w:rsidR="00662B7A" w:rsidRPr="00F46B0B" w:rsidRDefault="00662B7A" w:rsidP="00662B7A">
            <w:pPr>
              <w:pStyle w:val="TableField-Left"/>
              <w:rPr>
                <w:rFonts w:ascii="Calibri Light" w:hAnsi="Calibri Light" w:cs="Calibri Light"/>
                <w:b/>
              </w:rPr>
            </w:pPr>
            <w:r w:rsidRPr="00F46B0B">
              <w:rPr>
                <w:rFonts w:ascii="Calibri Light" w:hAnsi="Calibri Light" w:cs="Calibri Light"/>
                <w:b/>
              </w:rPr>
              <w:t>Update Lead Status = ‘Declined’</w:t>
            </w:r>
          </w:p>
          <w:p w14:paraId="5EC95407" w14:textId="64292954" w:rsidR="00662B7A" w:rsidRPr="00F46B0B" w:rsidRDefault="00662B7A" w:rsidP="00662B7A">
            <w:pPr>
              <w:pStyle w:val="TableField-Left"/>
              <w:rPr>
                <w:rFonts w:ascii="Calibri Light" w:hAnsi="Calibri Light" w:cs="Calibri Light"/>
              </w:rPr>
            </w:pPr>
            <w:r w:rsidRPr="00F46B0B">
              <w:rPr>
                <w:rFonts w:ascii="Calibri Light" w:hAnsi="Calibri Light" w:cs="Calibri Light"/>
              </w:rPr>
              <w:t>Sales personnel will update the lead and set its status to ‘Declined’. And Ends the process.</w:t>
            </w:r>
          </w:p>
        </w:tc>
        <w:tc>
          <w:tcPr>
            <w:tcW w:w="1771" w:type="dxa"/>
            <w:vAlign w:val="center"/>
          </w:tcPr>
          <w:p w14:paraId="6CA970F9" w14:textId="35B04D00" w:rsidR="00662B7A" w:rsidRPr="00F46B0B" w:rsidRDefault="00662B7A" w:rsidP="00662B7A">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Leads</w:t>
            </w:r>
          </w:p>
        </w:tc>
        <w:tc>
          <w:tcPr>
            <w:tcW w:w="2101" w:type="dxa"/>
            <w:vAlign w:val="center"/>
          </w:tcPr>
          <w:p w14:paraId="3B5FF7E5"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6BB5D458" w14:textId="77777777" w:rsidR="00662B7A" w:rsidRPr="00F46B0B" w:rsidRDefault="00662B7A" w:rsidP="00662B7A">
            <w:pPr>
              <w:pStyle w:val="TableField-Left"/>
              <w:rPr>
                <w:rFonts w:ascii="Calibri Light" w:hAnsi="Calibri Light" w:cs="Calibri Light"/>
              </w:rPr>
            </w:pPr>
            <w:r w:rsidRPr="00F46B0B">
              <w:rPr>
                <w:rFonts w:ascii="Calibri Light" w:hAnsi="Calibri Light" w:cs="Calibri Light"/>
              </w:rPr>
              <w:t>N/A</w:t>
            </w:r>
          </w:p>
        </w:tc>
      </w:tr>
      <w:tr w:rsidR="00F249F5" w:rsidRPr="00F46B0B" w14:paraId="1A2127C2" w14:textId="77777777" w:rsidTr="00662B7A">
        <w:trPr>
          <w:cantSplit/>
          <w:trHeight w:val="432"/>
        </w:trPr>
        <w:tc>
          <w:tcPr>
            <w:tcW w:w="811" w:type="dxa"/>
            <w:vAlign w:val="center"/>
          </w:tcPr>
          <w:p w14:paraId="5188731C" w14:textId="31861FBD"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80</w:t>
            </w:r>
          </w:p>
        </w:tc>
        <w:tc>
          <w:tcPr>
            <w:tcW w:w="3925" w:type="dxa"/>
            <w:vAlign w:val="center"/>
          </w:tcPr>
          <w:p w14:paraId="7AB4C9A4"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Audit Needed?</w:t>
            </w:r>
          </w:p>
          <w:p w14:paraId="04A89BEE" w14:textId="2F7B2743"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determine whether an Energy Audit is needed to proceed with the Rebate Program opportunity. If an Energy Audit is needed, proceed to step 90, otherwise, proceed to step 100.</w:t>
            </w:r>
          </w:p>
        </w:tc>
        <w:tc>
          <w:tcPr>
            <w:tcW w:w="1771" w:type="dxa"/>
            <w:vAlign w:val="center"/>
          </w:tcPr>
          <w:p w14:paraId="5372BCF8"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73C8692E" w14:textId="09103E68"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6A7809E9"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961D76" w:rsidRPr="00F46B0B" w14:paraId="2D968768" w14:textId="77777777" w:rsidTr="00662B7A">
        <w:trPr>
          <w:cantSplit/>
          <w:trHeight w:val="432"/>
        </w:trPr>
        <w:tc>
          <w:tcPr>
            <w:tcW w:w="811" w:type="dxa"/>
            <w:vAlign w:val="center"/>
          </w:tcPr>
          <w:p w14:paraId="04FEF77A" w14:textId="1B6CEE97" w:rsidR="00961D76" w:rsidRPr="00F46B0B" w:rsidRDefault="00961D76" w:rsidP="00961D76">
            <w:pPr>
              <w:pStyle w:val="TableField-Center"/>
              <w:rPr>
                <w:rFonts w:ascii="Calibri Light" w:hAnsi="Calibri Light" w:cs="Calibri Light"/>
                <w:szCs w:val="20"/>
              </w:rPr>
            </w:pPr>
            <w:r w:rsidRPr="00F46B0B">
              <w:rPr>
                <w:rFonts w:ascii="Calibri Light" w:hAnsi="Calibri Light" w:cs="Calibri Light"/>
                <w:szCs w:val="20"/>
              </w:rPr>
              <w:t>90</w:t>
            </w:r>
          </w:p>
        </w:tc>
        <w:tc>
          <w:tcPr>
            <w:tcW w:w="3925" w:type="dxa"/>
            <w:vAlign w:val="center"/>
          </w:tcPr>
          <w:p w14:paraId="4468A710" w14:textId="77777777" w:rsidR="00961D76" w:rsidRPr="00F46B0B" w:rsidRDefault="00961D76" w:rsidP="00961D76">
            <w:pPr>
              <w:pStyle w:val="TableField-Left"/>
              <w:rPr>
                <w:rFonts w:ascii="Calibri Light" w:hAnsi="Calibri Light" w:cs="Calibri Light"/>
                <w:b/>
              </w:rPr>
            </w:pPr>
            <w:r w:rsidRPr="00F46B0B">
              <w:rPr>
                <w:rFonts w:ascii="Calibri Light" w:hAnsi="Calibri Light" w:cs="Calibri Light"/>
                <w:b/>
              </w:rPr>
              <w:t>Create Work Ticket</w:t>
            </w:r>
          </w:p>
          <w:p w14:paraId="7DDDDCF0" w14:textId="6D6557B1" w:rsidR="00961D76" w:rsidRPr="00F46B0B" w:rsidRDefault="00961D76" w:rsidP="00961D76">
            <w:pPr>
              <w:pStyle w:val="TableField-Left"/>
              <w:rPr>
                <w:rFonts w:ascii="Calibri Light" w:hAnsi="Calibri Light" w:cs="Calibri Light"/>
              </w:rPr>
            </w:pPr>
            <w:r w:rsidRPr="00F46B0B">
              <w:rPr>
                <w:rFonts w:ascii="Calibri Light" w:hAnsi="Calibri Light" w:cs="Calibri Light"/>
              </w:rPr>
              <w:t>Sales personnel will create a Work Ticket as a follow-up of a Rebate Program Lead transaction. Proceed to step 170.</w:t>
            </w:r>
          </w:p>
        </w:tc>
        <w:tc>
          <w:tcPr>
            <w:tcW w:w="1771" w:type="dxa"/>
            <w:vAlign w:val="center"/>
          </w:tcPr>
          <w:p w14:paraId="4371D202" w14:textId="7DCE690C" w:rsidR="00961D76" w:rsidRPr="00F46B0B" w:rsidRDefault="00961D76" w:rsidP="00961D76">
            <w:pPr>
              <w:pStyle w:val="TableField-Left"/>
              <w:rPr>
                <w:rFonts w:ascii="Calibri Light" w:hAnsi="Calibri Light" w:cs="Calibri Light"/>
              </w:rPr>
            </w:pPr>
            <w:r w:rsidRPr="00C62239">
              <w:rPr>
                <w:rFonts w:ascii="Calibri Light" w:hAnsi="Calibri Light" w:cs="Calibri Light"/>
              </w:rPr>
              <w:t xml:space="preserve">Service </w:t>
            </w:r>
            <w:r w:rsidRPr="00C62239">
              <w:rPr>
                <w:rFonts w:ascii="Wingdings" w:eastAsia="Wingdings" w:hAnsi="Wingdings" w:cs="Wingdings"/>
              </w:rPr>
              <w:t></w:t>
            </w:r>
            <w:r w:rsidRPr="00C62239">
              <w:rPr>
                <w:rFonts w:ascii="Calibri Light" w:hAnsi="Calibri Light" w:cs="Calibri Light"/>
              </w:rPr>
              <w:t xml:space="preserve"> Work Ticket</w:t>
            </w:r>
          </w:p>
        </w:tc>
        <w:tc>
          <w:tcPr>
            <w:tcW w:w="2101" w:type="dxa"/>
            <w:vAlign w:val="center"/>
          </w:tcPr>
          <w:p w14:paraId="00926315" w14:textId="77777777" w:rsidR="00961D76" w:rsidRPr="00F46B0B" w:rsidRDefault="00961D76" w:rsidP="00961D76">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0AEFD3A1" w14:textId="77777777" w:rsidR="00961D76" w:rsidRPr="00F46B0B" w:rsidRDefault="00961D76" w:rsidP="00961D76">
            <w:pPr>
              <w:pStyle w:val="TableField-Left"/>
              <w:rPr>
                <w:rFonts w:ascii="Calibri Light" w:hAnsi="Calibri Light" w:cs="Calibri Light"/>
              </w:rPr>
            </w:pPr>
            <w:r w:rsidRPr="00F46B0B">
              <w:rPr>
                <w:rFonts w:ascii="Calibri Light" w:hAnsi="Calibri Light" w:cs="Calibri Light"/>
              </w:rPr>
              <w:t>N/A</w:t>
            </w:r>
          </w:p>
        </w:tc>
      </w:tr>
      <w:tr w:rsidR="00961D76" w:rsidRPr="00F46B0B" w14:paraId="2BFD2586" w14:textId="77777777" w:rsidTr="00662B7A">
        <w:trPr>
          <w:cantSplit/>
          <w:trHeight w:val="432"/>
        </w:trPr>
        <w:tc>
          <w:tcPr>
            <w:tcW w:w="811" w:type="dxa"/>
            <w:vAlign w:val="center"/>
          </w:tcPr>
          <w:p w14:paraId="02D55D71" w14:textId="4005099E" w:rsidR="00961D76" w:rsidRPr="00F46B0B" w:rsidRDefault="00961D76" w:rsidP="00961D76">
            <w:pPr>
              <w:pStyle w:val="TableField-Center"/>
              <w:rPr>
                <w:rFonts w:ascii="Calibri Light" w:hAnsi="Calibri Light" w:cs="Calibri Light"/>
                <w:szCs w:val="20"/>
              </w:rPr>
            </w:pPr>
            <w:r w:rsidRPr="00F46B0B">
              <w:rPr>
                <w:rFonts w:ascii="Calibri Light" w:hAnsi="Calibri Light" w:cs="Calibri Light"/>
                <w:szCs w:val="20"/>
              </w:rPr>
              <w:t>100</w:t>
            </w:r>
          </w:p>
        </w:tc>
        <w:tc>
          <w:tcPr>
            <w:tcW w:w="3925" w:type="dxa"/>
            <w:vAlign w:val="center"/>
          </w:tcPr>
          <w:p w14:paraId="4E6E59CE" w14:textId="77777777" w:rsidR="00961D76" w:rsidRPr="00F46B0B" w:rsidRDefault="00961D76" w:rsidP="00961D76">
            <w:pPr>
              <w:pStyle w:val="TableField-Left"/>
              <w:rPr>
                <w:rFonts w:ascii="Calibri Light" w:hAnsi="Calibri Light" w:cs="Calibri Light"/>
                <w:b/>
              </w:rPr>
            </w:pPr>
            <w:r w:rsidRPr="00F46B0B">
              <w:rPr>
                <w:rFonts w:ascii="Calibri Light" w:hAnsi="Calibri Light" w:cs="Calibri Light"/>
                <w:b/>
              </w:rPr>
              <w:t>Create Opportunity?</w:t>
            </w:r>
          </w:p>
          <w:p w14:paraId="03AAAC94" w14:textId="330716B6" w:rsidR="00961D76" w:rsidRPr="00F46B0B" w:rsidRDefault="00961D76" w:rsidP="00961D76">
            <w:pPr>
              <w:pStyle w:val="TableField-Left"/>
              <w:rPr>
                <w:rFonts w:ascii="Calibri Light" w:hAnsi="Calibri Light" w:cs="Calibri Light"/>
              </w:rPr>
            </w:pPr>
            <w:r w:rsidRPr="00F46B0B">
              <w:rPr>
                <w:rFonts w:ascii="Calibri Light" w:hAnsi="Calibri Light" w:cs="Calibri Light"/>
              </w:rPr>
              <w:t>Sales personnel will determine whether to create an opportunity. If an opportunity must be created, proceed to step 120,</w:t>
            </w:r>
          </w:p>
          <w:p w14:paraId="7A781A4D" w14:textId="5EE49EBD" w:rsidR="00961D76" w:rsidRPr="00F46B0B" w:rsidRDefault="00961D76" w:rsidP="00961D76">
            <w:pPr>
              <w:pStyle w:val="TableField-Left"/>
              <w:rPr>
                <w:rFonts w:ascii="Calibri Light" w:hAnsi="Calibri Light" w:cs="Calibri Light"/>
              </w:rPr>
            </w:pPr>
            <w:proofErr w:type="gramStart"/>
            <w:r w:rsidRPr="00F46B0B">
              <w:rPr>
                <w:rFonts w:ascii="Calibri Light" w:hAnsi="Calibri Light" w:cs="Calibri Light"/>
              </w:rPr>
              <w:t>otherwise</w:t>
            </w:r>
            <w:proofErr w:type="gramEnd"/>
            <w:r w:rsidRPr="00F46B0B">
              <w:rPr>
                <w:rFonts w:ascii="Calibri Light" w:hAnsi="Calibri Light" w:cs="Calibri Light"/>
              </w:rPr>
              <w:t>, End.</w:t>
            </w:r>
          </w:p>
        </w:tc>
        <w:tc>
          <w:tcPr>
            <w:tcW w:w="1771" w:type="dxa"/>
            <w:vAlign w:val="center"/>
          </w:tcPr>
          <w:p w14:paraId="6C95E8B1" w14:textId="24B323CD" w:rsidR="00961D76" w:rsidRPr="00F46B0B" w:rsidRDefault="00961D76" w:rsidP="00961D76">
            <w:pPr>
              <w:pStyle w:val="TableField-Left"/>
              <w:rPr>
                <w:rFonts w:ascii="Calibri Light" w:hAnsi="Calibri Light" w:cs="Calibri Light"/>
              </w:rPr>
            </w:pPr>
            <w:r w:rsidRPr="00C62239">
              <w:rPr>
                <w:rFonts w:ascii="Calibri Light" w:hAnsi="Calibri Light" w:cs="Calibri Light"/>
              </w:rPr>
              <w:t>N/A</w:t>
            </w:r>
          </w:p>
        </w:tc>
        <w:tc>
          <w:tcPr>
            <w:tcW w:w="2101" w:type="dxa"/>
            <w:vAlign w:val="center"/>
          </w:tcPr>
          <w:p w14:paraId="4E0CBDB8" w14:textId="28100B8D" w:rsidR="00961D76" w:rsidRPr="00F46B0B" w:rsidRDefault="00961D76" w:rsidP="00961D76">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59D71994" w14:textId="77777777" w:rsidR="00961D76" w:rsidRPr="00F46B0B" w:rsidRDefault="00961D76" w:rsidP="00961D76">
            <w:pPr>
              <w:pStyle w:val="TableField-Left"/>
              <w:rPr>
                <w:rFonts w:ascii="Calibri Light" w:hAnsi="Calibri Light" w:cs="Calibri Light"/>
              </w:rPr>
            </w:pPr>
            <w:r w:rsidRPr="00F46B0B">
              <w:rPr>
                <w:rFonts w:ascii="Calibri Light" w:hAnsi="Calibri Light" w:cs="Calibri Light"/>
              </w:rPr>
              <w:t>N/A</w:t>
            </w:r>
          </w:p>
        </w:tc>
      </w:tr>
      <w:tr w:rsidR="00961D76" w:rsidRPr="00F46B0B" w14:paraId="1650BCF9" w14:textId="77777777" w:rsidTr="00662B7A">
        <w:trPr>
          <w:cantSplit/>
          <w:trHeight w:val="432"/>
        </w:trPr>
        <w:tc>
          <w:tcPr>
            <w:tcW w:w="811" w:type="dxa"/>
            <w:vAlign w:val="center"/>
          </w:tcPr>
          <w:p w14:paraId="29954898" w14:textId="12F8D4A0" w:rsidR="00961D76" w:rsidRPr="00F46B0B" w:rsidRDefault="00961D76" w:rsidP="00961D76">
            <w:pPr>
              <w:pStyle w:val="TableField-Center"/>
              <w:rPr>
                <w:rFonts w:ascii="Calibri Light" w:hAnsi="Calibri Light" w:cs="Calibri Light"/>
                <w:szCs w:val="20"/>
              </w:rPr>
            </w:pPr>
            <w:r w:rsidRPr="00F46B0B">
              <w:rPr>
                <w:rFonts w:ascii="Calibri Light" w:hAnsi="Calibri Light" w:cs="Calibri Light"/>
                <w:szCs w:val="20"/>
              </w:rPr>
              <w:t>110</w:t>
            </w:r>
          </w:p>
        </w:tc>
        <w:tc>
          <w:tcPr>
            <w:tcW w:w="3925" w:type="dxa"/>
            <w:vAlign w:val="center"/>
          </w:tcPr>
          <w:p w14:paraId="5F0EAA8F" w14:textId="77777777" w:rsidR="00961D76" w:rsidRPr="00F46B0B" w:rsidRDefault="00961D76" w:rsidP="00961D76">
            <w:pPr>
              <w:pStyle w:val="TableField-Left"/>
              <w:rPr>
                <w:rFonts w:ascii="Calibri Light" w:hAnsi="Calibri Light" w:cs="Calibri Light"/>
                <w:b/>
              </w:rPr>
            </w:pPr>
            <w:r w:rsidRPr="00F46B0B">
              <w:rPr>
                <w:rFonts w:ascii="Calibri Light" w:hAnsi="Calibri Light" w:cs="Calibri Light"/>
                <w:b/>
              </w:rPr>
              <w:t>Create Opportunity</w:t>
            </w:r>
          </w:p>
          <w:p w14:paraId="50B22AC2" w14:textId="77777777" w:rsidR="00961D76" w:rsidRPr="00F46B0B" w:rsidRDefault="00961D76" w:rsidP="00961D76">
            <w:pPr>
              <w:pStyle w:val="TableField-Left"/>
              <w:rPr>
                <w:rFonts w:ascii="Calibri Light" w:hAnsi="Calibri Light" w:cs="Calibri Light"/>
                <w:b/>
              </w:rPr>
            </w:pPr>
            <w:r w:rsidRPr="00F46B0B">
              <w:rPr>
                <w:rFonts w:ascii="Calibri Light" w:hAnsi="Calibri Light" w:cs="Calibri Light"/>
              </w:rPr>
              <w:t>Sales personnel will create an opportunity.</w:t>
            </w:r>
          </w:p>
        </w:tc>
        <w:tc>
          <w:tcPr>
            <w:tcW w:w="1771" w:type="dxa"/>
            <w:vAlign w:val="center"/>
          </w:tcPr>
          <w:p w14:paraId="5E1F2326" w14:textId="1D30B51A" w:rsidR="00961D76" w:rsidRPr="00F46B0B" w:rsidRDefault="00961D76" w:rsidP="00961D76">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Opportunities</w:t>
            </w:r>
          </w:p>
        </w:tc>
        <w:tc>
          <w:tcPr>
            <w:tcW w:w="2101" w:type="dxa"/>
            <w:vAlign w:val="center"/>
          </w:tcPr>
          <w:p w14:paraId="6B945E5D" w14:textId="77777777" w:rsidR="00961D76" w:rsidRPr="00F46B0B" w:rsidRDefault="00961D76" w:rsidP="00961D76">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35F515C3" w14:textId="77777777" w:rsidR="00961D76" w:rsidRPr="00F46B0B" w:rsidRDefault="00961D76" w:rsidP="00961D76">
            <w:pPr>
              <w:pStyle w:val="TableField-Left"/>
              <w:rPr>
                <w:rFonts w:ascii="Calibri Light" w:hAnsi="Calibri Light" w:cs="Calibri Light"/>
              </w:rPr>
            </w:pPr>
            <w:r w:rsidRPr="00F46B0B">
              <w:rPr>
                <w:rFonts w:ascii="Calibri Light" w:hAnsi="Calibri Light" w:cs="Calibri Light"/>
              </w:rPr>
              <w:t>N/A</w:t>
            </w:r>
          </w:p>
        </w:tc>
      </w:tr>
      <w:tr w:rsidR="00F249F5" w:rsidRPr="00F46B0B" w14:paraId="26995F25" w14:textId="77777777" w:rsidTr="00662B7A">
        <w:trPr>
          <w:cantSplit/>
          <w:trHeight w:val="432"/>
        </w:trPr>
        <w:tc>
          <w:tcPr>
            <w:tcW w:w="811" w:type="dxa"/>
            <w:vAlign w:val="center"/>
          </w:tcPr>
          <w:p w14:paraId="326E5BD9" w14:textId="2E5D9A40"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lastRenderedPageBreak/>
              <w:t>120</w:t>
            </w:r>
          </w:p>
        </w:tc>
        <w:tc>
          <w:tcPr>
            <w:tcW w:w="3925" w:type="dxa"/>
            <w:vAlign w:val="center"/>
          </w:tcPr>
          <w:p w14:paraId="4EC660EF"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Customer Ready?</w:t>
            </w:r>
          </w:p>
          <w:p w14:paraId="2B818725" w14:textId="373572B9"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determine whether the customer is ready to move forward with the opportunity. If so, proceed to step 130, otherwise, proceed to step 140.</w:t>
            </w:r>
          </w:p>
        </w:tc>
        <w:tc>
          <w:tcPr>
            <w:tcW w:w="1771" w:type="dxa"/>
            <w:vAlign w:val="center"/>
          </w:tcPr>
          <w:p w14:paraId="232A5383"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29D27D7E" w14:textId="47F9EE18"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1269" w:type="dxa"/>
            <w:vAlign w:val="center"/>
          </w:tcPr>
          <w:p w14:paraId="0B250765"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4B0004" w:rsidRPr="00F46B0B" w14:paraId="675A2E02" w14:textId="77777777" w:rsidTr="00662B7A">
        <w:trPr>
          <w:cantSplit/>
          <w:trHeight w:val="432"/>
        </w:trPr>
        <w:tc>
          <w:tcPr>
            <w:tcW w:w="811" w:type="dxa"/>
            <w:vAlign w:val="center"/>
          </w:tcPr>
          <w:p w14:paraId="64E3E3C8" w14:textId="2B506784" w:rsidR="004B0004" w:rsidRPr="00F46B0B" w:rsidRDefault="004B0004" w:rsidP="004B0004">
            <w:pPr>
              <w:pStyle w:val="TableField-Center"/>
              <w:rPr>
                <w:rFonts w:ascii="Calibri Light" w:hAnsi="Calibri Light" w:cs="Calibri Light"/>
                <w:szCs w:val="20"/>
              </w:rPr>
            </w:pPr>
            <w:r w:rsidRPr="00F46B0B">
              <w:rPr>
                <w:rFonts w:ascii="Calibri Light" w:hAnsi="Calibri Light" w:cs="Calibri Light"/>
                <w:szCs w:val="20"/>
              </w:rPr>
              <w:t>130</w:t>
            </w:r>
          </w:p>
        </w:tc>
        <w:tc>
          <w:tcPr>
            <w:tcW w:w="3925" w:type="dxa"/>
            <w:vAlign w:val="center"/>
          </w:tcPr>
          <w:p w14:paraId="15A66B97" w14:textId="77777777" w:rsidR="004B0004" w:rsidRPr="00F46B0B" w:rsidRDefault="004B0004" w:rsidP="004B0004">
            <w:pPr>
              <w:pStyle w:val="TableField-Left"/>
              <w:rPr>
                <w:rFonts w:ascii="Calibri Light" w:hAnsi="Calibri Light" w:cs="Calibri Light"/>
                <w:b/>
              </w:rPr>
            </w:pPr>
            <w:r w:rsidRPr="00F46B0B">
              <w:rPr>
                <w:rFonts w:ascii="Calibri Light" w:hAnsi="Calibri Light" w:cs="Calibri Light"/>
                <w:b/>
              </w:rPr>
              <w:t>Update Opportunity</w:t>
            </w:r>
          </w:p>
          <w:p w14:paraId="2C7A43F8"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Sales personnel will update the opportunity status as ‘Won’.</w:t>
            </w:r>
          </w:p>
        </w:tc>
        <w:tc>
          <w:tcPr>
            <w:tcW w:w="1771" w:type="dxa"/>
            <w:vAlign w:val="center"/>
          </w:tcPr>
          <w:p w14:paraId="698E38D7" w14:textId="7FFE5E20" w:rsidR="004B0004" w:rsidRPr="00F46B0B" w:rsidRDefault="004B0004" w:rsidP="004B0004">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Opportunities</w:t>
            </w:r>
          </w:p>
        </w:tc>
        <w:tc>
          <w:tcPr>
            <w:tcW w:w="2101" w:type="dxa"/>
            <w:vAlign w:val="center"/>
          </w:tcPr>
          <w:p w14:paraId="10276F58"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53E73146"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N/A</w:t>
            </w:r>
          </w:p>
        </w:tc>
      </w:tr>
      <w:tr w:rsidR="004B0004" w:rsidRPr="00F46B0B" w14:paraId="7994E279" w14:textId="77777777" w:rsidTr="00662B7A">
        <w:trPr>
          <w:cantSplit/>
          <w:trHeight w:val="432"/>
        </w:trPr>
        <w:tc>
          <w:tcPr>
            <w:tcW w:w="811" w:type="dxa"/>
            <w:vAlign w:val="center"/>
          </w:tcPr>
          <w:p w14:paraId="09A3EBEE" w14:textId="04C15D4D" w:rsidR="004B0004" w:rsidRPr="00F46B0B" w:rsidRDefault="004B0004" w:rsidP="004B0004">
            <w:pPr>
              <w:pStyle w:val="TableField-Center"/>
              <w:rPr>
                <w:rFonts w:ascii="Calibri Light" w:hAnsi="Calibri Light" w:cs="Calibri Light"/>
                <w:szCs w:val="20"/>
              </w:rPr>
            </w:pPr>
            <w:r w:rsidRPr="00F46B0B">
              <w:rPr>
                <w:rFonts w:ascii="Calibri Light" w:hAnsi="Calibri Light" w:cs="Calibri Light"/>
                <w:szCs w:val="20"/>
              </w:rPr>
              <w:t>140</w:t>
            </w:r>
          </w:p>
        </w:tc>
        <w:tc>
          <w:tcPr>
            <w:tcW w:w="3925" w:type="dxa"/>
            <w:vAlign w:val="center"/>
          </w:tcPr>
          <w:p w14:paraId="709EBDD5" w14:textId="77777777" w:rsidR="004B0004" w:rsidRPr="00F46B0B" w:rsidRDefault="004B0004" w:rsidP="004B0004">
            <w:pPr>
              <w:pStyle w:val="TableField-Left"/>
              <w:rPr>
                <w:rFonts w:ascii="Calibri Light" w:hAnsi="Calibri Light" w:cs="Calibri Light"/>
                <w:b/>
              </w:rPr>
            </w:pPr>
            <w:r w:rsidRPr="00F46B0B">
              <w:rPr>
                <w:rFonts w:ascii="Calibri Light" w:hAnsi="Calibri Light" w:cs="Calibri Light"/>
                <w:b/>
              </w:rPr>
              <w:t>Update Opportunity</w:t>
            </w:r>
          </w:p>
          <w:p w14:paraId="14E5934F"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Sales personnel will update the opportunity status as ‘Lost’.</w:t>
            </w:r>
          </w:p>
        </w:tc>
        <w:tc>
          <w:tcPr>
            <w:tcW w:w="1771" w:type="dxa"/>
            <w:vAlign w:val="center"/>
          </w:tcPr>
          <w:p w14:paraId="46510C26" w14:textId="7E4561F7" w:rsidR="004B0004" w:rsidRPr="00F46B0B" w:rsidRDefault="004B0004" w:rsidP="004B0004">
            <w:pPr>
              <w:pStyle w:val="TableField-Left"/>
              <w:rPr>
                <w:rFonts w:ascii="Calibri Light" w:hAnsi="Calibri Light" w:cs="Calibri Light"/>
              </w:rPr>
            </w:pPr>
            <w:r w:rsidRPr="00C62239">
              <w:rPr>
                <w:rFonts w:ascii="Calibri Light" w:hAnsi="Calibri Light" w:cs="Calibri Light"/>
              </w:rPr>
              <w:t xml:space="preserve">Sales </w:t>
            </w:r>
            <w:r w:rsidRPr="00C62239">
              <w:rPr>
                <w:rFonts w:ascii="Wingdings" w:eastAsia="Wingdings" w:hAnsi="Wingdings" w:cs="Wingdings"/>
              </w:rPr>
              <w:t></w:t>
            </w:r>
            <w:r w:rsidRPr="00C62239">
              <w:rPr>
                <w:rFonts w:ascii="Calibri Light" w:hAnsi="Calibri Light" w:cs="Calibri Light"/>
              </w:rPr>
              <w:t xml:space="preserve"> Opportunities</w:t>
            </w:r>
          </w:p>
        </w:tc>
        <w:tc>
          <w:tcPr>
            <w:tcW w:w="2101" w:type="dxa"/>
            <w:vAlign w:val="center"/>
          </w:tcPr>
          <w:p w14:paraId="2E4BEE77"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32080AD9" w14:textId="77777777" w:rsidR="004B0004" w:rsidRPr="00F46B0B" w:rsidRDefault="004B0004" w:rsidP="004B0004">
            <w:pPr>
              <w:pStyle w:val="TableField-Left"/>
              <w:rPr>
                <w:rFonts w:ascii="Calibri Light" w:hAnsi="Calibri Light" w:cs="Calibri Light"/>
              </w:rPr>
            </w:pPr>
            <w:r w:rsidRPr="00F46B0B">
              <w:rPr>
                <w:rFonts w:ascii="Calibri Light" w:hAnsi="Calibri Light" w:cs="Calibri Light"/>
              </w:rPr>
              <w:t>N/A</w:t>
            </w:r>
          </w:p>
        </w:tc>
      </w:tr>
      <w:tr w:rsidR="00F249F5" w:rsidRPr="00F46B0B" w14:paraId="4F175A69" w14:textId="77777777" w:rsidTr="00662B7A">
        <w:trPr>
          <w:cantSplit/>
          <w:trHeight w:val="432"/>
        </w:trPr>
        <w:tc>
          <w:tcPr>
            <w:tcW w:w="811" w:type="dxa"/>
            <w:vAlign w:val="center"/>
          </w:tcPr>
          <w:p w14:paraId="5FC12C46" w14:textId="6DABAD7B"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150</w:t>
            </w:r>
          </w:p>
        </w:tc>
        <w:tc>
          <w:tcPr>
            <w:tcW w:w="3925" w:type="dxa"/>
            <w:vAlign w:val="center"/>
          </w:tcPr>
          <w:p w14:paraId="10CC5E10" w14:textId="7B6F1DE0"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Create Application</w:t>
            </w:r>
          </w:p>
          <w:p w14:paraId="0B413D1E" w14:textId="293922FF"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create an application.</w:t>
            </w:r>
          </w:p>
        </w:tc>
        <w:tc>
          <w:tcPr>
            <w:tcW w:w="1771" w:type="dxa"/>
            <w:vAlign w:val="center"/>
          </w:tcPr>
          <w:p w14:paraId="60D26F4E"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0404E126" w14:textId="68FD3DC1"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Professional</w:t>
            </w:r>
          </w:p>
        </w:tc>
        <w:tc>
          <w:tcPr>
            <w:tcW w:w="1269" w:type="dxa"/>
            <w:vAlign w:val="center"/>
          </w:tcPr>
          <w:p w14:paraId="4A3E322A"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5C0160D8" w14:textId="77777777" w:rsidTr="00662B7A">
        <w:trPr>
          <w:cantSplit/>
          <w:trHeight w:val="432"/>
        </w:trPr>
        <w:tc>
          <w:tcPr>
            <w:tcW w:w="811" w:type="dxa"/>
            <w:vAlign w:val="center"/>
          </w:tcPr>
          <w:p w14:paraId="4DF4503A" w14:textId="09EB09D3"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160</w:t>
            </w:r>
          </w:p>
        </w:tc>
        <w:tc>
          <w:tcPr>
            <w:tcW w:w="3925" w:type="dxa"/>
            <w:vAlign w:val="center"/>
          </w:tcPr>
          <w:p w14:paraId="30B691FE"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Create an Application in iEnergy</w:t>
            </w:r>
          </w:p>
          <w:p w14:paraId="670B9DB4"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execute an action on the opportunity transaction in SAP Hybris C4C to trigger the creation of an application in iEnergy.</w:t>
            </w:r>
          </w:p>
        </w:tc>
        <w:tc>
          <w:tcPr>
            <w:tcW w:w="1771" w:type="dxa"/>
            <w:vAlign w:val="center"/>
          </w:tcPr>
          <w:p w14:paraId="43ADF9D4" w14:textId="28EBBA76" w:rsidR="00F249F5" w:rsidRPr="00F46B0B" w:rsidRDefault="00F249F5" w:rsidP="00F249F5">
            <w:pPr>
              <w:pStyle w:val="TableField-Left"/>
              <w:rPr>
                <w:rFonts w:ascii="Calibri Light" w:hAnsi="Calibri Light" w:cs="Calibri Light"/>
                <w:highlight w:val="yellow"/>
              </w:rPr>
            </w:pPr>
            <w:r w:rsidRPr="00F46B0B">
              <w:rPr>
                <w:rFonts w:ascii="Calibri Light" w:hAnsi="Calibri Light" w:cs="Calibri Light"/>
              </w:rPr>
              <w:t>N/A</w:t>
            </w:r>
          </w:p>
        </w:tc>
        <w:tc>
          <w:tcPr>
            <w:tcW w:w="2101" w:type="dxa"/>
            <w:vAlign w:val="center"/>
          </w:tcPr>
          <w:p w14:paraId="04560207"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72986902"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0E58957D" w14:textId="77777777" w:rsidTr="00662B7A">
        <w:trPr>
          <w:cantSplit/>
          <w:trHeight w:val="432"/>
        </w:trPr>
        <w:tc>
          <w:tcPr>
            <w:tcW w:w="811" w:type="dxa"/>
            <w:vAlign w:val="center"/>
          </w:tcPr>
          <w:p w14:paraId="3BED26B2" w14:textId="13F6E521"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170</w:t>
            </w:r>
          </w:p>
        </w:tc>
        <w:tc>
          <w:tcPr>
            <w:tcW w:w="3925" w:type="dxa"/>
            <w:vAlign w:val="center"/>
          </w:tcPr>
          <w:p w14:paraId="13F2478B"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Send Open Work Tickets from SAP Hybris C4C to OASIS in response to a request from OASIS</w:t>
            </w:r>
          </w:p>
          <w:p w14:paraId="50AF60E8"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Upon receiving a request from OASIS, all Work Tickets matching the criteria specified in the request will be sent from SAP Hybris C4C to OASIS.</w:t>
            </w:r>
          </w:p>
        </w:tc>
        <w:tc>
          <w:tcPr>
            <w:tcW w:w="1771" w:type="dxa"/>
            <w:vAlign w:val="center"/>
          </w:tcPr>
          <w:p w14:paraId="73259412" w14:textId="68C5D23D" w:rsidR="00F249F5" w:rsidRPr="00F46B0B" w:rsidRDefault="00F249F5" w:rsidP="00F249F5">
            <w:pPr>
              <w:pStyle w:val="TableField-Left"/>
              <w:rPr>
                <w:rFonts w:ascii="Calibri Light" w:hAnsi="Calibri Light" w:cs="Calibri Light"/>
                <w:highlight w:val="yellow"/>
              </w:rPr>
            </w:pPr>
            <w:r w:rsidRPr="00F46B0B">
              <w:rPr>
                <w:rFonts w:ascii="Calibri Light" w:hAnsi="Calibri Light" w:cs="Calibri Light"/>
              </w:rPr>
              <w:t>N/A</w:t>
            </w:r>
          </w:p>
        </w:tc>
        <w:tc>
          <w:tcPr>
            <w:tcW w:w="2101" w:type="dxa"/>
            <w:vAlign w:val="center"/>
          </w:tcPr>
          <w:p w14:paraId="03AE770C"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Sales Professional </w:t>
            </w:r>
          </w:p>
        </w:tc>
        <w:tc>
          <w:tcPr>
            <w:tcW w:w="1269" w:type="dxa"/>
            <w:vAlign w:val="center"/>
          </w:tcPr>
          <w:p w14:paraId="5719A840"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04968B6B" w14:textId="77777777" w:rsidTr="00662B7A">
        <w:trPr>
          <w:cantSplit/>
          <w:trHeight w:val="432"/>
        </w:trPr>
        <w:tc>
          <w:tcPr>
            <w:tcW w:w="811" w:type="dxa"/>
            <w:vAlign w:val="center"/>
          </w:tcPr>
          <w:p w14:paraId="32DEF7B0" w14:textId="46D47B58"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175</w:t>
            </w:r>
          </w:p>
        </w:tc>
        <w:tc>
          <w:tcPr>
            <w:tcW w:w="3925" w:type="dxa"/>
            <w:vAlign w:val="center"/>
          </w:tcPr>
          <w:p w14:paraId="7AB3116F" w14:textId="4A36E702"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Field Engineer Required?</w:t>
            </w:r>
          </w:p>
          <w:p w14:paraId="42B0CD94" w14:textId="41B315A9"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determine whether any Field Engineer is required. If yes, proceed to step 210,</w:t>
            </w:r>
          </w:p>
          <w:p w14:paraId="2ED0F334" w14:textId="58FEF56B" w:rsidR="00F249F5" w:rsidRPr="00F46B0B" w:rsidRDefault="00F249F5" w:rsidP="00F249F5">
            <w:pPr>
              <w:pStyle w:val="TableField-Left"/>
              <w:rPr>
                <w:rFonts w:ascii="Calibri Light" w:hAnsi="Calibri Light" w:cs="Calibri Light"/>
                <w:b/>
              </w:rPr>
            </w:pPr>
            <w:proofErr w:type="gramStart"/>
            <w:r w:rsidRPr="00F46B0B">
              <w:rPr>
                <w:rFonts w:ascii="Calibri Light" w:hAnsi="Calibri Light" w:cs="Calibri Light"/>
              </w:rPr>
              <w:t>otherwise</w:t>
            </w:r>
            <w:proofErr w:type="gramEnd"/>
            <w:r w:rsidRPr="00F46B0B">
              <w:rPr>
                <w:rFonts w:ascii="Calibri Light" w:hAnsi="Calibri Light" w:cs="Calibri Light"/>
              </w:rPr>
              <w:t>, proceed to step 180 via OASIS.</w:t>
            </w:r>
          </w:p>
        </w:tc>
        <w:tc>
          <w:tcPr>
            <w:tcW w:w="1771" w:type="dxa"/>
            <w:vAlign w:val="center"/>
          </w:tcPr>
          <w:p w14:paraId="210EEAAF" w14:textId="01734796"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544DF86A" w14:textId="3E8E05DB"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4E3FE73A" w14:textId="69837D85"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344AC39D" w14:textId="77777777" w:rsidTr="00662B7A">
        <w:trPr>
          <w:cantSplit/>
          <w:trHeight w:val="432"/>
        </w:trPr>
        <w:tc>
          <w:tcPr>
            <w:tcW w:w="811" w:type="dxa"/>
            <w:vAlign w:val="center"/>
          </w:tcPr>
          <w:p w14:paraId="776BA802" w14:textId="60014D1B"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180</w:t>
            </w:r>
          </w:p>
        </w:tc>
        <w:tc>
          <w:tcPr>
            <w:tcW w:w="3925" w:type="dxa"/>
            <w:vAlign w:val="center"/>
          </w:tcPr>
          <w:p w14:paraId="78195F7E"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 xml:space="preserve">Send Completed Work Tickets from SAP OASIS to SAP Hybris C4C </w:t>
            </w:r>
          </w:p>
          <w:p w14:paraId="00714DE7"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rPr>
              <w:t>Work Tickets that have been completed will be sent from OASIS to SAP Hybris C4C.</w:t>
            </w:r>
          </w:p>
        </w:tc>
        <w:tc>
          <w:tcPr>
            <w:tcW w:w="1771" w:type="dxa"/>
            <w:vAlign w:val="center"/>
          </w:tcPr>
          <w:p w14:paraId="15C64467" w14:textId="3821BFBC"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723AE0B5" w14:textId="76C4544B"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DER </w:t>
            </w:r>
          </w:p>
        </w:tc>
        <w:tc>
          <w:tcPr>
            <w:tcW w:w="1269" w:type="dxa"/>
            <w:vAlign w:val="center"/>
          </w:tcPr>
          <w:p w14:paraId="57CB7B6C"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6ECD2A1F" w14:textId="77777777" w:rsidTr="00662B7A">
        <w:trPr>
          <w:cantSplit/>
          <w:trHeight w:val="432"/>
        </w:trPr>
        <w:tc>
          <w:tcPr>
            <w:tcW w:w="811" w:type="dxa"/>
            <w:vAlign w:val="center"/>
          </w:tcPr>
          <w:p w14:paraId="333F2EA9" w14:textId="3D6D203D"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190</w:t>
            </w:r>
          </w:p>
        </w:tc>
        <w:tc>
          <w:tcPr>
            <w:tcW w:w="3925" w:type="dxa"/>
            <w:vAlign w:val="center"/>
          </w:tcPr>
          <w:p w14:paraId="19EDCDF5"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Update Work Ticket</w:t>
            </w:r>
          </w:p>
          <w:p w14:paraId="5302EB32"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update the Work Ticket as needed</w:t>
            </w:r>
          </w:p>
        </w:tc>
        <w:tc>
          <w:tcPr>
            <w:tcW w:w="1771" w:type="dxa"/>
            <w:vAlign w:val="center"/>
          </w:tcPr>
          <w:p w14:paraId="3205CA09" w14:textId="2DB50BF6" w:rsidR="00F249F5" w:rsidRPr="00F46B0B" w:rsidRDefault="00481CF0" w:rsidP="00F249F5">
            <w:pPr>
              <w:pStyle w:val="TableField-Left"/>
              <w:rPr>
                <w:rFonts w:ascii="Calibri Light" w:hAnsi="Calibri Light" w:cs="Calibri Light"/>
              </w:rPr>
            </w:pPr>
            <w:r w:rsidRPr="00C62239">
              <w:rPr>
                <w:rFonts w:ascii="Calibri Light" w:hAnsi="Calibri Light" w:cs="Calibri Light"/>
              </w:rPr>
              <w:t xml:space="preserve">Service </w:t>
            </w:r>
            <w:r w:rsidRPr="00C62239">
              <w:rPr>
                <w:rFonts w:ascii="Wingdings" w:eastAsia="Wingdings" w:hAnsi="Wingdings" w:cs="Wingdings"/>
              </w:rPr>
              <w:t></w:t>
            </w:r>
            <w:r w:rsidRPr="00C62239">
              <w:rPr>
                <w:rFonts w:ascii="Calibri Light" w:hAnsi="Calibri Light" w:cs="Calibri Light"/>
              </w:rPr>
              <w:t xml:space="preserve"> Work Ticket</w:t>
            </w:r>
          </w:p>
        </w:tc>
        <w:tc>
          <w:tcPr>
            <w:tcW w:w="2101" w:type="dxa"/>
            <w:vAlign w:val="center"/>
          </w:tcPr>
          <w:p w14:paraId="23249230" w14:textId="58468722"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DER </w:t>
            </w:r>
          </w:p>
        </w:tc>
        <w:tc>
          <w:tcPr>
            <w:tcW w:w="1269" w:type="dxa"/>
            <w:vAlign w:val="center"/>
          </w:tcPr>
          <w:p w14:paraId="4D0909E3"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5AA1DFB6" w14:textId="77777777" w:rsidTr="00662B7A">
        <w:trPr>
          <w:cantSplit/>
          <w:trHeight w:val="432"/>
        </w:trPr>
        <w:tc>
          <w:tcPr>
            <w:tcW w:w="811" w:type="dxa"/>
            <w:vAlign w:val="center"/>
          </w:tcPr>
          <w:p w14:paraId="4FD5CD3D" w14:textId="77D81BAC"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200</w:t>
            </w:r>
          </w:p>
        </w:tc>
        <w:tc>
          <w:tcPr>
            <w:tcW w:w="3925" w:type="dxa"/>
            <w:vAlign w:val="center"/>
          </w:tcPr>
          <w:p w14:paraId="582F7F3D" w14:textId="77777777"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Customer Interested?</w:t>
            </w:r>
          </w:p>
          <w:p w14:paraId="31313E72" w14:textId="34D22F80" w:rsidR="00F249F5" w:rsidRPr="00F46B0B" w:rsidRDefault="00F249F5" w:rsidP="00F249F5">
            <w:pPr>
              <w:pStyle w:val="TableField-Left"/>
              <w:rPr>
                <w:rFonts w:ascii="Calibri Light" w:hAnsi="Calibri Light" w:cs="Calibri Light"/>
              </w:rPr>
            </w:pPr>
            <w:r w:rsidRPr="00F46B0B">
              <w:rPr>
                <w:rFonts w:ascii="Calibri Light" w:hAnsi="Calibri Light" w:cs="Calibri Light"/>
              </w:rPr>
              <w:t>Sales personnel will determine customer’s level of interest in the Rebate program. If the customer is interested, proceed to step 130, otherwise, End.</w:t>
            </w:r>
          </w:p>
        </w:tc>
        <w:tc>
          <w:tcPr>
            <w:tcW w:w="1771" w:type="dxa"/>
            <w:vAlign w:val="center"/>
          </w:tcPr>
          <w:p w14:paraId="49357BD9"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23DD04E8" w14:textId="5D934551"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71120049" w14:textId="77777777"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05D03BDA" w14:textId="77777777" w:rsidTr="00662B7A">
        <w:trPr>
          <w:cantSplit/>
          <w:trHeight w:val="432"/>
        </w:trPr>
        <w:tc>
          <w:tcPr>
            <w:tcW w:w="811" w:type="dxa"/>
            <w:vAlign w:val="center"/>
          </w:tcPr>
          <w:p w14:paraId="44FEA24F" w14:textId="13D242AA"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t>210</w:t>
            </w:r>
          </w:p>
        </w:tc>
        <w:tc>
          <w:tcPr>
            <w:tcW w:w="3925" w:type="dxa"/>
            <w:vAlign w:val="center"/>
          </w:tcPr>
          <w:p w14:paraId="77A5782E" w14:textId="3DDE771F" w:rsidR="00F249F5" w:rsidRPr="00F46B0B" w:rsidRDefault="00F249F5" w:rsidP="00F249F5">
            <w:pPr>
              <w:pStyle w:val="TableField-Left"/>
              <w:rPr>
                <w:rFonts w:ascii="Calibri Light" w:hAnsi="Calibri Light" w:cs="Calibri Light"/>
                <w:b/>
              </w:rPr>
            </w:pPr>
            <w:r w:rsidRPr="00F46B0B">
              <w:rPr>
                <w:rFonts w:ascii="Calibri Light" w:hAnsi="Calibri Light" w:cs="Calibri Light"/>
                <w:b/>
              </w:rPr>
              <w:t xml:space="preserve">Field Engineer Performs their own calculations and provides the updates to DER specialist.  </w:t>
            </w:r>
          </w:p>
        </w:tc>
        <w:tc>
          <w:tcPr>
            <w:tcW w:w="1771" w:type="dxa"/>
            <w:vAlign w:val="center"/>
          </w:tcPr>
          <w:p w14:paraId="2200617E" w14:textId="512CBAF5"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03A8DE18" w14:textId="1A47DA75" w:rsidR="00F249F5" w:rsidRPr="00F46B0B" w:rsidRDefault="00F249F5" w:rsidP="00F249F5">
            <w:pPr>
              <w:pStyle w:val="TableField-Left"/>
              <w:rPr>
                <w:rFonts w:ascii="Calibri Light" w:hAnsi="Calibri Light" w:cs="Calibri Light"/>
              </w:rPr>
            </w:pPr>
            <w:r w:rsidRPr="00F46B0B">
              <w:rPr>
                <w:rFonts w:ascii="Calibri Light" w:hAnsi="Calibri Light" w:cs="Calibri Light"/>
              </w:rPr>
              <w:t>Field Manager</w:t>
            </w:r>
          </w:p>
        </w:tc>
        <w:tc>
          <w:tcPr>
            <w:tcW w:w="1269" w:type="dxa"/>
            <w:vAlign w:val="center"/>
          </w:tcPr>
          <w:p w14:paraId="005CDE7E" w14:textId="3C0D3068"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r w:rsidR="00F249F5" w:rsidRPr="00F46B0B" w14:paraId="4863801E" w14:textId="77777777" w:rsidTr="00662B7A">
        <w:trPr>
          <w:cantSplit/>
          <w:trHeight w:val="432"/>
        </w:trPr>
        <w:tc>
          <w:tcPr>
            <w:tcW w:w="811" w:type="dxa"/>
            <w:vAlign w:val="center"/>
          </w:tcPr>
          <w:p w14:paraId="31C3A9FC" w14:textId="0D616C30" w:rsidR="00F249F5" w:rsidRPr="00F46B0B" w:rsidRDefault="00F249F5" w:rsidP="00F249F5">
            <w:pPr>
              <w:pStyle w:val="TableField-Center"/>
              <w:rPr>
                <w:rFonts w:ascii="Calibri Light" w:hAnsi="Calibri Light" w:cs="Calibri Light"/>
                <w:szCs w:val="20"/>
              </w:rPr>
            </w:pPr>
            <w:r w:rsidRPr="00F46B0B">
              <w:rPr>
                <w:rFonts w:ascii="Calibri Light" w:hAnsi="Calibri Light" w:cs="Calibri Light"/>
                <w:szCs w:val="20"/>
              </w:rPr>
              <w:lastRenderedPageBreak/>
              <w:t>220</w:t>
            </w:r>
          </w:p>
        </w:tc>
        <w:tc>
          <w:tcPr>
            <w:tcW w:w="3925" w:type="dxa"/>
            <w:vAlign w:val="center"/>
          </w:tcPr>
          <w:p w14:paraId="3A5CE398" w14:textId="4ED21572" w:rsidR="00F249F5" w:rsidRPr="00F46B0B" w:rsidRDefault="00F249F5" w:rsidP="00F249F5">
            <w:pPr>
              <w:pStyle w:val="TableField-Left"/>
              <w:rPr>
                <w:rFonts w:ascii="Calibri Light" w:hAnsi="Calibri Light" w:cs="Calibri Light"/>
                <w:b/>
              </w:rPr>
            </w:pPr>
            <w:r w:rsidRPr="00F46B0B">
              <w:rPr>
                <w:rFonts w:ascii="Calibri Light" w:hAnsi="Calibri Light" w:cs="Calibri Light"/>
                <w:b/>
                <w:bCs/>
              </w:rPr>
              <w:t>End.</w:t>
            </w:r>
          </w:p>
        </w:tc>
        <w:tc>
          <w:tcPr>
            <w:tcW w:w="1771" w:type="dxa"/>
            <w:vAlign w:val="center"/>
          </w:tcPr>
          <w:p w14:paraId="18940DCC" w14:textId="6C8D9319"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c>
          <w:tcPr>
            <w:tcW w:w="2101" w:type="dxa"/>
            <w:vAlign w:val="center"/>
          </w:tcPr>
          <w:p w14:paraId="02E1FAD8" w14:textId="0E511A60" w:rsidR="00F249F5" w:rsidRPr="00F46B0B" w:rsidRDefault="00F249F5" w:rsidP="00F249F5">
            <w:pPr>
              <w:pStyle w:val="TableField-Left"/>
              <w:rPr>
                <w:rFonts w:ascii="Calibri Light" w:hAnsi="Calibri Light" w:cs="Calibri Light"/>
              </w:rPr>
            </w:pPr>
            <w:r w:rsidRPr="00F46B0B">
              <w:rPr>
                <w:rFonts w:ascii="Calibri Light" w:hAnsi="Calibri Light" w:cs="Calibri Light"/>
              </w:rPr>
              <w:t xml:space="preserve">N/A </w:t>
            </w:r>
          </w:p>
        </w:tc>
        <w:tc>
          <w:tcPr>
            <w:tcW w:w="1269" w:type="dxa"/>
            <w:vAlign w:val="center"/>
          </w:tcPr>
          <w:p w14:paraId="3260D8A2" w14:textId="586D84C1" w:rsidR="00F249F5" w:rsidRPr="00F46B0B" w:rsidRDefault="00F249F5" w:rsidP="00F249F5">
            <w:pPr>
              <w:pStyle w:val="TableField-Left"/>
              <w:rPr>
                <w:rFonts w:ascii="Calibri Light" w:hAnsi="Calibri Light" w:cs="Calibri Light"/>
              </w:rPr>
            </w:pPr>
            <w:r w:rsidRPr="00F46B0B">
              <w:rPr>
                <w:rFonts w:ascii="Calibri Light" w:hAnsi="Calibri Light" w:cs="Calibri Light"/>
              </w:rPr>
              <w:t>N/A</w:t>
            </w:r>
          </w:p>
        </w:tc>
      </w:tr>
    </w:tbl>
    <w:p w14:paraId="07361953" w14:textId="77777777" w:rsidR="00FD15A3" w:rsidRDefault="00FD15A3" w:rsidP="00C2705E">
      <w:pPr>
        <w:rPr>
          <w:rFonts w:cs="Arial"/>
          <w:b/>
          <w:bCs/>
        </w:rPr>
      </w:pPr>
    </w:p>
    <w:p w14:paraId="6F16CDC7" w14:textId="77777777" w:rsidR="00FD15A3" w:rsidRDefault="00FD15A3" w:rsidP="00C2705E">
      <w:pPr>
        <w:rPr>
          <w:rFonts w:cs="Arial"/>
          <w:b/>
          <w:bCs/>
        </w:rPr>
      </w:pPr>
    </w:p>
    <w:p w14:paraId="56145924" w14:textId="77777777" w:rsidR="00FD15A3" w:rsidRDefault="00FD15A3" w:rsidP="00C2705E">
      <w:pPr>
        <w:rPr>
          <w:rFonts w:cs="Arial"/>
          <w:b/>
          <w:bCs/>
        </w:rPr>
      </w:pPr>
    </w:p>
    <w:p w14:paraId="2AE9B691" w14:textId="77777777" w:rsidR="00FD15A3" w:rsidRDefault="00FD15A3" w:rsidP="00C2705E">
      <w:pPr>
        <w:rPr>
          <w:rFonts w:cs="Arial"/>
          <w:b/>
          <w:bCs/>
        </w:rPr>
      </w:pPr>
    </w:p>
    <w:p w14:paraId="1E866F23" w14:textId="77777777" w:rsidR="00FD15A3" w:rsidRDefault="00FD15A3" w:rsidP="00C2705E">
      <w:pPr>
        <w:rPr>
          <w:rFonts w:cs="Arial"/>
          <w:b/>
          <w:bCs/>
        </w:rPr>
      </w:pPr>
    </w:p>
    <w:p w14:paraId="262CF622" w14:textId="77777777" w:rsidR="00FD15A3" w:rsidRDefault="00FD15A3" w:rsidP="00C2705E">
      <w:pPr>
        <w:rPr>
          <w:rFonts w:cs="Arial"/>
          <w:b/>
          <w:bCs/>
        </w:rPr>
      </w:pPr>
    </w:p>
    <w:p w14:paraId="4E4DE689" w14:textId="77777777" w:rsidR="00FD15A3" w:rsidRDefault="00FD15A3" w:rsidP="00C2705E">
      <w:pPr>
        <w:rPr>
          <w:rFonts w:cs="Arial"/>
          <w:b/>
          <w:bCs/>
        </w:rPr>
      </w:pPr>
    </w:p>
    <w:p w14:paraId="01B37015" w14:textId="77777777" w:rsidR="00FD15A3" w:rsidRDefault="00FD15A3" w:rsidP="00C2705E">
      <w:pPr>
        <w:rPr>
          <w:rFonts w:cs="Arial"/>
          <w:b/>
          <w:bCs/>
        </w:rPr>
      </w:pPr>
    </w:p>
    <w:p w14:paraId="290EC8D2" w14:textId="77777777" w:rsidR="00FD15A3" w:rsidRDefault="00FD15A3" w:rsidP="00C2705E">
      <w:pPr>
        <w:rPr>
          <w:rFonts w:cs="Arial"/>
          <w:b/>
          <w:bCs/>
        </w:rPr>
      </w:pPr>
    </w:p>
    <w:p w14:paraId="6BC01F7D" w14:textId="77777777" w:rsidR="00FD15A3" w:rsidRDefault="00FD15A3" w:rsidP="00C2705E">
      <w:pPr>
        <w:rPr>
          <w:rFonts w:cs="Arial"/>
          <w:b/>
          <w:bCs/>
        </w:rPr>
      </w:pPr>
    </w:p>
    <w:p w14:paraId="384916E9" w14:textId="77777777" w:rsidR="00FD15A3" w:rsidRDefault="00FD15A3" w:rsidP="00C2705E">
      <w:pPr>
        <w:rPr>
          <w:rFonts w:cs="Arial"/>
          <w:b/>
          <w:bCs/>
        </w:rPr>
      </w:pPr>
    </w:p>
    <w:p w14:paraId="21FE4E8F" w14:textId="77777777" w:rsidR="00FD15A3" w:rsidRDefault="00FD15A3" w:rsidP="00C2705E">
      <w:pPr>
        <w:rPr>
          <w:rFonts w:cs="Arial"/>
          <w:b/>
          <w:bCs/>
        </w:rPr>
      </w:pPr>
    </w:p>
    <w:p w14:paraId="2C706254" w14:textId="77777777" w:rsidR="00FD15A3" w:rsidRDefault="00FD15A3" w:rsidP="00C2705E">
      <w:pPr>
        <w:rPr>
          <w:rFonts w:cs="Arial"/>
          <w:b/>
          <w:bCs/>
        </w:rPr>
      </w:pPr>
    </w:p>
    <w:p w14:paraId="316D1AD0" w14:textId="77777777" w:rsidR="00FD15A3" w:rsidRDefault="00FD15A3" w:rsidP="00C2705E">
      <w:pPr>
        <w:rPr>
          <w:rFonts w:cs="Arial"/>
          <w:b/>
          <w:bCs/>
        </w:rPr>
      </w:pPr>
    </w:p>
    <w:p w14:paraId="4379FEAD" w14:textId="77777777" w:rsidR="00FD15A3" w:rsidRDefault="00FD15A3" w:rsidP="00C2705E">
      <w:pPr>
        <w:rPr>
          <w:rFonts w:cs="Arial"/>
          <w:b/>
          <w:bCs/>
        </w:rPr>
      </w:pPr>
    </w:p>
    <w:p w14:paraId="47B8C48E" w14:textId="77777777" w:rsidR="00FD15A3" w:rsidRDefault="00FD15A3" w:rsidP="00C2705E">
      <w:pPr>
        <w:rPr>
          <w:rFonts w:cs="Arial"/>
          <w:b/>
          <w:bCs/>
        </w:rPr>
      </w:pPr>
    </w:p>
    <w:p w14:paraId="7EE0E93A" w14:textId="77777777" w:rsidR="00FD15A3" w:rsidRDefault="00FD15A3" w:rsidP="00C2705E">
      <w:pPr>
        <w:rPr>
          <w:rFonts w:cs="Arial"/>
          <w:b/>
          <w:bCs/>
        </w:rPr>
      </w:pPr>
    </w:p>
    <w:p w14:paraId="2D0B3F78" w14:textId="77777777" w:rsidR="00FD15A3" w:rsidRDefault="00FD15A3" w:rsidP="00C2705E">
      <w:pPr>
        <w:rPr>
          <w:rFonts w:cs="Arial"/>
          <w:b/>
          <w:bCs/>
        </w:rPr>
      </w:pPr>
    </w:p>
    <w:p w14:paraId="34073A5A" w14:textId="77777777" w:rsidR="00FD15A3" w:rsidRDefault="00FD15A3" w:rsidP="00C2705E">
      <w:pPr>
        <w:rPr>
          <w:rFonts w:cs="Arial"/>
          <w:b/>
          <w:bCs/>
        </w:rPr>
      </w:pPr>
    </w:p>
    <w:p w14:paraId="5173C743" w14:textId="77777777" w:rsidR="00FD15A3" w:rsidRDefault="00FD15A3" w:rsidP="00C2705E">
      <w:pPr>
        <w:rPr>
          <w:rFonts w:cs="Arial"/>
          <w:b/>
          <w:bCs/>
        </w:rPr>
      </w:pPr>
    </w:p>
    <w:p w14:paraId="3E093527" w14:textId="77777777" w:rsidR="00FD15A3" w:rsidRDefault="00FD15A3" w:rsidP="00C2705E">
      <w:pPr>
        <w:rPr>
          <w:rFonts w:cs="Arial"/>
          <w:b/>
          <w:bCs/>
        </w:rPr>
      </w:pPr>
    </w:p>
    <w:p w14:paraId="4243950C" w14:textId="77777777" w:rsidR="00FD15A3" w:rsidRDefault="00FD15A3" w:rsidP="00C2705E">
      <w:pPr>
        <w:rPr>
          <w:rFonts w:cs="Arial"/>
          <w:b/>
          <w:bCs/>
        </w:rPr>
      </w:pPr>
    </w:p>
    <w:p w14:paraId="3307B91C" w14:textId="77777777" w:rsidR="00FD15A3" w:rsidRDefault="00FD15A3" w:rsidP="00C2705E">
      <w:pPr>
        <w:rPr>
          <w:rFonts w:cs="Arial"/>
          <w:b/>
          <w:bCs/>
        </w:rPr>
      </w:pPr>
    </w:p>
    <w:p w14:paraId="40D1C29C" w14:textId="77777777" w:rsidR="00FD15A3" w:rsidRDefault="00FD15A3" w:rsidP="00C2705E">
      <w:pPr>
        <w:rPr>
          <w:rFonts w:cs="Arial"/>
          <w:b/>
          <w:bCs/>
        </w:rPr>
      </w:pPr>
    </w:p>
    <w:p w14:paraId="58634528" w14:textId="77777777" w:rsidR="00FD15A3" w:rsidRDefault="00FD15A3" w:rsidP="00C2705E">
      <w:pPr>
        <w:rPr>
          <w:rFonts w:cs="Arial"/>
          <w:b/>
          <w:bCs/>
        </w:rPr>
      </w:pPr>
    </w:p>
    <w:p w14:paraId="679AF68B" w14:textId="77777777" w:rsidR="00FD15A3" w:rsidRDefault="00FD15A3" w:rsidP="00C2705E">
      <w:pPr>
        <w:rPr>
          <w:rFonts w:cs="Arial"/>
          <w:b/>
          <w:bCs/>
        </w:rPr>
      </w:pPr>
    </w:p>
    <w:p w14:paraId="44F0DD2F" w14:textId="77777777" w:rsidR="00FD15A3" w:rsidRDefault="00FD15A3" w:rsidP="00C2705E">
      <w:pPr>
        <w:rPr>
          <w:rFonts w:cs="Arial"/>
          <w:b/>
          <w:bCs/>
        </w:rPr>
      </w:pPr>
    </w:p>
    <w:p w14:paraId="3CA4FA63" w14:textId="77777777" w:rsidR="00FD15A3" w:rsidRDefault="00FD15A3" w:rsidP="00C2705E">
      <w:pPr>
        <w:rPr>
          <w:rFonts w:cs="Arial"/>
          <w:b/>
          <w:bCs/>
        </w:rPr>
      </w:pPr>
    </w:p>
    <w:p w14:paraId="7FD01332" w14:textId="77777777" w:rsidR="00FD15A3" w:rsidRDefault="00FD15A3" w:rsidP="00C2705E">
      <w:pPr>
        <w:rPr>
          <w:rFonts w:cs="Arial"/>
          <w:b/>
          <w:bCs/>
        </w:rPr>
      </w:pPr>
    </w:p>
    <w:p w14:paraId="2002EBC7" w14:textId="77777777" w:rsidR="00FD15A3" w:rsidRDefault="00FD15A3" w:rsidP="00C2705E">
      <w:pPr>
        <w:rPr>
          <w:rFonts w:cs="Arial"/>
          <w:b/>
          <w:bCs/>
        </w:rPr>
      </w:pPr>
    </w:p>
    <w:p w14:paraId="6D0F3297" w14:textId="77777777" w:rsidR="00FD15A3" w:rsidRDefault="00FD15A3" w:rsidP="00C2705E">
      <w:pPr>
        <w:rPr>
          <w:rFonts w:cs="Arial"/>
          <w:b/>
          <w:bCs/>
        </w:rPr>
      </w:pPr>
    </w:p>
    <w:p w14:paraId="6762D455" w14:textId="77777777" w:rsidR="00FD15A3" w:rsidRDefault="00FD15A3" w:rsidP="00C2705E">
      <w:pPr>
        <w:rPr>
          <w:rFonts w:cs="Arial"/>
          <w:b/>
          <w:bCs/>
        </w:rPr>
      </w:pPr>
    </w:p>
    <w:p w14:paraId="12552E2B" w14:textId="77777777" w:rsidR="00FD15A3" w:rsidRDefault="00FD15A3" w:rsidP="00C2705E">
      <w:pPr>
        <w:rPr>
          <w:rFonts w:cs="Arial"/>
          <w:b/>
          <w:bCs/>
        </w:rPr>
      </w:pPr>
    </w:p>
    <w:p w14:paraId="6511C074" w14:textId="77777777" w:rsidR="00FD15A3" w:rsidRDefault="00FD15A3" w:rsidP="00C2705E">
      <w:pPr>
        <w:rPr>
          <w:rFonts w:cs="Arial"/>
          <w:b/>
          <w:bCs/>
        </w:rPr>
      </w:pPr>
    </w:p>
    <w:p w14:paraId="2D53DC29" w14:textId="77777777" w:rsidR="00FD15A3" w:rsidRDefault="00FD15A3" w:rsidP="00C2705E">
      <w:pPr>
        <w:rPr>
          <w:rFonts w:cs="Arial"/>
          <w:b/>
          <w:bCs/>
        </w:rPr>
      </w:pPr>
    </w:p>
    <w:p w14:paraId="63B4263F" w14:textId="77777777" w:rsidR="00FD15A3" w:rsidRDefault="00FD15A3" w:rsidP="00C2705E">
      <w:pPr>
        <w:rPr>
          <w:rFonts w:cs="Arial"/>
          <w:b/>
          <w:bCs/>
        </w:rPr>
      </w:pPr>
    </w:p>
    <w:p w14:paraId="6840F540" w14:textId="77777777" w:rsidR="00FD15A3" w:rsidRDefault="00FD15A3" w:rsidP="00C2705E">
      <w:pPr>
        <w:rPr>
          <w:rFonts w:cs="Arial"/>
          <w:b/>
          <w:bCs/>
        </w:rPr>
      </w:pPr>
    </w:p>
    <w:p w14:paraId="667EF8BE" w14:textId="77777777" w:rsidR="00FD15A3" w:rsidRDefault="00FD15A3" w:rsidP="00C2705E">
      <w:pPr>
        <w:rPr>
          <w:rFonts w:cs="Arial"/>
          <w:b/>
          <w:bCs/>
        </w:rPr>
      </w:pPr>
    </w:p>
    <w:p w14:paraId="5E588196" w14:textId="77777777" w:rsidR="00FD15A3" w:rsidRDefault="00FD15A3" w:rsidP="00C2705E">
      <w:pPr>
        <w:rPr>
          <w:rFonts w:cs="Arial"/>
          <w:b/>
          <w:bCs/>
        </w:rPr>
      </w:pPr>
    </w:p>
    <w:p w14:paraId="63CD25C0" w14:textId="77777777" w:rsidR="00FD15A3" w:rsidRDefault="00FD15A3" w:rsidP="00C2705E">
      <w:pPr>
        <w:rPr>
          <w:rFonts w:cs="Arial"/>
          <w:b/>
          <w:bCs/>
        </w:rPr>
      </w:pPr>
    </w:p>
    <w:p w14:paraId="13F9EE9D" w14:textId="77777777" w:rsidR="00FD15A3" w:rsidRDefault="00FD15A3" w:rsidP="00C2705E">
      <w:pPr>
        <w:rPr>
          <w:rFonts w:cs="Arial"/>
          <w:b/>
          <w:bCs/>
        </w:rPr>
      </w:pPr>
    </w:p>
    <w:p w14:paraId="502E4E07" w14:textId="502E1C21" w:rsidR="000A7DA8" w:rsidRDefault="000A7DA8" w:rsidP="00C2705E">
      <w:pPr>
        <w:rPr>
          <w:rFonts w:cs="Arial"/>
          <w:b/>
          <w:bCs/>
        </w:rPr>
      </w:pPr>
      <w:r w:rsidRPr="000A7DA8">
        <w:rPr>
          <w:rFonts w:cs="Arial"/>
          <w:b/>
          <w:bCs/>
        </w:rPr>
        <w:lastRenderedPageBreak/>
        <w:t>Territory Management</w:t>
      </w:r>
      <w:r w:rsidR="001A57F6">
        <w:rPr>
          <w:rFonts w:cs="Arial"/>
          <w:b/>
          <w:bCs/>
        </w:rPr>
        <w:t xml:space="preserve">- </w:t>
      </w:r>
      <w:r w:rsidR="001A57F6" w:rsidRPr="001A57F6">
        <w:rPr>
          <w:rFonts w:cs="Arial"/>
          <w:b/>
          <w:bCs/>
        </w:rPr>
        <w:t>Annual Assignment</w:t>
      </w:r>
    </w:p>
    <w:p w14:paraId="2FD9E623" w14:textId="2372C18E" w:rsidR="000B3F58" w:rsidRDefault="006A0B75" w:rsidP="00C2705E">
      <w:pPr>
        <w:rPr>
          <w:rFonts w:cs="Arial"/>
          <w:b/>
          <w:bCs/>
        </w:rPr>
      </w:pPr>
      <w:r>
        <w:object w:dxaOrig="13181" w:dyaOrig="17550" w14:anchorId="2A37D846">
          <v:shape id="_x0000_i1026" type="#_x0000_t75" style="width:485.1pt;height:611.55pt" o:ole="">
            <v:imagedata r:id="rId19" o:title=""/>
          </v:shape>
          <o:OLEObject Type="Embed" ProgID="Visio.Drawing.15" ShapeID="_x0000_i1026" DrawAspect="Content" ObjectID="_1635230861" r:id="rId20"/>
        </w:object>
      </w:r>
    </w:p>
    <w:tbl>
      <w:tblPr>
        <w:tblW w:w="978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70"/>
        <w:gridCol w:w="3437"/>
        <w:gridCol w:w="1702"/>
        <w:gridCol w:w="1939"/>
        <w:gridCol w:w="1939"/>
      </w:tblGrid>
      <w:tr w:rsidR="00AA2FA5" w:rsidRPr="003C6867" w14:paraId="7B679B75" w14:textId="77777777" w:rsidTr="006A0B75">
        <w:trPr>
          <w:cantSplit/>
          <w:trHeight w:val="432"/>
          <w:tblHeader/>
        </w:trPr>
        <w:tc>
          <w:tcPr>
            <w:tcW w:w="770" w:type="dxa"/>
            <w:tcBorders>
              <w:top w:val="threeDEmboss" w:sz="6" w:space="0" w:color="auto"/>
              <w:bottom w:val="threeDEmboss" w:sz="6" w:space="0" w:color="auto"/>
            </w:tcBorders>
            <w:shd w:val="clear" w:color="auto" w:fill="F9FBAF"/>
            <w:vAlign w:val="center"/>
          </w:tcPr>
          <w:p w14:paraId="04B9AD23" w14:textId="77777777" w:rsidR="00AA2FA5" w:rsidRPr="003C6867" w:rsidRDefault="00AA2FA5" w:rsidP="008A7C2F">
            <w:pPr>
              <w:pStyle w:val="TableHeader-Center"/>
              <w:rPr>
                <w:rFonts w:ascii="Calibri Light" w:hAnsi="Calibri Light" w:cs="Calibri Light"/>
                <w:szCs w:val="20"/>
              </w:rPr>
            </w:pPr>
            <w:r w:rsidRPr="003C6867">
              <w:rPr>
                <w:rFonts w:ascii="Calibri Light" w:hAnsi="Calibri Light" w:cs="Calibri Light"/>
                <w:szCs w:val="20"/>
              </w:rPr>
              <w:lastRenderedPageBreak/>
              <w:t>Step</w:t>
            </w:r>
          </w:p>
        </w:tc>
        <w:tc>
          <w:tcPr>
            <w:tcW w:w="3437" w:type="dxa"/>
            <w:tcBorders>
              <w:top w:val="threeDEmboss" w:sz="6" w:space="0" w:color="auto"/>
              <w:bottom w:val="threeDEmboss" w:sz="6" w:space="0" w:color="auto"/>
            </w:tcBorders>
            <w:shd w:val="clear" w:color="auto" w:fill="F9FBAF"/>
            <w:vAlign w:val="center"/>
          </w:tcPr>
          <w:p w14:paraId="6233C33F" w14:textId="77777777" w:rsidR="00AA2FA5" w:rsidRPr="003C6867" w:rsidRDefault="00AA2FA5" w:rsidP="008A7C2F">
            <w:pPr>
              <w:pStyle w:val="TableHeader-Left"/>
              <w:rPr>
                <w:rFonts w:ascii="Calibri Light" w:hAnsi="Calibri Light" w:cs="Calibri Light"/>
                <w:szCs w:val="20"/>
              </w:rPr>
            </w:pPr>
            <w:r w:rsidRPr="003C6867">
              <w:rPr>
                <w:rFonts w:ascii="Calibri Light" w:hAnsi="Calibri Light" w:cs="Calibri Light"/>
                <w:szCs w:val="20"/>
              </w:rPr>
              <w:t>Description of Step</w:t>
            </w:r>
          </w:p>
        </w:tc>
        <w:tc>
          <w:tcPr>
            <w:tcW w:w="1702" w:type="dxa"/>
            <w:tcBorders>
              <w:top w:val="threeDEmboss" w:sz="6" w:space="0" w:color="auto"/>
              <w:bottom w:val="threeDEmboss" w:sz="6" w:space="0" w:color="auto"/>
            </w:tcBorders>
            <w:shd w:val="clear" w:color="auto" w:fill="F9FBAF"/>
            <w:vAlign w:val="center"/>
          </w:tcPr>
          <w:p w14:paraId="76D6362E" w14:textId="77777777" w:rsidR="00AA2FA5" w:rsidRPr="003C6867" w:rsidRDefault="00AA2FA5" w:rsidP="008A7C2F">
            <w:pPr>
              <w:pStyle w:val="TableHeader-Left"/>
              <w:rPr>
                <w:rFonts w:ascii="Calibri Light" w:hAnsi="Calibri Light" w:cs="Calibri Light"/>
                <w:szCs w:val="20"/>
              </w:rPr>
            </w:pPr>
            <w:r w:rsidRPr="003C6867">
              <w:rPr>
                <w:rFonts w:ascii="Calibri Light" w:hAnsi="Calibri Light" w:cs="Calibri Light"/>
                <w:szCs w:val="20"/>
              </w:rPr>
              <w:t>C4C / T-Code</w:t>
            </w:r>
          </w:p>
        </w:tc>
        <w:tc>
          <w:tcPr>
            <w:tcW w:w="1939" w:type="dxa"/>
            <w:tcBorders>
              <w:top w:val="threeDEmboss" w:sz="6" w:space="0" w:color="auto"/>
              <w:bottom w:val="threeDEmboss" w:sz="6" w:space="0" w:color="auto"/>
            </w:tcBorders>
            <w:shd w:val="clear" w:color="auto" w:fill="F9FBAF"/>
            <w:vAlign w:val="center"/>
          </w:tcPr>
          <w:p w14:paraId="12E96AF0" w14:textId="77777777" w:rsidR="00AA2FA5" w:rsidRPr="003C6867" w:rsidRDefault="00AA2FA5" w:rsidP="008A7C2F">
            <w:pPr>
              <w:pStyle w:val="TableHeader-Left"/>
              <w:rPr>
                <w:rFonts w:ascii="Calibri Light" w:hAnsi="Calibri Light" w:cs="Calibri Light"/>
                <w:szCs w:val="20"/>
              </w:rPr>
            </w:pPr>
            <w:r w:rsidRPr="003C6867">
              <w:rPr>
                <w:rFonts w:ascii="Calibri Light" w:hAnsi="Calibri Light" w:cs="Calibri Light"/>
                <w:szCs w:val="20"/>
              </w:rPr>
              <w:t>Role(s)</w:t>
            </w:r>
          </w:p>
        </w:tc>
        <w:tc>
          <w:tcPr>
            <w:tcW w:w="1939" w:type="dxa"/>
            <w:tcBorders>
              <w:top w:val="threeDEmboss" w:sz="6" w:space="0" w:color="auto"/>
              <w:bottom w:val="threeDEmboss" w:sz="6" w:space="0" w:color="auto"/>
            </w:tcBorders>
            <w:shd w:val="clear" w:color="auto" w:fill="F9FBAF"/>
            <w:vAlign w:val="center"/>
          </w:tcPr>
          <w:p w14:paraId="1FB84624" w14:textId="77777777" w:rsidR="00AA2FA5" w:rsidRPr="003C6867" w:rsidRDefault="00AA2FA5" w:rsidP="008A7C2F">
            <w:pPr>
              <w:pStyle w:val="TableHeader-Left"/>
              <w:rPr>
                <w:rFonts w:ascii="Calibri Light" w:hAnsi="Calibri Light" w:cs="Calibri Light"/>
                <w:szCs w:val="20"/>
              </w:rPr>
            </w:pPr>
            <w:r w:rsidRPr="003C6867">
              <w:rPr>
                <w:rFonts w:ascii="Calibri Light" w:hAnsi="Calibri Light" w:cs="Calibri Light"/>
                <w:szCs w:val="20"/>
              </w:rPr>
              <w:t>If step is relevant for a Control, add Requirement ID</w:t>
            </w:r>
          </w:p>
        </w:tc>
      </w:tr>
      <w:tr w:rsidR="00AA2FA5" w:rsidRPr="003C6867" w14:paraId="6F850AC7" w14:textId="77777777" w:rsidTr="006A0B75">
        <w:trPr>
          <w:cantSplit/>
          <w:trHeight w:val="432"/>
        </w:trPr>
        <w:tc>
          <w:tcPr>
            <w:tcW w:w="770" w:type="dxa"/>
            <w:vAlign w:val="center"/>
          </w:tcPr>
          <w:p w14:paraId="50C3C32D" w14:textId="77777777" w:rsidR="00AA2FA5" w:rsidRPr="003C6867" w:rsidRDefault="00AA2FA5" w:rsidP="008A7C2F">
            <w:pPr>
              <w:pStyle w:val="TableField-Center"/>
              <w:rPr>
                <w:rFonts w:ascii="Calibri Light" w:hAnsi="Calibri Light" w:cs="Calibri Light"/>
                <w:szCs w:val="20"/>
              </w:rPr>
            </w:pPr>
            <w:r w:rsidRPr="003C6867">
              <w:rPr>
                <w:rFonts w:ascii="Calibri Light" w:hAnsi="Calibri Light" w:cs="Calibri Light"/>
                <w:szCs w:val="20"/>
              </w:rPr>
              <w:t>10</w:t>
            </w:r>
          </w:p>
        </w:tc>
        <w:tc>
          <w:tcPr>
            <w:tcW w:w="3437" w:type="dxa"/>
            <w:vAlign w:val="center"/>
          </w:tcPr>
          <w:p w14:paraId="01236FF1" w14:textId="77777777" w:rsidR="00AA2FA5" w:rsidRPr="003C6867" w:rsidRDefault="00AA2FA5" w:rsidP="008A7C2F">
            <w:pPr>
              <w:pStyle w:val="TableField-Left"/>
              <w:rPr>
                <w:rFonts w:ascii="Calibri Light" w:hAnsi="Calibri Light" w:cs="Calibri Light"/>
                <w:bCs/>
              </w:rPr>
            </w:pPr>
            <w:r w:rsidRPr="003C6867">
              <w:rPr>
                <w:rFonts w:ascii="Calibri Light" w:hAnsi="Calibri Light" w:cs="Calibri Light"/>
                <w:bCs/>
              </w:rPr>
              <w:t>Process Input:</w:t>
            </w:r>
          </w:p>
          <w:p w14:paraId="478A14D1" w14:textId="77777777" w:rsidR="00AA2FA5" w:rsidRPr="003C6867" w:rsidRDefault="00AA2FA5" w:rsidP="008A7C2F">
            <w:pPr>
              <w:pStyle w:val="TableField-Left"/>
              <w:rPr>
                <w:rFonts w:ascii="Calibri Light" w:hAnsi="Calibri Light" w:cs="Calibri Light"/>
                <w:b/>
              </w:rPr>
            </w:pPr>
            <w:r w:rsidRPr="003C6867">
              <w:rPr>
                <w:rFonts w:ascii="Calibri Light" w:hAnsi="Calibri Light" w:cs="Calibri Light"/>
                <w:b/>
              </w:rPr>
              <w:t>Customer Contacts SCE.</w:t>
            </w:r>
          </w:p>
        </w:tc>
        <w:tc>
          <w:tcPr>
            <w:tcW w:w="1702" w:type="dxa"/>
            <w:vAlign w:val="center"/>
          </w:tcPr>
          <w:p w14:paraId="174D6C79" w14:textId="77777777" w:rsidR="00AA2FA5" w:rsidRPr="003C6867" w:rsidRDefault="00AA2FA5" w:rsidP="008A7C2F">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10471508" w14:textId="77777777" w:rsidR="00AA2FA5" w:rsidRPr="003C6867" w:rsidRDefault="00AA2FA5" w:rsidP="008A7C2F">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11FE9ACB" w14:textId="77777777" w:rsidR="00AA2FA5" w:rsidRPr="003C6867" w:rsidRDefault="00AA2FA5" w:rsidP="008A7C2F">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09CDC766" w14:textId="77777777" w:rsidTr="006A0B75">
        <w:trPr>
          <w:cantSplit/>
          <w:trHeight w:val="432"/>
        </w:trPr>
        <w:tc>
          <w:tcPr>
            <w:tcW w:w="770" w:type="dxa"/>
            <w:vAlign w:val="center"/>
          </w:tcPr>
          <w:p w14:paraId="33242B96" w14:textId="17D22C30"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15</w:t>
            </w:r>
          </w:p>
        </w:tc>
        <w:tc>
          <w:tcPr>
            <w:tcW w:w="3437" w:type="dxa"/>
            <w:vAlign w:val="center"/>
          </w:tcPr>
          <w:p w14:paraId="6179F1BC" w14:textId="77777777" w:rsidR="005554E8" w:rsidRPr="003C6867" w:rsidRDefault="005554E8" w:rsidP="005554E8">
            <w:pPr>
              <w:pStyle w:val="TableField-Left"/>
              <w:rPr>
                <w:rFonts w:ascii="Calibri Light" w:hAnsi="Calibri Light" w:cs="Calibri Light"/>
                <w:bCs/>
              </w:rPr>
            </w:pPr>
            <w:r w:rsidRPr="003C6867">
              <w:rPr>
                <w:rFonts w:ascii="Calibri Light" w:hAnsi="Calibri Light" w:cs="Calibri Light"/>
                <w:bCs/>
              </w:rPr>
              <w:t>Process Input:</w:t>
            </w:r>
          </w:p>
          <w:p w14:paraId="0DA8DCDB" w14:textId="0F30B20A" w:rsidR="005554E8" w:rsidRPr="003C6867" w:rsidRDefault="005554E8" w:rsidP="005554E8">
            <w:pPr>
              <w:pStyle w:val="TableField-Left"/>
              <w:rPr>
                <w:rFonts w:ascii="Calibri Light" w:hAnsi="Calibri Light" w:cs="Calibri Light"/>
                <w:bCs/>
              </w:rPr>
            </w:pPr>
            <w:r w:rsidRPr="003C6867">
              <w:rPr>
                <w:rFonts w:ascii="Calibri Light" w:hAnsi="Calibri Light" w:cs="Calibri Light"/>
                <w:b/>
                <w:bCs/>
              </w:rPr>
              <w:t>Field Manager or Account Manager recommends Territory Change.</w:t>
            </w:r>
          </w:p>
        </w:tc>
        <w:tc>
          <w:tcPr>
            <w:tcW w:w="1702" w:type="dxa"/>
            <w:vAlign w:val="center"/>
          </w:tcPr>
          <w:p w14:paraId="222D7C5A" w14:textId="72DE05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4608446A" w14:textId="4A849426" w:rsidR="005554E8" w:rsidRPr="003C6867" w:rsidRDefault="005554E8" w:rsidP="005554E8">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4635676E" w14:textId="5B3461A0"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166716B3" w14:textId="77777777" w:rsidTr="006A0B75">
        <w:trPr>
          <w:cantSplit/>
          <w:trHeight w:val="432"/>
        </w:trPr>
        <w:tc>
          <w:tcPr>
            <w:tcW w:w="770" w:type="dxa"/>
            <w:vAlign w:val="center"/>
          </w:tcPr>
          <w:p w14:paraId="5DFB5480"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20</w:t>
            </w:r>
          </w:p>
        </w:tc>
        <w:tc>
          <w:tcPr>
            <w:tcW w:w="3437" w:type="dxa"/>
            <w:vAlign w:val="center"/>
          </w:tcPr>
          <w:p w14:paraId="0DE59509" w14:textId="77777777" w:rsidR="005554E8" w:rsidRPr="003C6867" w:rsidRDefault="005554E8" w:rsidP="005554E8">
            <w:pPr>
              <w:pStyle w:val="TableField-Left"/>
              <w:rPr>
                <w:rFonts w:ascii="Calibri Light" w:hAnsi="Calibri Light" w:cs="Calibri Light"/>
                <w:b/>
              </w:rPr>
            </w:pPr>
            <w:r w:rsidRPr="003C6867">
              <w:rPr>
                <w:rFonts w:ascii="Calibri Light" w:hAnsi="Calibri Light" w:cs="Calibri Light"/>
                <w:b/>
              </w:rPr>
              <w:t>Identify Customers.</w:t>
            </w:r>
          </w:p>
          <w:p w14:paraId="3B932847" w14:textId="77777777" w:rsidR="005554E8" w:rsidRPr="003C6867" w:rsidRDefault="005554E8" w:rsidP="005554E8">
            <w:pPr>
              <w:pStyle w:val="TableField-Left"/>
              <w:rPr>
                <w:rFonts w:ascii="Calibri Light" w:hAnsi="Calibri Light" w:cs="Calibri Light"/>
                <w:bCs/>
              </w:rPr>
            </w:pPr>
            <w:r w:rsidRPr="003C6867">
              <w:rPr>
                <w:rFonts w:ascii="Calibri Light" w:hAnsi="Calibri Light" w:cs="Calibri Light"/>
                <w:bCs/>
              </w:rPr>
              <w:t>BCD Field Manager will identify the Customers for Assignment and Re-assignment.</w:t>
            </w:r>
          </w:p>
        </w:tc>
        <w:tc>
          <w:tcPr>
            <w:tcW w:w="1702" w:type="dxa"/>
            <w:vAlign w:val="center"/>
          </w:tcPr>
          <w:p w14:paraId="177CF381"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2F9648D2"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w:t>
            </w:r>
          </w:p>
        </w:tc>
        <w:tc>
          <w:tcPr>
            <w:tcW w:w="1939" w:type="dxa"/>
            <w:vAlign w:val="center"/>
          </w:tcPr>
          <w:p w14:paraId="33747988"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0F6F025C" w14:textId="77777777" w:rsidTr="006A0B75">
        <w:trPr>
          <w:cantSplit/>
          <w:trHeight w:val="432"/>
        </w:trPr>
        <w:tc>
          <w:tcPr>
            <w:tcW w:w="770" w:type="dxa"/>
            <w:vAlign w:val="center"/>
          </w:tcPr>
          <w:p w14:paraId="0BDE7EAA"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30</w:t>
            </w:r>
          </w:p>
        </w:tc>
        <w:tc>
          <w:tcPr>
            <w:tcW w:w="3437" w:type="dxa"/>
            <w:vAlign w:val="center"/>
          </w:tcPr>
          <w:p w14:paraId="71ADE49F"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Segment Change Required?</w:t>
            </w:r>
          </w:p>
          <w:p w14:paraId="37288FB0"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Manager will determine whether segment change is required to S1/S2/S4 etc. If yes proceed to step 40,</w:t>
            </w:r>
          </w:p>
          <w:p w14:paraId="2A1D2A61"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Otherwise, proceed to step 50.</w:t>
            </w:r>
          </w:p>
        </w:tc>
        <w:tc>
          <w:tcPr>
            <w:tcW w:w="1702" w:type="dxa"/>
            <w:vAlign w:val="center"/>
          </w:tcPr>
          <w:p w14:paraId="3BEFA41B"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7377639E"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46358D00"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44D86D43" w14:textId="77777777" w:rsidTr="006A0B75">
        <w:trPr>
          <w:cantSplit/>
          <w:trHeight w:val="432"/>
        </w:trPr>
        <w:tc>
          <w:tcPr>
            <w:tcW w:w="770" w:type="dxa"/>
            <w:vAlign w:val="center"/>
          </w:tcPr>
          <w:p w14:paraId="30BA303B"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40</w:t>
            </w:r>
          </w:p>
        </w:tc>
        <w:tc>
          <w:tcPr>
            <w:tcW w:w="3437" w:type="dxa"/>
            <w:vAlign w:val="center"/>
          </w:tcPr>
          <w:p w14:paraId="71D912BC"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Review Customer Assignment Criteria.</w:t>
            </w:r>
          </w:p>
        </w:tc>
        <w:tc>
          <w:tcPr>
            <w:tcW w:w="1702" w:type="dxa"/>
            <w:vAlign w:val="center"/>
          </w:tcPr>
          <w:p w14:paraId="2FB0A531"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26BE1C0C"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w:t>
            </w:r>
          </w:p>
        </w:tc>
        <w:tc>
          <w:tcPr>
            <w:tcW w:w="1939" w:type="dxa"/>
            <w:vAlign w:val="center"/>
          </w:tcPr>
          <w:p w14:paraId="6646CAA1"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453B6359" w14:textId="77777777" w:rsidTr="006A0B75">
        <w:trPr>
          <w:cantSplit/>
          <w:trHeight w:val="432"/>
        </w:trPr>
        <w:tc>
          <w:tcPr>
            <w:tcW w:w="770" w:type="dxa"/>
            <w:vAlign w:val="center"/>
          </w:tcPr>
          <w:p w14:paraId="3DE476F6"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50</w:t>
            </w:r>
          </w:p>
        </w:tc>
        <w:tc>
          <w:tcPr>
            <w:tcW w:w="3437" w:type="dxa"/>
            <w:vAlign w:val="center"/>
          </w:tcPr>
          <w:p w14:paraId="00B48A1F"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Obtain Field Manager Approval.</w:t>
            </w:r>
          </w:p>
          <w:p w14:paraId="29237711"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personnel will have to obtain Field Manager Approval.</w:t>
            </w:r>
          </w:p>
        </w:tc>
        <w:tc>
          <w:tcPr>
            <w:tcW w:w="1702" w:type="dxa"/>
            <w:vAlign w:val="center"/>
          </w:tcPr>
          <w:p w14:paraId="509B9CAB"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7CD63B20"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w:t>
            </w:r>
          </w:p>
        </w:tc>
        <w:tc>
          <w:tcPr>
            <w:tcW w:w="1939" w:type="dxa"/>
            <w:vAlign w:val="center"/>
          </w:tcPr>
          <w:p w14:paraId="41A72B78"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5B89DC32" w14:textId="77777777" w:rsidTr="006A0B75">
        <w:trPr>
          <w:cantSplit/>
          <w:trHeight w:val="432"/>
        </w:trPr>
        <w:tc>
          <w:tcPr>
            <w:tcW w:w="770" w:type="dxa"/>
            <w:vAlign w:val="center"/>
          </w:tcPr>
          <w:p w14:paraId="125F357C"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60</w:t>
            </w:r>
          </w:p>
        </w:tc>
        <w:tc>
          <w:tcPr>
            <w:tcW w:w="3437" w:type="dxa"/>
            <w:vAlign w:val="center"/>
          </w:tcPr>
          <w:p w14:paraId="69939BF4"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 xml:space="preserve">Criteria </w:t>
            </w:r>
            <w:proofErr w:type="gramStart"/>
            <w:r w:rsidRPr="003C6867">
              <w:rPr>
                <w:rFonts w:ascii="Calibri Light" w:hAnsi="Calibri Light" w:cs="Calibri Light"/>
                <w:b/>
                <w:bCs/>
              </w:rPr>
              <w:t>Matched ?</w:t>
            </w:r>
            <w:proofErr w:type="gramEnd"/>
          </w:p>
          <w:p w14:paraId="5ED2CB89"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 will identify if the criteria are matched. If yes proceed to step 50,</w:t>
            </w:r>
          </w:p>
          <w:p w14:paraId="57D73630"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Otherwise, proceed to step 70.</w:t>
            </w:r>
          </w:p>
        </w:tc>
        <w:tc>
          <w:tcPr>
            <w:tcW w:w="1702" w:type="dxa"/>
            <w:vAlign w:val="center"/>
          </w:tcPr>
          <w:p w14:paraId="7646AD18"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106B73DF"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0548F91F"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1D0CBF12" w14:textId="77777777" w:rsidTr="006A0B75">
        <w:trPr>
          <w:cantSplit/>
          <w:trHeight w:val="432"/>
        </w:trPr>
        <w:tc>
          <w:tcPr>
            <w:tcW w:w="770" w:type="dxa"/>
            <w:vAlign w:val="center"/>
          </w:tcPr>
          <w:p w14:paraId="52D1645F"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70</w:t>
            </w:r>
          </w:p>
        </w:tc>
        <w:tc>
          <w:tcPr>
            <w:tcW w:w="3437" w:type="dxa"/>
            <w:vAlign w:val="center"/>
          </w:tcPr>
          <w:p w14:paraId="4604742B"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Document Update.</w:t>
            </w:r>
          </w:p>
          <w:p w14:paraId="33E95F6D"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 will provide document justification for change.</w:t>
            </w:r>
          </w:p>
        </w:tc>
        <w:tc>
          <w:tcPr>
            <w:tcW w:w="1702" w:type="dxa"/>
            <w:vAlign w:val="center"/>
          </w:tcPr>
          <w:p w14:paraId="1AFEAF38"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3794A9EC"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w:t>
            </w:r>
          </w:p>
        </w:tc>
        <w:tc>
          <w:tcPr>
            <w:tcW w:w="1939" w:type="dxa"/>
            <w:vAlign w:val="center"/>
          </w:tcPr>
          <w:p w14:paraId="5D478D83"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084C33A3" w14:textId="77777777" w:rsidTr="006A0B75">
        <w:trPr>
          <w:cantSplit/>
          <w:trHeight w:val="432"/>
        </w:trPr>
        <w:tc>
          <w:tcPr>
            <w:tcW w:w="770" w:type="dxa"/>
            <w:vAlign w:val="center"/>
          </w:tcPr>
          <w:p w14:paraId="0D0ADF46"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80</w:t>
            </w:r>
          </w:p>
        </w:tc>
        <w:tc>
          <w:tcPr>
            <w:tcW w:w="3437" w:type="dxa"/>
            <w:vAlign w:val="center"/>
          </w:tcPr>
          <w:p w14:paraId="752429B6"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Approval Received?</w:t>
            </w:r>
          </w:p>
          <w:p w14:paraId="07612E8C"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BCD Field Manager will determine if the approval is received. If yes, proceed to step 90,</w:t>
            </w:r>
          </w:p>
          <w:p w14:paraId="3643550D"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Otherwise, proceed to step 10.</w:t>
            </w:r>
          </w:p>
        </w:tc>
        <w:tc>
          <w:tcPr>
            <w:tcW w:w="1702" w:type="dxa"/>
            <w:vAlign w:val="center"/>
          </w:tcPr>
          <w:p w14:paraId="5022A34C"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5BDF70B3"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25F377EB"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207A179B" w14:textId="77777777" w:rsidTr="006A0B75">
        <w:trPr>
          <w:cantSplit/>
          <w:trHeight w:val="432"/>
        </w:trPr>
        <w:tc>
          <w:tcPr>
            <w:tcW w:w="770" w:type="dxa"/>
            <w:vAlign w:val="center"/>
          </w:tcPr>
          <w:p w14:paraId="6E65AFB5"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90</w:t>
            </w:r>
          </w:p>
        </w:tc>
        <w:tc>
          <w:tcPr>
            <w:tcW w:w="3437" w:type="dxa"/>
            <w:vAlign w:val="center"/>
          </w:tcPr>
          <w:p w14:paraId="4E129522"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New Territory Needed?</w:t>
            </w:r>
          </w:p>
          <w:p w14:paraId="39F02639"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Sales Personnel will determine if the new territory needed. If yes, proceed to step 100,</w:t>
            </w:r>
          </w:p>
          <w:p w14:paraId="4CF72FA0"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Otherwise, proceed to step 110.</w:t>
            </w:r>
          </w:p>
        </w:tc>
        <w:tc>
          <w:tcPr>
            <w:tcW w:w="1702" w:type="dxa"/>
            <w:vAlign w:val="center"/>
          </w:tcPr>
          <w:p w14:paraId="41EADB93"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69F6770F"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2F42606E"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5554E8" w:rsidRPr="003C6867" w14:paraId="314F5B05" w14:textId="77777777" w:rsidTr="006A0B75">
        <w:trPr>
          <w:cantSplit/>
          <w:trHeight w:val="432"/>
        </w:trPr>
        <w:tc>
          <w:tcPr>
            <w:tcW w:w="770" w:type="dxa"/>
            <w:vAlign w:val="center"/>
          </w:tcPr>
          <w:p w14:paraId="06E85F44" w14:textId="77777777" w:rsidR="005554E8" w:rsidRPr="003C6867" w:rsidRDefault="005554E8" w:rsidP="005554E8">
            <w:pPr>
              <w:pStyle w:val="TableField-Center"/>
              <w:rPr>
                <w:rFonts w:ascii="Calibri Light" w:hAnsi="Calibri Light" w:cs="Calibri Light"/>
                <w:szCs w:val="20"/>
              </w:rPr>
            </w:pPr>
            <w:r w:rsidRPr="003C6867">
              <w:rPr>
                <w:rFonts w:ascii="Calibri Light" w:hAnsi="Calibri Light" w:cs="Calibri Light"/>
                <w:szCs w:val="20"/>
              </w:rPr>
              <w:t>100</w:t>
            </w:r>
          </w:p>
        </w:tc>
        <w:tc>
          <w:tcPr>
            <w:tcW w:w="3437" w:type="dxa"/>
            <w:vAlign w:val="center"/>
          </w:tcPr>
          <w:p w14:paraId="1B9B71E5" w14:textId="77777777" w:rsidR="005554E8" w:rsidRPr="003C6867" w:rsidRDefault="005554E8" w:rsidP="005554E8">
            <w:pPr>
              <w:pStyle w:val="TableField-Left"/>
              <w:rPr>
                <w:rFonts w:ascii="Calibri Light" w:hAnsi="Calibri Light" w:cs="Calibri Light"/>
                <w:b/>
                <w:bCs/>
              </w:rPr>
            </w:pPr>
            <w:r w:rsidRPr="003C6867">
              <w:rPr>
                <w:rFonts w:ascii="Calibri Light" w:hAnsi="Calibri Light" w:cs="Calibri Light"/>
                <w:b/>
                <w:bCs/>
              </w:rPr>
              <w:t>Create Territory.</w:t>
            </w:r>
          </w:p>
        </w:tc>
        <w:tc>
          <w:tcPr>
            <w:tcW w:w="1702" w:type="dxa"/>
            <w:vAlign w:val="center"/>
          </w:tcPr>
          <w:p w14:paraId="356D2EE4"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38ACAC5B" w14:textId="77777777" w:rsidR="005554E8" w:rsidRPr="003C6867" w:rsidRDefault="005554E8" w:rsidP="005554E8">
            <w:pPr>
              <w:pStyle w:val="TableField-Left"/>
              <w:rPr>
                <w:rFonts w:ascii="Calibri Light" w:hAnsi="Calibri Light" w:cs="Calibri Light"/>
              </w:rPr>
            </w:pPr>
            <w:r w:rsidRPr="003C6867">
              <w:rPr>
                <w:rFonts w:ascii="Calibri Light" w:hAnsi="Calibri Light" w:cs="Calibri Light"/>
              </w:rPr>
              <w:t>Sales professional COE</w:t>
            </w:r>
          </w:p>
        </w:tc>
        <w:tc>
          <w:tcPr>
            <w:tcW w:w="1939" w:type="dxa"/>
            <w:vAlign w:val="center"/>
          </w:tcPr>
          <w:p w14:paraId="535CFC7E" w14:textId="77777777" w:rsidR="005554E8" w:rsidRPr="003C6867" w:rsidRDefault="005554E8" w:rsidP="005554E8">
            <w:pPr>
              <w:rPr>
                <w:rFonts w:ascii="Calibri Light" w:hAnsi="Calibri Light" w:cs="Calibri Light"/>
                <w:sz w:val="20"/>
                <w:szCs w:val="20"/>
              </w:rPr>
            </w:pPr>
            <w:r w:rsidRPr="003C6867">
              <w:rPr>
                <w:rFonts w:ascii="Calibri Light" w:hAnsi="Calibri Light" w:cs="Calibri Light"/>
                <w:sz w:val="20"/>
                <w:szCs w:val="20"/>
              </w:rPr>
              <w:t>N/A</w:t>
            </w:r>
          </w:p>
        </w:tc>
      </w:tr>
      <w:tr w:rsidR="00AF63A7" w:rsidRPr="003C6867" w14:paraId="31CFBCA4" w14:textId="77777777" w:rsidTr="006A0B75">
        <w:trPr>
          <w:cantSplit/>
          <w:trHeight w:val="432"/>
        </w:trPr>
        <w:tc>
          <w:tcPr>
            <w:tcW w:w="770" w:type="dxa"/>
            <w:vAlign w:val="center"/>
          </w:tcPr>
          <w:p w14:paraId="58C3CE18" w14:textId="1193B225" w:rsidR="00AF63A7" w:rsidRPr="003C6867" w:rsidRDefault="00AF63A7" w:rsidP="00AF63A7">
            <w:pPr>
              <w:pStyle w:val="TableField-Center"/>
              <w:rPr>
                <w:rFonts w:ascii="Calibri Light" w:hAnsi="Calibri Light" w:cs="Calibri Light"/>
                <w:szCs w:val="20"/>
              </w:rPr>
            </w:pPr>
            <w:r w:rsidRPr="003C6867">
              <w:rPr>
                <w:rFonts w:ascii="Calibri Light" w:hAnsi="Calibri Light" w:cs="Calibri Light"/>
                <w:szCs w:val="20"/>
              </w:rPr>
              <w:t>110</w:t>
            </w:r>
          </w:p>
        </w:tc>
        <w:tc>
          <w:tcPr>
            <w:tcW w:w="3437" w:type="dxa"/>
            <w:vAlign w:val="center"/>
          </w:tcPr>
          <w:p w14:paraId="6AC66268" w14:textId="77777777" w:rsidR="00AF63A7" w:rsidRPr="003C6867" w:rsidRDefault="00AF63A7" w:rsidP="00AF63A7">
            <w:pPr>
              <w:pStyle w:val="TableField-Left"/>
              <w:rPr>
                <w:rFonts w:ascii="Calibri Light" w:hAnsi="Calibri Light" w:cs="Calibri Light"/>
                <w:b/>
                <w:bCs/>
              </w:rPr>
            </w:pPr>
            <w:r w:rsidRPr="003C6867">
              <w:rPr>
                <w:rFonts w:ascii="Calibri Light" w:hAnsi="Calibri Light" w:cs="Calibri Light"/>
                <w:b/>
                <w:bCs/>
              </w:rPr>
              <w:t>Add Territory to Table.</w:t>
            </w:r>
          </w:p>
        </w:tc>
        <w:tc>
          <w:tcPr>
            <w:tcW w:w="1702" w:type="dxa"/>
            <w:vAlign w:val="center"/>
          </w:tcPr>
          <w:p w14:paraId="57BA1B01"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19AACC82" w14:textId="77777777" w:rsidR="00AF63A7" w:rsidRPr="003C6867" w:rsidRDefault="00AF63A7" w:rsidP="00AF63A7">
            <w:pPr>
              <w:pStyle w:val="TableField-Left"/>
              <w:rPr>
                <w:rFonts w:ascii="Calibri Light" w:hAnsi="Calibri Light" w:cs="Calibri Light"/>
              </w:rPr>
            </w:pPr>
            <w:r w:rsidRPr="003C6867">
              <w:rPr>
                <w:rFonts w:ascii="Calibri Light" w:hAnsi="Calibri Light" w:cs="Calibri Light"/>
              </w:rPr>
              <w:t>IT Department</w:t>
            </w:r>
          </w:p>
        </w:tc>
        <w:tc>
          <w:tcPr>
            <w:tcW w:w="1939" w:type="dxa"/>
            <w:vAlign w:val="center"/>
          </w:tcPr>
          <w:p w14:paraId="48745438"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r>
      <w:tr w:rsidR="00AF63A7" w:rsidRPr="003C6867" w14:paraId="19518347" w14:textId="77777777" w:rsidTr="006A0B75">
        <w:trPr>
          <w:cantSplit/>
          <w:trHeight w:val="432"/>
        </w:trPr>
        <w:tc>
          <w:tcPr>
            <w:tcW w:w="770" w:type="dxa"/>
            <w:vAlign w:val="center"/>
          </w:tcPr>
          <w:p w14:paraId="0984A052" w14:textId="6A25F4C1" w:rsidR="00AF63A7" w:rsidRPr="003C6867" w:rsidRDefault="00AF63A7" w:rsidP="00AF63A7">
            <w:pPr>
              <w:pStyle w:val="TableField-Center"/>
              <w:rPr>
                <w:rFonts w:ascii="Calibri Light" w:hAnsi="Calibri Light" w:cs="Calibri Light"/>
                <w:szCs w:val="20"/>
              </w:rPr>
            </w:pPr>
            <w:r w:rsidRPr="003C6867">
              <w:rPr>
                <w:rFonts w:ascii="Calibri Light" w:hAnsi="Calibri Light" w:cs="Calibri Light"/>
                <w:szCs w:val="20"/>
              </w:rPr>
              <w:t>120</w:t>
            </w:r>
          </w:p>
        </w:tc>
        <w:tc>
          <w:tcPr>
            <w:tcW w:w="3437" w:type="dxa"/>
            <w:vAlign w:val="center"/>
          </w:tcPr>
          <w:p w14:paraId="40071ADE" w14:textId="77777777" w:rsidR="00AF63A7" w:rsidRPr="003C6867" w:rsidRDefault="00AF63A7" w:rsidP="00AF63A7">
            <w:pPr>
              <w:pStyle w:val="TableField-Left"/>
              <w:rPr>
                <w:rFonts w:ascii="Calibri Light" w:hAnsi="Calibri Light" w:cs="Calibri Light"/>
                <w:b/>
                <w:bCs/>
              </w:rPr>
            </w:pPr>
            <w:r w:rsidRPr="003C6867">
              <w:rPr>
                <w:rFonts w:ascii="Calibri Light" w:hAnsi="Calibri Light" w:cs="Calibri Light"/>
                <w:b/>
                <w:bCs/>
              </w:rPr>
              <w:t>Update Customer Assignment.</w:t>
            </w:r>
          </w:p>
        </w:tc>
        <w:tc>
          <w:tcPr>
            <w:tcW w:w="1702" w:type="dxa"/>
            <w:vAlign w:val="center"/>
          </w:tcPr>
          <w:p w14:paraId="6B9E8F83"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3CF47EC4" w14:textId="77777777" w:rsidR="00AF63A7" w:rsidRPr="003C6867" w:rsidRDefault="00AF63A7" w:rsidP="00AF63A7">
            <w:pPr>
              <w:pStyle w:val="TableField-Left"/>
              <w:rPr>
                <w:rFonts w:ascii="Calibri Light" w:hAnsi="Calibri Light" w:cs="Calibri Light"/>
              </w:rPr>
            </w:pPr>
            <w:r w:rsidRPr="003C6867">
              <w:rPr>
                <w:rFonts w:ascii="Calibri Light" w:hAnsi="Calibri Light" w:cs="Calibri Light"/>
              </w:rPr>
              <w:t>IT Department</w:t>
            </w:r>
          </w:p>
        </w:tc>
        <w:tc>
          <w:tcPr>
            <w:tcW w:w="1939" w:type="dxa"/>
            <w:vAlign w:val="center"/>
          </w:tcPr>
          <w:p w14:paraId="0AAFE785"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r>
      <w:tr w:rsidR="00AF63A7" w:rsidRPr="003C6867" w14:paraId="43CC95D3" w14:textId="77777777" w:rsidTr="006A0B75">
        <w:trPr>
          <w:cantSplit/>
          <w:trHeight w:val="432"/>
        </w:trPr>
        <w:tc>
          <w:tcPr>
            <w:tcW w:w="770" w:type="dxa"/>
            <w:vAlign w:val="center"/>
          </w:tcPr>
          <w:p w14:paraId="672609D7" w14:textId="4D2B7C9C" w:rsidR="00AF63A7" w:rsidRPr="003C6867" w:rsidRDefault="00AF63A7" w:rsidP="00AF63A7">
            <w:pPr>
              <w:pStyle w:val="TableField-Center"/>
              <w:rPr>
                <w:rFonts w:ascii="Calibri Light" w:hAnsi="Calibri Light" w:cs="Calibri Light"/>
                <w:szCs w:val="20"/>
              </w:rPr>
            </w:pPr>
            <w:r w:rsidRPr="003C6867">
              <w:rPr>
                <w:rFonts w:ascii="Calibri Light" w:hAnsi="Calibri Light" w:cs="Calibri Light"/>
                <w:szCs w:val="20"/>
              </w:rPr>
              <w:t>130</w:t>
            </w:r>
          </w:p>
        </w:tc>
        <w:tc>
          <w:tcPr>
            <w:tcW w:w="3437" w:type="dxa"/>
            <w:vAlign w:val="center"/>
          </w:tcPr>
          <w:p w14:paraId="39546F26" w14:textId="77777777" w:rsidR="00AF63A7" w:rsidRPr="003C6867" w:rsidRDefault="00AF63A7" w:rsidP="00AF63A7">
            <w:pPr>
              <w:pStyle w:val="TableField-Left"/>
              <w:rPr>
                <w:rFonts w:ascii="Calibri Light" w:hAnsi="Calibri Light" w:cs="Calibri Light"/>
                <w:b/>
                <w:bCs/>
              </w:rPr>
            </w:pPr>
            <w:r w:rsidRPr="003C6867">
              <w:rPr>
                <w:rFonts w:ascii="Calibri Light" w:hAnsi="Calibri Light" w:cs="Calibri Light"/>
                <w:b/>
                <w:bCs/>
              </w:rPr>
              <w:t>Validate Customer Assignments.</w:t>
            </w:r>
          </w:p>
          <w:p w14:paraId="7738C9D0" w14:textId="77777777" w:rsidR="00AF63A7" w:rsidRPr="003C6867" w:rsidRDefault="00AF63A7" w:rsidP="00AF63A7">
            <w:pPr>
              <w:pStyle w:val="TableField-Left"/>
              <w:rPr>
                <w:rFonts w:ascii="Calibri Light" w:hAnsi="Calibri Light" w:cs="Calibri Light"/>
              </w:rPr>
            </w:pPr>
            <w:r w:rsidRPr="003C6867">
              <w:rPr>
                <w:rFonts w:ascii="Calibri Light" w:hAnsi="Calibri Light" w:cs="Calibri Light"/>
              </w:rPr>
              <w:t>Sales Personnel COE will validate customer assignments.</w:t>
            </w:r>
          </w:p>
        </w:tc>
        <w:tc>
          <w:tcPr>
            <w:tcW w:w="1702" w:type="dxa"/>
            <w:vAlign w:val="center"/>
          </w:tcPr>
          <w:p w14:paraId="58A31591"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037F2FD3" w14:textId="77777777" w:rsidR="00AF63A7" w:rsidRPr="003C6867" w:rsidRDefault="00AF63A7" w:rsidP="00AF63A7">
            <w:pPr>
              <w:pStyle w:val="TableField-Left"/>
              <w:rPr>
                <w:rFonts w:ascii="Calibri Light" w:hAnsi="Calibri Light" w:cs="Calibri Light"/>
              </w:rPr>
            </w:pPr>
            <w:r w:rsidRPr="003C6867">
              <w:rPr>
                <w:rFonts w:ascii="Calibri Light" w:hAnsi="Calibri Light" w:cs="Calibri Light"/>
              </w:rPr>
              <w:t>Sales professional COE</w:t>
            </w:r>
          </w:p>
        </w:tc>
        <w:tc>
          <w:tcPr>
            <w:tcW w:w="1939" w:type="dxa"/>
            <w:vAlign w:val="center"/>
          </w:tcPr>
          <w:p w14:paraId="415A6474"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r>
      <w:tr w:rsidR="00AF63A7" w:rsidRPr="003C6867" w14:paraId="518573AD" w14:textId="77777777" w:rsidTr="006A0B75">
        <w:trPr>
          <w:cantSplit/>
          <w:trHeight w:val="432"/>
        </w:trPr>
        <w:tc>
          <w:tcPr>
            <w:tcW w:w="770" w:type="dxa"/>
            <w:vAlign w:val="center"/>
          </w:tcPr>
          <w:p w14:paraId="1A9C97C5" w14:textId="1858471D" w:rsidR="00AF63A7" w:rsidRPr="003C6867" w:rsidRDefault="00AF63A7" w:rsidP="00AF63A7">
            <w:pPr>
              <w:pStyle w:val="TableField-Center"/>
              <w:rPr>
                <w:rFonts w:ascii="Calibri Light" w:hAnsi="Calibri Light" w:cs="Calibri Light"/>
                <w:szCs w:val="20"/>
              </w:rPr>
            </w:pPr>
            <w:r w:rsidRPr="003C6867">
              <w:rPr>
                <w:rFonts w:ascii="Calibri Light" w:hAnsi="Calibri Light" w:cs="Calibri Light"/>
                <w:szCs w:val="20"/>
              </w:rPr>
              <w:lastRenderedPageBreak/>
              <w:t>140</w:t>
            </w:r>
          </w:p>
        </w:tc>
        <w:tc>
          <w:tcPr>
            <w:tcW w:w="3437" w:type="dxa"/>
            <w:vAlign w:val="center"/>
          </w:tcPr>
          <w:p w14:paraId="04772B6C" w14:textId="77777777" w:rsidR="00AF63A7" w:rsidRPr="003C6867" w:rsidRDefault="00AF63A7" w:rsidP="00AF63A7">
            <w:pPr>
              <w:pStyle w:val="TableField-Left"/>
              <w:rPr>
                <w:rFonts w:ascii="Calibri Light" w:hAnsi="Calibri Light" w:cs="Calibri Light"/>
                <w:b/>
                <w:bCs/>
              </w:rPr>
            </w:pPr>
            <w:r w:rsidRPr="003C6867">
              <w:rPr>
                <w:rFonts w:ascii="Calibri Light" w:hAnsi="Calibri Light" w:cs="Calibri Light"/>
                <w:b/>
                <w:bCs/>
              </w:rPr>
              <w:t>END.</w:t>
            </w:r>
          </w:p>
        </w:tc>
        <w:tc>
          <w:tcPr>
            <w:tcW w:w="1702" w:type="dxa"/>
            <w:vAlign w:val="center"/>
          </w:tcPr>
          <w:p w14:paraId="6AC99351"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c>
          <w:tcPr>
            <w:tcW w:w="1939" w:type="dxa"/>
            <w:vAlign w:val="center"/>
          </w:tcPr>
          <w:p w14:paraId="52257666" w14:textId="77777777" w:rsidR="00AF63A7" w:rsidRPr="003C6867" w:rsidRDefault="00AF63A7" w:rsidP="00AF63A7">
            <w:pPr>
              <w:pStyle w:val="TableField-Left"/>
              <w:rPr>
                <w:rFonts w:ascii="Calibri Light" w:hAnsi="Calibri Light" w:cs="Calibri Light"/>
              </w:rPr>
            </w:pPr>
            <w:r w:rsidRPr="003C6867">
              <w:rPr>
                <w:rFonts w:ascii="Calibri Light" w:hAnsi="Calibri Light" w:cs="Calibri Light"/>
              </w:rPr>
              <w:t>N/A</w:t>
            </w:r>
          </w:p>
        </w:tc>
        <w:tc>
          <w:tcPr>
            <w:tcW w:w="1939" w:type="dxa"/>
            <w:vAlign w:val="center"/>
          </w:tcPr>
          <w:p w14:paraId="023BF728" w14:textId="77777777" w:rsidR="00AF63A7" w:rsidRPr="003C6867" w:rsidRDefault="00AF63A7" w:rsidP="00AF63A7">
            <w:pPr>
              <w:rPr>
                <w:rFonts w:ascii="Calibri Light" w:hAnsi="Calibri Light" w:cs="Calibri Light"/>
                <w:sz w:val="20"/>
                <w:szCs w:val="20"/>
              </w:rPr>
            </w:pPr>
            <w:r w:rsidRPr="003C6867">
              <w:rPr>
                <w:rFonts w:ascii="Calibri Light" w:hAnsi="Calibri Light" w:cs="Calibri Light"/>
                <w:sz w:val="20"/>
                <w:szCs w:val="20"/>
              </w:rPr>
              <w:t>N/A</w:t>
            </w:r>
          </w:p>
        </w:tc>
      </w:tr>
    </w:tbl>
    <w:p w14:paraId="307AAA24" w14:textId="6CDDF680" w:rsidR="00190B12" w:rsidRDefault="00190B12" w:rsidP="00C2705E">
      <w:pPr>
        <w:rPr>
          <w:rFonts w:cs="Arial"/>
          <w:b/>
        </w:rPr>
      </w:pPr>
    </w:p>
    <w:p w14:paraId="1A467B06" w14:textId="1CEA45A9" w:rsidR="00190B12" w:rsidRDefault="00190B12" w:rsidP="00C2705E">
      <w:pPr>
        <w:rPr>
          <w:rFonts w:cs="Arial"/>
          <w:b/>
        </w:rPr>
      </w:pPr>
    </w:p>
    <w:p w14:paraId="627F2BE0" w14:textId="43C31527" w:rsidR="00190B12" w:rsidRDefault="00190B12" w:rsidP="00C2705E">
      <w:pPr>
        <w:rPr>
          <w:rFonts w:cs="Arial"/>
          <w:b/>
        </w:rPr>
      </w:pPr>
    </w:p>
    <w:p w14:paraId="2E0F5EC6" w14:textId="1EB39119" w:rsidR="00190B12" w:rsidRDefault="00190B12" w:rsidP="00C2705E">
      <w:pPr>
        <w:rPr>
          <w:rFonts w:cs="Arial"/>
          <w:b/>
        </w:rPr>
      </w:pPr>
    </w:p>
    <w:p w14:paraId="69D22447" w14:textId="3DC69A79" w:rsidR="00190B12" w:rsidRDefault="00190B12" w:rsidP="00C2705E">
      <w:pPr>
        <w:rPr>
          <w:rFonts w:cs="Arial"/>
          <w:b/>
        </w:rPr>
      </w:pPr>
    </w:p>
    <w:p w14:paraId="0720F644" w14:textId="16944E2C" w:rsidR="00190B12" w:rsidRDefault="00190B12" w:rsidP="00C2705E">
      <w:pPr>
        <w:rPr>
          <w:rFonts w:cs="Arial"/>
          <w:b/>
        </w:rPr>
      </w:pPr>
    </w:p>
    <w:p w14:paraId="52879BB1" w14:textId="376CA77F" w:rsidR="00190B12" w:rsidRDefault="00190B12" w:rsidP="00C2705E">
      <w:pPr>
        <w:rPr>
          <w:rFonts w:cs="Arial"/>
          <w:b/>
        </w:rPr>
      </w:pPr>
    </w:p>
    <w:p w14:paraId="5E6296F1" w14:textId="0745734C" w:rsidR="00190B12" w:rsidRDefault="00190B12" w:rsidP="00C2705E">
      <w:pPr>
        <w:rPr>
          <w:rFonts w:cs="Arial"/>
          <w:b/>
        </w:rPr>
      </w:pPr>
    </w:p>
    <w:p w14:paraId="0E64D2A0" w14:textId="4CF0F773" w:rsidR="00190B12" w:rsidRDefault="00190B12" w:rsidP="00C2705E">
      <w:pPr>
        <w:rPr>
          <w:rFonts w:cs="Arial"/>
          <w:b/>
        </w:rPr>
      </w:pPr>
    </w:p>
    <w:p w14:paraId="5351E0E0" w14:textId="072CD303" w:rsidR="00190B12" w:rsidRDefault="00190B12" w:rsidP="00C2705E">
      <w:pPr>
        <w:rPr>
          <w:rFonts w:cs="Arial"/>
          <w:b/>
        </w:rPr>
      </w:pPr>
    </w:p>
    <w:p w14:paraId="5DA7C133" w14:textId="07ABBAB1" w:rsidR="00190B12" w:rsidRDefault="00190B12" w:rsidP="00C2705E">
      <w:pPr>
        <w:rPr>
          <w:rFonts w:cs="Arial"/>
          <w:b/>
        </w:rPr>
      </w:pPr>
    </w:p>
    <w:p w14:paraId="6225C0C3" w14:textId="5D60D5F9" w:rsidR="00190B12" w:rsidRDefault="00190B12" w:rsidP="00C2705E">
      <w:pPr>
        <w:rPr>
          <w:rFonts w:cs="Arial"/>
          <w:b/>
        </w:rPr>
      </w:pPr>
    </w:p>
    <w:p w14:paraId="66FDA931" w14:textId="2C50A0AF" w:rsidR="00190B12" w:rsidRDefault="00190B12" w:rsidP="00C2705E">
      <w:pPr>
        <w:rPr>
          <w:rFonts w:cs="Arial"/>
          <w:b/>
        </w:rPr>
      </w:pPr>
    </w:p>
    <w:p w14:paraId="2C3111EC" w14:textId="718954FC" w:rsidR="00190B12" w:rsidRDefault="00190B12" w:rsidP="00C2705E">
      <w:pPr>
        <w:rPr>
          <w:rFonts w:cs="Arial"/>
          <w:b/>
        </w:rPr>
      </w:pPr>
    </w:p>
    <w:p w14:paraId="3C8E47F9" w14:textId="396C022F" w:rsidR="00190B12" w:rsidRDefault="00190B12" w:rsidP="00C2705E">
      <w:pPr>
        <w:rPr>
          <w:rFonts w:cs="Arial"/>
          <w:b/>
        </w:rPr>
      </w:pPr>
    </w:p>
    <w:p w14:paraId="7F9CA009" w14:textId="36B466BE" w:rsidR="00190B12" w:rsidRDefault="00190B12" w:rsidP="00C2705E">
      <w:pPr>
        <w:rPr>
          <w:rFonts w:cs="Arial"/>
          <w:b/>
        </w:rPr>
      </w:pPr>
    </w:p>
    <w:p w14:paraId="41D64909" w14:textId="54BCB915" w:rsidR="00190B12" w:rsidRDefault="00190B12" w:rsidP="00C2705E">
      <w:pPr>
        <w:rPr>
          <w:rFonts w:cs="Arial"/>
          <w:b/>
        </w:rPr>
      </w:pPr>
    </w:p>
    <w:p w14:paraId="67153A29" w14:textId="34652770" w:rsidR="00190B12" w:rsidRDefault="00190B12" w:rsidP="00C2705E">
      <w:pPr>
        <w:rPr>
          <w:rFonts w:cs="Arial"/>
          <w:b/>
        </w:rPr>
      </w:pPr>
    </w:p>
    <w:p w14:paraId="27A6C6C9" w14:textId="4424D15B" w:rsidR="00190B12" w:rsidRDefault="00190B12" w:rsidP="00C2705E">
      <w:pPr>
        <w:rPr>
          <w:rFonts w:cs="Arial"/>
          <w:b/>
        </w:rPr>
      </w:pPr>
    </w:p>
    <w:p w14:paraId="53805CB6" w14:textId="7E7184FC" w:rsidR="00190B12" w:rsidRDefault="00190B12" w:rsidP="00C2705E">
      <w:pPr>
        <w:rPr>
          <w:rFonts w:cs="Arial"/>
          <w:b/>
        </w:rPr>
      </w:pPr>
    </w:p>
    <w:p w14:paraId="6407B3B4" w14:textId="1685D97C" w:rsidR="00190B12" w:rsidRDefault="00190B12" w:rsidP="00C2705E">
      <w:pPr>
        <w:rPr>
          <w:rFonts w:cs="Arial"/>
          <w:b/>
        </w:rPr>
      </w:pPr>
    </w:p>
    <w:p w14:paraId="27F51C67" w14:textId="014F514C" w:rsidR="00190B12" w:rsidRDefault="00190B12" w:rsidP="00C2705E">
      <w:pPr>
        <w:rPr>
          <w:rFonts w:cs="Arial"/>
          <w:b/>
        </w:rPr>
      </w:pPr>
    </w:p>
    <w:p w14:paraId="5AEE74B9" w14:textId="0900CC2E" w:rsidR="00190B12" w:rsidRDefault="00190B12" w:rsidP="00C2705E">
      <w:pPr>
        <w:rPr>
          <w:rFonts w:cs="Arial"/>
          <w:b/>
        </w:rPr>
      </w:pPr>
    </w:p>
    <w:p w14:paraId="7EA5C006" w14:textId="37C492AD" w:rsidR="00190B12" w:rsidRDefault="00190B12" w:rsidP="00C2705E">
      <w:pPr>
        <w:rPr>
          <w:rFonts w:cs="Arial"/>
          <w:b/>
        </w:rPr>
      </w:pPr>
    </w:p>
    <w:p w14:paraId="0B3BD14A" w14:textId="10D8C094" w:rsidR="00190B12" w:rsidRDefault="00190B12" w:rsidP="00C2705E">
      <w:pPr>
        <w:rPr>
          <w:rFonts w:cs="Arial"/>
          <w:b/>
        </w:rPr>
      </w:pPr>
    </w:p>
    <w:p w14:paraId="6660A62F" w14:textId="24D450A9" w:rsidR="00190B12" w:rsidRDefault="00190B12" w:rsidP="00C2705E">
      <w:pPr>
        <w:rPr>
          <w:rFonts w:cs="Arial"/>
          <w:b/>
        </w:rPr>
      </w:pPr>
    </w:p>
    <w:p w14:paraId="00273957" w14:textId="7BCF7F31" w:rsidR="00190B12" w:rsidRDefault="00190B12" w:rsidP="00C2705E">
      <w:pPr>
        <w:rPr>
          <w:rFonts w:cs="Arial"/>
          <w:b/>
        </w:rPr>
      </w:pPr>
    </w:p>
    <w:p w14:paraId="624F6AAB" w14:textId="1BBC11B1" w:rsidR="00190B12" w:rsidRDefault="00190B12" w:rsidP="00C2705E">
      <w:pPr>
        <w:rPr>
          <w:rFonts w:cs="Arial"/>
          <w:b/>
        </w:rPr>
      </w:pPr>
    </w:p>
    <w:p w14:paraId="18FF788A" w14:textId="1BBFF351" w:rsidR="00190B12" w:rsidRDefault="00190B12" w:rsidP="00C2705E">
      <w:pPr>
        <w:rPr>
          <w:rFonts w:cs="Arial"/>
          <w:b/>
        </w:rPr>
      </w:pPr>
    </w:p>
    <w:p w14:paraId="2DE63235" w14:textId="7320F58A" w:rsidR="00190B12" w:rsidRDefault="00190B12" w:rsidP="00C2705E">
      <w:pPr>
        <w:rPr>
          <w:rFonts w:cs="Arial"/>
          <w:b/>
        </w:rPr>
      </w:pPr>
    </w:p>
    <w:p w14:paraId="5278AA9D" w14:textId="7A36300F" w:rsidR="00190B12" w:rsidRDefault="00190B12" w:rsidP="00C2705E">
      <w:pPr>
        <w:rPr>
          <w:rFonts w:cs="Arial"/>
          <w:b/>
        </w:rPr>
      </w:pPr>
    </w:p>
    <w:p w14:paraId="0BDEA64A" w14:textId="779E1BA7" w:rsidR="00190B12" w:rsidRDefault="00190B12" w:rsidP="00C2705E">
      <w:pPr>
        <w:rPr>
          <w:rFonts w:cs="Arial"/>
          <w:b/>
        </w:rPr>
      </w:pPr>
    </w:p>
    <w:p w14:paraId="0797CD68" w14:textId="65AFCC72" w:rsidR="00190B12" w:rsidRDefault="00190B12" w:rsidP="00C2705E">
      <w:pPr>
        <w:rPr>
          <w:rFonts w:cs="Arial"/>
          <w:b/>
        </w:rPr>
      </w:pPr>
    </w:p>
    <w:p w14:paraId="24431E10" w14:textId="3DE50DD3" w:rsidR="00190B12" w:rsidRDefault="00190B12" w:rsidP="00C2705E">
      <w:pPr>
        <w:rPr>
          <w:rFonts w:cs="Arial"/>
          <w:b/>
        </w:rPr>
      </w:pPr>
    </w:p>
    <w:p w14:paraId="17503278" w14:textId="7AACDEC3" w:rsidR="00190B12" w:rsidRDefault="00190B12" w:rsidP="00C2705E">
      <w:pPr>
        <w:rPr>
          <w:rFonts w:cs="Arial"/>
          <w:b/>
        </w:rPr>
      </w:pPr>
    </w:p>
    <w:p w14:paraId="54EACF62" w14:textId="4F22B5D9" w:rsidR="00190B12" w:rsidRDefault="00190B12" w:rsidP="00C2705E">
      <w:pPr>
        <w:rPr>
          <w:rFonts w:cs="Arial"/>
          <w:b/>
        </w:rPr>
      </w:pPr>
    </w:p>
    <w:p w14:paraId="01A7181C" w14:textId="02548839" w:rsidR="00190B12" w:rsidRDefault="00190B12" w:rsidP="00C2705E">
      <w:pPr>
        <w:rPr>
          <w:rFonts w:cs="Arial"/>
          <w:b/>
        </w:rPr>
      </w:pPr>
    </w:p>
    <w:p w14:paraId="04179A55" w14:textId="77777777" w:rsidR="00E6406D" w:rsidRDefault="00E6406D" w:rsidP="00C2705E">
      <w:pPr>
        <w:rPr>
          <w:rFonts w:cs="Arial"/>
          <w:b/>
          <w:bCs/>
        </w:rPr>
      </w:pPr>
    </w:p>
    <w:p w14:paraId="44EF9AAF" w14:textId="77777777" w:rsidR="00E6406D" w:rsidRDefault="00E6406D" w:rsidP="00C2705E">
      <w:pPr>
        <w:rPr>
          <w:rFonts w:cs="Arial"/>
          <w:b/>
          <w:bCs/>
        </w:rPr>
      </w:pPr>
    </w:p>
    <w:p w14:paraId="31E3CECF" w14:textId="77777777" w:rsidR="00E6406D" w:rsidRDefault="00E6406D" w:rsidP="00C2705E">
      <w:pPr>
        <w:rPr>
          <w:rFonts w:cs="Arial"/>
          <w:b/>
          <w:bCs/>
        </w:rPr>
      </w:pPr>
    </w:p>
    <w:p w14:paraId="069E59C1" w14:textId="77777777" w:rsidR="00E6406D" w:rsidRDefault="00E6406D" w:rsidP="00C2705E">
      <w:pPr>
        <w:rPr>
          <w:rFonts w:cs="Arial"/>
          <w:b/>
          <w:bCs/>
        </w:rPr>
      </w:pPr>
    </w:p>
    <w:p w14:paraId="267806F4" w14:textId="77777777" w:rsidR="00E6406D" w:rsidRDefault="00E6406D" w:rsidP="00C2705E">
      <w:pPr>
        <w:rPr>
          <w:rFonts w:cs="Arial"/>
          <w:b/>
          <w:bCs/>
        </w:rPr>
      </w:pPr>
    </w:p>
    <w:p w14:paraId="1A5A30CD" w14:textId="77777777" w:rsidR="00E6406D" w:rsidRDefault="00E6406D" w:rsidP="00C2705E">
      <w:pPr>
        <w:rPr>
          <w:rFonts w:cs="Arial"/>
          <w:b/>
          <w:bCs/>
        </w:rPr>
      </w:pPr>
    </w:p>
    <w:p w14:paraId="03C517AF" w14:textId="77777777" w:rsidR="00E6406D" w:rsidRDefault="00E6406D" w:rsidP="00C2705E">
      <w:pPr>
        <w:rPr>
          <w:rFonts w:cs="Arial"/>
          <w:b/>
          <w:bCs/>
        </w:rPr>
      </w:pPr>
    </w:p>
    <w:p w14:paraId="7FFA9FF6" w14:textId="110EE71E" w:rsidR="00190B12" w:rsidRDefault="00190B12" w:rsidP="00C2705E">
      <w:pPr>
        <w:rPr>
          <w:rFonts w:cs="Arial"/>
          <w:b/>
          <w:bCs/>
        </w:rPr>
      </w:pPr>
      <w:r w:rsidRPr="00190B12">
        <w:rPr>
          <w:rFonts w:cs="Arial"/>
          <w:b/>
          <w:bCs/>
        </w:rPr>
        <w:lastRenderedPageBreak/>
        <w:t>Territory Management – Ad Hoc Assignment</w:t>
      </w:r>
    </w:p>
    <w:p w14:paraId="1AEB616B" w14:textId="00CB6FED" w:rsidR="000B3F58" w:rsidRDefault="00CA7A26" w:rsidP="00C2705E">
      <w:r>
        <w:object w:dxaOrig="12461" w:dyaOrig="18901" w14:anchorId="74918816">
          <v:shape id="_x0000_i1027" type="#_x0000_t75" style="width:495.25pt;height:614.3pt" o:ole="">
            <v:imagedata r:id="rId21" o:title=""/>
          </v:shape>
          <o:OLEObject Type="Embed" ProgID="Visio.Drawing.15" ShapeID="_x0000_i1027" DrawAspect="Content" ObjectID="_1635230862" r:id="rId22"/>
        </w:object>
      </w:r>
    </w:p>
    <w:tbl>
      <w:tblPr>
        <w:tblW w:w="996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70"/>
        <w:gridCol w:w="3437"/>
        <w:gridCol w:w="1702"/>
        <w:gridCol w:w="1939"/>
        <w:gridCol w:w="2119"/>
      </w:tblGrid>
      <w:tr w:rsidR="00DB5A35" w:rsidRPr="002A301C" w14:paraId="5B01AAEC" w14:textId="77777777" w:rsidTr="006A0B75">
        <w:trPr>
          <w:cantSplit/>
          <w:trHeight w:val="432"/>
          <w:tblHeader/>
        </w:trPr>
        <w:tc>
          <w:tcPr>
            <w:tcW w:w="770" w:type="dxa"/>
            <w:tcBorders>
              <w:top w:val="threeDEmboss" w:sz="6" w:space="0" w:color="auto"/>
              <w:bottom w:val="threeDEmboss" w:sz="6" w:space="0" w:color="auto"/>
            </w:tcBorders>
            <w:shd w:val="clear" w:color="auto" w:fill="F9FBAF"/>
            <w:vAlign w:val="center"/>
          </w:tcPr>
          <w:p w14:paraId="79BA8716" w14:textId="77777777" w:rsidR="00DB5A35" w:rsidRPr="002A301C" w:rsidRDefault="00DB5A35" w:rsidP="008A7C2F">
            <w:pPr>
              <w:pStyle w:val="TableHeader-Center"/>
              <w:rPr>
                <w:rFonts w:ascii="Calibri Light" w:hAnsi="Calibri Light" w:cs="Calibri Light"/>
                <w:szCs w:val="20"/>
              </w:rPr>
            </w:pPr>
            <w:bookmarkStart w:id="14" w:name="_Hlk23272437"/>
            <w:r w:rsidRPr="002A301C">
              <w:rPr>
                <w:rFonts w:ascii="Calibri Light" w:hAnsi="Calibri Light" w:cs="Calibri Light"/>
                <w:szCs w:val="20"/>
              </w:rPr>
              <w:lastRenderedPageBreak/>
              <w:t>Step</w:t>
            </w:r>
          </w:p>
        </w:tc>
        <w:tc>
          <w:tcPr>
            <w:tcW w:w="3437" w:type="dxa"/>
            <w:tcBorders>
              <w:top w:val="threeDEmboss" w:sz="6" w:space="0" w:color="auto"/>
              <w:bottom w:val="threeDEmboss" w:sz="6" w:space="0" w:color="auto"/>
            </w:tcBorders>
            <w:shd w:val="clear" w:color="auto" w:fill="F9FBAF"/>
            <w:vAlign w:val="center"/>
          </w:tcPr>
          <w:p w14:paraId="03DD4836" w14:textId="77777777" w:rsidR="00DB5A35" w:rsidRPr="002A301C" w:rsidRDefault="00DB5A35" w:rsidP="008A7C2F">
            <w:pPr>
              <w:pStyle w:val="TableHeader-Left"/>
              <w:rPr>
                <w:rFonts w:ascii="Calibri Light" w:hAnsi="Calibri Light" w:cs="Calibri Light"/>
                <w:szCs w:val="20"/>
              </w:rPr>
            </w:pPr>
            <w:r w:rsidRPr="002A301C">
              <w:rPr>
                <w:rFonts w:ascii="Calibri Light" w:hAnsi="Calibri Light" w:cs="Calibri Light"/>
                <w:szCs w:val="20"/>
              </w:rPr>
              <w:t>Description of Step</w:t>
            </w:r>
          </w:p>
        </w:tc>
        <w:tc>
          <w:tcPr>
            <w:tcW w:w="1702" w:type="dxa"/>
            <w:tcBorders>
              <w:top w:val="threeDEmboss" w:sz="6" w:space="0" w:color="auto"/>
              <w:bottom w:val="threeDEmboss" w:sz="6" w:space="0" w:color="auto"/>
            </w:tcBorders>
            <w:shd w:val="clear" w:color="auto" w:fill="F9FBAF"/>
            <w:vAlign w:val="center"/>
          </w:tcPr>
          <w:p w14:paraId="5B2804C6" w14:textId="77777777" w:rsidR="00DB5A35" w:rsidRPr="002A301C" w:rsidRDefault="00DB5A35" w:rsidP="008A7C2F">
            <w:pPr>
              <w:pStyle w:val="TableHeader-Left"/>
              <w:rPr>
                <w:rFonts w:ascii="Calibri Light" w:hAnsi="Calibri Light" w:cs="Calibri Light"/>
                <w:szCs w:val="20"/>
              </w:rPr>
            </w:pPr>
            <w:r w:rsidRPr="002A301C">
              <w:rPr>
                <w:rFonts w:ascii="Calibri Light" w:hAnsi="Calibri Light" w:cs="Calibri Light"/>
                <w:szCs w:val="20"/>
              </w:rPr>
              <w:t>C4C / T-Code</w:t>
            </w:r>
          </w:p>
        </w:tc>
        <w:tc>
          <w:tcPr>
            <w:tcW w:w="1939" w:type="dxa"/>
            <w:tcBorders>
              <w:top w:val="threeDEmboss" w:sz="6" w:space="0" w:color="auto"/>
              <w:bottom w:val="threeDEmboss" w:sz="6" w:space="0" w:color="auto"/>
            </w:tcBorders>
            <w:shd w:val="clear" w:color="auto" w:fill="F9FBAF"/>
            <w:vAlign w:val="center"/>
          </w:tcPr>
          <w:p w14:paraId="294C12DF" w14:textId="77777777" w:rsidR="00DB5A35" w:rsidRPr="002A301C" w:rsidRDefault="00DB5A35" w:rsidP="008A7C2F">
            <w:pPr>
              <w:pStyle w:val="TableHeader-Left"/>
              <w:rPr>
                <w:rFonts w:ascii="Calibri Light" w:hAnsi="Calibri Light" w:cs="Calibri Light"/>
                <w:szCs w:val="20"/>
              </w:rPr>
            </w:pPr>
            <w:r w:rsidRPr="002A301C">
              <w:rPr>
                <w:rFonts w:ascii="Calibri Light" w:hAnsi="Calibri Light" w:cs="Calibri Light"/>
                <w:szCs w:val="20"/>
              </w:rPr>
              <w:t>Role(s)</w:t>
            </w:r>
          </w:p>
        </w:tc>
        <w:tc>
          <w:tcPr>
            <w:tcW w:w="2119" w:type="dxa"/>
            <w:tcBorders>
              <w:top w:val="threeDEmboss" w:sz="6" w:space="0" w:color="auto"/>
              <w:bottom w:val="threeDEmboss" w:sz="6" w:space="0" w:color="auto"/>
            </w:tcBorders>
            <w:shd w:val="clear" w:color="auto" w:fill="F9FBAF"/>
            <w:vAlign w:val="center"/>
          </w:tcPr>
          <w:p w14:paraId="667CC0E9" w14:textId="77777777" w:rsidR="00DB5A35" w:rsidRPr="002A301C" w:rsidRDefault="00DB5A35" w:rsidP="008A7C2F">
            <w:pPr>
              <w:pStyle w:val="TableHeader-Left"/>
              <w:rPr>
                <w:rFonts w:ascii="Calibri Light" w:hAnsi="Calibri Light" w:cs="Calibri Light"/>
                <w:szCs w:val="20"/>
              </w:rPr>
            </w:pPr>
            <w:r w:rsidRPr="002A301C">
              <w:rPr>
                <w:rFonts w:ascii="Calibri Light" w:hAnsi="Calibri Light" w:cs="Calibri Light"/>
                <w:szCs w:val="20"/>
              </w:rPr>
              <w:t>If step is relevant for a Control, add Requirement ID</w:t>
            </w:r>
          </w:p>
        </w:tc>
      </w:tr>
      <w:tr w:rsidR="00DB5A35" w:rsidRPr="002A301C" w14:paraId="4D5BD521" w14:textId="77777777" w:rsidTr="006A0B75">
        <w:trPr>
          <w:cantSplit/>
          <w:trHeight w:val="432"/>
        </w:trPr>
        <w:tc>
          <w:tcPr>
            <w:tcW w:w="770" w:type="dxa"/>
            <w:vAlign w:val="center"/>
          </w:tcPr>
          <w:p w14:paraId="6A06F85F"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10</w:t>
            </w:r>
          </w:p>
        </w:tc>
        <w:tc>
          <w:tcPr>
            <w:tcW w:w="3437" w:type="dxa"/>
            <w:vAlign w:val="center"/>
          </w:tcPr>
          <w:p w14:paraId="28735025" w14:textId="77777777" w:rsidR="00DB5A35" w:rsidRPr="002A301C" w:rsidRDefault="00DB5A35" w:rsidP="008A7C2F">
            <w:pPr>
              <w:pStyle w:val="TableField-Left"/>
              <w:rPr>
                <w:rFonts w:ascii="Calibri Light" w:hAnsi="Calibri Light" w:cs="Calibri Light"/>
                <w:bCs/>
              </w:rPr>
            </w:pPr>
            <w:r w:rsidRPr="002A301C">
              <w:rPr>
                <w:rFonts w:ascii="Calibri Light" w:hAnsi="Calibri Light" w:cs="Calibri Light"/>
                <w:bCs/>
              </w:rPr>
              <w:t>Process Input:</w:t>
            </w:r>
          </w:p>
          <w:p w14:paraId="6AD66A0A" w14:textId="77777777" w:rsidR="00DB5A35" w:rsidRPr="002A301C" w:rsidRDefault="00DB5A35" w:rsidP="008A7C2F">
            <w:pPr>
              <w:pStyle w:val="TableField-Left"/>
              <w:rPr>
                <w:rFonts w:ascii="Calibri Light" w:hAnsi="Calibri Light" w:cs="Calibri Light"/>
                <w:b/>
              </w:rPr>
            </w:pPr>
            <w:r w:rsidRPr="002A301C">
              <w:rPr>
                <w:rFonts w:ascii="Calibri Light" w:hAnsi="Calibri Light" w:cs="Calibri Light"/>
                <w:b/>
              </w:rPr>
              <w:t>Customer Contacts SCE.</w:t>
            </w:r>
          </w:p>
        </w:tc>
        <w:tc>
          <w:tcPr>
            <w:tcW w:w="1702" w:type="dxa"/>
            <w:vAlign w:val="center"/>
          </w:tcPr>
          <w:p w14:paraId="3EAEF03A"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842BECE"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139EC798"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345CE30F" w14:textId="77777777" w:rsidTr="006A0B75">
        <w:trPr>
          <w:cantSplit/>
          <w:trHeight w:val="432"/>
        </w:trPr>
        <w:tc>
          <w:tcPr>
            <w:tcW w:w="770" w:type="dxa"/>
            <w:vAlign w:val="center"/>
          </w:tcPr>
          <w:p w14:paraId="570C34B2"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20</w:t>
            </w:r>
          </w:p>
        </w:tc>
        <w:tc>
          <w:tcPr>
            <w:tcW w:w="3437" w:type="dxa"/>
            <w:vAlign w:val="center"/>
          </w:tcPr>
          <w:p w14:paraId="0A4E651D" w14:textId="77777777" w:rsidR="00DB5A35" w:rsidRPr="002A301C" w:rsidRDefault="00DB5A35" w:rsidP="008A7C2F">
            <w:pPr>
              <w:pStyle w:val="TableField-Left"/>
              <w:rPr>
                <w:rFonts w:ascii="Calibri Light" w:hAnsi="Calibri Light" w:cs="Calibri Light"/>
                <w:b/>
              </w:rPr>
            </w:pPr>
            <w:r w:rsidRPr="002A301C">
              <w:rPr>
                <w:rFonts w:ascii="Calibri Light" w:hAnsi="Calibri Light" w:cs="Calibri Light"/>
                <w:b/>
              </w:rPr>
              <w:t>Identify Customers.</w:t>
            </w:r>
          </w:p>
          <w:p w14:paraId="7C89B1D8" w14:textId="77777777" w:rsidR="00DB5A35" w:rsidRPr="002A301C" w:rsidRDefault="00DB5A35" w:rsidP="008A7C2F">
            <w:pPr>
              <w:pStyle w:val="TableField-Left"/>
              <w:rPr>
                <w:rFonts w:ascii="Calibri Light" w:hAnsi="Calibri Light" w:cs="Calibri Light"/>
                <w:bCs/>
              </w:rPr>
            </w:pPr>
            <w:r w:rsidRPr="002A301C">
              <w:rPr>
                <w:rFonts w:ascii="Calibri Light" w:hAnsi="Calibri Light" w:cs="Calibri Light"/>
                <w:bCs/>
              </w:rPr>
              <w:t>BCD Field Manager will identify the Customers for Assignment and Re-assignment.</w:t>
            </w:r>
          </w:p>
        </w:tc>
        <w:tc>
          <w:tcPr>
            <w:tcW w:w="1702" w:type="dxa"/>
            <w:vAlign w:val="center"/>
          </w:tcPr>
          <w:p w14:paraId="4978A108"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33C68999"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62997651"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11D3652B" w14:textId="77777777" w:rsidTr="006A0B75">
        <w:trPr>
          <w:cantSplit/>
          <w:trHeight w:val="432"/>
        </w:trPr>
        <w:tc>
          <w:tcPr>
            <w:tcW w:w="770" w:type="dxa"/>
            <w:vAlign w:val="center"/>
          </w:tcPr>
          <w:p w14:paraId="6A7F83EC"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30</w:t>
            </w:r>
          </w:p>
        </w:tc>
        <w:tc>
          <w:tcPr>
            <w:tcW w:w="3437" w:type="dxa"/>
            <w:vAlign w:val="center"/>
          </w:tcPr>
          <w:p w14:paraId="38F4EDE5"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Segment Change Required?</w:t>
            </w:r>
          </w:p>
          <w:p w14:paraId="27573905"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Manager will determine whether segment change is required to S1/S2/S4 etc. If yes proceed to step 40,</w:t>
            </w:r>
          </w:p>
          <w:p w14:paraId="58332B96"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50.</w:t>
            </w:r>
          </w:p>
        </w:tc>
        <w:tc>
          <w:tcPr>
            <w:tcW w:w="1702" w:type="dxa"/>
            <w:vAlign w:val="center"/>
          </w:tcPr>
          <w:p w14:paraId="3E1C113A"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5CDC1F3"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519665FC"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62859F12" w14:textId="77777777" w:rsidTr="006A0B75">
        <w:trPr>
          <w:cantSplit/>
          <w:trHeight w:val="432"/>
        </w:trPr>
        <w:tc>
          <w:tcPr>
            <w:tcW w:w="770" w:type="dxa"/>
            <w:vAlign w:val="center"/>
          </w:tcPr>
          <w:p w14:paraId="75DCD652"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40</w:t>
            </w:r>
          </w:p>
        </w:tc>
        <w:tc>
          <w:tcPr>
            <w:tcW w:w="3437" w:type="dxa"/>
            <w:vAlign w:val="center"/>
          </w:tcPr>
          <w:p w14:paraId="3416EE5E"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Review Customer Assignment Criteria.</w:t>
            </w:r>
          </w:p>
        </w:tc>
        <w:tc>
          <w:tcPr>
            <w:tcW w:w="1702" w:type="dxa"/>
            <w:vAlign w:val="center"/>
          </w:tcPr>
          <w:p w14:paraId="6EC3593F"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743C291"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5D8C181B"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25B62B90" w14:textId="77777777" w:rsidTr="006A0B75">
        <w:trPr>
          <w:cantSplit/>
          <w:trHeight w:val="432"/>
        </w:trPr>
        <w:tc>
          <w:tcPr>
            <w:tcW w:w="770" w:type="dxa"/>
            <w:vAlign w:val="center"/>
          </w:tcPr>
          <w:p w14:paraId="3B345885"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50</w:t>
            </w:r>
          </w:p>
        </w:tc>
        <w:tc>
          <w:tcPr>
            <w:tcW w:w="3437" w:type="dxa"/>
            <w:vAlign w:val="center"/>
          </w:tcPr>
          <w:p w14:paraId="6234BE21"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Obtain Field Manager Approval.</w:t>
            </w:r>
          </w:p>
          <w:p w14:paraId="1C6EF3B3"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 xml:space="preserve">BCD personnel will have to obtain Field Manager Approval. </w:t>
            </w:r>
          </w:p>
        </w:tc>
        <w:tc>
          <w:tcPr>
            <w:tcW w:w="1702" w:type="dxa"/>
            <w:vAlign w:val="center"/>
          </w:tcPr>
          <w:p w14:paraId="6787C93B"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F3FC6E8"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2CBE9065"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066D82B2" w14:textId="77777777" w:rsidTr="006A0B75">
        <w:trPr>
          <w:cantSplit/>
          <w:trHeight w:val="432"/>
        </w:trPr>
        <w:tc>
          <w:tcPr>
            <w:tcW w:w="770" w:type="dxa"/>
            <w:vAlign w:val="center"/>
          </w:tcPr>
          <w:p w14:paraId="58B207FB"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60</w:t>
            </w:r>
          </w:p>
        </w:tc>
        <w:tc>
          <w:tcPr>
            <w:tcW w:w="3437" w:type="dxa"/>
            <w:vAlign w:val="center"/>
          </w:tcPr>
          <w:p w14:paraId="40E90BC3"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 xml:space="preserve">Criteria </w:t>
            </w:r>
            <w:proofErr w:type="gramStart"/>
            <w:r w:rsidRPr="002A301C">
              <w:rPr>
                <w:rFonts w:ascii="Calibri Light" w:hAnsi="Calibri Light" w:cs="Calibri Light"/>
                <w:b/>
                <w:bCs/>
              </w:rPr>
              <w:t>Matched ?</w:t>
            </w:r>
            <w:proofErr w:type="gramEnd"/>
          </w:p>
          <w:p w14:paraId="4775210A"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 will identify if the criteria are matched. If yes proceed to step 50,</w:t>
            </w:r>
          </w:p>
          <w:p w14:paraId="7381575E"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70.</w:t>
            </w:r>
          </w:p>
        </w:tc>
        <w:tc>
          <w:tcPr>
            <w:tcW w:w="1702" w:type="dxa"/>
            <w:vAlign w:val="center"/>
          </w:tcPr>
          <w:p w14:paraId="4401B014"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0FCCBDB8"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3C96F623"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1BB2907D" w14:textId="77777777" w:rsidTr="006A0B75">
        <w:trPr>
          <w:cantSplit/>
          <w:trHeight w:val="432"/>
        </w:trPr>
        <w:tc>
          <w:tcPr>
            <w:tcW w:w="770" w:type="dxa"/>
            <w:vAlign w:val="center"/>
          </w:tcPr>
          <w:p w14:paraId="323BA24F"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70</w:t>
            </w:r>
          </w:p>
        </w:tc>
        <w:tc>
          <w:tcPr>
            <w:tcW w:w="3437" w:type="dxa"/>
            <w:vAlign w:val="center"/>
          </w:tcPr>
          <w:p w14:paraId="34CE7AA8"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Document Update.</w:t>
            </w:r>
          </w:p>
          <w:p w14:paraId="70443D38"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 will provide document justification for change.</w:t>
            </w:r>
          </w:p>
        </w:tc>
        <w:tc>
          <w:tcPr>
            <w:tcW w:w="1702" w:type="dxa"/>
            <w:vAlign w:val="center"/>
          </w:tcPr>
          <w:p w14:paraId="04ED8469"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26FD5563"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5FC17501"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73F9D8AA" w14:textId="77777777" w:rsidTr="006A0B75">
        <w:trPr>
          <w:cantSplit/>
          <w:trHeight w:val="432"/>
        </w:trPr>
        <w:tc>
          <w:tcPr>
            <w:tcW w:w="770" w:type="dxa"/>
            <w:vAlign w:val="center"/>
          </w:tcPr>
          <w:p w14:paraId="2C5DDF2E"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80</w:t>
            </w:r>
          </w:p>
        </w:tc>
        <w:tc>
          <w:tcPr>
            <w:tcW w:w="3437" w:type="dxa"/>
            <w:vAlign w:val="center"/>
          </w:tcPr>
          <w:p w14:paraId="2847C466"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Approval Received?</w:t>
            </w:r>
          </w:p>
          <w:p w14:paraId="64464AFA"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 will determine if the approval is received. If yes, proceed to step 90,</w:t>
            </w:r>
          </w:p>
          <w:p w14:paraId="77B7556C"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10.</w:t>
            </w:r>
          </w:p>
        </w:tc>
        <w:tc>
          <w:tcPr>
            <w:tcW w:w="1702" w:type="dxa"/>
            <w:vAlign w:val="center"/>
          </w:tcPr>
          <w:p w14:paraId="4F55130F"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0DC905FC"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73F75EB9"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5EDEDFBE" w14:textId="77777777" w:rsidTr="006A0B75">
        <w:trPr>
          <w:cantSplit/>
          <w:trHeight w:val="432"/>
        </w:trPr>
        <w:tc>
          <w:tcPr>
            <w:tcW w:w="770" w:type="dxa"/>
            <w:vAlign w:val="center"/>
          </w:tcPr>
          <w:p w14:paraId="52F9DC88"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90</w:t>
            </w:r>
          </w:p>
        </w:tc>
        <w:tc>
          <w:tcPr>
            <w:tcW w:w="3437" w:type="dxa"/>
            <w:vAlign w:val="center"/>
          </w:tcPr>
          <w:p w14:paraId="568E211A"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Create Service Ticket.</w:t>
            </w:r>
          </w:p>
          <w:p w14:paraId="2598B82A"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Manager will create a service ticket.</w:t>
            </w:r>
          </w:p>
        </w:tc>
        <w:tc>
          <w:tcPr>
            <w:tcW w:w="1702" w:type="dxa"/>
            <w:vAlign w:val="center"/>
          </w:tcPr>
          <w:p w14:paraId="6EDDF54D"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4188734"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4C07B606"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1E9E42EC" w14:textId="77777777" w:rsidTr="006A0B75">
        <w:trPr>
          <w:cantSplit/>
          <w:trHeight w:val="432"/>
        </w:trPr>
        <w:tc>
          <w:tcPr>
            <w:tcW w:w="770" w:type="dxa"/>
            <w:vAlign w:val="center"/>
          </w:tcPr>
          <w:p w14:paraId="273A5484"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100</w:t>
            </w:r>
          </w:p>
        </w:tc>
        <w:tc>
          <w:tcPr>
            <w:tcW w:w="3437" w:type="dxa"/>
            <w:vAlign w:val="center"/>
          </w:tcPr>
          <w:p w14:paraId="03C9134A"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Information Missing?</w:t>
            </w:r>
          </w:p>
          <w:p w14:paraId="53F5AE5C"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Personnel will determine if the information is missing. If yes, proceed to step 110,</w:t>
            </w:r>
          </w:p>
          <w:p w14:paraId="132EED45"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130.</w:t>
            </w:r>
          </w:p>
        </w:tc>
        <w:tc>
          <w:tcPr>
            <w:tcW w:w="1702" w:type="dxa"/>
            <w:vAlign w:val="center"/>
          </w:tcPr>
          <w:p w14:paraId="0A512E7C"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67710A49"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76A4780B"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65A2130D" w14:textId="77777777" w:rsidTr="006A0B75">
        <w:trPr>
          <w:cantSplit/>
          <w:trHeight w:val="432"/>
        </w:trPr>
        <w:tc>
          <w:tcPr>
            <w:tcW w:w="770" w:type="dxa"/>
            <w:vAlign w:val="center"/>
          </w:tcPr>
          <w:p w14:paraId="387A1434"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110</w:t>
            </w:r>
          </w:p>
        </w:tc>
        <w:tc>
          <w:tcPr>
            <w:tcW w:w="3437" w:type="dxa"/>
            <w:vAlign w:val="center"/>
          </w:tcPr>
          <w:p w14:paraId="3E65D8C5"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Request Information</w:t>
            </w:r>
          </w:p>
          <w:p w14:paraId="6439DB26"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Personnel will request the information of the customer.</w:t>
            </w:r>
          </w:p>
        </w:tc>
        <w:tc>
          <w:tcPr>
            <w:tcW w:w="1702" w:type="dxa"/>
            <w:vAlign w:val="center"/>
          </w:tcPr>
          <w:p w14:paraId="1A993BFD"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039F2411"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professional COE</w:t>
            </w:r>
          </w:p>
        </w:tc>
        <w:tc>
          <w:tcPr>
            <w:tcW w:w="2119" w:type="dxa"/>
            <w:vAlign w:val="center"/>
          </w:tcPr>
          <w:p w14:paraId="0B375AC6"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713A04AC" w14:textId="77777777" w:rsidTr="006A0B75">
        <w:trPr>
          <w:cantSplit/>
          <w:trHeight w:val="432"/>
        </w:trPr>
        <w:tc>
          <w:tcPr>
            <w:tcW w:w="770" w:type="dxa"/>
            <w:vAlign w:val="center"/>
          </w:tcPr>
          <w:p w14:paraId="15C1D19C"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120</w:t>
            </w:r>
          </w:p>
        </w:tc>
        <w:tc>
          <w:tcPr>
            <w:tcW w:w="3437" w:type="dxa"/>
            <w:vAlign w:val="center"/>
          </w:tcPr>
          <w:p w14:paraId="47931920"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Add Additional Information.</w:t>
            </w:r>
          </w:p>
          <w:p w14:paraId="7137B717"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Manager will add additional informational.</w:t>
            </w:r>
          </w:p>
        </w:tc>
        <w:tc>
          <w:tcPr>
            <w:tcW w:w="1702" w:type="dxa"/>
            <w:vAlign w:val="center"/>
          </w:tcPr>
          <w:p w14:paraId="0177DEBA"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6EA8324D"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BCD Field Manager</w:t>
            </w:r>
          </w:p>
        </w:tc>
        <w:tc>
          <w:tcPr>
            <w:tcW w:w="2119" w:type="dxa"/>
            <w:vAlign w:val="center"/>
          </w:tcPr>
          <w:p w14:paraId="459E9EAC"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4E0295AE" w14:textId="77777777" w:rsidTr="006A0B75">
        <w:trPr>
          <w:cantSplit/>
          <w:trHeight w:val="432"/>
        </w:trPr>
        <w:tc>
          <w:tcPr>
            <w:tcW w:w="770" w:type="dxa"/>
            <w:vAlign w:val="center"/>
          </w:tcPr>
          <w:p w14:paraId="59D232AB"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lastRenderedPageBreak/>
              <w:t>130</w:t>
            </w:r>
          </w:p>
        </w:tc>
        <w:tc>
          <w:tcPr>
            <w:tcW w:w="3437" w:type="dxa"/>
            <w:vAlign w:val="center"/>
          </w:tcPr>
          <w:p w14:paraId="6FEEB172"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New Territory Needed?</w:t>
            </w:r>
          </w:p>
          <w:p w14:paraId="331A4EC3"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Personnel will determine if the new territory needed. If yes, proceed to step 140,</w:t>
            </w:r>
          </w:p>
          <w:p w14:paraId="134C5B7F"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150.</w:t>
            </w:r>
          </w:p>
        </w:tc>
        <w:tc>
          <w:tcPr>
            <w:tcW w:w="1702" w:type="dxa"/>
            <w:vAlign w:val="center"/>
          </w:tcPr>
          <w:p w14:paraId="735EC3A4"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158466BD"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13661364"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2F69E00C" w14:textId="77777777" w:rsidTr="006A0B75">
        <w:trPr>
          <w:cantSplit/>
          <w:trHeight w:val="432"/>
        </w:trPr>
        <w:tc>
          <w:tcPr>
            <w:tcW w:w="770" w:type="dxa"/>
            <w:vAlign w:val="center"/>
          </w:tcPr>
          <w:p w14:paraId="54351072"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140</w:t>
            </w:r>
          </w:p>
        </w:tc>
        <w:tc>
          <w:tcPr>
            <w:tcW w:w="3437" w:type="dxa"/>
            <w:vAlign w:val="center"/>
          </w:tcPr>
          <w:p w14:paraId="12C4D642"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Create Territory.</w:t>
            </w:r>
          </w:p>
        </w:tc>
        <w:tc>
          <w:tcPr>
            <w:tcW w:w="1702" w:type="dxa"/>
            <w:vAlign w:val="center"/>
          </w:tcPr>
          <w:p w14:paraId="245C6A96"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0871B059"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professional COE</w:t>
            </w:r>
          </w:p>
        </w:tc>
        <w:tc>
          <w:tcPr>
            <w:tcW w:w="2119" w:type="dxa"/>
            <w:vAlign w:val="center"/>
          </w:tcPr>
          <w:p w14:paraId="0C86EE1F"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DB5A35" w:rsidRPr="002A301C" w14:paraId="448D9C96" w14:textId="77777777" w:rsidTr="006A0B75">
        <w:trPr>
          <w:cantSplit/>
          <w:trHeight w:val="432"/>
        </w:trPr>
        <w:tc>
          <w:tcPr>
            <w:tcW w:w="770" w:type="dxa"/>
            <w:vAlign w:val="center"/>
          </w:tcPr>
          <w:p w14:paraId="0BC4FC76" w14:textId="77777777" w:rsidR="00DB5A35" w:rsidRPr="002A301C" w:rsidRDefault="00DB5A35" w:rsidP="008A7C2F">
            <w:pPr>
              <w:pStyle w:val="TableField-Center"/>
              <w:rPr>
                <w:rFonts w:ascii="Calibri Light" w:hAnsi="Calibri Light" w:cs="Calibri Light"/>
                <w:szCs w:val="20"/>
              </w:rPr>
            </w:pPr>
            <w:r w:rsidRPr="002A301C">
              <w:rPr>
                <w:rFonts w:ascii="Calibri Light" w:hAnsi="Calibri Light" w:cs="Calibri Light"/>
                <w:szCs w:val="20"/>
              </w:rPr>
              <w:t>150</w:t>
            </w:r>
          </w:p>
        </w:tc>
        <w:tc>
          <w:tcPr>
            <w:tcW w:w="3437" w:type="dxa"/>
            <w:vAlign w:val="center"/>
          </w:tcPr>
          <w:p w14:paraId="1F15F504" w14:textId="77777777" w:rsidR="00DB5A35" w:rsidRPr="002A301C" w:rsidRDefault="00DB5A35" w:rsidP="008A7C2F">
            <w:pPr>
              <w:pStyle w:val="TableField-Left"/>
              <w:rPr>
                <w:rFonts w:ascii="Calibri Light" w:hAnsi="Calibri Light" w:cs="Calibri Light"/>
                <w:b/>
                <w:bCs/>
              </w:rPr>
            </w:pPr>
            <w:r w:rsidRPr="002A301C">
              <w:rPr>
                <w:rFonts w:ascii="Calibri Light" w:hAnsi="Calibri Light" w:cs="Calibri Light"/>
                <w:b/>
                <w:bCs/>
              </w:rPr>
              <w:t>Personal Changes Needed?</w:t>
            </w:r>
          </w:p>
          <w:p w14:paraId="28654C22" w14:textId="7D93B021" w:rsidR="00DB5A35" w:rsidRPr="002A301C" w:rsidRDefault="00DB5A35" w:rsidP="008A7C2F">
            <w:pPr>
              <w:pStyle w:val="TableField-Left"/>
              <w:rPr>
                <w:rFonts w:ascii="Calibri Light" w:hAnsi="Calibri Light" w:cs="Calibri Light"/>
              </w:rPr>
            </w:pPr>
            <w:r w:rsidRPr="002A301C">
              <w:rPr>
                <w:rFonts w:ascii="Calibri Light" w:hAnsi="Calibri Light" w:cs="Calibri Light"/>
              </w:rPr>
              <w:t>Sales Personnel will determine if personal changes are needed. If yes proceed to step 1</w:t>
            </w:r>
            <w:r w:rsidR="001F6AC5" w:rsidRPr="002A301C">
              <w:rPr>
                <w:rFonts w:ascii="Calibri Light" w:hAnsi="Calibri Light" w:cs="Calibri Light"/>
              </w:rPr>
              <w:t>7</w:t>
            </w:r>
            <w:r w:rsidRPr="002A301C">
              <w:rPr>
                <w:rFonts w:ascii="Calibri Light" w:hAnsi="Calibri Light" w:cs="Calibri Light"/>
              </w:rPr>
              <w:t>0,</w:t>
            </w:r>
          </w:p>
          <w:p w14:paraId="5126783C" w14:textId="0C89E234" w:rsidR="00DB5A35" w:rsidRPr="002A301C" w:rsidRDefault="00DB5A35" w:rsidP="008A7C2F">
            <w:pPr>
              <w:pStyle w:val="TableField-Left"/>
              <w:rPr>
                <w:rFonts w:ascii="Calibri Light" w:hAnsi="Calibri Light" w:cs="Calibri Light"/>
              </w:rPr>
            </w:pPr>
            <w:r w:rsidRPr="002A301C">
              <w:rPr>
                <w:rFonts w:ascii="Calibri Light" w:hAnsi="Calibri Light" w:cs="Calibri Light"/>
              </w:rPr>
              <w:t>Otherwise, proceed to step 1</w:t>
            </w:r>
            <w:r w:rsidR="001F6AC5" w:rsidRPr="002A301C">
              <w:rPr>
                <w:rFonts w:ascii="Calibri Light" w:hAnsi="Calibri Light" w:cs="Calibri Light"/>
              </w:rPr>
              <w:t>8</w:t>
            </w:r>
            <w:r w:rsidRPr="002A301C">
              <w:rPr>
                <w:rFonts w:ascii="Calibri Light" w:hAnsi="Calibri Light" w:cs="Calibri Light"/>
              </w:rPr>
              <w:t>0.</w:t>
            </w:r>
          </w:p>
        </w:tc>
        <w:tc>
          <w:tcPr>
            <w:tcW w:w="1702" w:type="dxa"/>
            <w:vAlign w:val="center"/>
          </w:tcPr>
          <w:p w14:paraId="4BDF855D"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90C2C62" w14:textId="77777777" w:rsidR="00DB5A35" w:rsidRPr="002A301C" w:rsidRDefault="00DB5A35" w:rsidP="008A7C2F">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430F7F26" w14:textId="77777777" w:rsidR="00DB5A35" w:rsidRPr="002A301C" w:rsidRDefault="00DB5A35" w:rsidP="008A7C2F">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14A518A9" w14:textId="77777777" w:rsidTr="006A0B75">
        <w:trPr>
          <w:cantSplit/>
          <w:trHeight w:val="432"/>
        </w:trPr>
        <w:tc>
          <w:tcPr>
            <w:tcW w:w="770" w:type="dxa"/>
            <w:vAlign w:val="center"/>
          </w:tcPr>
          <w:p w14:paraId="519D0E61" w14:textId="0807F43D"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160</w:t>
            </w:r>
          </w:p>
        </w:tc>
        <w:tc>
          <w:tcPr>
            <w:tcW w:w="3437" w:type="dxa"/>
            <w:vAlign w:val="center"/>
          </w:tcPr>
          <w:p w14:paraId="113D7F26"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Add Territory to Table.</w:t>
            </w:r>
          </w:p>
        </w:tc>
        <w:tc>
          <w:tcPr>
            <w:tcW w:w="1702" w:type="dxa"/>
            <w:vAlign w:val="center"/>
          </w:tcPr>
          <w:p w14:paraId="7F439B75"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5FAFE2B8"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IT Department</w:t>
            </w:r>
          </w:p>
        </w:tc>
        <w:tc>
          <w:tcPr>
            <w:tcW w:w="2119" w:type="dxa"/>
            <w:vAlign w:val="center"/>
          </w:tcPr>
          <w:p w14:paraId="79999990"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66B1B5CA" w14:textId="77777777" w:rsidTr="006A0B75">
        <w:trPr>
          <w:cantSplit/>
          <w:trHeight w:val="432"/>
        </w:trPr>
        <w:tc>
          <w:tcPr>
            <w:tcW w:w="770" w:type="dxa"/>
            <w:vAlign w:val="center"/>
          </w:tcPr>
          <w:p w14:paraId="1CAFBBE0" w14:textId="34318D2C"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170</w:t>
            </w:r>
          </w:p>
        </w:tc>
        <w:tc>
          <w:tcPr>
            <w:tcW w:w="3437" w:type="dxa"/>
            <w:vAlign w:val="center"/>
          </w:tcPr>
          <w:p w14:paraId="1CC747DC"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Account Management Personal Changes.</w:t>
            </w:r>
          </w:p>
          <w:p w14:paraId="241C8157"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Personal changes related to account of the customer are updated.</w:t>
            </w:r>
          </w:p>
        </w:tc>
        <w:tc>
          <w:tcPr>
            <w:tcW w:w="1702" w:type="dxa"/>
            <w:vAlign w:val="center"/>
          </w:tcPr>
          <w:p w14:paraId="749AA5D8"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6BD934FF"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Sales professional COE</w:t>
            </w:r>
          </w:p>
        </w:tc>
        <w:tc>
          <w:tcPr>
            <w:tcW w:w="2119" w:type="dxa"/>
            <w:vAlign w:val="center"/>
          </w:tcPr>
          <w:p w14:paraId="06D2F946"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5DA278AC" w14:textId="77777777" w:rsidTr="006A0B75">
        <w:trPr>
          <w:cantSplit/>
          <w:trHeight w:val="432"/>
        </w:trPr>
        <w:tc>
          <w:tcPr>
            <w:tcW w:w="770" w:type="dxa"/>
            <w:vAlign w:val="center"/>
          </w:tcPr>
          <w:p w14:paraId="4A97EB89" w14:textId="6C018F9F"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180</w:t>
            </w:r>
          </w:p>
        </w:tc>
        <w:tc>
          <w:tcPr>
            <w:tcW w:w="3437" w:type="dxa"/>
            <w:vAlign w:val="center"/>
          </w:tcPr>
          <w:p w14:paraId="4133C8DA"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Customer Assignment Changes Needed?</w:t>
            </w:r>
          </w:p>
          <w:p w14:paraId="7AAD241D"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Sales Personnel will determine if customer assignment changes are needed. If yes, proceed to step 200,</w:t>
            </w:r>
          </w:p>
          <w:p w14:paraId="5F4F7354"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Otherwise, proceed to step 210.</w:t>
            </w:r>
          </w:p>
        </w:tc>
        <w:tc>
          <w:tcPr>
            <w:tcW w:w="1702" w:type="dxa"/>
            <w:vAlign w:val="center"/>
          </w:tcPr>
          <w:p w14:paraId="06085508"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08B2BC85"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4BF6FF06"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2128B060" w14:textId="77777777" w:rsidTr="006A0B75">
        <w:trPr>
          <w:cantSplit/>
          <w:trHeight w:val="432"/>
        </w:trPr>
        <w:tc>
          <w:tcPr>
            <w:tcW w:w="770" w:type="dxa"/>
            <w:vAlign w:val="center"/>
          </w:tcPr>
          <w:p w14:paraId="3CFC431D" w14:textId="12EFC146"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190</w:t>
            </w:r>
          </w:p>
        </w:tc>
        <w:tc>
          <w:tcPr>
            <w:tcW w:w="3437" w:type="dxa"/>
            <w:vAlign w:val="center"/>
          </w:tcPr>
          <w:p w14:paraId="34A78734"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Update Customer Assignment.</w:t>
            </w:r>
          </w:p>
        </w:tc>
        <w:tc>
          <w:tcPr>
            <w:tcW w:w="1702" w:type="dxa"/>
            <w:vAlign w:val="center"/>
          </w:tcPr>
          <w:p w14:paraId="19FA9D4D"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3E714A6C"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Sales professional COE</w:t>
            </w:r>
          </w:p>
        </w:tc>
        <w:tc>
          <w:tcPr>
            <w:tcW w:w="2119" w:type="dxa"/>
            <w:vAlign w:val="center"/>
          </w:tcPr>
          <w:p w14:paraId="1B40D499"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2E812BCF" w14:textId="77777777" w:rsidTr="006A0B75">
        <w:trPr>
          <w:cantSplit/>
          <w:trHeight w:val="432"/>
        </w:trPr>
        <w:tc>
          <w:tcPr>
            <w:tcW w:w="770" w:type="dxa"/>
            <w:vAlign w:val="center"/>
          </w:tcPr>
          <w:p w14:paraId="31030E98" w14:textId="12D64D4F"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200</w:t>
            </w:r>
          </w:p>
        </w:tc>
        <w:tc>
          <w:tcPr>
            <w:tcW w:w="3437" w:type="dxa"/>
            <w:vAlign w:val="center"/>
          </w:tcPr>
          <w:p w14:paraId="5D53AE24"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Complete Service Ticket Request</w:t>
            </w:r>
          </w:p>
          <w:p w14:paraId="6E4C7B82"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 xml:space="preserve">Sales personnel will update service ticket request to </w:t>
            </w:r>
            <w:proofErr w:type="gramStart"/>
            <w:r w:rsidRPr="002A301C">
              <w:rPr>
                <w:rFonts w:ascii="Calibri Light" w:hAnsi="Calibri Light" w:cs="Calibri Light"/>
              </w:rPr>
              <w:t>completed</w:t>
            </w:r>
            <w:proofErr w:type="gramEnd"/>
            <w:r w:rsidRPr="002A301C">
              <w:rPr>
                <w:rFonts w:ascii="Calibri Light" w:hAnsi="Calibri Light" w:cs="Calibri Light"/>
              </w:rPr>
              <w:t>.</w:t>
            </w:r>
          </w:p>
        </w:tc>
        <w:tc>
          <w:tcPr>
            <w:tcW w:w="1702" w:type="dxa"/>
            <w:vAlign w:val="center"/>
          </w:tcPr>
          <w:p w14:paraId="072B21AB"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1CB73EEB"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Sales professional COE</w:t>
            </w:r>
          </w:p>
        </w:tc>
        <w:tc>
          <w:tcPr>
            <w:tcW w:w="2119" w:type="dxa"/>
            <w:vAlign w:val="center"/>
          </w:tcPr>
          <w:p w14:paraId="3CF56DC6"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1C726804" w14:textId="77777777" w:rsidTr="006A0B75">
        <w:trPr>
          <w:cantSplit/>
          <w:trHeight w:val="432"/>
        </w:trPr>
        <w:tc>
          <w:tcPr>
            <w:tcW w:w="770" w:type="dxa"/>
            <w:vAlign w:val="center"/>
          </w:tcPr>
          <w:p w14:paraId="2C7A66BD" w14:textId="42608FFD"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210</w:t>
            </w:r>
          </w:p>
        </w:tc>
        <w:tc>
          <w:tcPr>
            <w:tcW w:w="3437" w:type="dxa"/>
            <w:vAlign w:val="center"/>
          </w:tcPr>
          <w:p w14:paraId="644301B2"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Customer Care Cycle</w:t>
            </w:r>
          </w:p>
          <w:p w14:paraId="6EC41F86" w14:textId="5C108CB9" w:rsidR="001D7505" w:rsidRPr="002A301C" w:rsidRDefault="001D7505" w:rsidP="001D7505">
            <w:pPr>
              <w:pStyle w:val="TableField-Left"/>
              <w:rPr>
                <w:rFonts w:ascii="Calibri Light" w:hAnsi="Calibri Light" w:cs="Calibri Light"/>
              </w:rPr>
            </w:pPr>
            <w:r w:rsidRPr="002A301C">
              <w:rPr>
                <w:rFonts w:ascii="Calibri Light" w:hAnsi="Calibri Light" w:cs="Calibri Light"/>
              </w:rPr>
              <w:t>Output of the Territories Management will go into Customer Care Sales Cycle.</w:t>
            </w:r>
          </w:p>
        </w:tc>
        <w:tc>
          <w:tcPr>
            <w:tcW w:w="1702" w:type="dxa"/>
            <w:vAlign w:val="center"/>
          </w:tcPr>
          <w:p w14:paraId="74FA40BA"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3F9212E3" w14:textId="678DDA1A" w:rsidR="001D7505" w:rsidRPr="002A301C" w:rsidRDefault="001D7505" w:rsidP="001D7505">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61EB56EB"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r w:rsidR="001D7505" w:rsidRPr="002A301C" w14:paraId="263B17B9" w14:textId="77777777" w:rsidTr="006A0B75">
        <w:trPr>
          <w:cantSplit/>
          <w:trHeight w:val="432"/>
        </w:trPr>
        <w:tc>
          <w:tcPr>
            <w:tcW w:w="770" w:type="dxa"/>
            <w:vAlign w:val="center"/>
          </w:tcPr>
          <w:p w14:paraId="6C0D117B" w14:textId="0D80B0E8" w:rsidR="001D7505" w:rsidRPr="002A301C" w:rsidRDefault="001D7505" w:rsidP="001D7505">
            <w:pPr>
              <w:pStyle w:val="TableField-Center"/>
              <w:rPr>
                <w:rFonts w:ascii="Calibri Light" w:hAnsi="Calibri Light" w:cs="Calibri Light"/>
                <w:szCs w:val="20"/>
              </w:rPr>
            </w:pPr>
            <w:r w:rsidRPr="002A301C">
              <w:rPr>
                <w:rFonts w:ascii="Calibri Light" w:hAnsi="Calibri Light" w:cs="Calibri Light"/>
                <w:szCs w:val="20"/>
              </w:rPr>
              <w:t>220</w:t>
            </w:r>
          </w:p>
        </w:tc>
        <w:tc>
          <w:tcPr>
            <w:tcW w:w="3437" w:type="dxa"/>
            <w:vAlign w:val="center"/>
          </w:tcPr>
          <w:p w14:paraId="4C648615" w14:textId="77777777" w:rsidR="001D7505" w:rsidRPr="002A301C" w:rsidRDefault="001D7505" w:rsidP="001D7505">
            <w:pPr>
              <w:pStyle w:val="TableField-Left"/>
              <w:rPr>
                <w:rFonts w:ascii="Calibri Light" w:hAnsi="Calibri Light" w:cs="Calibri Light"/>
                <w:b/>
                <w:bCs/>
              </w:rPr>
            </w:pPr>
            <w:r w:rsidRPr="002A301C">
              <w:rPr>
                <w:rFonts w:ascii="Calibri Light" w:hAnsi="Calibri Light" w:cs="Calibri Light"/>
                <w:b/>
                <w:bCs/>
              </w:rPr>
              <w:t>END.</w:t>
            </w:r>
          </w:p>
        </w:tc>
        <w:tc>
          <w:tcPr>
            <w:tcW w:w="1702" w:type="dxa"/>
            <w:vAlign w:val="center"/>
          </w:tcPr>
          <w:p w14:paraId="4778AAC5"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c>
          <w:tcPr>
            <w:tcW w:w="1939" w:type="dxa"/>
            <w:vAlign w:val="center"/>
          </w:tcPr>
          <w:p w14:paraId="7B3C2AEB" w14:textId="77777777" w:rsidR="001D7505" w:rsidRPr="002A301C" w:rsidRDefault="001D7505" w:rsidP="001D7505">
            <w:pPr>
              <w:pStyle w:val="TableField-Left"/>
              <w:rPr>
                <w:rFonts w:ascii="Calibri Light" w:hAnsi="Calibri Light" w:cs="Calibri Light"/>
              </w:rPr>
            </w:pPr>
            <w:r w:rsidRPr="002A301C">
              <w:rPr>
                <w:rFonts w:ascii="Calibri Light" w:hAnsi="Calibri Light" w:cs="Calibri Light"/>
              </w:rPr>
              <w:t>N/A</w:t>
            </w:r>
          </w:p>
        </w:tc>
        <w:tc>
          <w:tcPr>
            <w:tcW w:w="2119" w:type="dxa"/>
            <w:vAlign w:val="center"/>
          </w:tcPr>
          <w:p w14:paraId="4E477407" w14:textId="77777777" w:rsidR="001D7505" w:rsidRPr="002A301C" w:rsidRDefault="001D7505" w:rsidP="001D7505">
            <w:pPr>
              <w:rPr>
                <w:rFonts w:ascii="Calibri Light" w:hAnsi="Calibri Light" w:cs="Calibri Light"/>
                <w:sz w:val="20"/>
                <w:szCs w:val="20"/>
              </w:rPr>
            </w:pPr>
            <w:r w:rsidRPr="002A301C">
              <w:rPr>
                <w:rFonts w:ascii="Calibri Light" w:hAnsi="Calibri Light" w:cs="Calibri Light"/>
                <w:sz w:val="20"/>
                <w:szCs w:val="20"/>
              </w:rPr>
              <w:t>N/A</w:t>
            </w:r>
          </w:p>
        </w:tc>
      </w:tr>
    </w:tbl>
    <w:p w14:paraId="6CF4785D" w14:textId="77777777" w:rsidR="00DB5A35" w:rsidRDefault="00DB5A35" w:rsidP="00C2705E">
      <w:pPr>
        <w:rPr>
          <w:rFonts w:cs="Arial"/>
          <w:b/>
        </w:rPr>
      </w:pPr>
      <w:bookmarkStart w:id="15" w:name="_GoBack"/>
      <w:bookmarkEnd w:id="14"/>
      <w:bookmarkEnd w:id="15"/>
    </w:p>
    <w:sectPr w:rsidR="00DB5A35" w:rsidSect="00205EC7">
      <w:headerReference w:type="default" r:id="rId23"/>
      <w:headerReference w:type="first" r:id="rId24"/>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Janine Aumont" w:date="2019-11-13T17:21:00Z" w:initials="JA">
    <w:p w14:paraId="0FC41ADD" w14:textId="2F0F321F" w:rsidR="00ED781E" w:rsidRDefault="00ED781E">
      <w:pPr>
        <w:pStyle w:val="CommentText"/>
      </w:pPr>
      <w:r>
        <w:rPr>
          <w:rStyle w:val="CommentReference"/>
        </w:rPr>
        <w:annotationRef/>
      </w:r>
      <w:r>
        <w:t>Box 20 – Change to “Verify Contact”</w:t>
      </w:r>
    </w:p>
    <w:p w14:paraId="345E740B" w14:textId="77777777" w:rsidR="00ED781E" w:rsidRDefault="00ED781E">
      <w:pPr>
        <w:pStyle w:val="CommentText"/>
      </w:pPr>
    </w:p>
    <w:p w14:paraId="75029F22" w14:textId="2BB608A5" w:rsidR="00ED781E" w:rsidRDefault="00ED781E">
      <w:pPr>
        <w:pStyle w:val="CommentText"/>
      </w:pPr>
      <w:r w:rsidRPr="00EA7D80">
        <w:rPr>
          <w:b/>
          <w:color w:val="FF0000"/>
        </w:rPr>
        <w:t>Suggest using the flow that BCD has already created</w:t>
      </w:r>
      <w:r>
        <w:t xml:space="preserve">.  </w:t>
      </w:r>
    </w:p>
    <w:p w14:paraId="009FCD52" w14:textId="017659C4" w:rsidR="00ED781E" w:rsidRDefault="00ED781E">
      <w:pPr>
        <w:pStyle w:val="CommentText"/>
      </w:pPr>
    </w:p>
    <w:p w14:paraId="63042135" w14:textId="7C70DB66" w:rsidR="00EA7D80" w:rsidRPr="0072534E" w:rsidRDefault="0072534E">
      <w:pPr>
        <w:pStyle w:val="CommentText"/>
        <w:rPr>
          <w:b/>
        </w:rPr>
      </w:pPr>
      <w:r w:rsidRPr="0072534E">
        <w:rPr>
          <w:b/>
          <w:color w:val="FF0000"/>
        </w:rPr>
        <w:t xml:space="preserve">Start with our flows and if the CSRP team has concerns, we can discuss. </w:t>
      </w:r>
    </w:p>
    <w:p w14:paraId="58A4EB93" w14:textId="77777777" w:rsidR="00EA7D80" w:rsidRDefault="00EA7D80">
      <w:pPr>
        <w:pStyle w:val="CommentText"/>
      </w:pPr>
    </w:p>
    <w:p w14:paraId="18E2618C" w14:textId="5C7124D7" w:rsidR="00AC42CE" w:rsidRDefault="00AC42CE">
      <w:pPr>
        <w:pStyle w:val="CommentText"/>
      </w:pPr>
      <w:r>
        <w:t xml:space="preserve">Scott has provided all sales Cycle Flows to CSRP team.  </w:t>
      </w:r>
    </w:p>
    <w:p w14:paraId="564D0AC5" w14:textId="77777777" w:rsidR="00AC42CE" w:rsidRDefault="00AC42CE">
      <w:pPr>
        <w:pStyle w:val="CommentText"/>
      </w:pPr>
    </w:p>
    <w:p w14:paraId="26969A8C" w14:textId="2D256043" w:rsidR="00ED781E" w:rsidRDefault="00ED781E">
      <w:pPr>
        <w:pStyle w:val="CommentText"/>
      </w:pPr>
      <w:r>
        <w:t xml:space="preserve">Tickets / Leads may or may not be needed.  Activity record will ALWAYS be created after conversation with customer.  </w:t>
      </w:r>
    </w:p>
  </w:comment>
  <w:comment w:id="7" w:author="Bhanupratap Singh" w:date="2019-11-13T20:29:00Z" w:initials="BS">
    <w:p w14:paraId="1E120109" w14:textId="2939D2BC" w:rsidR="7403F6DD" w:rsidRDefault="7403F6DD">
      <w:pPr>
        <w:pStyle w:val="CommentText"/>
      </w:pPr>
      <w:r>
        <w:t>Updated Steps 20. I need to see the BCD flows that were created. I will reach out to Scott for details.</w:t>
      </w:r>
      <w:r>
        <w:rPr>
          <w:rStyle w:val="CommentReference"/>
        </w:rPr>
        <w:annotationRef/>
      </w:r>
    </w:p>
  </w:comment>
  <w:comment w:id="8" w:author="Hirth, Scott" w:date="2019-11-14T09:59:00Z" w:initials="SH">
    <w:p w14:paraId="7122862A" w14:textId="17606BA8" w:rsidR="0025448B" w:rsidRDefault="0025448B">
      <w:pPr>
        <w:pStyle w:val="CommentText"/>
      </w:pPr>
      <w:r>
        <w:rPr>
          <w:rStyle w:val="CommentReference"/>
        </w:rPr>
        <w:annotationRef/>
      </w:r>
      <w:r>
        <w:t>Sent document to Bhanu on 11/14.</w:t>
      </w:r>
    </w:p>
  </w:comment>
  <w:comment w:id="9" w:author="Hirth, Scott" w:date="2019-11-13T09:03:00Z" w:initials="SH">
    <w:p w14:paraId="72C9CF91" w14:textId="2C4FF244" w:rsidR="00ED781E" w:rsidRDefault="00ED781E">
      <w:pPr>
        <w:pStyle w:val="CommentText"/>
      </w:pPr>
      <w:r>
        <w:rPr>
          <w:rStyle w:val="CommentReference"/>
        </w:rPr>
        <w:annotationRef/>
      </w:r>
      <w:r>
        <w:t>Box 70 should be in the Sales Professional swim lane.</w:t>
      </w:r>
    </w:p>
  </w:comment>
  <w:comment w:id="10" w:author="Bhanupratap Singh" w:date="2019-11-13T20:34:00Z" w:initials="BS">
    <w:p w14:paraId="50B559D3" w14:textId="7C0ECF1F" w:rsidR="00F253F7" w:rsidRDefault="00F253F7">
      <w:pPr>
        <w:pStyle w:val="CommentText"/>
      </w:pPr>
      <w:r>
        <w:t>Done</w:t>
      </w:r>
      <w:r>
        <w:rPr>
          <w:rStyle w:val="CommentReference"/>
        </w:rPr>
        <w:annotationRef/>
      </w:r>
    </w:p>
  </w:comment>
  <w:comment w:id="12" w:author="Hirth, Scott" w:date="2019-11-13T09:08:00Z" w:initials="SH">
    <w:p w14:paraId="120DD8BF" w14:textId="402C42C1" w:rsidR="00ED781E" w:rsidRDefault="00ED781E">
      <w:pPr>
        <w:pStyle w:val="CommentText"/>
      </w:pPr>
      <w:r>
        <w:rPr>
          <w:rStyle w:val="CommentReference"/>
        </w:rPr>
        <w:annotationRef/>
      </w:r>
      <w:r>
        <w:t>Should there be a connector from step 130 to Customer Ready or should step 200 be labeled “Customer Ready?</w:t>
      </w:r>
    </w:p>
  </w:comment>
  <w:comment w:id="13" w:author="Bhanupratap Singh" w:date="2019-11-13T20:34:00Z" w:initials="BS">
    <w:p w14:paraId="577D92F6" w14:textId="23D66B17" w:rsidR="00F253F7" w:rsidRDefault="00F253F7">
      <w:pPr>
        <w:pStyle w:val="CommentText"/>
      </w:pPr>
      <w:r>
        <w:t>Updated the label for step 200</w:t>
      </w: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969A8C" w15:done="0"/>
  <w15:commentEx w15:paraId="1E120109" w15:paraIdParent="26969A8C" w15:done="0"/>
  <w15:commentEx w15:paraId="7122862A" w15:paraIdParent="26969A8C" w15:done="0"/>
  <w15:commentEx w15:paraId="72C9CF91" w15:done="0"/>
  <w15:commentEx w15:paraId="50B559D3" w15:paraIdParent="72C9CF91" w15:done="0"/>
  <w15:commentEx w15:paraId="120DD8BF" w15:done="0"/>
  <w15:commentEx w15:paraId="577D92F6" w15:paraIdParent="120DD8BF" w15:done="0"/>
</w15:commentsEx>
</file>

<file path=word/commentsIds.xml><?xml version="1.0" encoding="utf-8"?>
<w16cid:commentsIds xmlns:mc="http://schemas.openxmlformats.org/markup-compatibility/2006" xmlns:w16cid="http://schemas.microsoft.com/office/word/2016/wordml/cid" mc:Ignorable="w16cid">
  <w16cid:commentId w16cid:paraId="26969A8C" w16cid:durableId="17293BE0"/>
  <w16cid:commentId w16cid:paraId="72C9CF91" w16cid:durableId="7B4B9175"/>
  <w16cid:commentId w16cid:paraId="120DD8BF" w16cid:durableId="293F84CA"/>
  <w16cid:commentId w16cid:paraId="1E120109" w16cid:durableId="6933F7E4"/>
  <w16cid:commentId w16cid:paraId="50B559D3" w16cid:durableId="2312A2FB"/>
  <w16cid:commentId w16cid:paraId="577D92F6" w16cid:durableId="7F87E3E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55AF1" w14:textId="77777777" w:rsidR="00ED781E" w:rsidRDefault="00ED781E">
      <w:r>
        <w:separator/>
      </w:r>
    </w:p>
  </w:endnote>
  <w:endnote w:type="continuationSeparator" w:id="0">
    <w:p w14:paraId="4596B28A" w14:textId="77777777" w:rsidR="00ED781E" w:rsidRDefault="00ED781E">
      <w:r>
        <w:continuationSeparator/>
      </w:r>
    </w:p>
  </w:endnote>
  <w:endnote w:type="continuationNotice" w:id="1">
    <w:p w14:paraId="234E2D52" w14:textId="77777777" w:rsidR="00ED781E" w:rsidRDefault="00ED78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DED2A8" w14:textId="77777777" w:rsidR="00ED781E" w:rsidRDefault="00ED781E">
      <w:r>
        <w:separator/>
      </w:r>
    </w:p>
  </w:footnote>
  <w:footnote w:type="continuationSeparator" w:id="0">
    <w:p w14:paraId="5E69C901" w14:textId="77777777" w:rsidR="00ED781E" w:rsidRDefault="00ED781E">
      <w:r>
        <w:continuationSeparator/>
      </w:r>
    </w:p>
  </w:footnote>
  <w:footnote w:type="continuationNotice" w:id="1">
    <w:p w14:paraId="11356B8E" w14:textId="77777777" w:rsidR="00ED781E" w:rsidRDefault="00ED781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4826"/>
      <w:gridCol w:w="1708"/>
    </w:tblGrid>
    <w:tr w:rsidR="00ED781E" w14:paraId="75E59587" w14:textId="77777777" w:rsidTr="00023E22">
      <w:tc>
        <w:tcPr>
          <w:tcW w:w="3366" w:type="dxa"/>
        </w:tcPr>
        <w:p w14:paraId="69027579" w14:textId="77777777" w:rsidR="00ED781E" w:rsidRDefault="00ED781E" w:rsidP="00023E22">
          <w:pPr>
            <w:pStyle w:val="Footer"/>
            <w:ind w:right="-108"/>
          </w:pPr>
          <w:r w:rsidRPr="00560135">
            <w:rPr>
              <w:noProof/>
            </w:rPr>
            <w:drawing>
              <wp:inline distT="0" distB="0" distL="0" distR="0" wp14:anchorId="1C119DF8" wp14:editId="6AE5F939">
                <wp:extent cx="1993392" cy="548640"/>
                <wp:effectExtent l="0" t="0" r="6985" b="381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4826" w:type="dxa"/>
          <w:vAlign w:val="center"/>
        </w:tcPr>
        <w:p w14:paraId="4ADB4791" w14:textId="7938023D" w:rsidR="00ED781E" w:rsidRPr="00023E22" w:rsidRDefault="00ED781E" w:rsidP="00023E22">
          <w:pPr>
            <w:pStyle w:val="Footer"/>
            <w:ind w:right="-108"/>
            <w:rPr>
              <w:sz w:val="18"/>
              <w:szCs w:val="18"/>
            </w:rPr>
          </w:pPr>
          <w:r w:rsidRPr="00015934">
            <w:rPr>
              <w:rFonts w:eastAsia="Calibri Light,Arial" w:cs="Arial"/>
              <w:sz w:val="18"/>
              <w:szCs w:val="18"/>
            </w:rPr>
            <w:t>CIM-CS-16 Manage Leads Opportunities and Territories</w:t>
          </w:r>
        </w:p>
      </w:tc>
      <w:tc>
        <w:tcPr>
          <w:tcW w:w="1708" w:type="dxa"/>
        </w:tcPr>
        <w:p w14:paraId="59555E2A" w14:textId="77777777" w:rsidR="00ED781E" w:rsidRPr="00B92D02" w:rsidRDefault="00ED781E" w:rsidP="00023E22">
          <w:pPr>
            <w:pStyle w:val="Footer"/>
            <w:ind w:right="-108"/>
            <w:jc w:val="right"/>
            <w:rPr>
              <w:sz w:val="8"/>
            </w:rPr>
          </w:pPr>
        </w:p>
        <w:p w14:paraId="3B0A5EF4" w14:textId="77777777" w:rsidR="00ED781E" w:rsidRDefault="00ED781E" w:rsidP="00023E22">
          <w:pPr>
            <w:pStyle w:val="Footer"/>
            <w:ind w:right="-108"/>
            <w:jc w:val="right"/>
            <w:rPr>
              <w:sz w:val="32"/>
            </w:rPr>
          </w:pPr>
        </w:p>
        <w:p w14:paraId="17E98D7C" w14:textId="77777777" w:rsidR="00ED781E" w:rsidRDefault="00ED781E" w:rsidP="00023E22">
          <w:pPr>
            <w:pStyle w:val="Footer"/>
            <w:ind w:right="-108"/>
            <w:jc w:val="right"/>
          </w:pPr>
        </w:p>
      </w:tc>
    </w:tr>
  </w:tbl>
  <w:p w14:paraId="6AC7309A" w14:textId="77777777" w:rsidR="00ED781E" w:rsidRDefault="00ED78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4788"/>
      <w:gridCol w:w="1746"/>
    </w:tblGrid>
    <w:tr w:rsidR="00ED781E" w14:paraId="6BD0ACB3" w14:textId="77777777" w:rsidTr="00E05FE2">
      <w:tc>
        <w:tcPr>
          <w:tcW w:w="2070" w:type="dxa"/>
        </w:tcPr>
        <w:p w14:paraId="18BB753D" w14:textId="77777777" w:rsidR="00ED781E" w:rsidRDefault="00ED781E" w:rsidP="00205EC7">
          <w:pPr>
            <w:pStyle w:val="Footer"/>
            <w:ind w:right="-108"/>
          </w:pPr>
          <w:r w:rsidRPr="00560135">
            <w:rPr>
              <w:noProof/>
            </w:rPr>
            <w:drawing>
              <wp:inline distT="0" distB="0" distL="0" distR="0" wp14:anchorId="6B2B422E" wp14:editId="7596E055">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6A8D6080" w14:textId="77777777" w:rsidR="00ED781E" w:rsidRPr="007E5B0F" w:rsidRDefault="00ED781E" w:rsidP="00205EC7">
          <w:pPr>
            <w:pStyle w:val="Footer"/>
            <w:ind w:right="-108"/>
            <w:jc w:val="center"/>
            <w:rPr>
              <w:rFonts w:cs="Arial"/>
              <w:sz w:val="18"/>
              <w:szCs w:val="18"/>
            </w:rPr>
          </w:pPr>
        </w:p>
        <w:p w14:paraId="4CBC094F" w14:textId="77777777" w:rsidR="00ED781E" w:rsidRDefault="00ED781E" w:rsidP="00205EC7">
          <w:pPr>
            <w:pStyle w:val="Footer"/>
            <w:ind w:right="-108"/>
            <w:rPr>
              <w:rFonts w:cs="Arial"/>
              <w:sz w:val="18"/>
              <w:szCs w:val="18"/>
            </w:rPr>
          </w:pPr>
        </w:p>
        <w:p w14:paraId="64BDEA5F" w14:textId="77777777" w:rsidR="00ED781E" w:rsidRDefault="00ED781E" w:rsidP="00205EC7">
          <w:pPr>
            <w:pStyle w:val="Footer"/>
            <w:ind w:right="-108"/>
            <w:rPr>
              <w:rFonts w:cs="Arial"/>
              <w:sz w:val="18"/>
              <w:szCs w:val="18"/>
            </w:rPr>
          </w:pPr>
        </w:p>
        <w:p w14:paraId="64D53413" w14:textId="22FB5E5C" w:rsidR="00ED781E" w:rsidRDefault="00ED781E" w:rsidP="00205EC7">
          <w:pPr>
            <w:pStyle w:val="Footer"/>
            <w:ind w:right="-108"/>
          </w:pPr>
        </w:p>
      </w:tc>
      <w:tc>
        <w:tcPr>
          <w:tcW w:w="2070" w:type="dxa"/>
        </w:tcPr>
        <w:p w14:paraId="623B9684" w14:textId="77777777" w:rsidR="00ED781E" w:rsidRPr="00B92D02" w:rsidRDefault="00ED781E" w:rsidP="00205EC7">
          <w:pPr>
            <w:pStyle w:val="Footer"/>
            <w:ind w:right="-108"/>
            <w:jc w:val="right"/>
            <w:rPr>
              <w:sz w:val="8"/>
            </w:rPr>
          </w:pPr>
        </w:p>
        <w:p w14:paraId="230A2916" w14:textId="77777777" w:rsidR="00ED781E" w:rsidRDefault="00ED781E" w:rsidP="00205EC7">
          <w:pPr>
            <w:pStyle w:val="Footer"/>
            <w:ind w:right="-108"/>
            <w:jc w:val="right"/>
            <w:rPr>
              <w:sz w:val="32"/>
            </w:rPr>
          </w:pPr>
        </w:p>
        <w:p w14:paraId="57D6F061" w14:textId="77777777" w:rsidR="00ED781E" w:rsidRDefault="00ED781E" w:rsidP="00205EC7">
          <w:pPr>
            <w:pStyle w:val="Footer"/>
            <w:ind w:right="-108"/>
            <w:jc w:val="right"/>
          </w:pPr>
        </w:p>
      </w:tc>
    </w:tr>
  </w:tbl>
  <w:p w14:paraId="2BB1D1DA" w14:textId="77777777" w:rsidR="00ED781E" w:rsidRDefault="00ED78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E2B82"/>
    <w:multiLevelType w:val="hybridMultilevel"/>
    <w:tmpl w:val="913E9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45DE8"/>
    <w:multiLevelType w:val="hybridMultilevel"/>
    <w:tmpl w:val="8EA60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5B7206"/>
    <w:multiLevelType w:val="hybridMultilevel"/>
    <w:tmpl w:val="44C81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4"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114D"/>
    <w:multiLevelType w:val="hybridMultilevel"/>
    <w:tmpl w:val="C520F1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E01640B"/>
    <w:multiLevelType w:val="hybridMultilevel"/>
    <w:tmpl w:val="8FA2A49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245EAE"/>
    <w:multiLevelType w:val="hybridMultilevel"/>
    <w:tmpl w:val="B48E1F5E"/>
    <w:lvl w:ilvl="0" w:tplc="1ABAB7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F20471"/>
    <w:multiLevelType w:val="hybridMultilevel"/>
    <w:tmpl w:val="263C298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6C35CD"/>
    <w:multiLevelType w:val="hybridMultilevel"/>
    <w:tmpl w:val="4D3A2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6B5D5A"/>
    <w:multiLevelType w:val="hybridMultilevel"/>
    <w:tmpl w:val="A70851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171859"/>
    <w:multiLevelType w:val="hybridMultilevel"/>
    <w:tmpl w:val="81B45582"/>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4369AF"/>
    <w:multiLevelType w:val="hybridMultilevel"/>
    <w:tmpl w:val="D2827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626A3"/>
    <w:multiLevelType w:val="multilevel"/>
    <w:tmpl w:val="D40C65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A194C17"/>
    <w:multiLevelType w:val="hybridMultilevel"/>
    <w:tmpl w:val="BD586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4F3FF6"/>
    <w:multiLevelType w:val="hybridMultilevel"/>
    <w:tmpl w:val="12CA1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E81368"/>
    <w:multiLevelType w:val="hybridMultilevel"/>
    <w:tmpl w:val="76EC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220732"/>
    <w:multiLevelType w:val="hybridMultilevel"/>
    <w:tmpl w:val="FE2ED72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5CF21A02">
      <w:start w:val="1"/>
      <w:numFmt w:val="upperLetter"/>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E24B66"/>
    <w:multiLevelType w:val="hybridMultilevel"/>
    <w:tmpl w:val="C700F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2BE9D3E">
      <w:start w:val="2"/>
      <w:numFmt w:val="bullet"/>
      <w:lvlText w:val="-"/>
      <w:lvlJc w:val="left"/>
      <w:pPr>
        <w:ind w:left="2880" w:hanging="360"/>
      </w:pPr>
      <w:rPr>
        <w:rFonts w:ascii="Calibri Light" w:eastAsia="Times New Roman" w:hAnsi="Calibri Light"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3" w15:restartNumberingAfterBreak="0">
    <w:nsid w:val="40CF7C73"/>
    <w:multiLevelType w:val="multilevel"/>
    <w:tmpl w:val="C534FFA0"/>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4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1A76280"/>
    <w:multiLevelType w:val="multilevel"/>
    <w:tmpl w:val="49E0789A"/>
    <w:lvl w:ilvl="0">
      <w:start w:val="1"/>
      <w:numFmt w:val="decimal"/>
      <w:pStyle w:val="Heading1TextNumbered"/>
      <w:lvlText w:val="%1."/>
      <w:lvlJc w:val="left"/>
      <w:pPr>
        <w:tabs>
          <w:tab w:val="num" w:pos="2347"/>
        </w:tabs>
        <w:ind w:left="2347" w:hanging="360"/>
      </w:p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5" w15:restartNumberingAfterBreak="0">
    <w:nsid w:val="488263C2"/>
    <w:multiLevelType w:val="hybridMultilevel"/>
    <w:tmpl w:val="F51CC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7" w15:restartNumberingAfterBreak="0">
    <w:nsid w:val="4D3E0E18"/>
    <w:multiLevelType w:val="hybridMultilevel"/>
    <w:tmpl w:val="5E2E845A"/>
    <w:lvl w:ilvl="0" w:tplc="07B043D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C2D3C"/>
    <w:multiLevelType w:val="hybridMultilevel"/>
    <w:tmpl w:val="4684B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C718E0"/>
    <w:multiLevelType w:val="hybridMultilevel"/>
    <w:tmpl w:val="EC88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E3CF0"/>
    <w:multiLevelType w:val="hybridMultilevel"/>
    <w:tmpl w:val="F5F8C966"/>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486A69"/>
    <w:multiLevelType w:val="hybridMultilevel"/>
    <w:tmpl w:val="0CE86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9816D7"/>
    <w:multiLevelType w:val="hybridMultilevel"/>
    <w:tmpl w:val="200495AA"/>
    <w:lvl w:ilvl="0" w:tplc="4420DFB8">
      <w:numFmt w:val="bullet"/>
      <w:lvlText w:val="-"/>
      <w:lvlJc w:val="left"/>
      <w:pPr>
        <w:ind w:left="1800" w:hanging="360"/>
      </w:pPr>
      <w:rPr>
        <w:rFonts w:ascii="Calibri Light" w:eastAsia="MS Mincho" w:hAnsi="Calibri Light" w:cs="Aria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BA324E9"/>
    <w:multiLevelType w:val="hybridMultilevel"/>
    <w:tmpl w:val="53545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5" w15:restartNumberingAfterBreak="0">
    <w:nsid w:val="6F5C76CA"/>
    <w:multiLevelType w:val="hybridMultilevel"/>
    <w:tmpl w:val="FC3AC6CA"/>
    <w:lvl w:ilvl="0" w:tplc="4420DFB8">
      <w:numFmt w:val="bullet"/>
      <w:lvlText w:val="-"/>
      <w:lvlJc w:val="left"/>
      <w:pPr>
        <w:ind w:left="1296" w:hanging="360"/>
      </w:pPr>
      <w:rPr>
        <w:rFonts w:ascii="Calibri Light" w:eastAsia="MS Mincho" w:hAnsi="Calibri Light" w:cs="Aria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75AB600B"/>
    <w:multiLevelType w:val="multilevel"/>
    <w:tmpl w:val="3D3A5A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9811BA4"/>
    <w:multiLevelType w:val="hybridMultilevel"/>
    <w:tmpl w:val="59381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D8592B"/>
    <w:multiLevelType w:val="hybridMultilevel"/>
    <w:tmpl w:val="221CD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085870"/>
    <w:multiLevelType w:val="hybridMultilevel"/>
    <w:tmpl w:val="A94C4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AE2F61"/>
    <w:multiLevelType w:val="hybridMultilevel"/>
    <w:tmpl w:val="8F3EE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F8E3CF9"/>
    <w:multiLevelType w:val="multilevel"/>
    <w:tmpl w:val="96CEE10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21"/>
  </w:num>
  <w:num w:numId="3">
    <w:abstractNumId w:val="22"/>
  </w:num>
  <w:num w:numId="4">
    <w:abstractNumId w:val="3"/>
  </w:num>
  <w:num w:numId="5">
    <w:abstractNumId w:val="26"/>
  </w:num>
  <w:num w:numId="6">
    <w:abstractNumId w:val="34"/>
  </w:num>
  <w:num w:numId="7">
    <w:abstractNumId w:val="36"/>
  </w:num>
  <w:num w:numId="8">
    <w:abstractNumId w:val="10"/>
  </w:num>
  <w:num w:numId="9">
    <w:abstractNumId w:val="4"/>
  </w:num>
  <w:num w:numId="10">
    <w:abstractNumId w:val="24"/>
  </w:num>
  <w:num w:numId="11">
    <w:abstractNumId w:val="8"/>
  </w:num>
  <w:num w:numId="12">
    <w:abstractNumId w:val="20"/>
  </w:num>
  <w:num w:numId="13">
    <w:abstractNumId w:val="35"/>
  </w:num>
  <w:num w:numId="14">
    <w:abstractNumId w:val="32"/>
  </w:num>
  <w:num w:numId="15">
    <w:abstractNumId w:val="23"/>
  </w:num>
  <w:num w:numId="16">
    <w:abstractNumId w:val="16"/>
  </w:num>
  <w:num w:numId="17">
    <w:abstractNumId w:val="27"/>
  </w:num>
  <w:num w:numId="18">
    <w:abstractNumId w:val="7"/>
  </w:num>
  <w:num w:numId="19">
    <w:abstractNumId w:val="30"/>
  </w:num>
  <w:num w:numId="20">
    <w:abstractNumId w:val="13"/>
  </w:num>
  <w:num w:numId="21">
    <w:abstractNumId w:val="29"/>
  </w:num>
  <w:num w:numId="22">
    <w:abstractNumId w:val="5"/>
  </w:num>
  <w:num w:numId="23">
    <w:abstractNumId w:val="18"/>
  </w:num>
  <w:num w:numId="24">
    <w:abstractNumId w:val="33"/>
  </w:num>
  <w:num w:numId="25">
    <w:abstractNumId w:val="2"/>
  </w:num>
  <w:num w:numId="26">
    <w:abstractNumId w:val="0"/>
  </w:num>
  <w:num w:numId="27">
    <w:abstractNumId w:val="31"/>
  </w:num>
  <w:num w:numId="28">
    <w:abstractNumId w:val="1"/>
  </w:num>
  <w:num w:numId="29">
    <w:abstractNumId w:val="19"/>
  </w:num>
  <w:num w:numId="30">
    <w:abstractNumId w:val="11"/>
  </w:num>
  <w:num w:numId="31">
    <w:abstractNumId w:val="38"/>
  </w:num>
  <w:num w:numId="32">
    <w:abstractNumId w:val="28"/>
  </w:num>
  <w:num w:numId="33">
    <w:abstractNumId w:val="9"/>
  </w:num>
  <w:num w:numId="34">
    <w:abstractNumId w:val="23"/>
  </w:num>
  <w:num w:numId="35">
    <w:abstractNumId w:val="40"/>
  </w:num>
  <w:num w:numId="36">
    <w:abstractNumId w:val="17"/>
  </w:num>
  <w:num w:numId="37">
    <w:abstractNumId w:val="41"/>
  </w:num>
  <w:num w:numId="38">
    <w:abstractNumId w:val="15"/>
  </w:num>
  <w:num w:numId="39">
    <w:abstractNumId w:val="14"/>
  </w:num>
  <w:num w:numId="40">
    <w:abstractNumId w:val="37"/>
  </w:num>
  <w:num w:numId="41">
    <w:abstractNumId w:val="12"/>
  </w:num>
  <w:num w:numId="42">
    <w:abstractNumId w:val="25"/>
  </w:num>
  <w:num w:numId="43">
    <w:abstractNumId w:val="39"/>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nine Aumont">
    <w15:presenceInfo w15:providerId="AD" w15:userId="S::janine.aumont@sce.com::67734558-fe69-4d49-ac46-fe43fa201fc8"/>
  </w15:person>
  <w15:person w15:author="Bhanupratap Singh">
    <w15:presenceInfo w15:providerId="AD" w15:userId="S::bhanupratap.singh@sce.com::a346a1e1-11b8-4d3e-8032-33b5eb75b432"/>
  </w15:person>
  <w15:person w15:author="Hirth, Scott">
    <w15:presenceInfo w15:providerId="None" w15:userId="Hirth, Scot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7awMDI2Nrc0NjI3NjFV0lEKTi0uzszPAymwrAUAXIXf2ywAAAA="/>
  </w:docVars>
  <w:rsids>
    <w:rsidRoot w:val="0035091A"/>
    <w:rsid w:val="000003D7"/>
    <w:rsid w:val="000003DB"/>
    <w:rsid w:val="0000044F"/>
    <w:rsid w:val="00000807"/>
    <w:rsid w:val="00000A68"/>
    <w:rsid w:val="00000B11"/>
    <w:rsid w:val="000017B0"/>
    <w:rsid w:val="00001E28"/>
    <w:rsid w:val="000029CF"/>
    <w:rsid w:val="00002D7D"/>
    <w:rsid w:val="00003582"/>
    <w:rsid w:val="00003634"/>
    <w:rsid w:val="00003840"/>
    <w:rsid w:val="00003ACB"/>
    <w:rsid w:val="00004781"/>
    <w:rsid w:val="000048E1"/>
    <w:rsid w:val="00004C66"/>
    <w:rsid w:val="0000534A"/>
    <w:rsid w:val="000054DA"/>
    <w:rsid w:val="000055E0"/>
    <w:rsid w:val="000057CD"/>
    <w:rsid w:val="00006038"/>
    <w:rsid w:val="000062BF"/>
    <w:rsid w:val="00006C69"/>
    <w:rsid w:val="00007D1D"/>
    <w:rsid w:val="00010907"/>
    <w:rsid w:val="000109F6"/>
    <w:rsid w:val="000114B6"/>
    <w:rsid w:val="000128BC"/>
    <w:rsid w:val="000128F0"/>
    <w:rsid w:val="00012C16"/>
    <w:rsid w:val="0001324A"/>
    <w:rsid w:val="000145BF"/>
    <w:rsid w:val="00014DAD"/>
    <w:rsid w:val="0001586C"/>
    <w:rsid w:val="00015934"/>
    <w:rsid w:val="00016394"/>
    <w:rsid w:val="00017173"/>
    <w:rsid w:val="00017711"/>
    <w:rsid w:val="00017C72"/>
    <w:rsid w:val="000200AE"/>
    <w:rsid w:val="00020547"/>
    <w:rsid w:val="00020A6C"/>
    <w:rsid w:val="000216D9"/>
    <w:rsid w:val="00021C4C"/>
    <w:rsid w:val="0002276C"/>
    <w:rsid w:val="0002283C"/>
    <w:rsid w:val="00023544"/>
    <w:rsid w:val="000238F1"/>
    <w:rsid w:val="00023A2F"/>
    <w:rsid w:val="00023E22"/>
    <w:rsid w:val="00023EA4"/>
    <w:rsid w:val="00023EDF"/>
    <w:rsid w:val="00024979"/>
    <w:rsid w:val="00025613"/>
    <w:rsid w:val="00027119"/>
    <w:rsid w:val="00027616"/>
    <w:rsid w:val="00027A82"/>
    <w:rsid w:val="00027D8C"/>
    <w:rsid w:val="00027E2A"/>
    <w:rsid w:val="00030271"/>
    <w:rsid w:val="000303F0"/>
    <w:rsid w:val="0003060B"/>
    <w:rsid w:val="00030720"/>
    <w:rsid w:val="00030B29"/>
    <w:rsid w:val="00030FD7"/>
    <w:rsid w:val="00031558"/>
    <w:rsid w:val="000322D1"/>
    <w:rsid w:val="000323C3"/>
    <w:rsid w:val="000331C6"/>
    <w:rsid w:val="00033BD7"/>
    <w:rsid w:val="00033D47"/>
    <w:rsid w:val="00034108"/>
    <w:rsid w:val="000346BD"/>
    <w:rsid w:val="000347DA"/>
    <w:rsid w:val="00034A0E"/>
    <w:rsid w:val="00034B76"/>
    <w:rsid w:val="00034F59"/>
    <w:rsid w:val="00035CDE"/>
    <w:rsid w:val="00035D0A"/>
    <w:rsid w:val="00036BF4"/>
    <w:rsid w:val="00036CEE"/>
    <w:rsid w:val="0003761C"/>
    <w:rsid w:val="00037AEF"/>
    <w:rsid w:val="00037C61"/>
    <w:rsid w:val="00040B93"/>
    <w:rsid w:val="000410D7"/>
    <w:rsid w:val="00041D42"/>
    <w:rsid w:val="0004205C"/>
    <w:rsid w:val="00043078"/>
    <w:rsid w:val="000431E0"/>
    <w:rsid w:val="00043419"/>
    <w:rsid w:val="0004351B"/>
    <w:rsid w:val="000436B8"/>
    <w:rsid w:val="000441A4"/>
    <w:rsid w:val="00044D13"/>
    <w:rsid w:val="00044FE4"/>
    <w:rsid w:val="00045034"/>
    <w:rsid w:val="000458DA"/>
    <w:rsid w:val="00045966"/>
    <w:rsid w:val="000459FC"/>
    <w:rsid w:val="00045F61"/>
    <w:rsid w:val="00045F9B"/>
    <w:rsid w:val="00046231"/>
    <w:rsid w:val="00046392"/>
    <w:rsid w:val="00046530"/>
    <w:rsid w:val="000468C2"/>
    <w:rsid w:val="00046B84"/>
    <w:rsid w:val="00046DDD"/>
    <w:rsid w:val="0005054A"/>
    <w:rsid w:val="00050DE6"/>
    <w:rsid w:val="0005139A"/>
    <w:rsid w:val="00052787"/>
    <w:rsid w:val="000530B2"/>
    <w:rsid w:val="000533AC"/>
    <w:rsid w:val="00053936"/>
    <w:rsid w:val="00054364"/>
    <w:rsid w:val="00054810"/>
    <w:rsid w:val="000548D0"/>
    <w:rsid w:val="000552E4"/>
    <w:rsid w:val="00055BA2"/>
    <w:rsid w:val="00055DF3"/>
    <w:rsid w:val="000561E9"/>
    <w:rsid w:val="000563D9"/>
    <w:rsid w:val="0005645F"/>
    <w:rsid w:val="000564F2"/>
    <w:rsid w:val="00056686"/>
    <w:rsid w:val="0005735D"/>
    <w:rsid w:val="0005764E"/>
    <w:rsid w:val="00057ABF"/>
    <w:rsid w:val="00057D72"/>
    <w:rsid w:val="00060749"/>
    <w:rsid w:val="00060FD8"/>
    <w:rsid w:val="00061117"/>
    <w:rsid w:val="00061124"/>
    <w:rsid w:val="00062465"/>
    <w:rsid w:val="000627F1"/>
    <w:rsid w:val="00062C38"/>
    <w:rsid w:val="00062C5A"/>
    <w:rsid w:val="00063B1F"/>
    <w:rsid w:val="00063C7C"/>
    <w:rsid w:val="00063F6E"/>
    <w:rsid w:val="00063FDB"/>
    <w:rsid w:val="0006514B"/>
    <w:rsid w:val="000654F8"/>
    <w:rsid w:val="00065602"/>
    <w:rsid w:val="00065B2E"/>
    <w:rsid w:val="00066369"/>
    <w:rsid w:val="00066862"/>
    <w:rsid w:val="0006698D"/>
    <w:rsid w:val="00066FCD"/>
    <w:rsid w:val="00067008"/>
    <w:rsid w:val="00067C26"/>
    <w:rsid w:val="00067E04"/>
    <w:rsid w:val="0007092C"/>
    <w:rsid w:val="000709B9"/>
    <w:rsid w:val="00070EB9"/>
    <w:rsid w:val="00071241"/>
    <w:rsid w:val="000715B1"/>
    <w:rsid w:val="00071A96"/>
    <w:rsid w:val="00071CB3"/>
    <w:rsid w:val="000729AB"/>
    <w:rsid w:val="00072A38"/>
    <w:rsid w:val="00073153"/>
    <w:rsid w:val="00073B93"/>
    <w:rsid w:val="00073ECA"/>
    <w:rsid w:val="00074525"/>
    <w:rsid w:val="0007457C"/>
    <w:rsid w:val="000749AC"/>
    <w:rsid w:val="000763D2"/>
    <w:rsid w:val="000765C6"/>
    <w:rsid w:val="00076AC5"/>
    <w:rsid w:val="00076ADE"/>
    <w:rsid w:val="00076D71"/>
    <w:rsid w:val="000773DA"/>
    <w:rsid w:val="00080D7B"/>
    <w:rsid w:val="00081E16"/>
    <w:rsid w:val="000824EE"/>
    <w:rsid w:val="00082B7D"/>
    <w:rsid w:val="00083466"/>
    <w:rsid w:val="00083908"/>
    <w:rsid w:val="000839C7"/>
    <w:rsid w:val="00083AF0"/>
    <w:rsid w:val="00083D6D"/>
    <w:rsid w:val="00083F4A"/>
    <w:rsid w:val="0008482D"/>
    <w:rsid w:val="00084973"/>
    <w:rsid w:val="00084977"/>
    <w:rsid w:val="00084CF1"/>
    <w:rsid w:val="00085332"/>
    <w:rsid w:val="00085394"/>
    <w:rsid w:val="000854E3"/>
    <w:rsid w:val="0008594F"/>
    <w:rsid w:val="00085C72"/>
    <w:rsid w:val="00085E20"/>
    <w:rsid w:val="00085E6A"/>
    <w:rsid w:val="00085FBF"/>
    <w:rsid w:val="000860B0"/>
    <w:rsid w:val="0008646F"/>
    <w:rsid w:val="00086963"/>
    <w:rsid w:val="00086A87"/>
    <w:rsid w:val="00086B59"/>
    <w:rsid w:val="0008736C"/>
    <w:rsid w:val="0008787A"/>
    <w:rsid w:val="000878C2"/>
    <w:rsid w:val="00087D4A"/>
    <w:rsid w:val="00087E11"/>
    <w:rsid w:val="000900E7"/>
    <w:rsid w:val="000900F0"/>
    <w:rsid w:val="00090EDE"/>
    <w:rsid w:val="00091BDB"/>
    <w:rsid w:val="00091F78"/>
    <w:rsid w:val="00092483"/>
    <w:rsid w:val="000924E7"/>
    <w:rsid w:val="00092572"/>
    <w:rsid w:val="0009291F"/>
    <w:rsid w:val="000929EF"/>
    <w:rsid w:val="00092C70"/>
    <w:rsid w:val="00092DDC"/>
    <w:rsid w:val="000936B7"/>
    <w:rsid w:val="00093C2E"/>
    <w:rsid w:val="0009423A"/>
    <w:rsid w:val="00094469"/>
    <w:rsid w:val="00094490"/>
    <w:rsid w:val="000953E9"/>
    <w:rsid w:val="00095979"/>
    <w:rsid w:val="00095B6F"/>
    <w:rsid w:val="00096B0F"/>
    <w:rsid w:val="00096B33"/>
    <w:rsid w:val="00096CFE"/>
    <w:rsid w:val="000972A7"/>
    <w:rsid w:val="00097BF4"/>
    <w:rsid w:val="00097C8B"/>
    <w:rsid w:val="00097FFD"/>
    <w:rsid w:val="000A036F"/>
    <w:rsid w:val="000A040D"/>
    <w:rsid w:val="000A0841"/>
    <w:rsid w:val="000A0EA4"/>
    <w:rsid w:val="000A0F46"/>
    <w:rsid w:val="000A1CBD"/>
    <w:rsid w:val="000A2B3F"/>
    <w:rsid w:val="000A3460"/>
    <w:rsid w:val="000A4286"/>
    <w:rsid w:val="000A44DA"/>
    <w:rsid w:val="000A460B"/>
    <w:rsid w:val="000A4E78"/>
    <w:rsid w:val="000A4EBF"/>
    <w:rsid w:val="000A5658"/>
    <w:rsid w:val="000A56E0"/>
    <w:rsid w:val="000A5A07"/>
    <w:rsid w:val="000A5F0D"/>
    <w:rsid w:val="000A637B"/>
    <w:rsid w:val="000A6611"/>
    <w:rsid w:val="000A7B14"/>
    <w:rsid w:val="000A7DA8"/>
    <w:rsid w:val="000A7DB0"/>
    <w:rsid w:val="000B02AC"/>
    <w:rsid w:val="000B10CA"/>
    <w:rsid w:val="000B1EA6"/>
    <w:rsid w:val="000B1F21"/>
    <w:rsid w:val="000B2C48"/>
    <w:rsid w:val="000B3F58"/>
    <w:rsid w:val="000B408C"/>
    <w:rsid w:val="000B4417"/>
    <w:rsid w:val="000B4969"/>
    <w:rsid w:val="000B4A1B"/>
    <w:rsid w:val="000B549B"/>
    <w:rsid w:val="000B550E"/>
    <w:rsid w:val="000B58A5"/>
    <w:rsid w:val="000B775D"/>
    <w:rsid w:val="000B7F4C"/>
    <w:rsid w:val="000B7FCF"/>
    <w:rsid w:val="000C00A7"/>
    <w:rsid w:val="000C03AB"/>
    <w:rsid w:val="000C03F0"/>
    <w:rsid w:val="000C1378"/>
    <w:rsid w:val="000C1412"/>
    <w:rsid w:val="000C1789"/>
    <w:rsid w:val="000C18A4"/>
    <w:rsid w:val="000C1D23"/>
    <w:rsid w:val="000C2599"/>
    <w:rsid w:val="000C2A00"/>
    <w:rsid w:val="000C2A1C"/>
    <w:rsid w:val="000C3994"/>
    <w:rsid w:val="000C42B8"/>
    <w:rsid w:val="000C50DA"/>
    <w:rsid w:val="000C5767"/>
    <w:rsid w:val="000C591B"/>
    <w:rsid w:val="000C5AFE"/>
    <w:rsid w:val="000C5CB5"/>
    <w:rsid w:val="000C5EE5"/>
    <w:rsid w:val="000C5F89"/>
    <w:rsid w:val="000C6018"/>
    <w:rsid w:val="000C6212"/>
    <w:rsid w:val="000C62AC"/>
    <w:rsid w:val="000D0169"/>
    <w:rsid w:val="000D09C0"/>
    <w:rsid w:val="000D1575"/>
    <w:rsid w:val="000D15DF"/>
    <w:rsid w:val="000D1CB5"/>
    <w:rsid w:val="000D1D71"/>
    <w:rsid w:val="000D1FA7"/>
    <w:rsid w:val="000D2034"/>
    <w:rsid w:val="000D2703"/>
    <w:rsid w:val="000D396F"/>
    <w:rsid w:val="000D3998"/>
    <w:rsid w:val="000D39C7"/>
    <w:rsid w:val="000D3DC8"/>
    <w:rsid w:val="000D3EAB"/>
    <w:rsid w:val="000D3F66"/>
    <w:rsid w:val="000D4760"/>
    <w:rsid w:val="000D4761"/>
    <w:rsid w:val="000D52FC"/>
    <w:rsid w:val="000D5984"/>
    <w:rsid w:val="000D5CF7"/>
    <w:rsid w:val="000D6085"/>
    <w:rsid w:val="000D6D2C"/>
    <w:rsid w:val="000D715A"/>
    <w:rsid w:val="000D7328"/>
    <w:rsid w:val="000D7818"/>
    <w:rsid w:val="000D78AA"/>
    <w:rsid w:val="000D7A0E"/>
    <w:rsid w:val="000D7C2B"/>
    <w:rsid w:val="000E0521"/>
    <w:rsid w:val="000E07F5"/>
    <w:rsid w:val="000E1443"/>
    <w:rsid w:val="000E1625"/>
    <w:rsid w:val="000E166C"/>
    <w:rsid w:val="000E18E6"/>
    <w:rsid w:val="000E1E6B"/>
    <w:rsid w:val="000E2749"/>
    <w:rsid w:val="000E2D04"/>
    <w:rsid w:val="000E3CDA"/>
    <w:rsid w:val="000E3FF1"/>
    <w:rsid w:val="000E40A0"/>
    <w:rsid w:val="000E4C93"/>
    <w:rsid w:val="000E4F68"/>
    <w:rsid w:val="000E5874"/>
    <w:rsid w:val="000E5E8A"/>
    <w:rsid w:val="000E6897"/>
    <w:rsid w:val="000E69C6"/>
    <w:rsid w:val="000E7130"/>
    <w:rsid w:val="000E735D"/>
    <w:rsid w:val="000F0120"/>
    <w:rsid w:val="000F02B8"/>
    <w:rsid w:val="000F04FC"/>
    <w:rsid w:val="000F09CF"/>
    <w:rsid w:val="000F0FBB"/>
    <w:rsid w:val="000F1011"/>
    <w:rsid w:val="000F221F"/>
    <w:rsid w:val="000F2995"/>
    <w:rsid w:val="000F2A22"/>
    <w:rsid w:val="000F4356"/>
    <w:rsid w:val="000F45E7"/>
    <w:rsid w:val="000F4635"/>
    <w:rsid w:val="000F48E4"/>
    <w:rsid w:val="000F5985"/>
    <w:rsid w:val="000F5A94"/>
    <w:rsid w:val="000F5D02"/>
    <w:rsid w:val="000F601C"/>
    <w:rsid w:val="000F64D7"/>
    <w:rsid w:val="000F64E4"/>
    <w:rsid w:val="000F66BD"/>
    <w:rsid w:val="000F6800"/>
    <w:rsid w:val="000F68EF"/>
    <w:rsid w:val="000F6EF6"/>
    <w:rsid w:val="000F7064"/>
    <w:rsid w:val="000F740F"/>
    <w:rsid w:val="000F7473"/>
    <w:rsid w:val="000F7BBA"/>
    <w:rsid w:val="000F7BCD"/>
    <w:rsid w:val="00100395"/>
    <w:rsid w:val="0010123A"/>
    <w:rsid w:val="00101BF9"/>
    <w:rsid w:val="00101C10"/>
    <w:rsid w:val="00102207"/>
    <w:rsid w:val="00102DCA"/>
    <w:rsid w:val="0010300C"/>
    <w:rsid w:val="001031DB"/>
    <w:rsid w:val="001031DD"/>
    <w:rsid w:val="00103338"/>
    <w:rsid w:val="00103685"/>
    <w:rsid w:val="00103AF9"/>
    <w:rsid w:val="00103F01"/>
    <w:rsid w:val="00104626"/>
    <w:rsid w:val="00104B9A"/>
    <w:rsid w:val="00105308"/>
    <w:rsid w:val="0010545B"/>
    <w:rsid w:val="00105818"/>
    <w:rsid w:val="00105C13"/>
    <w:rsid w:val="00105D2A"/>
    <w:rsid w:val="00105E1F"/>
    <w:rsid w:val="00105F9E"/>
    <w:rsid w:val="00106070"/>
    <w:rsid w:val="001064F0"/>
    <w:rsid w:val="00106711"/>
    <w:rsid w:val="0010683B"/>
    <w:rsid w:val="00106C59"/>
    <w:rsid w:val="00106FF0"/>
    <w:rsid w:val="00107A9A"/>
    <w:rsid w:val="00107C4F"/>
    <w:rsid w:val="00107F17"/>
    <w:rsid w:val="001101C6"/>
    <w:rsid w:val="00110956"/>
    <w:rsid w:val="001109B6"/>
    <w:rsid w:val="00110BC1"/>
    <w:rsid w:val="0011136F"/>
    <w:rsid w:val="001113A4"/>
    <w:rsid w:val="001132F0"/>
    <w:rsid w:val="00113845"/>
    <w:rsid w:val="00113D93"/>
    <w:rsid w:val="00113F21"/>
    <w:rsid w:val="00113F2F"/>
    <w:rsid w:val="00114902"/>
    <w:rsid w:val="00114C19"/>
    <w:rsid w:val="0011517E"/>
    <w:rsid w:val="0011660C"/>
    <w:rsid w:val="00116D5C"/>
    <w:rsid w:val="001174C7"/>
    <w:rsid w:val="0011797D"/>
    <w:rsid w:val="00117AE7"/>
    <w:rsid w:val="0012032A"/>
    <w:rsid w:val="0012060E"/>
    <w:rsid w:val="001206D5"/>
    <w:rsid w:val="00120B54"/>
    <w:rsid w:val="00120EC7"/>
    <w:rsid w:val="00121507"/>
    <w:rsid w:val="00121532"/>
    <w:rsid w:val="0012178B"/>
    <w:rsid w:val="00121ACE"/>
    <w:rsid w:val="00122A77"/>
    <w:rsid w:val="00122CD9"/>
    <w:rsid w:val="00122F63"/>
    <w:rsid w:val="00123F4C"/>
    <w:rsid w:val="00125399"/>
    <w:rsid w:val="0012575C"/>
    <w:rsid w:val="00125A09"/>
    <w:rsid w:val="0012622A"/>
    <w:rsid w:val="0012697D"/>
    <w:rsid w:val="00127731"/>
    <w:rsid w:val="0012786F"/>
    <w:rsid w:val="00127CE4"/>
    <w:rsid w:val="00127F4D"/>
    <w:rsid w:val="00130274"/>
    <w:rsid w:val="001306A9"/>
    <w:rsid w:val="00130AB5"/>
    <w:rsid w:val="00131F0C"/>
    <w:rsid w:val="0013204A"/>
    <w:rsid w:val="001325B5"/>
    <w:rsid w:val="00132E85"/>
    <w:rsid w:val="00133239"/>
    <w:rsid w:val="00133B1A"/>
    <w:rsid w:val="00134902"/>
    <w:rsid w:val="00134C92"/>
    <w:rsid w:val="00134F5D"/>
    <w:rsid w:val="001350D8"/>
    <w:rsid w:val="001352A2"/>
    <w:rsid w:val="001355B0"/>
    <w:rsid w:val="00135725"/>
    <w:rsid w:val="0013594C"/>
    <w:rsid w:val="00135959"/>
    <w:rsid w:val="00136001"/>
    <w:rsid w:val="00136128"/>
    <w:rsid w:val="001368B5"/>
    <w:rsid w:val="00136991"/>
    <w:rsid w:val="001369CD"/>
    <w:rsid w:val="00136DDC"/>
    <w:rsid w:val="00136FDE"/>
    <w:rsid w:val="001370F9"/>
    <w:rsid w:val="0013720D"/>
    <w:rsid w:val="001375DC"/>
    <w:rsid w:val="001376E2"/>
    <w:rsid w:val="00137AEA"/>
    <w:rsid w:val="00137EE7"/>
    <w:rsid w:val="0014037C"/>
    <w:rsid w:val="00140A9F"/>
    <w:rsid w:val="00140AAC"/>
    <w:rsid w:val="001411CF"/>
    <w:rsid w:val="001412D2"/>
    <w:rsid w:val="00141B9E"/>
    <w:rsid w:val="00141C97"/>
    <w:rsid w:val="00141FAE"/>
    <w:rsid w:val="001420EF"/>
    <w:rsid w:val="00142316"/>
    <w:rsid w:val="00142E9C"/>
    <w:rsid w:val="0014325E"/>
    <w:rsid w:val="0014340D"/>
    <w:rsid w:val="00143F65"/>
    <w:rsid w:val="00144153"/>
    <w:rsid w:val="001447A8"/>
    <w:rsid w:val="00144CA1"/>
    <w:rsid w:val="00144E5F"/>
    <w:rsid w:val="001455AD"/>
    <w:rsid w:val="00145844"/>
    <w:rsid w:val="0014587C"/>
    <w:rsid w:val="0014596F"/>
    <w:rsid w:val="00146413"/>
    <w:rsid w:val="00146827"/>
    <w:rsid w:val="00146984"/>
    <w:rsid w:val="00146A40"/>
    <w:rsid w:val="00146CFB"/>
    <w:rsid w:val="00147056"/>
    <w:rsid w:val="00147168"/>
    <w:rsid w:val="00147844"/>
    <w:rsid w:val="00147B4D"/>
    <w:rsid w:val="0015096B"/>
    <w:rsid w:val="00150E14"/>
    <w:rsid w:val="00150F96"/>
    <w:rsid w:val="001525DD"/>
    <w:rsid w:val="00152CA1"/>
    <w:rsid w:val="00153BD1"/>
    <w:rsid w:val="00153D78"/>
    <w:rsid w:val="00154A3C"/>
    <w:rsid w:val="001552CF"/>
    <w:rsid w:val="00155B64"/>
    <w:rsid w:val="00156899"/>
    <w:rsid w:val="00156CD8"/>
    <w:rsid w:val="001579B8"/>
    <w:rsid w:val="00157C82"/>
    <w:rsid w:val="00160355"/>
    <w:rsid w:val="0016054D"/>
    <w:rsid w:val="0016074B"/>
    <w:rsid w:val="0016074E"/>
    <w:rsid w:val="001607B9"/>
    <w:rsid w:val="00160CB0"/>
    <w:rsid w:val="00160E39"/>
    <w:rsid w:val="00160E9B"/>
    <w:rsid w:val="00161201"/>
    <w:rsid w:val="001617C5"/>
    <w:rsid w:val="001618A5"/>
    <w:rsid w:val="00162724"/>
    <w:rsid w:val="00162F13"/>
    <w:rsid w:val="0016379B"/>
    <w:rsid w:val="00163DEB"/>
    <w:rsid w:val="001642D4"/>
    <w:rsid w:val="00164393"/>
    <w:rsid w:val="0016449E"/>
    <w:rsid w:val="00164534"/>
    <w:rsid w:val="00165220"/>
    <w:rsid w:val="0016538D"/>
    <w:rsid w:val="00165D26"/>
    <w:rsid w:val="00166325"/>
    <w:rsid w:val="00166BC6"/>
    <w:rsid w:val="00166C2B"/>
    <w:rsid w:val="00167F8C"/>
    <w:rsid w:val="0017037C"/>
    <w:rsid w:val="001713C9"/>
    <w:rsid w:val="001717C1"/>
    <w:rsid w:val="00171820"/>
    <w:rsid w:val="00172028"/>
    <w:rsid w:val="0017224C"/>
    <w:rsid w:val="00172DE6"/>
    <w:rsid w:val="00173046"/>
    <w:rsid w:val="0017317A"/>
    <w:rsid w:val="00173318"/>
    <w:rsid w:val="0017398E"/>
    <w:rsid w:val="00173B47"/>
    <w:rsid w:val="00173E3E"/>
    <w:rsid w:val="0017566A"/>
    <w:rsid w:val="00175C7D"/>
    <w:rsid w:val="00175D12"/>
    <w:rsid w:val="001770CD"/>
    <w:rsid w:val="0017737E"/>
    <w:rsid w:val="0017775A"/>
    <w:rsid w:val="00177E3D"/>
    <w:rsid w:val="00177F0E"/>
    <w:rsid w:val="00177FD7"/>
    <w:rsid w:val="0018041F"/>
    <w:rsid w:val="0018061C"/>
    <w:rsid w:val="00181278"/>
    <w:rsid w:val="00181488"/>
    <w:rsid w:val="00181BED"/>
    <w:rsid w:val="001830B7"/>
    <w:rsid w:val="00183A6A"/>
    <w:rsid w:val="00183CE1"/>
    <w:rsid w:val="00184134"/>
    <w:rsid w:val="00184319"/>
    <w:rsid w:val="001850F2"/>
    <w:rsid w:val="00185D30"/>
    <w:rsid w:val="001860E0"/>
    <w:rsid w:val="0018699A"/>
    <w:rsid w:val="00186B58"/>
    <w:rsid w:val="00186D26"/>
    <w:rsid w:val="00187384"/>
    <w:rsid w:val="00187CB8"/>
    <w:rsid w:val="00190511"/>
    <w:rsid w:val="00190A42"/>
    <w:rsid w:val="00190B12"/>
    <w:rsid w:val="001910FA"/>
    <w:rsid w:val="001911A1"/>
    <w:rsid w:val="0019169C"/>
    <w:rsid w:val="00191C8C"/>
    <w:rsid w:val="001921A4"/>
    <w:rsid w:val="00192593"/>
    <w:rsid w:val="00193421"/>
    <w:rsid w:val="001945F3"/>
    <w:rsid w:val="0019549F"/>
    <w:rsid w:val="00195681"/>
    <w:rsid w:val="00196220"/>
    <w:rsid w:val="0019698B"/>
    <w:rsid w:val="00196FA3"/>
    <w:rsid w:val="00197990"/>
    <w:rsid w:val="00197A0B"/>
    <w:rsid w:val="00197BEB"/>
    <w:rsid w:val="001A04BA"/>
    <w:rsid w:val="001A22A5"/>
    <w:rsid w:val="001A231E"/>
    <w:rsid w:val="001A2ACB"/>
    <w:rsid w:val="001A2C67"/>
    <w:rsid w:val="001A2D4E"/>
    <w:rsid w:val="001A3084"/>
    <w:rsid w:val="001A3717"/>
    <w:rsid w:val="001A39E0"/>
    <w:rsid w:val="001A3F85"/>
    <w:rsid w:val="001A42E7"/>
    <w:rsid w:val="001A519D"/>
    <w:rsid w:val="001A5284"/>
    <w:rsid w:val="001A5455"/>
    <w:rsid w:val="001A57F6"/>
    <w:rsid w:val="001A5B6C"/>
    <w:rsid w:val="001A6AE5"/>
    <w:rsid w:val="001A6E4E"/>
    <w:rsid w:val="001B0DDE"/>
    <w:rsid w:val="001B0FC8"/>
    <w:rsid w:val="001B10EB"/>
    <w:rsid w:val="001B16B6"/>
    <w:rsid w:val="001B1A02"/>
    <w:rsid w:val="001B1BDE"/>
    <w:rsid w:val="001B22D3"/>
    <w:rsid w:val="001B23CD"/>
    <w:rsid w:val="001B2455"/>
    <w:rsid w:val="001B2BF4"/>
    <w:rsid w:val="001B3106"/>
    <w:rsid w:val="001B35C8"/>
    <w:rsid w:val="001B3677"/>
    <w:rsid w:val="001B387B"/>
    <w:rsid w:val="001B3A80"/>
    <w:rsid w:val="001B3CC9"/>
    <w:rsid w:val="001B44F5"/>
    <w:rsid w:val="001B50B0"/>
    <w:rsid w:val="001B5522"/>
    <w:rsid w:val="001B5539"/>
    <w:rsid w:val="001B56AE"/>
    <w:rsid w:val="001B5C4C"/>
    <w:rsid w:val="001B767C"/>
    <w:rsid w:val="001B7823"/>
    <w:rsid w:val="001B7A22"/>
    <w:rsid w:val="001B7BB3"/>
    <w:rsid w:val="001B7DEF"/>
    <w:rsid w:val="001C011C"/>
    <w:rsid w:val="001C080E"/>
    <w:rsid w:val="001C0AE9"/>
    <w:rsid w:val="001C18CE"/>
    <w:rsid w:val="001C1D49"/>
    <w:rsid w:val="001C2C4B"/>
    <w:rsid w:val="001C2CC0"/>
    <w:rsid w:val="001C30E9"/>
    <w:rsid w:val="001C34DD"/>
    <w:rsid w:val="001C34E5"/>
    <w:rsid w:val="001C3844"/>
    <w:rsid w:val="001C58F0"/>
    <w:rsid w:val="001C59EF"/>
    <w:rsid w:val="001C5A50"/>
    <w:rsid w:val="001C5F1E"/>
    <w:rsid w:val="001C6846"/>
    <w:rsid w:val="001C6D95"/>
    <w:rsid w:val="001C715F"/>
    <w:rsid w:val="001C757A"/>
    <w:rsid w:val="001C7BAA"/>
    <w:rsid w:val="001D05F1"/>
    <w:rsid w:val="001D0F83"/>
    <w:rsid w:val="001D1202"/>
    <w:rsid w:val="001D1392"/>
    <w:rsid w:val="001D164F"/>
    <w:rsid w:val="001D16FB"/>
    <w:rsid w:val="001D173C"/>
    <w:rsid w:val="001D1E80"/>
    <w:rsid w:val="001D2CB7"/>
    <w:rsid w:val="001D3070"/>
    <w:rsid w:val="001D3211"/>
    <w:rsid w:val="001D37B1"/>
    <w:rsid w:val="001D3CC2"/>
    <w:rsid w:val="001D4212"/>
    <w:rsid w:val="001D4812"/>
    <w:rsid w:val="001D48D0"/>
    <w:rsid w:val="001D4A4F"/>
    <w:rsid w:val="001D4B91"/>
    <w:rsid w:val="001D52B3"/>
    <w:rsid w:val="001D57EE"/>
    <w:rsid w:val="001D5839"/>
    <w:rsid w:val="001D5C03"/>
    <w:rsid w:val="001D5DEC"/>
    <w:rsid w:val="001D6039"/>
    <w:rsid w:val="001D62A8"/>
    <w:rsid w:val="001D67D6"/>
    <w:rsid w:val="001D67E5"/>
    <w:rsid w:val="001D690F"/>
    <w:rsid w:val="001D6A18"/>
    <w:rsid w:val="001D6C63"/>
    <w:rsid w:val="001D71BD"/>
    <w:rsid w:val="001D7505"/>
    <w:rsid w:val="001E0888"/>
    <w:rsid w:val="001E1493"/>
    <w:rsid w:val="001E1582"/>
    <w:rsid w:val="001E1920"/>
    <w:rsid w:val="001E2323"/>
    <w:rsid w:val="001E24A8"/>
    <w:rsid w:val="001E3A27"/>
    <w:rsid w:val="001E41C8"/>
    <w:rsid w:val="001E46D7"/>
    <w:rsid w:val="001E4A37"/>
    <w:rsid w:val="001E4BE9"/>
    <w:rsid w:val="001E4E33"/>
    <w:rsid w:val="001E4E73"/>
    <w:rsid w:val="001E54DB"/>
    <w:rsid w:val="001E5823"/>
    <w:rsid w:val="001E60D1"/>
    <w:rsid w:val="001E6DC3"/>
    <w:rsid w:val="001E70C6"/>
    <w:rsid w:val="001E75BC"/>
    <w:rsid w:val="001F0308"/>
    <w:rsid w:val="001F03C3"/>
    <w:rsid w:val="001F0959"/>
    <w:rsid w:val="001F107F"/>
    <w:rsid w:val="001F117B"/>
    <w:rsid w:val="001F185C"/>
    <w:rsid w:val="001F1925"/>
    <w:rsid w:val="001F1CCA"/>
    <w:rsid w:val="001F29C0"/>
    <w:rsid w:val="001F2FA4"/>
    <w:rsid w:val="001F2FC2"/>
    <w:rsid w:val="001F3BCA"/>
    <w:rsid w:val="001F3F67"/>
    <w:rsid w:val="001F4C1C"/>
    <w:rsid w:val="001F4C2A"/>
    <w:rsid w:val="001F5A0A"/>
    <w:rsid w:val="001F5A89"/>
    <w:rsid w:val="001F664D"/>
    <w:rsid w:val="001F670F"/>
    <w:rsid w:val="001F68C4"/>
    <w:rsid w:val="001F6AC5"/>
    <w:rsid w:val="001F6FE0"/>
    <w:rsid w:val="001F7274"/>
    <w:rsid w:val="001F7988"/>
    <w:rsid w:val="001F7C4C"/>
    <w:rsid w:val="0020058C"/>
    <w:rsid w:val="002006D7"/>
    <w:rsid w:val="00200FBB"/>
    <w:rsid w:val="0020169C"/>
    <w:rsid w:val="00201AB1"/>
    <w:rsid w:val="00201D13"/>
    <w:rsid w:val="002021BF"/>
    <w:rsid w:val="00202FEA"/>
    <w:rsid w:val="00203F48"/>
    <w:rsid w:val="00203F61"/>
    <w:rsid w:val="00204736"/>
    <w:rsid w:val="00204AFD"/>
    <w:rsid w:val="0020524E"/>
    <w:rsid w:val="00205BC0"/>
    <w:rsid w:val="00205EC7"/>
    <w:rsid w:val="002068BF"/>
    <w:rsid w:val="00206934"/>
    <w:rsid w:val="00206E94"/>
    <w:rsid w:val="002075DD"/>
    <w:rsid w:val="002076E6"/>
    <w:rsid w:val="002103EE"/>
    <w:rsid w:val="00210936"/>
    <w:rsid w:val="00211413"/>
    <w:rsid w:val="00211595"/>
    <w:rsid w:val="002119EC"/>
    <w:rsid w:val="00211C39"/>
    <w:rsid w:val="00211F11"/>
    <w:rsid w:val="002121E9"/>
    <w:rsid w:val="00212B0E"/>
    <w:rsid w:val="00212C52"/>
    <w:rsid w:val="00213316"/>
    <w:rsid w:val="002137F6"/>
    <w:rsid w:val="002139B8"/>
    <w:rsid w:val="002150ED"/>
    <w:rsid w:val="002153C7"/>
    <w:rsid w:val="002154EA"/>
    <w:rsid w:val="002156A3"/>
    <w:rsid w:val="002156F9"/>
    <w:rsid w:val="002157AF"/>
    <w:rsid w:val="002158C1"/>
    <w:rsid w:val="00215C14"/>
    <w:rsid w:val="00215CF6"/>
    <w:rsid w:val="00215FBC"/>
    <w:rsid w:val="00216CEC"/>
    <w:rsid w:val="00217A67"/>
    <w:rsid w:val="00217FE4"/>
    <w:rsid w:val="0022037B"/>
    <w:rsid w:val="00220717"/>
    <w:rsid w:val="002207AC"/>
    <w:rsid w:val="00220DD6"/>
    <w:rsid w:val="0022206D"/>
    <w:rsid w:val="00222151"/>
    <w:rsid w:val="00222243"/>
    <w:rsid w:val="0022248A"/>
    <w:rsid w:val="00223362"/>
    <w:rsid w:val="00223E6B"/>
    <w:rsid w:val="00224BEF"/>
    <w:rsid w:val="002258F3"/>
    <w:rsid w:val="00225FF2"/>
    <w:rsid w:val="00226101"/>
    <w:rsid w:val="002264F7"/>
    <w:rsid w:val="00227A9A"/>
    <w:rsid w:val="0023101C"/>
    <w:rsid w:val="0023175D"/>
    <w:rsid w:val="00231984"/>
    <w:rsid w:val="00231A8C"/>
    <w:rsid w:val="00231E6E"/>
    <w:rsid w:val="0023212D"/>
    <w:rsid w:val="0023213D"/>
    <w:rsid w:val="00233089"/>
    <w:rsid w:val="00233441"/>
    <w:rsid w:val="002337D1"/>
    <w:rsid w:val="002339D2"/>
    <w:rsid w:val="00233ABC"/>
    <w:rsid w:val="00233D96"/>
    <w:rsid w:val="00233E4C"/>
    <w:rsid w:val="00234381"/>
    <w:rsid w:val="00234AF7"/>
    <w:rsid w:val="00235883"/>
    <w:rsid w:val="00235AAB"/>
    <w:rsid w:val="00236314"/>
    <w:rsid w:val="002366FE"/>
    <w:rsid w:val="00236771"/>
    <w:rsid w:val="00236981"/>
    <w:rsid w:val="00236F31"/>
    <w:rsid w:val="00236F83"/>
    <w:rsid w:val="00237377"/>
    <w:rsid w:val="002373C0"/>
    <w:rsid w:val="002373EC"/>
    <w:rsid w:val="00240C7C"/>
    <w:rsid w:val="00241C97"/>
    <w:rsid w:val="002433AA"/>
    <w:rsid w:val="0024381C"/>
    <w:rsid w:val="00243B7A"/>
    <w:rsid w:val="00243F81"/>
    <w:rsid w:val="00243FB4"/>
    <w:rsid w:val="00244294"/>
    <w:rsid w:val="0024457E"/>
    <w:rsid w:val="002450A8"/>
    <w:rsid w:val="002459C8"/>
    <w:rsid w:val="00246603"/>
    <w:rsid w:val="0024665C"/>
    <w:rsid w:val="00246AAF"/>
    <w:rsid w:val="00246E8D"/>
    <w:rsid w:val="00247129"/>
    <w:rsid w:val="0024721E"/>
    <w:rsid w:val="002473D4"/>
    <w:rsid w:val="00247D94"/>
    <w:rsid w:val="00247F65"/>
    <w:rsid w:val="002503C5"/>
    <w:rsid w:val="002510B6"/>
    <w:rsid w:val="0025138E"/>
    <w:rsid w:val="002518E6"/>
    <w:rsid w:val="00251918"/>
    <w:rsid w:val="002519C9"/>
    <w:rsid w:val="00252077"/>
    <w:rsid w:val="00252310"/>
    <w:rsid w:val="0025242B"/>
    <w:rsid w:val="00252B1E"/>
    <w:rsid w:val="00252EC6"/>
    <w:rsid w:val="00253A05"/>
    <w:rsid w:val="00253FF9"/>
    <w:rsid w:val="0025448B"/>
    <w:rsid w:val="00254AFB"/>
    <w:rsid w:val="002552E3"/>
    <w:rsid w:val="0025546C"/>
    <w:rsid w:val="00255EA2"/>
    <w:rsid w:val="0025641B"/>
    <w:rsid w:val="0025654A"/>
    <w:rsid w:val="00256A18"/>
    <w:rsid w:val="00256E4B"/>
    <w:rsid w:val="00260549"/>
    <w:rsid w:val="00260EE3"/>
    <w:rsid w:val="0026127A"/>
    <w:rsid w:val="002617F2"/>
    <w:rsid w:val="00261B87"/>
    <w:rsid w:val="00261CFC"/>
    <w:rsid w:val="002625D5"/>
    <w:rsid w:val="00262727"/>
    <w:rsid w:val="00262ACE"/>
    <w:rsid w:val="00262FDC"/>
    <w:rsid w:val="0026339B"/>
    <w:rsid w:val="00263CB6"/>
    <w:rsid w:val="002640BD"/>
    <w:rsid w:val="00264105"/>
    <w:rsid w:val="002643C3"/>
    <w:rsid w:val="0026505E"/>
    <w:rsid w:val="00265EE9"/>
    <w:rsid w:val="002662AC"/>
    <w:rsid w:val="00266598"/>
    <w:rsid w:val="002676B7"/>
    <w:rsid w:val="00267F08"/>
    <w:rsid w:val="0027022B"/>
    <w:rsid w:val="00270B0D"/>
    <w:rsid w:val="00270DD3"/>
    <w:rsid w:val="00271421"/>
    <w:rsid w:val="0027225B"/>
    <w:rsid w:val="00272958"/>
    <w:rsid w:val="00272D45"/>
    <w:rsid w:val="00273422"/>
    <w:rsid w:val="0027419C"/>
    <w:rsid w:val="00274205"/>
    <w:rsid w:val="00274EC6"/>
    <w:rsid w:val="00275319"/>
    <w:rsid w:val="00276183"/>
    <w:rsid w:val="002763A3"/>
    <w:rsid w:val="002769A3"/>
    <w:rsid w:val="00277302"/>
    <w:rsid w:val="00277C3B"/>
    <w:rsid w:val="0028075A"/>
    <w:rsid w:val="00280856"/>
    <w:rsid w:val="002809CF"/>
    <w:rsid w:val="00280AB5"/>
    <w:rsid w:val="00280AC1"/>
    <w:rsid w:val="00280C7F"/>
    <w:rsid w:val="00281949"/>
    <w:rsid w:val="002823E5"/>
    <w:rsid w:val="00282A7A"/>
    <w:rsid w:val="00282DC9"/>
    <w:rsid w:val="00282EE4"/>
    <w:rsid w:val="0028307B"/>
    <w:rsid w:val="002833DA"/>
    <w:rsid w:val="00283872"/>
    <w:rsid w:val="00283F75"/>
    <w:rsid w:val="002843C5"/>
    <w:rsid w:val="002845E8"/>
    <w:rsid w:val="0028476D"/>
    <w:rsid w:val="00285852"/>
    <w:rsid w:val="002859BD"/>
    <w:rsid w:val="00285C6B"/>
    <w:rsid w:val="00285E00"/>
    <w:rsid w:val="00286745"/>
    <w:rsid w:val="002868F3"/>
    <w:rsid w:val="00287682"/>
    <w:rsid w:val="002900F6"/>
    <w:rsid w:val="00290D1C"/>
    <w:rsid w:val="00290DDD"/>
    <w:rsid w:val="00290E80"/>
    <w:rsid w:val="00290E86"/>
    <w:rsid w:val="00291297"/>
    <w:rsid w:val="002914FB"/>
    <w:rsid w:val="00291852"/>
    <w:rsid w:val="00291BBD"/>
    <w:rsid w:val="00291FF5"/>
    <w:rsid w:val="00292202"/>
    <w:rsid w:val="00292393"/>
    <w:rsid w:val="002923DC"/>
    <w:rsid w:val="00292BCA"/>
    <w:rsid w:val="0029349E"/>
    <w:rsid w:val="002934B8"/>
    <w:rsid w:val="0029504F"/>
    <w:rsid w:val="00295554"/>
    <w:rsid w:val="00295A81"/>
    <w:rsid w:val="00295B93"/>
    <w:rsid w:val="00295F12"/>
    <w:rsid w:val="002967F0"/>
    <w:rsid w:val="002976A2"/>
    <w:rsid w:val="002A12DD"/>
    <w:rsid w:val="002A19CF"/>
    <w:rsid w:val="002A1A78"/>
    <w:rsid w:val="002A1C6A"/>
    <w:rsid w:val="002A289A"/>
    <w:rsid w:val="002A28A5"/>
    <w:rsid w:val="002A301C"/>
    <w:rsid w:val="002A3201"/>
    <w:rsid w:val="002A34D7"/>
    <w:rsid w:val="002A3730"/>
    <w:rsid w:val="002A3B32"/>
    <w:rsid w:val="002A46C6"/>
    <w:rsid w:val="002A5015"/>
    <w:rsid w:val="002A5927"/>
    <w:rsid w:val="002A6241"/>
    <w:rsid w:val="002A7E1F"/>
    <w:rsid w:val="002B0423"/>
    <w:rsid w:val="002B09A2"/>
    <w:rsid w:val="002B0C5E"/>
    <w:rsid w:val="002B0CCF"/>
    <w:rsid w:val="002B1B55"/>
    <w:rsid w:val="002B2233"/>
    <w:rsid w:val="002B2382"/>
    <w:rsid w:val="002B2577"/>
    <w:rsid w:val="002B264B"/>
    <w:rsid w:val="002B2C72"/>
    <w:rsid w:val="002B2F44"/>
    <w:rsid w:val="002B3AD4"/>
    <w:rsid w:val="002B4AD4"/>
    <w:rsid w:val="002B4D68"/>
    <w:rsid w:val="002B5889"/>
    <w:rsid w:val="002B5B36"/>
    <w:rsid w:val="002B6543"/>
    <w:rsid w:val="002B66BB"/>
    <w:rsid w:val="002B6781"/>
    <w:rsid w:val="002B7D7A"/>
    <w:rsid w:val="002C04B5"/>
    <w:rsid w:val="002C081F"/>
    <w:rsid w:val="002C0CCB"/>
    <w:rsid w:val="002C1A3C"/>
    <w:rsid w:val="002C2147"/>
    <w:rsid w:val="002C2214"/>
    <w:rsid w:val="002C22A7"/>
    <w:rsid w:val="002C2BF3"/>
    <w:rsid w:val="002C2FA0"/>
    <w:rsid w:val="002C3221"/>
    <w:rsid w:val="002C4852"/>
    <w:rsid w:val="002C4853"/>
    <w:rsid w:val="002C4B99"/>
    <w:rsid w:val="002C4DCF"/>
    <w:rsid w:val="002C4E01"/>
    <w:rsid w:val="002C5508"/>
    <w:rsid w:val="002C59E1"/>
    <w:rsid w:val="002C5D79"/>
    <w:rsid w:val="002C5E07"/>
    <w:rsid w:val="002C5FF0"/>
    <w:rsid w:val="002C775A"/>
    <w:rsid w:val="002C7ECD"/>
    <w:rsid w:val="002D05BE"/>
    <w:rsid w:val="002D0904"/>
    <w:rsid w:val="002D0C45"/>
    <w:rsid w:val="002D1A2E"/>
    <w:rsid w:val="002D1E53"/>
    <w:rsid w:val="002D1F0C"/>
    <w:rsid w:val="002D232D"/>
    <w:rsid w:val="002D2486"/>
    <w:rsid w:val="002D25D0"/>
    <w:rsid w:val="002D26DC"/>
    <w:rsid w:val="002D27AF"/>
    <w:rsid w:val="002D281F"/>
    <w:rsid w:val="002D3759"/>
    <w:rsid w:val="002D419E"/>
    <w:rsid w:val="002D41B4"/>
    <w:rsid w:val="002D420D"/>
    <w:rsid w:val="002D45DD"/>
    <w:rsid w:val="002D47EF"/>
    <w:rsid w:val="002D4B45"/>
    <w:rsid w:val="002D52F8"/>
    <w:rsid w:val="002D53C8"/>
    <w:rsid w:val="002D5DD6"/>
    <w:rsid w:val="002D5E88"/>
    <w:rsid w:val="002D643D"/>
    <w:rsid w:val="002D6724"/>
    <w:rsid w:val="002D6769"/>
    <w:rsid w:val="002D68AB"/>
    <w:rsid w:val="002D7408"/>
    <w:rsid w:val="002D7565"/>
    <w:rsid w:val="002E00F2"/>
    <w:rsid w:val="002E02E0"/>
    <w:rsid w:val="002E049B"/>
    <w:rsid w:val="002E0996"/>
    <w:rsid w:val="002E201F"/>
    <w:rsid w:val="002E2748"/>
    <w:rsid w:val="002E2968"/>
    <w:rsid w:val="002E2A46"/>
    <w:rsid w:val="002E2BD0"/>
    <w:rsid w:val="002E3279"/>
    <w:rsid w:val="002E475A"/>
    <w:rsid w:val="002E4958"/>
    <w:rsid w:val="002E4A35"/>
    <w:rsid w:val="002E4A36"/>
    <w:rsid w:val="002E4AD3"/>
    <w:rsid w:val="002E569B"/>
    <w:rsid w:val="002E5E0C"/>
    <w:rsid w:val="002E62B5"/>
    <w:rsid w:val="002E6D83"/>
    <w:rsid w:val="002E7464"/>
    <w:rsid w:val="002E7FEA"/>
    <w:rsid w:val="002F041D"/>
    <w:rsid w:val="002F1623"/>
    <w:rsid w:val="002F1B72"/>
    <w:rsid w:val="002F1D97"/>
    <w:rsid w:val="002F1DCB"/>
    <w:rsid w:val="002F20EA"/>
    <w:rsid w:val="002F26E6"/>
    <w:rsid w:val="002F2743"/>
    <w:rsid w:val="002F28C2"/>
    <w:rsid w:val="002F2B8C"/>
    <w:rsid w:val="002F3027"/>
    <w:rsid w:val="002F3587"/>
    <w:rsid w:val="002F4598"/>
    <w:rsid w:val="002F46EA"/>
    <w:rsid w:val="002F5258"/>
    <w:rsid w:val="002F5264"/>
    <w:rsid w:val="002F52D6"/>
    <w:rsid w:val="002F54D6"/>
    <w:rsid w:val="002F58D0"/>
    <w:rsid w:val="002F728A"/>
    <w:rsid w:val="002F729A"/>
    <w:rsid w:val="002F7976"/>
    <w:rsid w:val="002F7CA5"/>
    <w:rsid w:val="00300704"/>
    <w:rsid w:val="003010D5"/>
    <w:rsid w:val="003014D7"/>
    <w:rsid w:val="00301C2F"/>
    <w:rsid w:val="00301E5D"/>
    <w:rsid w:val="0030301E"/>
    <w:rsid w:val="00303113"/>
    <w:rsid w:val="00303924"/>
    <w:rsid w:val="003044F9"/>
    <w:rsid w:val="00304829"/>
    <w:rsid w:val="003048C3"/>
    <w:rsid w:val="00304C99"/>
    <w:rsid w:val="00304F4D"/>
    <w:rsid w:val="00305021"/>
    <w:rsid w:val="00305BA4"/>
    <w:rsid w:val="00305FF6"/>
    <w:rsid w:val="0030604A"/>
    <w:rsid w:val="0030634C"/>
    <w:rsid w:val="0030641A"/>
    <w:rsid w:val="0030645F"/>
    <w:rsid w:val="00306847"/>
    <w:rsid w:val="00307614"/>
    <w:rsid w:val="0030764C"/>
    <w:rsid w:val="003079AB"/>
    <w:rsid w:val="00307D17"/>
    <w:rsid w:val="0031012B"/>
    <w:rsid w:val="003102D4"/>
    <w:rsid w:val="00310DA5"/>
    <w:rsid w:val="003111B2"/>
    <w:rsid w:val="003111EF"/>
    <w:rsid w:val="00311323"/>
    <w:rsid w:val="0031197F"/>
    <w:rsid w:val="00311B4A"/>
    <w:rsid w:val="0031243E"/>
    <w:rsid w:val="0031271A"/>
    <w:rsid w:val="00312923"/>
    <w:rsid w:val="00312DDD"/>
    <w:rsid w:val="00313CEF"/>
    <w:rsid w:val="00313E5F"/>
    <w:rsid w:val="003145BC"/>
    <w:rsid w:val="003152CF"/>
    <w:rsid w:val="003157D3"/>
    <w:rsid w:val="00315D82"/>
    <w:rsid w:val="00316542"/>
    <w:rsid w:val="00316DC0"/>
    <w:rsid w:val="00316EE7"/>
    <w:rsid w:val="003170A1"/>
    <w:rsid w:val="00317221"/>
    <w:rsid w:val="003172CE"/>
    <w:rsid w:val="00317F40"/>
    <w:rsid w:val="0032001F"/>
    <w:rsid w:val="00321417"/>
    <w:rsid w:val="003217F6"/>
    <w:rsid w:val="00321CC0"/>
    <w:rsid w:val="00321E09"/>
    <w:rsid w:val="003220C8"/>
    <w:rsid w:val="003228B2"/>
    <w:rsid w:val="00322EEB"/>
    <w:rsid w:val="00323283"/>
    <w:rsid w:val="00323599"/>
    <w:rsid w:val="00323DF1"/>
    <w:rsid w:val="0032483C"/>
    <w:rsid w:val="00324FC2"/>
    <w:rsid w:val="003252C0"/>
    <w:rsid w:val="00325407"/>
    <w:rsid w:val="0032567F"/>
    <w:rsid w:val="00325EA0"/>
    <w:rsid w:val="00326A34"/>
    <w:rsid w:val="00326D23"/>
    <w:rsid w:val="00327152"/>
    <w:rsid w:val="003273CB"/>
    <w:rsid w:val="00327564"/>
    <w:rsid w:val="003275D9"/>
    <w:rsid w:val="00327AA4"/>
    <w:rsid w:val="00330240"/>
    <w:rsid w:val="003302C6"/>
    <w:rsid w:val="003312AF"/>
    <w:rsid w:val="00332D5B"/>
    <w:rsid w:val="00333005"/>
    <w:rsid w:val="00333E39"/>
    <w:rsid w:val="00333E80"/>
    <w:rsid w:val="00333EED"/>
    <w:rsid w:val="00334433"/>
    <w:rsid w:val="003345D6"/>
    <w:rsid w:val="0033471E"/>
    <w:rsid w:val="003348E1"/>
    <w:rsid w:val="00334983"/>
    <w:rsid w:val="003349AB"/>
    <w:rsid w:val="003355A8"/>
    <w:rsid w:val="00336065"/>
    <w:rsid w:val="003363BB"/>
    <w:rsid w:val="00336EF9"/>
    <w:rsid w:val="00337129"/>
    <w:rsid w:val="0033718C"/>
    <w:rsid w:val="00337577"/>
    <w:rsid w:val="0034003F"/>
    <w:rsid w:val="0034079B"/>
    <w:rsid w:val="00340914"/>
    <w:rsid w:val="003414A0"/>
    <w:rsid w:val="0034197E"/>
    <w:rsid w:val="00341C2B"/>
    <w:rsid w:val="003423C4"/>
    <w:rsid w:val="00343048"/>
    <w:rsid w:val="0034372A"/>
    <w:rsid w:val="00343E2D"/>
    <w:rsid w:val="00344284"/>
    <w:rsid w:val="003443AA"/>
    <w:rsid w:val="00344573"/>
    <w:rsid w:val="003447F4"/>
    <w:rsid w:val="0034493E"/>
    <w:rsid w:val="00345049"/>
    <w:rsid w:val="003454A9"/>
    <w:rsid w:val="00345A84"/>
    <w:rsid w:val="00345B42"/>
    <w:rsid w:val="003469C9"/>
    <w:rsid w:val="0034702A"/>
    <w:rsid w:val="003470B8"/>
    <w:rsid w:val="003471A9"/>
    <w:rsid w:val="0034736B"/>
    <w:rsid w:val="003474D4"/>
    <w:rsid w:val="0035091A"/>
    <w:rsid w:val="00350B45"/>
    <w:rsid w:val="00350F6B"/>
    <w:rsid w:val="00351056"/>
    <w:rsid w:val="00351753"/>
    <w:rsid w:val="00351C72"/>
    <w:rsid w:val="00351F41"/>
    <w:rsid w:val="003526CA"/>
    <w:rsid w:val="00352AC6"/>
    <w:rsid w:val="0035303B"/>
    <w:rsid w:val="003531B1"/>
    <w:rsid w:val="00353881"/>
    <w:rsid w:val="003539EF"/>
    <w:rsid w:val="00353E23"/>
    <w:rsid w:val="00353E2C"/>
    <w:rsid w:val="00353F61"/>
    <w:rsid w:val="003547E4"/>
    <w:rsid w:val="00354B3B"/>
    <w:rsid w:val="00354B9A"/>
    <w:rsid w:val="0035525A"/>
    <w:rsid w:val="00355465"/>
    <w:rsid w:val="00356262"/>
    <w:rsid w:val="003564E2"/>
    <w:rsid w:val="00356AE2"/>
    <w:rsid w:val="00356CD3"/>
    <w:rsid w:val="003570E9"/>
    <w:rsid w:val="0035713D"/>
    <w:rsid w:val="00357B44"/>
    <w:rsid w:val="00357D4F"/>
    <w:rsid w:val="00360169"/>
    <w:rsid w:val="00360237"/>
    <w:rsid w:val="00360A0E"/>
    <w:rsid w:val="00360DA2"/>
    <w:rsid w:val="003618E8"/>
    <w:rsid w:val="00361E03"/>
    <w:rsid w:val="00361E9C"/>
    <w:rsid w:val="0036227E"/>
    <w:rsid w:val="003623AC"/>
    <w:rsid w:val="003629EE"/>
    <w:rsid w:val="00363215"/>
    <w:rsid w:val="003635CB"/>
    <w:rsid w:val="00363874"/>
    <w:rsid w:val="00363A38"/>
    <w:rsid w:val="00363F1D"/>
    <w:rsid w:val="00364D7A"/>
    <w:rsid w:val="003658B9"/>
    <w:rsid w:val="0036599C"/>
    <w:rsid w:val="00365C67"/>
    <w:rsid w:val="0036648A"/>
    <w:rsid w:val="003668E9"/>
    <w:rsid w:val="00366D2C"/>
    <w:rsid w:val="00367B94"/>
    <w:rsid w:val="00367FFA"/>
    <w:rsid w:val="0037005A"/>
    <w:rsid w:val="003708CF"/>
    <w:rsid w:val="0037155D"/>
    <w:rsid w:val="00371561"/>
    <w:rsid w:val="0037164D"/>
    <w:rsid w:val="0037272D"/>
    <w:rsid w:val="00372DB5"/>
    <w:rsid w:val="00373152"/>
    <w:rsid w:val="003736DC"/>
    <w:rsid w:val="00373738"/>
    <w:rsid w:val="00373882"/>
    <w:rsid w:val="003739DC"/>
    <w:rsid w:val="003739FC"/>
    <w:rsid w:val="00373FB7"/>
    <w:rsid w:val="003742C0"/>
    <w:rsid w:val="00374C38"/>
    <w:rsid w:val="00375143"/>
    <w:rsid w:val="00375512"/>
    <w:rsid w:val="00375867"/>
    <w:rsid w:val="00375F04"/>
    <w:rsid w:val="00376A0D"/>
    <w:rsid w:val="00377277"/>
    <w:rsid w:val="0038047C"/>
    <w:rsid w:val="00380AB6"/>
    <w:rsid w:val="00380E93"/>
    <w:rsid w:val="0038118E"/>
    <w:rsid w:val="003819EA"/>
    <w:rsid w:val="00381AEB"/>
    <w:rsid w:val="00381B7A"/>
    <w:rsid w:val="003823C4"/>
    <w:rsid w:val="003829DD"/>
    <w:rsid w:val="00382A74"/>
    <w:rsid w:val="00382B08"/>
    <w:rsid w:val="00382ED9"/>
    <w:rsid w:val="00384629"/>
    <w:rsid w:val="0038581B"/>
    <w:rsid w:val="0038632C"/>
    <w:rsid w:val="00386559"/>
    <w:rsid w:val="00387D43"/>
    <w:rsid w:val="00387D74"/>
    <w:rsid w:val="00390386"/>
    <w:rsid w:val="003905BF"/>
    <w:rsid w:val="00390AFC"/>
    <w:rsid w:val="00391670"/>
    <w:rsid w:val="0039188F"/>
    <w:rsid w:val="00391EFA"/>
    <w:rsid w:val="0039213D"/>
    <w:rsid w:val="003925D2"/>
    <w:rsid w:val="00392C48"/>
    <w:rsid w:val="00392FCB"/>
    <w:rsid w:val="00393506"/>
    <w:rsid w:val="00393AE4"/>
    <w:rsid w:val="003942E1"/>
    <w:rsid w:val="003944CA"/>
    <w:rsid w:val="003947AB"/>
    <w:rsid w:val="00394D5B"/>
    <w:rsid w:val="00394D61"/>
    <w:rsid w:val="00394F9F"/>
    <w:rsid w:val="003950F7"/>
    <w:rsid w:val="0039535E"/>
    <w:rsid w:val="00395787"/>
    <w:rsid w:val="00396334"/>
    <w:rsid w:val="0039664B"/>
    <w:rsid w:val="003967AE"/>
    <w:rsid w:val="003969E9"/>
    <w:rsid w:val="00397270"/>
    <w:rsid w:val="00397ABE"/>
    <w:rsid w:val="003A011A"/>
    <w:rsid w:val="003A01BC"/>
    <w:rsid w:val="003A0322"/>
    <w:rsid w:val="003A032A"/>
    <w:rsid w:val="003A049D"/>
    <w:rsid w:val="003A0C3B"/>
    <w:rsid w:val="003A12DB"/>
    <w:rsid w:val="003A13F3"/>
    <w:rsid w:val="003A2131"/>
    <w:rsid w:val="003A2B84"/>
    <w:rsid w:val="003A2E82"/>
    <w:rsid w:val="003A2F48"/>
    <w:rsid w:val="003A2F79"/>
    <w:rsid w:val="003A305E"/>
    <w:rsid w:val="003A3F8E"/>
    <w:rsid w:val="003A42D4"/>
    <w:rsid w:val="003A436B"/>
    <w:rsid w:val="003A461D"/>
    <w:rsid w:val="003A49A2"/>
    <w:rsid w:val="003A4C5A"/>
    <w:rsid w:val="003A4FDA"/>
    <w:rsid w:val="003A572B"/>
    <w:rsid w:val="003A580B"/>
    <w:rsid w:val="003A6704"/>
    <w:rsid w:val="003A6943"/>
    <w:rsid w:val="003A6D04"/>
    <w:rsid w:val="003A6DCB"/>
    <w:rsid w:val="003A702E"/>
    <w:rsid w:val="003A7F87"/>
    <w:rsid w:val="003B003F"/>
    <w:rsid w:val="003B055C"/>
    <w:rsid w:val="003B05BD"/>
    <w:rsid w:val="003B0DB6"/>
    <w:rsid w:val="003B0F3B"/>
    <w:rsid w:val="003B10B1"/>
    <w:rsid w:val="003B2613"/>
    <w:rsid w:val="003B2F49"/>
    <w:rsid w:val="003B31AA"/>
    <w:rsid w:val="003B3D0A"/>
    <w:rsid w:val="003B3EA4"/>
    <w:rsid w:val="003B437E"/>
    <w:rsid w:val="003B48B4"/>
    <w:rsid w:val="003B4A6C"/>
    <w:rsid w:val="003B4B64"/>
    <w:rsid w:val="003B52D2"/>
    <w:rsid w:val="003B5953"/>
    <w:rsid w:val="003B6A51"/>
    <w:rsid w:val="003B6CC4"/>
    <w:rsid w:val="003B71ED"/>
    <w:rsid w:val="003B7333"/>
    <w:rsid w:val="003B74F5"/>
    <w:rsid w:val="003B765D"/>
    <w:rsid w:val="003B7CDC"/>
    <w:rsid w:val="003C0028"/>
    <w:rsid w:val="003C05B0"/>
    <w:rsid w:val="003C08EB"/>
    <w:rsid w:val="003C0AB7"/>
    <w:rsid w:val="003C0AF8"/>
    <w:rsid w:val="003C0DBC"/>
    <w:rsid w:val="003C0FFD"/>
    <w:rsid w:val="003C1AF3"/>
    <w:rsid w:val="003C1E37"/>
    <w:rsid w:val="003C2842"/>
    <w:rsid w:val="003C2D06"/>
    <w:rsid w:val="003C3245"/>
    <w:rsid w:val="003C335B"/>
    <w:rsid w:val="003C3408"/>
    <w:rsid w:val="003C3BC9"/>
    <w:rsid w:val="003C42C4"/>
    <w:rsid w:val="003C4535"/>
    <w:rsid w:val="003C5301"/>
    <w:rsid w:val="003C568F"/>
    <w:rsid w:val="003C5A00"/>
    <w:rsid w:val="003C5DA6"/>
    <w:rsid w:val="003C6776"/>
    <w:rsid w:val="003C6867"/>
    <w:rsid w:val="003C6D4B"/>
    <w:rsid w:val="003C6D94"/>
    <w:rsid w:val="003C6F09"/>
    <w:rsid w:val="003C7263"/>
    <w:rsid w:val="003C7D9D"/>
    <w:rsid w:val="003D0092"/>
    <w:rsid w:val="003D0C6A"/>
    <w:rsid w:val="003D0D3F"/>
    <w:rsid w:val="003D1219"/>
    <w:rsid w:val="003D1233"/>
    <w:rsid w:val="003D19B7"/>
    <w:rsid w:val="003D2B08"/>
    <w:rsid w:val="003D3D80"/>
    <w:rsid w:val="003D4CFD"/>
    <w:rsid w:val="003D5038"/>
    <w:rsid w:val="003D5391"/>
    <w:rsid w:val="003D59F6"/>
    <w:rsid w:val="003D66C3"/>
    <w:rsid w:val="003D6A74"/>
    <w:rsid w:val="003D6C6C"/>
    <w:rsid w:val="003D7A7B"/>
    <w:rsid w:val="003D7DF3"/>
    <w:rsid w:val="003E0B5D"/>
    <w:rsid w:val="003E1053"/>
    <w:rsid w:val="003E1515"/>
    <w:rsid w:val="003E16F0"/>
    <w:rsid w:val="003E1773"/>
    <w:rsid w:val="003E1A9E"/>
    <w:rsid w:val="003E1B37"/>
    <w:rsid w:val="003E1BD4"/>
    <w:rsid w:val="003E24C4"/>
    <w:rsid w:val="003E3245"/>
    <w:rsid w:val="003E3468"/>
    <w:rsid w:val="003E4A04"/>
    <w:rsid w:val="003E4A07"/>
    <w:rsid w:val="003E4E8C"/>
    <w:rsid w:val="003E5401"/>
    <w:rsid w:val="003E57CD"/>
    <w:rsid w:val="003E5F77"/>
    <w:rsid w:val="003E60D8"/>
    <w:rsid w:val="003E65EE"/>
    <w:rsid w:val="003E679F"/>
    <w:rsid w:val="003E691B"/>
    <w:rsid w:val="003E6E28"/>
    <w:rsid w:val="003E6F2B"/>
    <w:rsid w:val="003F0C51"/>
    <w:rsid w:val="003F0E98"/>
    <w:rsid w:val="003F170B"/>
    <w:rsid w:val="003F1976"/>
    <w:rsid w:val="003F1D26"/>
    <w:rsid w:val="003F1E3A"/>
    <w:rsid w:val="003F1E47"/>
    <w:rsid w:val="003F23E5"/>
    <w:rsid w:val="003F256C"/>
    <w:rsid w:val="003F41AC"/>
    <w:rsid w:val="003F4AC6"/>
    <w:rsid w:val="003F544A"/>
    <w:rsid w:val="003F5728"/>
    <w:rsid w:val="003F5844"/>
    <w:rsid w:val="003F5C52"/>
    <w:rsid w:val="003F5C5B"/>
    <w:rsid w:val="003F6AD2"/>
    <w:rsid w:val="003F6D59"/>
    <w:rsid w:val="003F7181"/>
    <w:rsid w:val="004001BF"/>
    <w:rsid w:val="00400B72"/>
    <w:rsid w:val="00400BA7"/>
    <w:rsid w:val="00401435"/>
    <w:rsid w:val="00401803"/>
    <w:rsid w:val="0040196A"/>
    <w:rsid w:val="00401AEF"/>
    <w:rsid w:val="004028A7"/>
    <w:rsid w:val="00402F48"/>
    <w:rsid w:val="004030F9"/>
    <w:rsid w:val="00403692"/>
    <w:rsid w:val="00403777"/>
    <w:rsid w:val="00403B63"/>
    <w:rsid w:val="00403D66"/>
    <w:rsid w:val="004040F8"/>
    <w:rsid w:val="004044BC"/>
    <w:rsid w:val="0040471B"/>
    <w:rsid w:val="00404741"/>
    <w:rsid w:val="00404781"/>
    <w:rsid w:val="004051F3"/>
    <w:rsid w:val="00405245"/>
    <w:rsid w:val="004053F0"/>
    <w:rsid w:val="00405F1B"/>
    <w:rsid w:val="00406830"/>
    <w:rsid w:val="00406F3A"/>
    <w:rsid w:val="004072DA"/>
    <w:rsid w:val="00407348"/>
    <w:rsid w:val="00410156"/>
    <w:rsid w:val="0041105F"/>
    <w:rsid w:val="0041166D"/>
    <w:rsid w:val="00412724"/>
    <w:rsid w:val="00412A7F"/>
    <w:rsid w:val="0041315E"/>
    <w:rsid w:val="00413521"/>
    <w:rsid w:val="00413568"/>
    <w:rsid w:val="00413942"/>
    <w:rsid w:val="00413C2A"/>
    <w:rsid w:val="0041480E"/>
    <w:rsid w:val="00414A47"/>
    <w:rsid w:val="00414AB4"/>
    <w:rsid w:val="00414C02"/>
    <w:rsid w:val="00414E2F"/>
    <w:rsid w:val="0041514D"/>
    <w:rsid w:val="00415459"/>
    <w:rsid w:val="00415738"/>
    <w:rsid w:val="0041594C"/>
    <w:rsid w:val="004205AE"/>
    <w:rsid w:val="00421094"/>
    <w:rsid w:val="00421504"/>
    <w:rsid w:val="00421506"/>
    <w:rsid w:val="00421D07"/>
    <w:rsid w:val="004236E2"/>
    <w:rsid w:val="00423E5F"/>
    <w:rsid w:val="00423F95"/>
    <w:rsid w:val="0042438D"/>
    <w:rsid w:val="0042463A"/>
    <w:rsid w:val="004252C1"/>
    <w:rsid w:val="004254F4"/>
    <w:rsid w:val="00425610"/>
    <w:rsid w:val="00426394"/>
    <w:rsid w:val="00426A2A"/>
    <w:rsid w:val="00426CB3"/>
    <w:rsid w:val="004270D4"/>
    <w:rsid w:val="00427452"/>
    <w:rsid w:val="00427BE9"/>
    <w:rsid w:val="00427CCA"/>
    <w:rsid w:val="0042A1CD"/>
    <w:rsid w:val="00430209"/>
    <w:rsid w:val="004304D9"/>
    <w:rsid w:val="0043098A"/>
    <w:rsid w:val="00430D02"/>
    <w:rsid w:val="00430DB9"/>
    <w:rsid w:val="004310AD"/>
    <w:rsid w:val="00431C4A"/>
    <w:rsid w:val="004320AB"/>
    <w:rsid w:val="004323F3"/>
    <w:rsid w:val="004326B7"/>
    <w:rsid w:val="0043383D"/>
    <w:rsid w:val="0043385F"/>
    <w:rsid w:val="00433907"/>
    <w:rsid w:val="00433920"/>
    <w:rsid w:val="00433FD1"/>
    <w:rsid w:val="00435441"/>
    <w:rsid w:val="004360F4"/>
    <w:rsid w:val="00436158"/>
    <w:rsid w:val="00436731"/>
    <w:rsid w:val="00437BD6"/>
    <w:rsid w:val="00437D61"/>
    <w:rsid w:val="0044003A"/>
    <w:rsid w:val="00440260"/>
    <w:rsid w:val="00440299"/>
    <w:rsid w:val="004402BD"/>
    <w:rsid w:val="00440E04"/>
    <w:rsid w:val="00441651"/>
    <w:rsid w:val="00442593"/>
    <w:rsid w:val="004434F0"/>
    <w:rsid w:val="004434F8"/>
    <w:rsid w:val="0044380F"/>
    <w:rsid w:val="00443963"/>
    <w:rsid w:val="00443C7D"/>
    <w:rsid w:val="00443CEF"/>
    <w:rsid w:val="00444383"/>
    <w:rsid w:val="00444A2D"/>
    <w:rsid w:val="00444C14"/>
    <w:rsid w:val="00445F23"/>
    <w:rsid w:val="00445FA6"/>
    <w:rsid w:val="00446503"/>
    <w:rsid w:val="00447242"/>
    <w:rsid w:val="00450C9C"/>
    <w:rsid w:val="00450D36"/>
    <w:rsid w:val="00450FAA"/>
    <w:rsid w:val="004517FF"/>
    <w:rsid w:val="004526B7"/>
    <w:rsid w:val="004539ED"/>
    <w:rsid w:val="00453F19"/>
    <w:rsid w:val="004544F9"/>
    <w:rsid w:val="00454738"/>
    <w:rsid w:val="00454AC8"/>
    <w:rsid w:val="00454AFA"/>
    <w:rsid w:val="00454CA8"/>
    <w:rsid w:val="00454F77"/>
    <w:rsid w:val="00456384"/>
    <w:rsid w:val="00456CD0"/>
    <w:rsid w:val="00457EA4"/>
    <w:rsid w:val="00460440"/>
    <w:rsid w:val="00460956"/>
    <w:rsid w:val="00460EAD"/>
    <w:rsid w:val="004613D2"/>
    <w:rsid w:val="0046164B"/>
    <w:rsid w:val="00461F7A"/>
    <w:rsid w:val="0046286F"/>
    <w:rsid w:val="00462BE4"/>
    <w:rsid w:val="00462CB3"/>
    <w:rsid w:val="00463346"/>
    <w:rsid w:val="0046356A"/>
    <w:rsid w:val="00464644"/>
    <w:rsid w:val="0046466E"/>
    <w:rsid w:val="0046568D"/>
    <w:rsid w:val="00466260"/>
    <w:rsid w:val="0046662C"/>
    <w:rsid w:val="00466746"/>
    <w:rsid w:val="00466B22"/>
    <w:rsid w:val="004670B2"/>
    <w:rsid w:val="004671D0"/>
    <w:rsid w:val="0046732C"/>
    <w:rsid w:val="00467B7A"/>
    <w:rsid w:val="00467CD6"/>
    <w:rsid w:val="00467D9E"/>
    <w:rsid w:val="00470C5B"/>
    <w:rsid w:val="00470EB8"/>
    <w:rsid w:val="00471008"/>
    <w:rsid w:val="004716E0"/>
    <w:rsid w:val="00471A94"/>
    <w:rsid w:val="00471CDF"/>
    <w:rsid w:val="00471E7D"/>
    <w:rsid w:val="00472836"/>
    <w:rsid w:val="00473532"/>
    <w:rsid w:val="004737C8"/>
    <w:rsid w:val="0047444A"/>
    <w:rsid w:val="0047448A"/>
    <w:rsid w:val="004744BA"/>
    <w:rsid w:val="004749CE"/>
    <w:rsid w:val="00474FD7"/>
    <w:rsid w:val="00475066"/>
    <w:rsid w:val="00475112"/>
    <w:rsid w:val="004753B2"/>
    <w:rsid w:val="004753D4"/>
    <w:rsid w:val="00475BB6"/>
    <w:rsid w:val="00475C43"/>
    <w:rsid w:val="0047660F"/>
    <w:rsid w:val="00476CC3"/>
    <w:rsid w:val="00476CC5"/>
    <w:rsid w:val="00477C01"/>
    <w:rsid w:val="00480CB4"/>
    <w:rsid w:val="00481B28"/>
    <w:rsid w:val="00481CF0"/>
    <w:rsid w:val="00481D4D"/>
    <w:rsid w:val="00481E86"/>
    <w:rsid w:val="0048213B"/>
    <w:rsid w:val="004828D6"/>
    <w:rsid w:val="00482ECB"/>
    <w:rsid w:val="00484B5F"/>
    <w:rsid w:val="0048500D"/>
    <w:rsid w:val="004850E2"/>
    <w:rsid w:val="0048547A"/>
    <w:rsid w:val="0048549C"/>
    <w:rsid w:val="00485709"/>
    <w:rsid w:val="00485F0C"/>
    <w:rsid w:val="004861E2"/>
    <w:rsid w:val="00487833"/>
    <w:rsid w:val="00487B99"/>
    <w:rsid w:val="00487C48"/>
    <w:rsid w:val="0049033B"/>
    <w:rsid w:val="004905FF"/>
    <w:rsid w:val="00490B17"/>
    <w:rsid w:val="0049114F"/>
    <w:rsid w:val="00491B4C"/>
    <w:rsid w:val="00491B90"/>
    <w:rsid w:val="004925BB"/>
    <w:rsid w:val="00492918"/>
    <w:rsid w:val="004937CF"/>
    <w:rsid w:val="00493847"/>
    <w:rsid w:val="00493DC1"/>
    <w:rsid w:val="00494179"/>
    <w:rsid w:val="004948A1"/>
    <w:rsid w:val="00494AE2"/>
    <w:rsid w:val="00494CD8"/>
    <w:rsid w:val="0049525D"/>
    <w:rsid w:val="00495E5C"/>
    <w:rsid w:val="0049679E"/>
    <w:rsid w:val="00496CC5"/>
    <w:rsid w:val="00496D6D"/>
    <w:rsid w:val="004970A9"/>
    <w:rsid w:val="004973DA"/>
    <w:rsid w:val="00497B31"/>
    <w:rsid w:val="004A0704"/>
    <w:rsid w:val="004A0BB7"/>
    <w:rsid w:val="004A132A"/>
    <w:rsid w:val="004A233A"/>
    <w:rsid w:val="004A255B"/>
    <w:rsid w:val="004A26D1"/>
    <w:rsid w:val="004A2C24"/>
    <w:rsid w:val="004A34D6"/>
    <w:rsid w:val="004A3F8C"/>
    <w:rsid w:val="004A4259"/>
    <w:rsid w:val="004A4724"/>
    <w:rsid w:val="004A47ED"/>
    <w:rsid w:val="004A5438"/>
    <w:rsid w:val="004A546B"/>
    <w:rsid w:val="004A5679"/>
    <w:rsid w:val="004A5C38"/>
    <w:rsid w:val="004A628D"/>
    <w:rsid w:val="004A6645"/>
    <w:rsid w:val="004A6A9B"/>
    <w:rsid w:val="004A71FA"/>
    <w:rsid w:val="004A7F7E"/>
    <w:rsid w:val="004B0004"/>
    <w:rsid w:val="004B0CCE"/>
    <w:rsid w:val="004B100B"/>
    <w:rsid w:val="004B174D"/>
    <w:rsid w:val="004B1A4F"/>
    <w:rsid w:val="004B1BBC"/>
    <w:rsid w:val="004B22E4"/>
    <w:rsid w:val="004B2EE3"/>
    <w:rsid w:val="004B2F3A"/>
    <w:rsid w:val="004B32DA"/>
    <w:rsid w:val="004B33A6"/>
    <w:rsid w:val="004B3C6C"/>
    <w:rsid w:val="004B3FD6"/>
    <w:rsid w:val="004B43E3"/>
    <w:rsid w:val="004B4927"/>
    <w:rsid w:val="004B4AE4"/>
    <w:rsid w:val="004B5858"/>
    <w:rsid w:val="004B5BF3"/>
    <w:rsid w:val="004B5CCE"/>
    <w:rsid w:val="004B6303"/>
    <w:rsid w:val="004B63B9"/>
    <w:rsid w:val="004B6AFB"/>
    <w:rsid w:val="004B6DEC"/>
    <w:rsid w:val="004B7224"/>
    <w:rsid w:val="004B7879"/>
    <w:rsid w:val="004B78BB"/>
    <w:rsid w:val="004B7BF7"/>
    <w:rsid w:val="004B7D02"/>
    <w:rsid w:val="004B7F3E"/>
    <w:rsid w:val="004C0034"/>
    <w:rsid w:val="004C0478"/>
    <w:rsid w:val="004C0B4E"/>
    <w:rsid w:val="004C0C57"/>
    <w:rsid w:val="004C116C"/>
    <w:rsid w:val="004C1343"/>
    <w:rsid w:val="004C13B6"/>
    <w:rsid w:val="004C15AC"/>
    <w:rsid w:val="004C1781"/>
    <w:rsid w:val="004C20DC"/>
    <w:rsid w:val="004C2158"/>
    <w:rsid w:val="004C2255"/>
    <w:rsid w:val="004C22C2"/>
    <w:rsid w:val="004C2323"/>
    <w:rsid w:val="004C2915"/>
    <w:rsid w:val="004C2F59"/>
    <w:rsid w:val="004C31F0"/>
    <w:rsid w:val="004C31F1"/>
    <w:rsid w:val="004C34F3"/>
    <w:rsid w:val="004C3B90"/>
    <w:rsid w:val="004C4318"/>
    <w:rsid w:val="004C45DB"/>
    <w:rsid w:val="004C465E"/>
    <w:rsid w:val="004C4773"/>
    <w:rsid w:val="004C48E9"/>
    <w:rsid w:val="004C4958"/>
    <w:rsid w:val="004C4A60"/>
    <w:rsid w:val="004C4BAE"/>
    <w:rsid w:val="004C4E46"/>
    <w:rsid w:val="004C527A"/>
    <w:rsid w:val="004C5F50"/>
    <w:rsid w:val="004C604C"/>
    <w:rsid w:val="004C61C7"/>
    <w:rsid w:val="004C6A96"/>
    <w:rsid w:val="004C7457"/>
    <w:rsid w:val="004C7871"/>
    <w:rsid w:val="004C7A70"/>
    <w:rsid w:val="004C7F3F"/>
    <w:rsid w:val="004D055D"/>
    <w:rsid w:val="004D0740"/>
    <w:rsid w:val="004D0B03"/>
    <w:rsid w:val="004D169A"/>
    <w:rsid w:val="004D1BF5"/>
    <w:rsid w:val="004D1BF8"/>
    <w:rsid w:val="004D236E"/>
    <w:rsid w:val="004D26BA"/>
    <w:rsid w:val="004D28C8"/>
    <w:rsid w:val="004D2AD4"/>
    <w:rsid w:val="004D2B95"/>
    <w:rsid w:val="004D30BE"/>
    <w:rsid w:val="004D30E4"/>
    <w:rsid w:val="004D32B7"/>
    <w:rsid w:val="004D33AF"/>
    <w:rsid w:val="004D3E23"/>
    <w:rsid w:val="004D3F1B"/>
    <w:rsid w:val="004D4E5A"/>
    <w:rsid w:val="004D53EA"/>
    <w:rsid w:val="004D6707"/>
    <w:rsid w:val="004D6B46"/>
    <w:rsid w:val="004D6BB7"/>
    <w:rsid w:val="004D6F25"/>
    <w:rsid w:val="004D752D"/>
    <w:rsid w:val="004D7819"/>
    <w:rsid w:val="004D7860"/>
    <w:rsid w:val="004E02D0"/>
    <w:rsid w:val="004E048C"/>
    <w:rsid w:val="004E0ADC"/>
    <w:rsid w:val="004E120A"/>
    <w:rsid w:val="004E1552"/>
    <w:rsid w:val="004E15BD"/>
    <w:rsid w:val="004E1E41"/>
    <w:rsid w:val="004E20DD"/>
    <w:rsid w:val="004E21DD"/>
    <w:rsid w:val="004E25C6"/>
    <w:rsid w:val="004E2E6F"/>
    <w:rsid w:val="004E3524"/>
    <w:rsid w:val="004E3CD3"/>
    <w:rsid w:val="004E4367"/>
    <w:rsid w:val="004E43B4"/>
    <w:rsid w:val="004E4475"/>
    <w:rsid w:val="004E460E"/>
    <w:rsid w:val="004E4B46"/>
    <w:rsid w:val="004E5122"/>
    <w:rsid w:val="004E5262"/>
    <w:rsid w:val="004E5AAF"/>
    <w:rsid w:val="004E62C7"/>
    <w:rsid w:val="004E67B3"/>
    <w:rsid w:val="004E744D"/>
    <w:rsid w:val="004E749B"/>
    <w:rsid w:val="004E766D"/>
    <w:rsid w:val="004E7976"/>
    <w:rsid w:val="004E7B82"/>
    <w:rsid w:val="004F03CD"/>
    <w:rsid w:val="004F0AD0"/>
    <w:rsid w:val="004F0EE3"/>
    <w:rsid w:val="004F1406"/>
    <w:rsid w:val="004F141E"/>
    <w:rsid w:val="004F1D65"/>
    <w:rsid w:val="004F2170"/>
    <w:rsid w:val="004F2DEC"/>
    <w:rsid w:val="004F351E"/>
    <w:rsid w:val="004F360F"/>
    <w:rsid w:val="004F364A"/>
    <w:rsid w:val="004F367A"/>
    <w:rsid w:val="004F3993"/>
    <w:rsid w:val="004F3AFD"/>
    <w:rsid w:val="004F3B01"/>
    <w:rsid w:val="004F48FE"/>
    <w:rsid w:val="004F4BD5"/>
    <w:rsid w:val="004F4ED9"/>
    <w:rsid w:val="004F4EF7"/>
    <w:rsid w:val="004F5A5C"/>
    <w:rsid w:val="004F5C82"/>
    <w:rsid w:val="004F5DE9"/>
    <w:rsid w:val="004F615D"/>
    <w:rsid w:val="004F659B"/>
    <w:rsid w:val="004F6C92"/>
    <w:rsid w:val="004F6F2F"/>
    <w:rsid w:val="004F7033"/>
    <w:rsid w:val="004F708A"/>
    <w:rsid w:val="004F7249"/>
    <w:rsid w:val="004F7280"/>
    <w:rsid w:val="004F759D"/>
    <w:rsid w:val="004F766F"/>
    <w:rsid w:val="004F7936"/>
    <w:rsid w:val="004F7EB5"/>
    <w:rsid w:val="005003E7"/>
    <w:rsid w:val="005005A5"/>
    <w:rsid w:val="0050074A"/>
    <w:rsid w:val="00500832"/>
    <w:rsid w:val="00500C9F"/>
    <w:rsid w:val="00502459"/>
    <w:rsid w:val="00502498"/>
    <w:rsid w:val="00502533"/>
    <w:rsid w:val="0050361A"/>
    <w:rsid w:val="00503A41"/>
    <w:rsid w:val="00503ABE"/>
    <w:rsid w:val="00503D3A"/>
    <w:rsid w:val="00503D4C"/>
    <w:rsid w:val="00503DDF"/>
    <w:rsid w:val="00504099"/>
    <w:rsid w:val="005048BD"/>
    <w:rsid w:val="00504FF6"/>
    <w:rsid w:val="00505851"/>
    <w:rsid w:val="00505B58"/>
    <w:rsid w:val="00505B5C"/>
    <w:rsid w:val="00505EF8"/>
    <w:rsid w:val="0050642E"/>
    <w:rsid w:val="00506CAA"/>
    <w:rsid w:val="00506E9B"/>
    <w:rsid w:val="005070A2"/>
    <w:rsid w:val="005071F7"/>
    <w:rsid w:val="00507B1C"/>
    <w:rsid w:val="0051055C"/>
    <w:rsid w:val="00510668"/>
    <w:rsid w:val="00510821"/>
    <w:rsid w:val="00510978"/>
    <w:rsid w:val="00510EFA"/>
    <w:rsid w:val="00511053"/>
    <w:rsid w:val="005114F8"/>
    <w:rsid w:val="00511F5C"/>
    <w:rsid w:val="005122A1"/>
    <w:rsid w:val="0051277D"/>
    <w:rsid w:val="00512BFC"/>
    <w:rsid w:val="005130C4"/>
    <w:rsid w:val="005130FB"/>
    <w:rsid w:val="00513700"/>
    <w:rsid w:val="00513AA4"/>
    <w:rsid w:val="00513B80"/>
    <w:rsid w:val="005149CF"/>
    <w:rsid w:val="005155DA"/>
    <w:rsid w:val="00515606"/>
    <w:rsid w:val="005159B5"/>
    <w:rsid w:val="00515C8D"/>
    <w:rsid w:val="00515F0E"/>
    <w:rsid w:val="00516EEE"/>
    <w:rsid w:val="005172EA"/>
    <w:rsid w:val="00517E54"/>
    <w:rsid w:val="00517FAF"/>
    <w:rsid w:val="00517FEA"/>
    <w:rsid w:val="005203E4"/>
    <w:rsid w:val="00520812"/>
    <w:rsid w:val="0052121D"/>
    <w:rsid w:val="00521BBB"/>
    <w:rsid w:val="0052202D"/>
    <w:rsid w:val="00523065"/>
    <w:rsid w:val="005233C8"/>
    <w:rsid w:val="00523F08"/>
    <w:rsid w:val="00523F1D"/>
    <w:rsid w:val="00524966"/>
    <w:rsid w:val="00524A43"/>
    <w:rsid w:val="00524C13"/>
    <w:rsid w:val="00524D89"/>
    <w:rsid w:val="00524F28"/>
    <w:rsid w:val="0052509F"/>
    <w:rsid w:val="005254D0"/>
    <w:rsid w:val="00525724"/>
    <w:rsid w:val="00525AD5"/>
    <w:rsid w:val="0052601A"/>
    <w:rsid w:val="0052636A"/>
    <w:rsid w:val="005267A8"/>
    <w:rsid w:val="00526992"/>
    <w:rsid w:val="00526F63"/>
    <w:rsid w:val="00526FF7"/>
    <w:rsid w:val="00527A9F"/>
    <w:rsid w:val="00527BC3"/>
    <w:rsid w:val="00530100"/>
    <w:rsid w:val="005301B0"/>
    <w:rsid w:val="00530429"/>
    <w:rsid w:val="005305BB"/>
    <w:rsid w:val="00530B5E"/>
    <w:rsid w:val="00530B94"/>
    <w:rsid w:val="005311B2"/>
    <w:rsid w:val="00531512"/>
    <w:rsid w:val="0053151B"/>
    <w:rsid w:val="0053156C"/>
    <w:rsid w:val="00531CEC"/>
    <w:rsid w:val="0053236D"/>
    <w:rsid w:val="0053289A"/>
    <w:rsid w:val="00532AC3"/>
    <w:rsid w:val="00533457"/>
    <w:rsid w:val="005339A5"/>
    <w:rsid w:val="00533BFC"/>
    <w:rsid w:val="00533F37"/>
    <w:rsid w:val="0053420A"/>
    <w:rsid w:val="00534661"/>
    <w:rsid w:val="00534705"/>
    <w:rsid w:val="00534A3E"/>
    <w:rsid w:val="00535786"/>
    <w:rsid w:val="005359B7"/>
    <w:rsid w:val="00535A0E"/>
    <w:rsid w:val="00536115"/>
    <w:rsid w:val="00536643"/>
    <w:rsid w:val="005366DD"/>
    <w:rsid w:val="00536C41"/>
    <w:rsid w:val="00540775"/>
    <w:rsid w:val="0054078D"/>
    <w:rsid w:val="005409AB"/>
    <w:rsid w:val="005409D6"/>
    <w:rsid w:val="00540CA8"/>
    <w:rsid w:val="00540EBF"/>
    <w:rsid w:val="00541046"/>
    <w:rsid w:val="0054211B"/>
    <w:rsid w:val="0054293B"/>
    <w:rsid w:val="00542BE5"/>
    <w:rsid w:val="00542FF5"/>
    <w:rsid w:val="005430D7"/>
    <w:rsid w:val="00543267"/>
    <w:rsid w:val="005434EF"/>
    <w:rsid w:val="0054385B"/>
    <w:rsid w:val="00543A73"/>
    <w:rsid w:val="00544548"/>
    <w:rsid w:val="00544739"/>
    <w:rsid w:val="0054475A"/>
    <w:rsid w:val="00544A54"/>
    <w:rsid w:val="00544D4C"/>
    <w:rsid w:val="00544D55"/>
    <w:rsid w:val="0054518E"/>
    <w:rsid w:val="00545216"/>
    <w:rsid w:val="005452B9"/>
    <w:rsid w:val="00545700"/>
    <w:rsid w:val="0054579E"/>
    <w:rsid w:val="005465AF"/>
    <w:rsid w:val="00546719"/>
    <w:rsid w:val="005503EE"/>
    <w:rsid w:val="005503FE"/>
    <w:rsid w:val="00550659"/>
    <w:rsid w:val="005508B0"/>
    <w:rsid w:val="00550B88"/>
    <w:rsid w:val="0055106C"/>
    <w:rsid w:val="0055123F"/>
    <w:rsid w:val="0055268A"/>
    <w:rsid w:val="005526A2"/>
    <w:rsid w:val="00552788"/>
    <w:rsid w:val="0055280C"/>
    <w:rsid w:val="00552C52"/>
    <w:rsid w:val="00552E32"/>
    <w:rsid w:val="00553525"/>
    <w:rsid w:val="005538CE"/>
    <w:rsid w:val="00553957"/>
    <w:rsid w:val="005541ED"/>
    <w:rsid w:val="005545D5"/>
    <w:rsid w:val="00554650"/>
    <w:rsid w:val="005547AF"/>
    <w:rsid w:val="00554974"/>
    <w:rsid w:val="0055497D"/>
    <w:rsid w:val="00554A69"/>
    <w:rsid w:val="00555012"/>
    <w:rsid w:val="005551FA"/>
    <w:rsid w:val="005554E8"/>
    <w:rsid w:val="0055665C"/>
    <w:rsid w:val="00556A98"/>
    <w:rsid w:val="00557486"/>
    <w:rsid w:val="005578D8"/>
    <w:rsid w:val="00560135"/>
    <w:rsid w:val="005605D4"/>
    <w:rsid w:val="005606F5"/>
    <w:rsid w:val="005606FD"/>
    <w:rsid w:val="00560A9A"/>
    <w:rsid w:val="00560DB6"/>
    <w:rsid w:val="0056114D"/>
    <w:rsid w:val="00561862"/>
    <w:rsid w:val="0056198D"/>
    <w:rsid w:val="00561B49"/>
    <w:rsid w:val="00561EE3"/>
    <w:rsid w:val="0056232E"/>
    <w:rsid w:val="00562EF1"/>
    <w:rsid w:val="005630CC"/>
    <w:rsid w:val="00563D82"/>
    <w:rsid w:val="00564115"/>
    <w:rsid w:val="005647AF"/>
    <w:rsid w:val="00564A00"/>
    <w:rsid w:val="00564BED"/>
    <w:rsid w:val="00564FBF"/>
    <w:rsid w:val="00565647"/>
    <w:rsid w:val="00565764"/>
    <w:rsid w:val="005658FC"/>
    <w:rsid w:val="00565EF5"/>
    <w:rsid w:val="00566138"/>
    <w:rsid w:val="0056634A"/>
    <w:rsid w:val="005663BA"/>
    <w:rsid w:val="00566D4E"/>
    <w:rsid w:val="00566E51"/>
    <w:rsid w:val="0056716E"/>
    <w:rsid w:val="0056750D"/>
    <w:rsid w:val="00567C92"/>
    <w:rsid w:val="0057051D"/>
    <w:rsid w:val="00570EDD"/>
    <w:rsid w:val="00570FAB"/>
    <w:rsid w:val="0057147F"/>
    <w:rsid w:val="0057199F"/>
    <w:rsid w:val="00571FB4"/>
    <w:rsid w:val="00572D50"/>
    <w:rsid w:val="00572E8F"/>
    <w:rsid w:val="005743C8"/>
    <w:rsid w:val="005748DF"/>
    <w:rsid w:val="0057523E"/>
    <w:rsid w:val="00575393"/>
    <w:rsid w:val="00575618"/>
    <w:rsid w:val="00575853"/>
    <w:rsid w:val="00575D7D"/>
    <w:rsid w:val="00576671"/>
    <w:rsid w:val="005769DB"/>
    <w:rsid w:val="0057732A"/>
    <w:rsid w:val="005773EF"/>
    <w:rsid w:val="005773F3"/>
    <w:rsid w:val="005778D9"/>
    <w:rsid w:val="00577C3C"/>
    <w:rsid w:val="00577D3D"/>
    <w:rsid w:val="005802A3"/>
    <w:rsid w:val="00580384"/>
    <w:rsid w:val="005807A9"/>
    <w:rsid w:val="00580809"/>
    <w:rsid w:val="00580D47"/>
    <w:rsid w:val="00580F7B"/>
    <w:rsid w:val="00581269"/>
    <w:rsid w:val="00581A63"/>
    <w:rsid w:val="00581B49"/>
    <w:rsid w:val="005827E7"/>
    <w:rsid w:val="00582823"/>
    <w:rsid w:val="0058340D"/>
    <w:rsid w:val="00583C3A"/>
    <w:rsid w:val="005840BE"/>
    <w:rsid w:val="00584563"/>
    <w:rsid w:val="00584616"/>
    <w:rsid w:val="00584A45"/>
    <w:rsid w:val="005851B2"/>
    <w:rsid w:val="00585698"/>
    <w:rsid w:val="00585A08"/>
    <w:rsid w:val="005864CD"/>
    <w:rsid w:val="005868D4"/>
    <w:rsid w:val="00586A44"/>
    <w:rsid w:val="00591A78"/>
    <w:rsid w:val="00591BF7"/>
    <w:rsid w:val="00591C5A"/>
    <w:rsid w:val="00591CE8"/>
    <w:rsid w:val="00592398"/>
    <w:rsid w:val="00593969"/>
    <w:rsid w:val="00593AFE"/>
    <w:rsid w:val="00594746"/>
    <w:rsid w:val="00594DDC"/>
    <w:rsid w:val="00594E36"/>
    <w:rsid w:val="00594EB0"/>
    <w:rsid w:val="00595700"/>
    <w:rsid w:val="00595A78"/>
    <w:rsid w:val="00595E1C"/>
    <w:rsid w:val="005960C4"/>
    <w:rsid w:val="0059671E"/>
    <w:rsid w:val="00596AA2"/>
    <w:rsid w:val="0059764E"/>
    <w:rsid w:val="00597831"/>
    <w:rsid w:val="005978DD"/>
    <w:rsid w:val="00597FE5"/>
    <w:rsid w:val="005A0102"/>
    <w:rsid w:val="005A01AA"/>
    <w:rsid w:val="005A053E"/>
    <w:rsid w:val="005A0547"/>
    <w:rsid w:val="005A083F"/>
    <w:rsid w:val="005A09AE"/>
    <w:rsid w:val="005A0AAD"/>
    <w:rsid w:val="005A0AD3"/>
    <w:rsid w:val="005A0F6F"/>
    <w:rsid w:val="005A10C3"/>
    <w:rsid w:val="005A2799"/>
    <w:rsid w:val="005A2907"/>
    <w:rsid w:val="005A3A4B"/>
    <w:rsid w:val="005A4BB2"/>
    <w:rsid w:val="005A4EDC"/>
    <w:rsid w:val="005A528E"/>
    <w:rsid w:val="005A5321"/>
    <w:rsid w:val="005A5363"/>
    <w:rsid w:val="005A5750"/>
    <w:rsid w:val="005A65B7"/>
    <w:rsid w:val="005A6E67"/>
    <w:rsid w:val="005A70D1"/>
    <w:rsid w:val="005B04B7"/>
    <w:rsid w:val="005B0639"/>
    <w:rsid w:val="005B0717"/>
    <w:rsid w:val="005B2960"/>
    <w:rsid w:val="005B299B"/>
    <w:rsid w:val="005B29F7"/>
    <w:rsid w:val="005B2A60"/>
    <w:rsid w:val="005B2D3B"/>
    <w:rsid w:val="005B2E62"/>
    <w:rsid w:val="005B2FE2"/>
    <w:rsid w:val="005B392F"/>
    <w:rsid w:val="005B3C88"/>
    <w:rsid w:val="005B3D35"/>
    <w:rsid w:val="005B401B"/>
    <w:rsid w:val="005B404F"/>
    <w:rsid w:val="005B4288"/>
    <w:rsid w:val="005B469F"/>
    <w:rsid w:val="005B475D"/>
    <w:rsid w:val="005B4EAC"/>
    <w:rsid w:val="005B6142"/>
    <w:rsid w:val="005B63C0"/>
    <w:rsid w:val="005B7944"/>
    <w:rsid w:val="005B79F9"/>
    <w:rsid w:val="005B7C31"/>
    <w:rsid w:val="005B7E86"/>
    <w:rsid w:val="005C04B4"/>
    <w:rsid w:val="005C0F70"/>
    <w:rsid w:val="005C125A"/>
    <w:rsid w:val="005C1349"/>
    <w:rsid w:val="005C169A"/>
    <w:rsid w:val="005C23A0"/>
    <w:rsid w:val="005C23D8"/>
    <w:rsid w:val="005C25C7"/>
    <w:rsid w:val="005C2913"/>
    <w:rsid w:val="005C3077"/>
    <w:rsid w:val="005C321E"/>
    <w:rsid w:val="005C37A1"/>
    <w:rsid w:val="005C3BE6"/>
    <w:rsid w:val="005C3BED"/>
    <w:rsid w:val="005C40E4"/>
    <w:rsid w:val="005C4A70"/>
    <w:rsid w:val="005C4AE1"/>
    <w:rsid w:val="005C4BCD"/>
    <w:rsid w:val="005C4E08"/>
    <w:rsid w:val="005C51AC"/>
    <w:rsid w:val="005C51BF"/>
    <w:rsid w:val="005C5278"/>
    <w:rsid w:val="005C56D8"/>
    <w:rsid w:val="005C57AC"/>
    <w:rsid w:val="005C6718"/>
    <w:rsid w:val="005C6879"/>
    <w:rsid w:val="005C742C"/>
    <w:rsid w:val="005C764B"/>
    <w:rsid w:val="005C7803"/>
    <w:rsid w:val="005C7A2E"/>
    <w:rsid w:val="005D0B43"/>
    <w:rsid w:val="005D0BF1"/>
    <w:rsid w:val="005D0F03"/>
    <w:rsid w:val="005D1231"/>
    <w:rsid w:val="005D15D6"/>
    <w:rsid w:val="005D1726"/>
    <w:rsid w:val="005D18BC"/>
    <w:rsid w:val="005D1B03"/>
    <w:rsid w:val="005D1D92"/>
    <w:rsid w:val="005D1FB2"/>
    <w:rsid w:val="005D2A5F"/>
    <w:rsid w:val="005D2C19"/>
    <w:rsid w:val="005D3043"/>
    <w:rsid w:val="005D330D"/>
    <w:rsid w:val="005D3CA2"/>
    <w:rsid w:val="005D3F63"/>
    <w:rsid w:val="005D450B"/>
    <w:rsid w:val="005D4B50"/>
    <w:rsid w:val="005D5A2D"/>
    <w:rsid w:val="005D793D"/>
    <w:rsid w:val="005E087A"/>
    <w:rsid w:val="005E141C"/>
    <w:rsid w:val="005E1B2F"/>
    <w:rsid w:val="005E1B9D"/>
    <w:rsid w:val="005E1C56"/>
    <w:rsid w:val="005E1F6F"/>
    <w:rsid w:val="005E266A"/>
    <w:rsid w:val="005E27A3"/>
    <w:rsid w:val="005E2B56"/>
    <w:rsid w:val="005E339E"/>
    <w:rsid w:val="005E3AB0"/>
    <w:rsid w:val="005E3D29"/>
    <w:rsid w:val="005E41EC"/>
    <w:rsid w:val="005E4D22"/>
    <w:rsid w:val="005E6243"/>
    <w:rsid w:val="005E6267"/>
    <w:rsid w:val="005E72FB"/>
    <w:rsid w:val="005E795F"/>
    <w:rsid w:val="005F038F"/>
    <w:rsid w:val="005F0490"/>
    <w:rsid w:val="005F05C5"/>
    <w:rsid w:val="005F0959"/>
    <w:rsid w:val="005F0B94"/>
    <w:rsid w:val="005F0ED2"/>
    <w:rsid w:val="005F20F4"/>
    <w:rsid w:val="005F239D"/>
    <w:rsid w:val="005F2E1D"/>
    <w:rsid w:val="005F3439"/>
    <w:rsid w:val="005F43FD"/>
    <w:rsid w:val="005F4575"/>
    <w:rsid w:val="005F4D16"/>
    <w:rsid w:val="005F5314"/>
    <w:rsid w:val="005F635A"/>
    <w:rsid w:val="005F73D0"/>
    <w:rsid w:val="005F7486"/>
    <w:rsid w:val="005F780D"/>
    <w:rsid w:val="005F7861"/>
    <w:rsid w:val="005F7A6D"/>
    <w:rsid w:val="005F7EAD"/>
    <w:rsid w:val="006008B4"/>
    <w:rsid w:val="00600A6D"/>
    <w:rsid w:val="00600CB0"/>
    <w:rsid w:val="0060137B"/>
    <w:rsid w:val="00601548"/>
    <w:rsid w:val="00601DF1"/>
    <w:rsid w:val="006024F3"/>
    <w:rsid w:val="00602A3D"/>
    <w:rsid w:val="00603216"/>
    <w:rsid w:val="0060368D"/>
    <w:rsid w:val="00603A56"/>
    <w:rsid w:val="006040C3"/>
    <w:rsid w:val="006056FC"/>
    <w:rsid w:val="006058EC"/>
    <w:rsid w:val="00605E57"/>
    <w:rsid w:val="00606298"/>
    <w:rsid w:val="00606DED"/>
    <w:rsid w:val="00606F48"/>
    <w:rsid w:val="0060722E"/>
    <w:rsid w:val="00607B26"/>
    <w:rsid w:val="00607E19"/>
    <w:rsid w:val="006105D0"/>
    <w:rsid w:val="00611425"/>
    <w:rsid w:val="006116A5"/>
    <w:rsid w:val="0061273F"/>
    <w:rsid w:val="00612B4D"/>
    <w:rsid w:val="00613009"/>
    <w:rsid w:val="00613089"/>
    <w:rsid w:val="006134AB"/>
    <w:rsid w:val="006134B2"/>
    <w:rsid w:val="006137A7"/>
    <w:rsid w:val="00613D1D"/>
    <w:rsid w:val="0061433F"/>
    <w:rsid w:val="00614992"/>
    <w:rsid w:val="006149DE"/>
    <w:rsid w:val="00614F42"/>
    <w:rsid w:val="00615360"/>
    <w:rsid w:val="006166A8"/>
    <w:rsid w:val="00617882"/>
    <w:rsid w:val="00617943"/>
    <w:rsid w:val="00617A1E"/>
    <w:rsid w:val="00617FB6"/>
    <w:rsid w:val="006200D0"/>
    <w:rsid w:val="006209CD"/>
    <w:rsid w:val="00620D42"/>
    <w:rsid w:val="006210A3"/>
    <w:rsid w:val="006215C5"/>
    <w:rsid w:val="00621CF3"/>
    <w:rsid w:val="00622119"/>
    <w:rsid w:val="00622685"/>
    <w:rsid w:val="00622D18"/>
    <w:rsid w:val="00622D7B"/>
    <w:rsid w:val="00623172"/>
    <w:rsid w:val="00623704"/>
    <w:rsid w:val="00623769"/>
    <w:rsid w:val="00623AD2"/>
    <w:rsid w:val="006244BF"/>
    <w:rsid w:val="00624FA2"/>
    <w:rsid w:val="00625D71"/>
    <w:rsid w:val="00626709"/>
    <w:rsid w:val="00626952"/>
    <w:rsid w:val="00626BFD"/>
    <w:rsid w:val="00626C31"/>
    <w:rsid w:val="00627412"/>
    <w:rsid w:val="00627D22"/>
    <w:rsid w:val="00630134"/>
    <w:rsid w:val="0063091C"/>
    <w:rsid w:val="0063128D"/>
    <w:rsid w:val="00631A3A"/>
    <w:rsid w:val="00631FCA"/>
    <w:rsid w:val="00632598"/>
    <w:rsid w:val="006326A9"/>
    <w:rsid w:val="006329AF"/>
    <w:rsid w:val="00632F16"/>
    <w:rsid w:val="006330EB"/>
    <w:rsid w:val="006341F9"/>
    <w:rsid w:val="006345F6"/>
    <w:rsid w:val="00634A03"/>
    <w:rsid w:val="0063535A"/>
    <w:rsid w:val="00635B3E"/>
    <w:rsid w:val="00635F92"/>
    <w:rsid w:val="00636498"/>
    <w:rsid w:val="00636A80"/>
    <w:rsid w:val="00636C3A"/>
    <w:rsid w:val="006371BC"/>
    <w:rsid w:val="00637435"/>
    <w:rsid w:val="00637865"/>
    <w:rsid w:val="00637B44"/>
    <w:rsid w:val="00637E7C"/>
    <w:rsid w:val="00640924"/>
    <w:rsid w:val="00640998"/>
    <w:rsid w:val="00640B73"/>
    <w:rsid w:val="00640CF0"/>
    <w:rsid w:val="00640DDF"/>
    <w:rsid w:val="00641581"/>
    <w:rsid w:val="00642637"/>
    <w:rsid w:val="00642A61"/>
    <w:rsid w:val="00642B30"/>
    <w:rsid w:val="00642F8A"/>
    <w:rsid w:val="00643955"/>
    <w:rsid w:val="00643F4E"/>
    <w:rsid w:val="00643F67"/>
    <w:rsid w:val="00644763"/>
    <w:rsid w:val="0064532E"/>
    <w:rsid w:val="00645768"/>
    <w:rsid w:val="00645BC1"/>
    <w:rsid w:val="00645D0A"/>
    <w:rsid w:val="006460BC"/>
    <w:rsid w:val="0064685E"/>
    <w:rsid w:val="00646DA0"/>
    <w:rsid w:val="00647BDA"/>
    <w:rsid w:val="00647CF3"/>
    <w:rsid w:val="006515CE"/>
    <w:rsid w:val="00651D24"/>
    <w:rsid w:val="006526A3"/>
    <w:rsid w:val="00652B2F"/>
    <w:rsid w:val="00653241"/>
    <w:rsid w:val="00653EA8"/>
    <w:rsid w:val="00653F3B"/>
    <w:rsid w:val="00653F9C"/>
    <w:rsid w:val="00654097"/>
    <w:rsid w:val="006545BB"/>
    <w:rsid w:val="006560B1"/>
    <w:rsid w:val="00656EDF"/>
    <w:rsid w:val="006573CA"/>
    <w:rsid w:val="006574F4"/>
    <w:rsid w:val="00657B88"/>
    <w:rsid w:val="00657F30"/>
    <w:rsid w:val="00660A89"/>
    <w:rsid w:val="0066141A"/>
    <w:rsid w:val="00661494"/>
    <w:rsid w:val="006619C5"/>
    <w:rsid w:val="00661E51"/>
    <w:rsid w:val="00662511"/>
    <w:rsid w:val="00662A61"/>
    <w:rsid w:val="00662B7A"/>
    <w:rsid w:val="00662D6A"/>
    <w:rsid w:val="006635E0"/>
    <w:rsid w:val="006638E6"/>
    <w:rsid w:val="00663E06"/>
    <w:rsid w:val="00664140"/>
    <w:rsid w:val="006642EA"/>
    <w:rsid w:val="0066474A"/>
    <w:rsid w:val="006650C0"/>
    <w:rsid w:val="006659E2"/>
    <w:rsid w:val="00665ABB"/>
    <w:rsid w:val="00666C9E"/>
    <w:rsid w:val="00666DB6"/>
    <w:rsid w:val="00666E45"/>
    <w:rsid w:val="006674DC"/>
    <w:rsid w:val="006678F7"/>
    <w:rsid w:val="00667D40"/>
    <w:rsid w:val="006700F3"/>
    <w:rsid w:val="00670C87"/>
    <w:rsid w:val="0067100F"/>
    <w:rsid w:val="0067196B"/>
    <w:rsid w:val="00671EA0"/>
    <w:rsid w:val="0067222C"/>
    <w:rsid w:val="006732A7"/>
    <w:rsid w:val="00673987"/>
    <w:rsid w:val="00673A6C"/>
    <w:rsid w:val="00673BE5"/>
    <w:rsid w:val="00673D56"/>
    <w:rsid w:val="00673FB4"/>
    <w:rsid w:val="00674983"/>
    <w:rsid w:val="00674F87"/>
    <w:rsid w:val="00676625"/>
    <w:rsid w:val="00676920"/>
    <w:rsid w:val="00676954"/>
    <w:rsid w:val="00676ED7"/>
    <w:rsid w:val="0067721D"/>
    <w:rsid w:val="00677300"/>
    <w:rsid w:val="006775B9"/>
    <w:rsid w:val="006778C9"/>
    <w:rsid w:val="00677B06"/>
    <w:rsid w:val="00680350"/>
    <w:rsid w:val="00680768"/>
    <w:rsid w:val="006808FB"/>
    <w:rsid w:val="00680AEF"/>
    <w:rsid w:val="00680CBF"/>
    <w:rsid w:val="00680F37"/>
    <w:rsid w:val="00681380"/>
    <w:rsid w:val="00681787"/>
    <w:rsid w:val="00681B55"/>
    <w:rsid w:val="00681B78"/>
    <w:rsid w:val="00681BF4"/>
    <w:rsid w:val="00681E59"/>
    <w:rsid w:val="00681FF4"/>
    <w:rsid w:val="006828E7"/>
    <w:rsid w:val="006830E0"/>
    <w:rsid w:val="00683539"/>
    <w:rsid w:val="006836D8"/>
    <w:rsid w:val="0068396A"/>
    <w:rsid w:val="006839CC"/>
    <w:rsid w:val="00683AB5"/>
    <w:rsid w:val="00683CF9"/>
    <w:rsid w:val="00683D8B"/>
    <w:rsid w:val="00683E93"/>
    <w:rsid w:val="0068406C"/>
    <w:rsid w:val="0068477B"/>
    <w:rsid w:val="00685026"/>
    <w:rsid w:val="006854C6"/>
    <w:rsid w:val="00685E2C"/>
    <w:rsid w:val="00686F3B"/>
    <w:rsid w:val="0068719D"/>
    <w:rsid w:val="006878A1"/>
    <w:rsid w:val="00687F11"/>
    <w:rsid w:val="0069052A"/>
    <w:rsid w:val="00691376"/>
    <w:rsid w:val="006917D9"/>
    <w:rsid w:val="00691A2E"/>
    <w:rsid w:val="00691C72"/>
    <w:rsid w:val="00691E79"/>
    <w:rsid w:val="006929E4"/>
    <w:rsid w:val="00692FB3"/>
    <w:rsid w:val="00693A64"/>
    <w:rsid w:val="00693A78"/>
    <w:rsid w:val="00693D6E"/>
    <w:rsid w:val="00693DA7"/>
    <w:rsid w:val="00693EDB"/>
    <w:rsid w:val="006940AB"/>
    <w:rsid w:val="00694B72"/>
    <w:rsid w:val="00694C0B"/>
    <w:rsid w:val="00694D05"/>
    <w:rsid w:val="00695181"/>
    <w:rsid w:val="00696155"/>
    <w:rsid w:val="0069705C"/>
    <w:rsid w:val="00697203"/>
    <w:rsid w:val="00697316"/>
    <w:rsid w:val="00697398"/>
    <w:rsid w:val="0069741B"/>
    <w:rsid w:val="006977B2"/>
    <w:rsid w:val="006A02C1"/>
    <w:rsid w:val="006A06E2"/>
    <w:rsid w:val="006A0B75"/>
    <w:rsid w:val="006A0DD3"/>
    <w:rsid w:val="006A10C1"/>
    <w:rsid w:val="006A11CC"/>
    <w:rsid w:val="006A1558"/>
    <w:rsid w:val="006A182C"/>
    <w:rsid w:val="006A2289"/>
    <w:rsid w:val="006A3153"/>
    <w:rsid w:val="006A4271"/>
    <w:rsid w:val="006A49D5"/>
    <w:rsid w:val="006A4FD1"/>
    <w:rsid w:val="006A50C7"/>
    <w:rsid w:val="006A5189"/>
    <w:rsid w:val="006A598E"/>
    <w:rsid w:val="006A5DA1"/>
    <w:rsid w:val="006A6105"/>
    <w:rsid w:val="006A614B"/>
    <w:rsid w:val="006A66B5"/>
    <w:rsid w:val="006A6E9D"/>
    <w:rsid w:val="006A71FC"/>
    <w:rsid w:val="006A723D"/>
    <w:rsid w:val="006A7388"/>
    <w:rsid w:val="006A76D3"/>
    <w:rsid w:val="006B0259"/>
    <w:rsid w:val="006B0EB9"/>
    <w:rsid w:val="006B11F9"/>
    <w:rsid w:val="006B125C"/>
    <w:rsid w:val="006B24F0"/>
    <w:rsid w:val="006B2EBA"/>
    <w:rsid w:val="006B3B93"/>
    <w:rsid w:val="006B4082"/>
    <w:rsid w:val="006B47FB"/>
    <w:rsid w:val="006B4931"/>
    <w:rsid w:val="006B49A7"/>
    <w:rsid w:val="006B5583"/>
    <w:rsid w:val="006B69A9"/>
    <w:rsid w:val="006B6BCE"/>
    <w:rsid w:val="006B7266"/>
    <w:rsid w:val="006B7ECE"/>
    <w:rsid w:val="006C14A1"/>
    <w:rsid w:val="006C18BB"/>
    <w:rsid w:val="006C1E2E"/>
    <w:rsid w:val="006C2AE1"/>
    <w:rsid w:val="006C2BC2"/>
    <w:rsid w:val="006C344A"/>
    <w:rsid w:val="006C4040"/>
    <w:rsid w:val="006C4129"/>
    <w:rsid w:val="006C4444"/>
    <w:rsid w:val="006C449A"/>
    <w:rsid w:val="006C4BB0"/>
    <w:rsid w:val="006C4C91"/>
    <w:rsid w:val="006C5135"/>
    <w:rsid w:val="006C5834"/>
    <w:rsid w:val="006C584A"/>
    <w:rsid w:val="006C618E"/>
    <w:rsid w:val="006C64FE"/>
    <w:rsid w:val="006C668D"/>
    <w:rsid w:val="006C6CE5"/>
    <w:rsid w:val="006C6DB9"/>
    <w:rsid w:val="006C75CB"/>
    <w:rsid w:val="006C77C7"/>
    <w:rsid w:val="006D00D7"/>
    <w:rsid w:val="006D067F"/>
    <w:rsid w:val="006D0924"/>
    <w:rsid w:val="006D0C56"/>
    <w:rsid w:val="006D16B3"/>
    <w:rsid w:val="006D171B"/>
    <w:rsid w:val="006D27FF"/>
    <w:rsid w:val="006D3190"/>
    <w:rsid w:val="006D36C8"/>
    <w:rsid w:val="006D3907"/>
    <w:rsid w:val="006D4117"/>
    <w:rsid w:val="006D49EA"/>
    <w:rsid w:val="006D529C"/>
    <w:rsid w:val="006D5C9A"/>
    <w:rsid w:val="006D5EE8"/>
    <w:rsid w:val="006D6192"/>
    <w:rsid w:val="006D63C1"/>
    <w:rsid w:val="006D6430"/>
    <w:rsid w:val="006D6451"/>
    <w:rsid w:val="006D65B8"/>
    <w:rsid w:val="006D661F"/>
    <w:rsid w:val="006D6793"/>
    <w:rsid w:val="006D6874"/>
    <w:rsid w:val="006D6ACF"/>
    <w:rsid w:val="006D6B92"/>
    <w:rsid w:val="006D73A8"/>
    <w:rsid w:val="006D75E4"/>
    <w:rsid w:val="006D7F44"/>
    <w:rsid w:val="006D7FBB"/>
    <w:rsid w:val="006E0DC8"/>
    <w:rsid w:val="006E0F4E"/>
    <w:rsid w:val="006E122F"/>
    <w:rsid w:val="006E15F4"/>
    <w:rsid w:val="006E1C65"/>
    <w:rsid w:val="006E1CC8"/>
    <w:rsid w:val="006E1FE3"/>
    <w:rsid w:val="006E213B"/>
    <w:rsid w:val="006E31F2"/>
    <w:rsid w:val="006E3431"/>
    <w:rsid w:val="006E40EB"/>
    <w:rsid w:val="006E49D9"/>
    <w:rsid w:val="006E4C0A"/>
    <w:rsid w:val="006E53D8"/>
    <w:rsid w:val="006E546E"/>
    <w:rsid w:val="006E683D"/>
    <w:rsid w:val="006E6DF1"/>
    <w:rsid w:val="006F028F"/>
    <w:rsid w:val="006F02CD"/>
    <w:rsid w:val="006F0E87"/>
    <w:rsid w:val="006F1372"/>
    <w:rsid w:val="006F19D6"/>
    <w:rsid w:val="006F1B9D"/>
    <w:rsid w:val="006F1CDD"/>
    <w:rsid w:val="006F1CF9"/>
    <w:rsid w:val="006F24DA"/>
    <w:rsid w:val="006F34A6"/>
    <w:rsid w:val="006F35BD"/>
    <w:rsid w:val="006F3973"/>
    <w:rsid w:val="006F3B48"/>
    <w:rsid w:val="006F3F67"/>
    <w:rsid w:val="006F41F2"/>
    <w:rsid w:val="006F450E"/>
    <w:rsid w:val="006F47EC"/>
    <w:rsid w:val="006F491D"/>
    <w:rsid w:val="006F4CFF"/>
    <w:rsid w:val="006F54DD"/>
    <w:rsid w:val="006F56CE"/>
    <w:rsid w:val="006F57A7"/>
    <w:rsid w:val="006F5B30"/>
    <w:rsid w:val="006F5C5D"/>
    <w:rsid w:val="006F6424"/>
    <w:rsid w:val="006F6A4F"/>
    <w:rsid w:val="006F6B29"/>
    <w:rsid w:val="006F6F75"/>
    <w:rsid w:val="006F7CD6"/>
    <w:rsid w:val="00700189"/>
    <w:rsid w:val="00700194"/>
    <w:rsid w:val="007006E9"/>
    <w:rsid w:val="007007C3"/>
    <w:rsid w:val="00700F1F"/>
    <w:rsid w:val="007010D4"/>
    <w:rsid w:val="00701627"/>
    <w:rsid w:val="0070199F"/>
    <w:rsid w:val="007019C6"/>
    <w:rsid w:val="00701C7C"/>
    <w:rsid w:val="0070210F"/>
    <w:rsid w:val="007021CE"/>
    <w:rsid w:val="00702F51"/>
    <w:rsid w:val="00702F73"/>
    <w:rsid w:val="00703BCB"/>
    <w:rsid w:val="00704333"/>
    <w:rsid w:val="00704539"/>
    <w:rsid w:val="007045AB"/>
    <w:rsid w:val="00704725"/>
    <w:rsid w:val="007048BA"/>
    <w:rsid w:val="00704CC4"/>
    <w:rsid w:val="00705003"/>
    <w:rsid w:val="0070512D"/>
    <w:rsid w:val="007059A0"/>
    <w:rsid w:val="007059B1"/>
    <w:rsid w:val="007060FC"/>
    <w:rsid w:val="00706312"/>
    <w:rsid w:val="00706744"/>
    <w:rsid w:val="00706777"/>
    <w:rsid w:val="00706942"/>
    <w:rsid w:val="00706C86"/>
    <w:rsid w:val="00706E31"/>
    <w:rsid w:val="00707C82"/>
    <w:rsid w:val="00707F6E"/>
    <w:rsid w:val="0071096E"/>
    <w:rsid w:val="00710AB2"/>
    <w:rsid w:val="00710C12"/>
    <w:rsid w:val="007114DC"/>
    <w:rsid w:val="007119A8"/>
    <w:rsid w:val="00711F7D"/>
    <w:rsid w:val="0071213F"/>
    <w:rsid w:val="007123F5"/>
    <w:rsid w:val="00713469"/>
    <w:rsid w:val="0071369D"/>
    <w:rsid w:val="00713E22"/>
    <w:rsid w:val="007144FA"/>
    <w:rsid w:val="00714624"/>
    <w:rsid w:val="007148C7"/>
    <w:rsid w:val="00714BB2"/>
    <w:rsid w:val="00715BE0"/>
    <w:rsid w:val="007166F5"/>
    <w:rsid w:val="00716873"/>
    <w:rsid w:val="007168F5"/>
    <w:rsid w:val="007170CF"/>
    <w:rsid w:val="0071768C"/>
    <w:rsid w:val="00717785"/>
    <w:rsid w:val="00717A23"/>
    <w:rsid w:val="00717C32"/>
    <w:rsid w:val="00717DBF"/>
    <w:rsid w:val="0072008E"/>
    <w:rsid w:val="007201A2"/>
    <w:rsid w:val="00720788"/>
    <w:rsid w:val="00720835"/>
    <w:rsid w:val="00720AFF"/>
    <w:rsid w:val="007210F7"/>
    <w:rsid w:val="0072197D"/>
    <w:rsid w:val="00721AF4"/>
    <w:rsid w:val="00722B7B"/>
    <w:rsid w:val="00722C46"/>
    <w:rsid w:val="00722DFB"/>
    <w:rsid w:val="00722E71"/>
    <w:rsid w:val="00722F98"/>
    <w:rsid w:val="007234B1"/>
    <w:rsid w:val="00723904"/>
    <w:rsid w:val="00723EFF"/>
    <w:rsid w:val="00724327"/>
    <w:rsid w:val="00724B61"/>
    <w:rsid w:val="00725269"/>
    <w:rsid w:val="007252DF"/>
    <w:rsid w:val="0072534E"/>
    <w:rsid w:val="00725D20"/>
    <w:rsid w:val="007276AE"/>
    <w:rsid w:val="007276D3"/>
    <w:rsid w:val="00727A1B"/>
    <w:rsid w:val="00727AE6"/>
    <w:rsid w:val="00730183"/>
    <w:rsid w:val="007306B8"/>
    <w:rsid w:val="007307C3"/>
    <w:rsid w:val="00730802"/>
    <w:rsid w:val="0073086B"/>
    <w:rsid w:val="00730B1A"/>
    <w:rsid w:val="00730F7E"/>
    <w:rsid w:val="0073104C"/>
    <w:rsid w:val="0073122B"/>
    <w:rsid w:val="0073160F"/>
    <w:rsid w:val="00731A3C"/>
    <w:rsid w:val="00732BB8"/>
    <w:rsid w:val="0073335D"/>
    <w:rsid w:val="00734847"/>
    <w:rsid w:val="007348F0"/>
    <w:rsid w:val="00734D89"/>
    <w:rsid w:val="00734F06"/>
    <w:rsid w:val="00735307"/>
    <w:rsid w:val="007354C2"/>
    <w:rsid w:val="00735574"/>
    <w:rsid w:val="00735656"/>
    <w:rsid w:val="00735A15"/>
    <w:rsid w:val="00735AB5"/>
    <w:rsid w:val="007364A9"/>
    <w:rsid w:val="007365A4"/>
    <w:rsid w:val="00736775"/>
    <w:rsid w:val="00736BEF"/>
    <w:rsid w:val="007376F0"/>
    <w:rsid w:val="00737D4C"/>
    <w:rsid w:val="00737DF0"/>
    <w:rsid w:val="0074061E"/>
    <w:rsid w:val="007408B0"/>
    <w:rsid w:val="007408D0"/>
    <w:rsid w:val="007410CB"/>
    <w:rsid w:val="007417E9"/>
    <w:rsid w:val="00741970"/>
    <w:rsid w:val="00742966"/>
    <w:rsid w:val="00742E16"/>
    <w:rsid w:val="00742F77"/>
    <w:rsid w:val="00743183"/>
    <w:rsid w:val="007440D7"/>
    <w:rsid w:val="0074418F"/>
    <w:rsid w:val="00744246"/>
    <w:rsid w:val="00744618"/>
    <w:rsid w:val="007447D4"/>
    <w:rsid w:val="00744862"/>
    <w:rsid w:val="00744CC5"/>
    <w:rsid w:val="007452A4"/>
    <w:rsid w:val="0074545A"/>
    <w:rsid w:val="00745656"/>
    <w:rsid w:val="007457B9"/>
    <w:rsid w:val="0074585B"/>
    <w:rsid w:val="00745FEC"/>
    <w:rsid w:val="007460C3"/>
    <w:rsid w:val="0074668F"/>
    <w:rsid w:val="007466C5"/>
    <w:rsid w:val="00746883"/>
    <w:rsid w:val="00746AEF"/>
    <w:rsid w:val="0074702A"/>
    <w:rsid w:val="007473D7"/>
    <w:rsid w:val="00747B2C"/>
    <w:rsid w:val="00747BB6"/>
    <w:rsid w:val="007500D1"/>
    <w:rsid w:val="00750256"/>
    <w:rsid w:val="0075088B"/>
    <w:rsid w:val="00750953"/>
    <w:rsid w:val="00750D34"/>
    <w:rsid w:val="00751D41"/>
    <w:rsid w:val="00751D4F"/>
    <w:rsid w:val="0075204F"/>
    <w:rsid w:val="00752254"/>
    <w:rsid w:val="00752591"/>
    <w:rsid w:val="00752C4C"/>
    <w:rsid w:val="00752EFA"/>
    <w:rsid w:val="007533EE"/>
    <w:rsid w:val="00753DE4"/>
    <w:rsid w:val="007556A5"/>
    <w:rsid w:val="00756038"/>
    <w:rsid w:val="007560E6"/>
    <w:rsid w:val="007562E0"/>
    <w:rsid w:val="0075649F"/>
    <w:rsid w:val="00757322"/>
    <w:rsid w:val="00757753"/>
    <w:rsid w:val="00757BF2"/>
    <w:rsid w:val="00760390"/>
    <w:rsid w:val="0076056B"/>
    <w:rsid w:val="007605B4"/>
    <w:rsid w:val="007605B6"/>
    <w:rsid w:val="007612C2"/>
    <w:rsid w:val="007614B6"/>
    <w:rsid w:val="007615C1"/>
    <w:rsid w:val="0076175A"/>
    <w:rsid w:val="00762069"/>
    <w:rsid w:val="007622B2"/>
    <w:rsid w:val="007625B0"/>
    <w:rsid w:val="0076275F"/>
    <w:rsid w:val="00763B3D"/>
    <w:rsid w:val="00763F2D"/>
    <w:rsid w:val="0076469A"/>
    <w:rsid w:val="00764E8E"/>
    <w:rsid w:val="00765820"/>
    <w:rsid w:val="0076666C"/>
    <w:rsid w:val="0076676A"/>
    <w:rsid w:val="00766969"/>
    <w:rsid w:val="00766C31"/>
    <w:rsid w:val="00766E01"/>
    <w:rsid w:val="00767CE3"/>
    <w:rsid w:val="00767DE9"/>
    <w:rsid w:val="00771239"/>
    <w:rsid w:val="00771279"/>
    <w:rsid w:val="00771775"/>
    <w:rsid w:val="00772027"/>
    <w:rsid w:val="00772C12"/>
    <w:rsid w:val="00772E1B"/>
    <w:rsid w:val="0077363D"/>
    <w:rsid w:val="0077385D"/>
    <w:rsid w:val="00773943"/>
    <w:rsid w:val="007741C0"/>
    <w:rsid w:val="0077444C"/>
    <w:rsid w:val="007744F7"/>
    <w:rsid w:val="0077499B"/>
    <w:rsid w:val="00775C51"/>
    <w:rsid w:val="00775C70"/>
    <w:rsid w:val="00775F71"/>
    <w:rsid w:val="007761BF"/>
    <w:rsid w:val="007762C6"/>
    <w:rsid w:val="007765F2"/>
    <w:rsid w:val="0077681D"/>
    <w:rsid w:val="00776CD1"/>
    <w:rsid w:val="007772E4"/>
    <w:rsid w:val="007775F2"/>
    <w:rsid w:val="007779CF"/>
    <w:rsid w:val="00777E49"/>
    <w:rsid w:val="00780F4C"/>
    <w:rsid w:val="00781020"/>
    <w:rsid w:val="007812B6"/>
    <w:rsid w:val="00781A33"/>
    <w:rsid w:val="007820D6"/>
    <w:rsid w:val="00782321"/>
    <w:rsid w:val="00782570"/>
    <w:rsid w:val="00782922"/>
    <w:rsid w:val="007832A6"/>
    <w:rsid w:val="007834CD"/>
    <w:rsid w:val="00783937"/>
    <w:rsid w:val="00785008"/>
    <w:rsid w:val="007852C5"/>
    <w:rsid w:val="00785334"/>
    <w:rsid w:val="00785869"/>
    <w:rsid w:val="00785EED"/>
    <w:rsid w:val="007863F3"/>
    <w:rsid w:val="007867D8"/>
    <w:rsid w:val="007868E7"/>
    <w:rsid w:val="00787571"/>
    <w:rsid w:val="00787E32"/>
    <w:rsid w:val="00790021"/>
    <w:rsid w:val="0079017B"/>
    <w:rsid w:val="00790512"/>
    <w:rsid w:val="00791578"/>
    <w:rsid w:val="007917AB"/>
    <w:rsid w:val="00791D4C"/>
    <w:rsid w:val="00792105"/>
    <w:rsid w:val="00792848"/>
    <w:rsid w:val="00792A37"/>
    <w:rsid w:val="007933DE"/>
    <w:rsid w:val="007935AC"/>
    <w:rsid w:val="00793C57"/>
    <w:rsid w:val="00793D45"/>
    <w:rsid w:val="00794006"/>
    <w:rsid w:val="0079409F"/>
    <w:rsid w:val="007940ED"/>
    <w:rsid w:val="007941FA"/>
    <w:rsid w:val="007948D1"/>
    <w:rsid w:val="00794943"/>
    <w:rsid w:val="00794B91"/>
    <w:rsid w:val="00794D2A"/>
    <w:rsid w:val="0079574E"/>
    <w:rsid w:val="0079592F"/>
    <w:rsid w:val="00795BD6"/>
    <w:rsid w:val="00795E64"/>
    <w:rsid w:val="007964E0"/>
    <w:rsid w:val="00796E92"/>
    <w:rsid w:val="007974CF"/>
    <w:rsid w:val="007975FA"/>
    <w:rsid w:val="00797BCA"/>
    <w:rsid w:val="007A0078"/>
    <w:rsid w:val="007A07BB"/>
    <w:rsid w:val="007A0ED6"/>
    <w:rsid w:val="007A2214"/>
    <w:rsid w:val="007A23A1"/>
    <w:rsid w:val="007A2453"/>
    <w:rsid w:val="007A28A2"/>
    <w:rsid w:val="007A28A3"/>
    <w:rsid w:val="007A29E3"/>
    <w:rsid w:val="007A2E83"/>
    <w:rsid w:val="007A3AB4"/>
    <w:rsid w:val="007A3FDA"/>
    <w:rsid w:val="007A4334"/>
    <w:rsid w:val="007A44C0"/>
    <w:rsid w:val="007A4C88"/>
    <w:rsid w:val="007A54BC"/>
    <w:rsid w:val="007A569A"/>
    <w:rsid w:val="007A5F3D"/>
    <w:rsid w:val="007A6100"/>
    <w:rsid w:val="007A62C7"/>
    <w:rsid w:val="007A6A16"/>
    <w:rsid w:val="007A7A93"/>
    <w:rsid w:val="007A7B84"/>
    <w:rsid w:val="007A7DBE"/>
    <w:rsid w:val="007A7F69"/>
    <w:rsid w:val="007B0039"/>
    <w:rsid w:val="007B0CDA"/>
    <w:rsid w:val="007B0CF3"/>
    <w:rsid w:val="007B0D70"/>
    <w:rsid w:val="007B0E40"/>
    <w:rsid w:val="007B1294"/>
    <w:rsid w:val="007B1AFF"/>
    <w:rsid w:val="007B1DEA"/>
    <w:rsid w:val="007B1DF9"/>
    <w:rsid w:val="007B2051"/>
    <w:rsid w:val="007B226C"/>
    <w:rsid w:val="007B227E"/>
    <w:rsid w:val="007B22B0"/>
    <w:rsid w:val="007B292E"/>
    <w:rsid w:val="007B2A6D"/>
    <w:rsid w:val="007B2D49"/>
    <w:rsid w:val="007B32F3"/>
    <w:rsid w:val="007B3576"/>
    <w:rsid w:val="007B4317"/>
    <w:rsid w:val="007B4A4D"/>
    <w:rsid w:val="007B5A36"/>
    <w:rsid w:val="007B5B26"/>
    <w:rsid w:val="007B5E9E"/>
    <w:rsid w:val="007B64B0"/>
    <w:rsid w:val="007B70DE"/>
    <w:rsid w:val="007B7380"/>
    <w:rsid w:val="007B74EE"/>
    <w:rsid w:val="007B79BB"/>
    <w:rsid w:val="007C0194"/>
    <w:rsid w:val="007C0E07"/>
    <w:rsid w:val="007C1312"/>
    <w:rsid w:val="007C1B14"/>
    <w:rsid w:val="007C26BD"/>
    <w:rsid w:val="007C271C"/>
    <w:rsid w:val="007C3551"/>
    <w:rsid w:val="007C37D3"/>
    <w:rsid w:val="007C4226"/>
    <w:rsid w:val="007C45B2"/>
    <w:rsid w:val="007C4933"/>
    <w:rsid w:val="007C4A39"/>
    <w:rsid w:val="007C4B04"/>
    <w:rsid w:val="007C605D"/>
    <w:rsid w:val="007C6130"/>
    <w:rsid w:val="007C6305"/>
    <w:rsid w:val="007C6EB8"/>
    <w:rsid w:val="007C711A"/>
    <w:rsid w:val="007C724B"/>
    <w:rsid w:val="007C7273"/>
    <w:rsid w:val="007C7AA0"/>
    <w:rsid w:val="007C7D97"/>
    <w:rsid w:val="007C7F45"/>
    <w:rsid w:val="007D0000"/>
    <w:rsid w:val="007D04A2"/>
    <w:rsid w:val="007D0546"/>
    <w:rsid w:val="007D08BC"/>
    <w:rsid w:val="007D09E6"/>
    <w:rsid w:val="007D0C44"/>
    <w:rsid w:val="007D0ECB"/>
    <w:rsid w:val="007D13F0"/>
    <w:rsid w:val="007D25CD"/>
    <w:rsid w:val="007D3929"/>
    <w:rsid w:val="007D3CE6"/>
    <w:rsid w:val="007D45D1"/>
    <w:rsid w:val="007D48D0"/>
    <w:rsid w:val="007D4D90"/>
    <w:rsid w:val="007D5A55"/>
    <w:rsid w:val="007D5F6E"/>
    <w:rsid w:val="007D64A2"/>
    <w:rsid w:val="007D68DE"/>
    <w:rsid w:val="007D6EE6"/>
    <w:rsid w:val="007D6FBC"/>
    <w:rsid w:val="007D7A3A"/>
    <w:rsid w:val="007D7E2A"/>
    <w:rsid w:val="007E066A"/>
    <w:rsid w:val="007E083C"/>
    <w:rsid w:val="007E0DD6"/>
    <w:rsid w:val="007E0EF6"/>
    <w:rsid w:val="007E1413"/>
    <w:rsid w:val="007E15DC"/>
    <w:rsid w:val="007E17F4"/>
    <w:rsid w:val="007E1847"/>
    <w:rsid w:val="007E1E78"/>
    <w:rsid w:val="007E2FFB"/>
    <w:rsid w:val="007E4474"/>
    <w:rsid w:val="007E4AB1"/>
    <w:rsid w:val="007E4E27"/>
    <w:rsid w:val="007E572B"/>
    <w:rsid w:val="007E59DB"/>
    <w:rsid w:val="007E737A"/>
    <w:rsid w:val="007E7647"/>
    <w:rsid w:val="007E7B1A"/>
    <w:rsid w:val="007F0303"/>
    <w:rsid w:val="007F1867"/>
    <w:rsid w:val="007F199A"/>
    <w:rsid w:val="007F217D"/>
    <w:rsid w:val="007F23F5"/>
    <w:rsid w:val="007F2648"/>
    <w:rsid w:val="007F28B0"/>
    <w:rsid w:val="007F2E56"/>
    <w:rsid w:val="007F340B"/>
    <w:rsid w:val="007F3B20"/>
    <w:rsid w:val="007F3E41"/>
    <w:rsid w:val="007F4758"/>
    <w:rsid w:val="007F4AAB"/>
    <w:rsid w:val="007F4B51"/>
    <w:rsid w:val="007F5303"/>
    <w:rsid w:val="007F5C69"/>
    <w:rsid w:val="007F66D7"/>
    <w:rsid w:val="007F7ED3"/>
    <w:rsid w:val="00800034"/>
    <w:rsid w:val="00800DAD"/>
    <w:rsid w:val="00801424"/>
    <w:rsid w:val="00801DB0"/>
    <w:rsid w:val="00801DFD"/>
    <w:rsid w:val="00802003"/>
    <w:rsid w:val="008020B8"/>
    <w:rsid w:val="0080429D"/>
    <w:rsid w:val="00804648"/>
    <w:rsid w:val="00804C50"/>
    <w:rsid w:val="00804F23"/>
    <w:rsid w:val="00805700"/>
    <w:rsid w:val="00805DC0"/>
    <w:rsid w:val="00806164"/>
    <w:rsid w:val="008062BE"/>
    <w:rsid w:val="008064A9"/>
    <w:rsid w:val="008079D5"/>
    <w:rsid w:val="00807B2F"/>
    <w:rsid w:val="00807CDD"/>
    <w:rsid w:val="00807FBE"/>
    <w:rsid w:val="00810196"/>
    <w:rsid w:val="0081026A"/>
    <w:rsid w:val="0081064E"/>
    <w:rsid w:val="008114C5"/>
    <w:rsid w:val="00811689"/>
    <w:rsid w:val="00811B77"/>
    <w:rsid w:val="00813384"/>
    <w:rsid w:val="0081428F"/>
    <w:rsid w:val="00814834"/>
    <w:rsid w:val="00815009"/>
    <w:rsid w:val="00815148"/>
    <w:rsid w:val="00815351"/>
    <w:rsid w:val="008158B0"/>
    <w:rsid w:val="008161EF"/>
    <w:rsid w:val="00816BB5"/>
    <w:rsid w:val="00816BDC"/>
    <w:rsid w:val="00817746"/>
    <w:rsid w:val="008177C1"/>
    <w:rsid w:val="00817BC5"/>
    <w:rsid w:val="008201C3"/>
    <w:rsid w:val="0082022F"/>
    <w:rsid w:val="0082032F"/>
    <w:rsid w:val="008209A8"/>
    <w:rsid w:val="00820E8C"/>
    <w:rsid w:val="00821A2D"/>
    <w:rsid w:val="00821AE0"/>
    <w:rsid w:val="00821BF8"/>
    <w:rsid w:val="00821CF4"/>
    <w:rsid w:val="00821F07"/>
    <w:rsid w:val="00822380"/>
    <w:rsid w:val="00822433"/>
    <w:rsid w:val="008224F1"/>
    <w:rsid w:val="0082284C"/>
    <w:rsid w:val="00822DBB"/>
    <w:rsid w:val="0082321C"/>
    <w:rsid w:val="0082353C"/>
    <w:rsid w:val="00823561"/>
    <w:rsid w:val="00823B03"/>
    <w:rsid w:val="00823E1A"/>
    <w:rsid w:val="00823F8F"/>
    <w:rsid w:val="0082410D"/>
    <w:rsid w:val="00824763"/>
    <w:rsid w:val="00824A86"/>
    <w:rsid w:val="00824C12"/>
    <w:rsid w:val="00824C67"/>
    <w:rsid w:val="00824EAD"/>
    <w:rsid w:val="00825145"/>
    <w:rsid w:val="008254BE"/>
    <w:rsid w:val="008268DC"/>
    <w:rsid w:val="00826BE4"/>
    <w:rsid w:val="00826D66"/>
    <w:rsid w:val="00827652"/>
    <w:rsid w:val="00827878"/>
    <w:rsid w:val="008278E8"/>
    <w:rsid w:val="00827BC3"/>
    <w:rsid w:val="00827F66"/>
    <w:rsid w:val="00830251"/>
    <w:rsid w:val="00830529"/>
    <w:rsid w:val="00831225"/>
    <w:rsid w:val="008317EF"/>
    <w:rsid w:val="00832F83"/>
    <w:rsid w:val="008330D8"/>
    <w:rsid w:val="008331F0"/>
    <w:rsid w:val="00833AC8"/>
    <w:rsid w:val="00833EAF"/>
    <w:rsid w:val="008344AA"/>
    <w:rsid w:val="00834661"/>
    <w:rsid w:val="008346B5"/>
    <w:rsid w:val="0083687B"/>
    <w:rsid w:val="00836EE2"/>
    <w:rsid w:val="00836F4B"/>
    <w:rsid w:val="00836FBE"/>
    <w:rsid w:val="00837D93"/>
    <w:rsid w:val="00837DD3"/>
    <w:rsid w:val="00837FC5"/>
    <w:rsid w:val="008409F4"/>
    <w:rsid w:val="00840A6B"/>
    <w:rsid w:val="00840B7E"/>
    <w:rsid w:val="00840EEC"/>
    <w:rsid w:val="00841563"/>
    <w:rsid w:val="00841D0E"/>
    <w:rsid w:val="00842126"/>
    <w:rsid w:val="0084231F"/>
    <w:rsid w:val="00842CC6"/>
    <w:rsid w:val="00842E25"/>
    <w:rsid w:val="0084332C"/>
    <w:rsid w:val="008437C4"/>
    <w:rsid w:val="008437CC"/>
    <w:rsid w:val="008438B1"/>
    <w:rsid w:val="00843FB7"/>
    <w:rsid w:val="00844BFA"/>
    <w:rsid w:val="00844D41"/>
    <w:rsid w:val="008450E7"/>
    <w:rsid w:val="0084588E"/>
    <w:rsid w:val="00845A66"/>
    <w:rsid w:val="00845C6E"/>
    <w:rsid w:val="00846499"/>
    <w:rsid w:val="00846A73"/>
    <w:rsid w:val="00846E55"/>
    <w:rsid w:val="00846E91"/>
    <w:rsid w:val="00846E94"/>
    <w:rsid w:val="00847095"/>
    <w:rsid w:val="008475ED"/>
    <w:rsid w:val="0085004A"/>
    <w:rsid w:val="0085021C"/>
    <w:rsid w:val="00850D9C"/>
    <w:rsid w:val="0085148E"/>
    <w:rsid w:val="00851529"/>
    <w:rsid w:val="00851DCD"/>
    <w:rsid w:val="00851F2D"/>
    <w:rsid w:val="008529E7"/>
    <w:rsid w:val="00852B71"/>
    <w:rsid w:val="008542A3"/>
    <w:rsid w:val="008546FF"/>
    <w:rsid w:val="008551AC"/>
    <w:rsid w:val="0085534D"/>
    <w:rsid w:val="008554B9"/>
    <w:rsid w:val="0085676D"/>
    <w:rsid w:val="00856EE0"/>
    <w:rsid w:val="008570F5"/>
    <w:rsid w:val="00857D69"/>
    <w:rsid w:val="00857E8C"/>
    <w:rsid w:val="00857F81"/>
    <w:rsid w:val="008601F5"/>
    <w:rsid w:val="0086035C"/>
    <w:rsid w:val="008603AD"/>
    <w:rsid w:val="008610D7"/>
    <w:rsid w:val="00861ED9"/>
    <w:rsid w:val="00862A10"/>
    <w:rsid w:val="00862FD8"/>
    <w:rsid w:val="00863228"/>
    <w:rsid w:val="00863F35"/>
    <w:rsid w:val="00864030"/>
    <w:rsid w:val="008648A5"/>
    <w:rsid w:val="00864AD1"/>
    <w:rsid w:val="00864ED1"/>
    <w:rsid w:val="0086576B"/>
    <w:rsid w:val="00865B78"/>
    <w:rsid w:val="00865BD8"/>
    <w:rsid w:val="00865C80"/>
    <w:rsid w:val="00866084"/>
    <w:rsid w:val="00866113"/>
    <w:rsid w:val="00866A03"/>
    <w:rsid w:val="00867014"/>
    <w:rsid w:val="00867408"/>
    <w:rsid w:val="00867A9E"/>
    <w:rsid w:val="00867DAC"/>
    <w:rsid w:val="00870892"/>
    <w:rsid w:val="00870E73"/>
    <w:rsid w:val="00870FB2"/>
    <w:rsid w:val="00871DD6"/>
    <w:rsid w:val="0087254E"/>
    <w:rsid w:val="00872604"/>
    <w:rsid w:val="0087286D"/>
    <w:rsid w:val="00872AA8"/>
    <w:rsid w:val="00872FC1"/>
    <w:rsid w:val="00873498"/>
    <w:rsid w:val="00873651"/>
    <w:rsid w:val="008738B4"/>
    <w:rsid w:val="008742BD"/>
    <w:rsid w:val="0087493B"/>
    <w:rsid w:val="00874D15"/>
    <w:rsid w:val="00874E68"/>
    <w:rsid w:val="00874F7A"/>
    <w:rsid w:val="00874FFC"/>
    <w:rsid w:val="008764B5"/>
    <w:rsid w:val="00876BB6"/>
    <w:rsid w:val="00876E54"/>
    <w:rsid w:val="0087729E"/>
    <w:rsid w:val="00877782"/>
    <w:rsid w:val="008777F5"/>
    <w:rsid w:val="008801B6"/>
    <w:rsid w:val="008812B8"/>
    <w:rsid w:val="008812D1"/>
    <w:rsid w:val="008818F2"/>
    <w:rsid w:val="008819AA"/>
    <w:rsid w:val="00881E55"/>
    <w:rsid w:val="00882A2E"/>
    <w:rsid w:val="00882E0E"/>
    <w:rsid w:val="00883066"/>
    <w:rsid w:val="0088312B"/>
    <w:rsid w:val="00883AAE"/>
    <w:rsid w:val="00884C7F"/>
    <w:rsid w:val="00885148"/>
    <w:rsid w:val="0088519E"/>
    <w:rsid w:val="0088534F"/>
    <w:rsid w:val="008864C4"/>
    <w:rsid w:val="008864DC"/>
    <w:rsid w:val="008866E1"/>
    <w:rsid w:val="00886C19"/>
    <w:rsid w:val="00886FD7"/>
    <w:rsid w:val="00887057"/>
    <w:rsid w:val="00887240"/>
    <w:rsid w:val="008874EF"/>
    <w:rsid w:val="008878BE"/>
    <w:rsid w:val="00887E4D"/>
    <w:rsid w:val="008902B1"/>
    <w:rsid w:val="008905D7"/>
    <w:rsid w:val="00891914"/>
    <w:rsid w:val="00891F04"/>
    <w:rsid w:val="00891F11"/>
    <w:rsid w:val="0089204D"/>
    <w:rsid w:val="00892515"/>
    <w:rsid w:val="00893822"/>
    <w:rsid w:val="0089393D"/>
    <w:rsid w:val="00893F98"/>
    <w:rsid w:val="008942CE"/>
    <w:rsid w:val="0089455E"/>
    <w:rsid w:val="008947A3"/>
    <w:rsid w:val="00894AF5"/>
    <w:rsid w:val="0089507A"/>
    <w:rsid w:val="00895679"/>
    <w:rsid w:val="008969BD"/>
    <w:rsid w:val="00896C89"/>
    <w:rsid w:val="00897C91"/>
    <w:rsid w:val="008A0961"/>
    <w:rsid w:val="008A0E56"/>
    <w:rsid w:val="008A10E5"/>
    <w:rsid w:val="008A3B35"/>
    <w:rsid w:val="008A3BF5"/>
    <w:rsid w:val="008A4072"/>
    <w:rsid w:val="008A461B"/>
    <w:rsid w:val="008A4866"/>
    <w:rsid w:val="008A4F7B"/>
    <w:rsid w:val="008A5075"/>
    <w:rsid w:val="008A5692"/>
    <w:rsid w:val="008A57DF"/>
    <w:rsid w:val="008A5992"/>
    <w:rsid w:val="008A6AED"/>
    <w:rsid w:val="008A6C58"/>
    <w:rsid w:val="008A7130"/>
    <w:rsid w:val="008A7507"/>
    <w:rsid w:val="008A7ABB"/>
    <w:rsid w:val="008A7C2F"/>
    <w:rsid w:val="008B0522"/>
    <w:rsid w:val="008B0EBF"/>
    <w:rsid w:val="008B108E"/>
    <w:rsid w:val="008B1D78"/>
    <w:rsid w:val="008B23C5"/>
    <w:rsid w:val="008B3024"/>
    <w:rsid w:val="008B31AE"/>
    <w:rsid w:val="008B35B4"/>
    <w:rsid w:val="008B379A"/>
    <w:rsid w:val="008B4618"/>
    <w:rsid w:val="008B4E78"/>
    <w:rsid w:val="008B4F0D"/>
    <w:rsid w:val="008B5122"/>
    <w:rsid w:val="008B5145"/>
    <w:rsid w:val="008B5261"/>
    <w:rsid w:val="008B58B5"/>
    <w:rsid w:val="008B59E9"/>
    <w:rsid w:val="008B5C5C"/>
    <w:rsid w:val="008B6988"/>
    <w:rsid w:val="008B711A"/>
    <w:rsid w:val="008C08F0"/>
    <w:rsid w:val="008C0BDB"/>
    <w:rsid w:val="008C11BE"/>
    <w:rsid w:val="008C1542"/>
    <w:rsid w:val="008C198C"/>
    <w:rsid w:val="008C1A1C"/>
    <w:rsid w:val="008C2127"/>
    <w:rsid w:val="008C2520"/>
    <w:rsid w:val="008C2592"/>
    <w:rsid w:val="008C2B37"/>
    <w:rsid w:val="008C2C20"/>
    <w:rsid w:val="008C3396"/>
    <w:rsid w:val="008C3678"/>
    <w:rsid w:val="008C38D2"/>
    <w:rsid w:val="008C3AF4"/>
    <w:rsid w:val="008C4DC7"/>
    <w:rsid w:val="008C4EE5"/>
    <w:rsid w:val="008C52E1"/>
    <w:rsid w:val="008C5E54"/>
    <w:rsid w:val="008C64D4"/>
    <w:rsid w:val="008C6618"/>
    <w:rsid w:val="008C6FD6"/>
    <w:rsid w:val="008C7124"/>
    <w:rsid w:val="008C7246"/>
    <w:rsid w:val="008D01FC"/>
    <w:rsid w:val="008D0485"/>
    <w:rsid w:val="008D1BBD"/>
    <w:rsid w:val="008D1CB2"/>
    <w:rsid w:val="008D1D57"/>
    <w:rsid w:val="008D1E38"/>
    <w:rsid w:val="008D1FC2"/>
    <w:rsid w:val="008D1FE8"/>
    <w:rsid w:val="008D23FE"/>
    <w:rsid w:val="008D24B9"/>
    <w:rsid w:val="008D287C"/>
    <w:rsid w:val="008D2BC8"/>
    <w:rsid w:val="008D34EF"/>
    <w:rsid w:val="008D3998"/>
    <w:rsid w:val="008D3CBB"/>
    <w:rsid w:val="008D3E4D"/>
    <w:rsid w:val="008D400D"/>
    <w:rsid w:val="008D43F1"/>
    <w:rsid w:val="008D45F8"/>
    <w:rsid w:val="008D526B"/>
    <w:rsid w:val="008D5B57"/>
    <w:rsid w:val="008D60A4"/>
    <w:rsid w:val="008D6A77"/>
    <w:rsid w:val="008D6AE8"/>
    <w:rsid w:val="008D7791"/>
    <w:rsid w:val="008E0259"/>
    <w:rsid w:val="008E0302"/>
    <w:rsid w:val="008E063D"/>
    <w:rsid w:val="008E067A"/>
    <w:rsid w:val="008E0DBD"/>
    <w:rsid w:val="008E1CDD"/>
    <w:rsid w:val="008E1E7A"/>
    <w:rsid w:val="008E3186"/>
    <w:rsid w:val="008E458F"/>
    <w:rsid w:val="008E484E"/>
    <w:rsid w:val="008E5814"/>
    <w:rsid w:val="008E5FFB"/>
    <w:rsid w:val="008E6730"/>
    <w:rsid w:val="008E6E72"/>
    <w:rsid w:val="008E7215"/>
    <w:rsid w:val="008E73D5"/>
    <w:rsid w:val="008E7943"/>
    <w:rsid w:val="008E7EEB"/>
    <w:rsid w:val="008F0A43"/>
    <w:rsid w:val="008F0E89"/>
    <w:rsid w:val="008F136E"/>
    <w:rsid w:val="008F153A"/>
    <w:rsid w:val="008F1A2B"/>
    <w:rsid w:val="008F1C2C"/>
    <w:rsid w:val="008F2322"/>
    <w:rsid w:val="008F2B72"/>
    <w:rsid w:val="008F3711"/>
    <w:rsid w:val="008F3A58"/>
    <w:rsid w:val="008F3B6F"/>
    <w:rsid w:val="008F4833"/>
    <w:rsid w:val="008F48F9"/>
    <w:rsid w:val="008F4B44"/>
    <w:rsid w:val="008F644B"/>
    <w:rsid w:val="008F645D"/>
    <w:rsid w:val="008F6B19"/>
    <w:rsid w:val="008F7BA0"/>
    <w:rsid w:val="009003CF"/>
    <w:rsid w:val="009004A3"/>
    <w:rsid w:val="0090099F"/>
    <w:rsid w:val="00900F6A"/>
    <w:rsid w:val="00901472"/>
    <w:rsid w:val="009017CD"/>
    <w:rsid w:val="00901989"/>
    <w:rsid w:val="00901A80"/>
    <w:rsid w:val="00901B84"/>
    <w:rsid w:val="00902048"/>
    <w:rsid w:val="00902B1C"/>
    <w:rsid w:val="00902F71"/>
    <w:rsid w:val="009031F0"/>
    <w:rsid w:val="00903235"/>
    <w:rsid w:val="00903FFC"/>
    <w:rsid w:val="00904369"/>
    <w:rsid w:val="00904DAF"/>
    <w:rsid w:val="00904F1E"/>
    <w:rsid w:val="00905B85"/>
    <w:rsid w:val="00906511"/>
    <w:rsid w:val="009069BF"/>
    <w:rsid w:val="0090750A"/>
    <w:rsid w:val="00907584"/>
    <w:rsid w:val="009078A8"/>
    <w:rsid w:val="00907D2A"/>
    <w:rsid w:val="00907F9C"/>
    <w:rsid w:val="00911056"/>
    <w:rsid w:val="00911ED9"/>
    <w:rsid w:val="00912571"/>
    <w:rsid w:val="00912575"/>
    <w:rsid w:val="00912D12"/>
    <w:rsid w:val="00912D24"/>
    <w:rsid w:val="009132B1"/>
    <w:rsid w:val="009138BD"/>
    <w:rsid w:val="00913979"/>
    <w:rsid w:val="00914BE5"/>
    <w:rsid w:val="0091529C"/>
    <w:rsid w:val="00915F87"/>
    <w:rsid w:val="009164D2"/>
    <w:rsid w:val="0091679C"/>
    <w:rsid w:val="00916EA4"/>
    <w:rsid w:val="00917DBE"/>
    <w:rsid w:val="009201A0"/>
    <w:rsid w:val="00920D50"/>
    <w:rsid w:val="009210B0"/>
    <w:rsid w:val="00922B8C"/>
    <w:rsid w:val="00922BB0"/>
    <w:rsid w:val="009237E6"/>
    <w:rsid w:val="00923D6E"/>
    <w:rsid w:val="00924236"/>
    <w:rsid w:val="009243E0"/>
    <w:rsid w:val="00924891"/>
    <w:rsid w:val="00924C64"/>
    <w:rsid w:val="009251D0"/>
    <w:rsid w:val="00925549"/>
    <w:rsid w:val="00925960"/>
    <w:rsid w:val="0092611D"/>
    <w:rsid w:val="009265CF"/>
    <w:rsid w:val="00927387"/>
    <w:rsid w:val="00927458"/>
    <w:rsid w:val="00927579"/>
    <w:rsid w:val="009279FC"/>
    <w:rsid w:val="00927D1E"/>
    <w:rsid w:val="00927F6E"/>
    <w:rsid w:val="00927FCD"/>
    <w:rsid w:val="00930ECA"/>
    <w:rsid w:val="0093128F"/>
    <w:rsid w:val="00931E1C"/>
    <w:rsid w:val="009327C5"/>
    <w:rsid w:val="0093295D"/>
    <w:rsid w:val="00933C5F"/>
    <w:rsid w:val="0093402B"/>
    <w:rsid w:val="009342D5"/>
    <w:rsid w:val="00934DC4"/>
    <w:rsid w:val="00936C75"/>
    <w:rsid w:val="009376D2"/>
    <w:rsid w:val="0093789A"/>
    <w:rsid w:val="009379CE"/>
    <w:rsid w:val="00937C4E"/>
    <w:rsid w:val="009404CC"/>
    <w:rsid w:val="00940C19"/>
    <w:rsid w:val="00941045"/>
    <w:rsid w:val="009414EF"/>
    <w:rsid w:val="0094164E"/>
    <w:rsid w:val="00941B32"/>
    <w:rsid w:val="00941E7C"/>
    <w:rsid w:val="00941FAD"/>
    <w:rsid w:val="00942192"/>
    <w:rsid w:val="0094227F"/>
    <w:rsid w:val="009424E0"/>
    <w:rsid w:val="0094256F"/>
    <w:rsid w:val="00942941"/>
    <w:rsid w:val="00943076"/>
    <w:rsid w:val="0094331E"/>
    <w:rsid w:val="00943BE4"/>
    <w:rsid w:val="00943C0D"/>
    <w:rsid w:val="00943FF2"/>
    <w:rsid w:val="009440CA"/>
    <w:rsid w:val="00944640"/>
    <w:rsid w:val="00944FBD"/>
    <w:rsid w:val="009453F7"/>
    <w:rsid w:val="009454CA"/>
    <w:rsid w:val="00945958"/>
    <w:rsid w:val="00945A5F"/>
    <w:rsid w:val="00946209"/>
    <w:rsid w:val="00946493"/>
    <w:rsid w:val="009464A4"/>
    <w:rsid w:val="0094677B"/>
    <w:rsid w:val="00946E72"/>
    <w:rsid w:val="00947073"/>
    <w:rsid w:val="00947133"/>
    <w:rsid w:val="00947165"/>
    <w:rsid w:val="009471A3"/>
    <w:rsid w:val="009471BA"/>
    <w:rsid w:val="0094744A"/>
    <w:rsid w:val="00950901"/>
    <w:rsid w:val="00951420"/>
    <w:rsid w:val="00951B1D"/>
    <w:rsid w:val="00951BD9"/>
    <w:rsid w:val="0095247B"/>
    <w:rsid w:val="00952563"/>
    <w:rsid w:val="00952ACA"/>
    <w:rsid w:val="0095306D"/>
    <w:rsid w:val="009530EE"/>
    <w:rsid w:val="00953315"/>
    <w:rsid w:val="00953472"/>
    <w:rsid w:val="009538FD"/>
    <w:rsid w:val="00953CFD"/>
    <w:rsid w:val="00953D86"/>
    <w:rsid w:val="00954799"/>
    <w:rsid w:val="0095492A"/>
    <w:rsid w:val="00954E7F"/>
    <w:rsid w:val="009568B2"/>
    <w:rsid w:val="00956BEE"/>
    <w:rsid w:val="00956CD9"/>
    <w:rsid w:val="00956E34"/>
    <w:rsid w:val="00957290"/>
    <w:rsid w:val="00957748"/>
    <w:rsid w:val="00957F13"/>
    <w:rsid w:val="00960EFA"/>
    <w:rsid w:val="00961234"/>
    <w:rsid w:val="009614D6"/>
    <w:rsid w:val="009615E1"/>
    <w:rsid w:val="00961D76"/>
    <w:rsid w:val="009622D1"/>
    <w:rsid w:val="009622FE"/>
    <w:rsid w:val="00962439"/>
    <w:rsid w:val="0096249C"/>
    <w:rsid w:val="00962595"/>
    <w:rsid w:val="00962D4E"/>
    <w:rsid w:val="009637B8"/>
    <w:rsid w:val="009639E5"/>
    <w:rsid w:val="0096444C"/>
    <w:rsid w:val="009646A9"/>
    <w:rsid w:val="0096496B"/>
    <w:rsid w:val="00964DAF"/>
    <w:rsid w:val="00964E72"/>
    <w:rsid w:val="00964F93"/>
    <w:rsid w:val="009655E0"/>
    <w:rsid w:val="00965B0D"/>
    <w:rsid w:val="00965BDA"/>
    <w:rsid w:val="00966288"/>
    <w:rsid w:val="009663CC"/>
    <w:rsid w:val="00966518"/>
    <w:rsid w:val="00966F18"/>
    <w:rsid w:val="00967209"/>
    <w:rsid w:val="00967369"/>
    <w:rsid w:val="0096740D"/>
    <w:rsid w:val="009700AF"/>
    <w:rsid w:val="00970313"/>
    <w:rsid w:val="00970622"/>
    <w:rsid w:val="009707E2"/>
    <w:rsid w:val="00971959"/>
    <w:rsid w:val="00971E2D"/>
    <w:rsid w:val="00971F90"/>
    <w:rsid w:val="009729E2"/>
    <w:rsid w:val="00972AD7"/>
    <w:rsid w:val="00972E86"/>
    <w:rsid w:val="00972F2C"/>
    <w:rsid w:val="009732E9"/>
    <w:rsid w:val="00973CB0"/>
    <w:rsid w:val="00973D1A"/>
    <w:rsid w:val="00973DAD"/>
    <w:rsid w:val="00974332"/>
    <w:rsid w:val="00974574"/>
    <w:rsid w:val="00974DCF"/>
    <w:rsid w:val="00975159"/>
    <w:rsid w:val="00975671"/>
    <w:rsid w:val="00975B9A"/>
    <w:rsid w:val="00975D43"/>
    <w:rsid w:val="009763DE"/>
    <w:rsid w:val="0097672F"/>
    <w:rsid w:val="00976732"/>
    <w:rsid w:val="00976734"/>
    <w:rsid w:val="00977139"/>
    <w:rsid w:val="00977487"/>
    <w:rsid w:val="00977948"/>
    <w:rsid w:val="0097794D"/>
    <w:rsid w:val="009801A9"/>
    <w:rsid w:val="009805F9"/>
    <w:rsid w:val="00980E17"/>
    <w:rsid w:val="0098153C"/>
    <w:rsid w:val="0098175F"/>
    <w:rsid w:val="0098188F"/>
    <w:rsid w:val="00981C27"/>
    <w:rsid w:val="00981D25"/>
    <w:rsid w:val="00981DDB"/>
    <w:rsid w:val="00982A33"/>
    <w:rsid w:val="00983615"/>
    <w:rsid w:val="0098380C"/>
    <w:rsid w:val="00983A05"/>
    <w:rsid w:val="00984BB1"/>
    <w:rsid w:val="00984D5F"/>
    <w:rsid w:val="00984E79"/>
    <w:rsid w:val="00985031"/>
    <w:rsid w:val="009852A6"/>
    <w:rsid w:val="009854DF"/>
    <w:rsid w:val="0098576B"/>
    <w:rsid w:val="00985AEA"/>
    <w:rsid w:val="00985D99"/>
    <w:rsid w:val="00986038"/>
    <w:rsid w:val="0098632A"/>
    <w:rsid w:val="009864FA"/>
    <w:rsid w:val="009866C1"/>
    <w:rsid w:val="00986A36"/>
    <w:rsid w:val="00986EC0"/>
    <w:rsid w:val="00986F0E"/>
    <w:rsid w:val="00987282"/>
    <w:rsid w:val="00987B22"/>
    <w:rsid w:val="00987BA1"/>
    <w:rsid w:val="00987C94"/>
    <w:rsid w:val="0099066D"/>
    <w:rsid w:val="00991AA6"/>
    <w:rsid w:val="00991BD7"/>
    <w:rsid w:val="009920DB"/>
    <w:rsid w:val="00992E27"/>
    <w:rsid w:val="0099394D"/>
    <w:rsid w:val="00994213"/>
    <w:rsid w:val="0099445E"/>
    <w:rsid w:val="00994478"/>
    <w:rsid w:val="00994ED1"/>
    <w:rsid w:val="00994F0F"/>
    <w:rsid w:val="0099560D"/>
    <w:rsid w:val="00995680"/>
    <w:rsid w:val="00995975"/>
    <w:rsid w:val="00995EEF"/>
    <w:rsid w:val="0099624F"/>
    <w:rsid w:val="00996293"/>
    <w:rsid w:val="00996542"/>
    <w:rsid w:val="009968F3"/>
    <w:rsid w:val="00997536"/>
    <w:rsid w:val="009977F1"/>
    <w:rsid w:val="009977F9"/>
    <w:rsid w:val="00997E97"/>
    <w:rsid w:val="009A0475"/>
    <w:rsid w:val="009A094A"/>
    <w:rsid w:val="009A0A63"/>
    <w:rsid w:val="009A105E"/>
    <w:rsid w:val="009A1632"/>
    <w:rsid w:val="009A1CA2"/>
    <w:rsid w:val="009A2379"/>
    <w:rsid w:val="009A28EE"/>
    <w:rsid w:val="009A2B25"/>
    <w:rsid w:val="009A2C03"/>
    <w:rsid w:val="009A2E31"/>
    <w:rsid w:val="009A2F00"/>
    <w:rsid w:val="009A3A5B"/>
    <w:rsid w:val="009A3B55"/>
    <w:rsid w:val="009A3E66"/>
    <w:rsid w:val="009A44B6"/>
    <w:rsid w:val="009A4509"/>
    <w:rsid w:val="009A5306"/>
    <w:rsid w:val="009A6176"/>
    <w:rsid w:val="009A646B"/>
    <w:rsid w:val="009A6CD6"/>
    <w:rsid w:val="009A740B"/>
    <w:rsid w:val="009A75F6"/>
    <w:rsid w:val="009B07FC"/>
    <w:rsid w:val="009B0D14"/>
    <w:rsid w:val="009B11D0"/>
    <w:rsid w:val="009B14DA"/>
    <w:rsid w:val="009B15C0"/>
    <w:rsid w:val="009B2179"/>
    <w:rsid w:val="009B2793"/>
    <w:rsid w:val="009B2951"/>
    <w:rsid w:val="009B2E1C"/>
    <w:rsid w:val="009B3189"/>
    <w:rsid w:val="009B3197"/>
    <w:rsid w:val="009B3A6A"/>
    <w:rsid w:val="009B3C7B"/>
    <w:rsid w:val="009B3D61"/>
    <w:rsid w:val="009B3DBE"/>
    <w:rsid w:val="009B441B"/>
    <w:rsid w:val="009B472B"/>
    <w:rsid w:val="009B494E"/>
    <w:rsid w:val="009B4992"/>
    <w:rsid w:val="009B4BA6"/>
    <w:rsid w:val="009B5DE5"/>
    <w:rsid w:val="009B6311"/>
    <w:rsid w:val="009B6E76"/>
    <w:rsid w:val="009B7059"/>
    <w:rsid w:val="009B7503"/>
    <w:rsid w:val="009B7541"/>
    <w:rsid w:val="009C0982"/>
    <w:rsid w:val="009C0983"/>
    <w:rsid w:val="009C10F9"/>
    <w:rsid w:val="009C112B"/>
    <w:rsid w:val="009C12A6"/>
    <w:rsid w:val="009C1810"/>
    <w:rsid w:val="009C217E"/>
    <w:rsid w:val="009C26AE"/>
    <w:rsid w:val="009C2849"/>
    <w:rsid w:val="009C3182"/>
    <w:rsid w:val="009C31B7"/>
    <w:rsid w:val="009C334A"/>
    <w:rsid w:val="009C3BB4"/>
    <w:rsid w:val="009C3F5A"/>
    <w:rsid w:val="009C420D"/>
    <w:rsid w:val="009C455F"/>
    <w:rsid w:val="009C48F6"/>
    <w:rsid w:val="009C4C57"/>
    <w:rsid w:val="009C4C8B"/>
    <w:rsid w:val="009C4DBD"/>
    <w:rsid w:val="009C516E"/>
    <w:rsid w:val="009C5546"/>
    <w:rsid w:val="009C6388"/>
    <w:rsid w:val="009C66F9"/>
    <w:rsid w:val="009C6F1A"/>
    <w:rsid w:val="009C7D8E"/>
    <w:rsid w:val="009D03E6"/>
    <w:rsid w:val="009D088F"/>
    <w:rsid w:val="009D0DFC"/>
    <w:rsid w:val="009D0E48"/>
    <w:rsid w:val="009D1C25"/>
    <w:rsid w:val="009D2169"/>
    <w:rsid w:val="009D223B"/>
    <w:rsid w:val="009D2403"/>
    <w:rsid w:val="009D290A"/>
    <w:rsid w:val="009D2E4B"/>
    <w:rsid w:val="009D2FD3"/>
    <w:rsid w:val="009D444B"/>
    <w:rsid w:val="009D480D"/>
    <w:rsid w:val="009D4FB7"/>
    <w:rsid w:val="009D5598"/>
    <w:rsid w:val="009D55DB"/>
    <w:rsid w:val="009D5CD7"/>
    <w:rsid w:val="009D5DB8"/>
    <w:rsid w:val="009D5FEA"/>
    <w:rsid w:val="009D622C"/>
    <w:rsid w:val="009D63C0"/>
    <w:rsid w:val="009D7413"/>
    <w:rsid w:val="009D75BB"/>
    <w:rsid w:val="009D7600"/>
    <w:rsid w:val="009D78AA"/>
    <w:rsid w:val="009D78BF"/>
    <w:rsid w:val="009D7A85"/>
    <w:rsid w:val="009E0097"/>
    <w:rsid w:val="009E095E"/>
    <w:rsid w:val="009E0A1B"/>
    <w:rsid w:val="009E10B1"/>
    <w:rsid w:val="009E131C"/>
    <w:rsid w:val="009E138D"/>
    <w:rsid w:val="009E1648"/>
    <w:rsid w:val="009E1A44"/>
    <w:rsid w:val="009E1FAB"/>
    <w:rsid w:val="009E1FD2"/>
    <w:rsid w:val="009E298B"/>
    <w:rsid w:val="009E3477"/>
    <w:rsid w:val="009E366E"/>
    <w:rsid w:val="009E4806"/>
    <w:rsid w:val="009E4BF5"/>
    <w:rsid w:val="009E557A"/>
    <w:rsid w:val="009E6699"/>
    <w:rsid w:val="009E6BB7"/>
    <w:rsid w:val="009E6FE3"/>
    <w:rsid w:val="009F09CD"/>
    <w:rsid w:val="009F12DC"/>
    <w:rsid w:val="009F1B39"/>
    <w:rsid w:val="009F22F4"/>
    <w:rsid w:val="009F251D"/>
    <w:rsid w:val="009F292A"/>
    <w:rsid w:val="009F2B0D"/>
    <w:rsid w:val="009F2EBF"/>
    <w:rsid w:val="009F379D"/>
    <w:rsid w:val="009F3A19"/>
    <w:rsid w:val="009F3AC6"/>
    <w:rsid w:val="009F3DCD"/>
    <w:rsid w:val="009F4229"/>
    <w:rsid w:val="009F4539"/>
    <w:rsid w:val="009F4672"/>
    <w:rsid w:val="009F51E5"/>
    <w:rsid w:val="009F5E08"/>
    <w:rsid w:val="009F65E0"/>
    <w:rsid w:val="009F67E8"/>
    <w:rsid w:val="009F6A99"/>
    <w:rsid w:val="009F73F6"/>
    <w:rsid w:val="009F7A57"/>
    <w:rsid w:val="00A001B1"/>
    <w:rsid w:val="00A003AE"/>
    <w:rsid w:val="00A00420"/>
    <w:rsid w:val="00A00B36"/>
    <w:rsid w:val="00A00C4F"/>
    <w:rsid w:val="00A00D36"/>
    <w:rsid w:val="00A00D7D"/>
    <w:rsid w:val="00A02AB7"/>
    <w:rsid w:val="00A03D32"/>
    <w:rsid w:val="00A03F58"/>
    <w:rsid w:val="00A04113"/>
    <w:rsid w:val="00A0430A"/>
    <w:rsid w:val="00A045A6"/>
    <w:rsid w:val="00A046F0"/>
    <w:rsid w:val="00A04C61"/>
    <w:rsid w:val="00A04E08"/>
    <w:rsid w:val="00A04FD5"/>
    <w:rsid w:val="00A05883"/>
    <w:rsid w:val="00A05F63"/>
    <w:rsid w:val="00A06048"/>
    <w:rsid w:val="00A06A7A"/>
    <w:rsid w:val="00A07C15"/>
    <w:rsid w:val="00A10045"/>
    <w:rsid w:val="00A10224"/>
    <w:rsid w:val="00A10B39"/>
    <w:rsid w:val="00A11401"/>
    <w:rsid w:val="00A1164D"/>
    <w:rsid w:val="00A1194D"/>
    <w:rsid w:val="00A12580"/>
    <w:rsid w:val="00A13FEB"/>
    <w:rsid w:val="00A141BB"/>
    <w:rsid w:val="00A1422B"/>
    <w:rsid w:val="00A14DC0"/>
    <w:rsid w:val="00A14F29"/>
    <w:rsid w:val="00A1541B"/>
    <w:rsid w:val="00A15971"/>
    <w:rsid w:val="00A15B11"/>
    <w:rsid w:val="00A17222"/>
    <w:rsid w:val="00A177C6"/>
    <w:rsid w:val="00A20B7C"/>
    <w:rsid w:val="00A20B81"/>
    <w:rsid w:val="00A20B87"/>
    <w:rsid w:val="00A21EDF"/>
    <w:rsid w:val="00A22E78"/>
    <w:rsid w:val="00A23773"/>
    <w:rsid w:val="00A239EE"/>
    <w:rsid w:val="00A23B25"/>
    <w:rsid w:val="00A23CDA"/>
    <w:rsid w:val="00A2467F"/>
    <w:rsid w:val="00A247C4"/>
    <w:rsid w:val="00A24F2C"/>
    <w:rsid w:val="00A24F9E"/>
    <w:rsid w:val="00A259E2"/>
    <w:rsid w:val="00A25C0A"/>
    <w:rsid w:val="00A260E2"/>
    <w:rsid w:val="00A26123"/>
    <w:rsid w:val="00A26555"/>
    <w:rsid w:val="00A27879"/>
    <w:rsid w:val="00A27F8B"/>
    <w:rsid w:val="00A3018C"/>
    <w:rsid w:val="00A308C5"/>
    <w:rsid w:val="00A30A62"/>
    <w:rsid w:val="00A3176C"/>
    <w:rsid w:val="00A31AC8"/>
    <w:rsid w:val="00A320AE"/>
    <w:rsid w:val="00A3275B"/>
    <w:rsid w:val="00A334B3"/>
    <w:rsid w:val="00A33528"/>
    <w:rsid w:val="00A33C3C"/>
    <w:rsid w:val="00A34811"/>
    <w:rsid w:val="00A351A0"/>
    <w:rsid w:val="00A358B3"/>
    <w:rsid w:val="00A358DE"/>
    <w:rsid w:val="00A358E8"/>
    <w:rsid w:val="00A35C0B"/>
    <w:rsid w:val="00A36AE0"/>
    <w:rsid w:val="00A378AF"/>
    <w:rsid w:val="00A378EF"/>
    <w:rsid w:val="00A37DF5"/>
    <w:rsid w:val="00A4036A"/>
    <w:rsid w:val="00A40C7A"/>
    <w:rsid w:val="00A40D0B"/>
    <w:rsid w:val="00A40F43"/>
    <w:rsid w:val="00A41258"/>
    <w:rsid w:val="00A4212E"/>
    <w:rsid w:val="00A42341"/>
    <w:rsid w:val="00A423F1"/>
    <w:rsid w:val="00A42718"/>
    <w:rsid w:val="00A42A60"/>
    <w:rsid w:val="00A42AB2"/>
    <w:rsid w:val="00A44898"/>
    <w:rsid w:val="00A44945"/>
    <w:rsid w:val="00A45F02"/>
    <w:rsid w:val="00A462B3"/>
    <w:rsid w:val="00A46332"/>
    <w:rsid w:val="00A4705B"/>
    <w:rsid w:val="00A4722E"/>
    <w:rsid w:val="00A47A96"/>
    <w:rsid w:val="00A47FBC"/>
    <w:rsid w:val="00A504C5"/>
    <w:rsid w:val="00A50A07"/>
    <w:rsid w:val="00A51962"/>
    <w:rsid w:val="00A51B45"/>
    <w:rsid w:val="00A524A3"/>
    <w:rsid w:val="00A5298A"/>
    <w:rsid w:val="00A5304D"/>
    <w:rsid w:val="00A530E8"/>
    <w:rsid w:val="00A53358"/>
    <w:rsid w:val="00A533A7"/>
    <w:rsid w:val="00A53586"/>
    <w:rsid w:val="00A539DA"/>
    <w:rsid w:val="00A53EDE"/>
    <w:rsid w:val="00A53F50"/>
    <w:rsid w:val="00A544FF"/>
    <w:rsid w:val="00A54644"/>
    <w:rsid w:val="00A54FD3"/>
    <w:rsid w:val="00A551B0"/>
    <w:rsid w:val="00A55C3F"/>
    <w:rsid w:val="00A565B3"/>
    <w:rsid w:val="00A567E2"/>
    <w:rsid w:val="00A57020"/>
    <w:rsid w:val="00A600D8"/>
    <w:rsid w:val="00A60929"/>
    <w:rsid w:val="00A60BAE"/>
    <w:rsid w:val="00A61483"/>
    <w:rsid w:val="00A61527"/>
    <w:rsid w:val="00A61989"/>
    <w:rsid w:val="00A61CA1"/>
    <w:rsid w:val="00A6222F"/>
    <w:rsid w:val="00A63BB4"/>
    <w:rsid w:val="00A64E77"/>
    <w:rsid w:val="00A64FB2"/>
    <w:rsid w:val="00A651B9"/>
    <w:rsid w:val="00A65E89"/>
    <w:rsid w:val="00A6674E"/>
    <w:rsid w:val="00A670CA"/>
    <w:rsid w:val="00A70158"/>
    <w:rsid w:val="00A70172"/>
    <w:rsid w:val="00A70C35"/>
    <w:rsid w:val="00A70D64"/>
    <w:rsid w:val="00A713B3"/>
    <w:rsid w:val="00A7144E"/>
    <w:rsid w:val="00A71754"/>
    <w:rsid w:val="00A71BBE"/>
    <w:rsid w:val="00A71FEC"/>
    <w:rsid w:val="00A72093"/>
    <w:rsid w:val="00A730D3"/>
    <w:rsid w:val="00A7329B"/>
    <w:rsid w:val="00A73A7C"/>
    <w:rsid w:val="00A73EF1"/>
    <w:rsid w:val="00A744FC"/>
    <w:rsid w:val="00A760FA"/>
    <w:rsid w:val="00A7693B"/>
    <w:rsid w:val="00A77324"/>
    <w:rsid w:val="00A8020D"/>
    <w:rsid w:val="00A80548"/>
    <w:rsid w:val="00A8207A"/>
    <w:rsid w:val="00A82866"/>
    <w:rsid w:val="00A82ED5"/>
    <w:rsid w:val="00A82FAA"/>
    <w:rsid w:val="00A83DFD"/>
    <w:rsid w:val="00A83F0E"/>
    <w:rsid w:val="00A8483A"/>
    <w:rsid w:val="00A84994"/>
    <w:rsid w:val="00A84E44"/>
    <w:rsid w:val="00A84EAB"/>
    <w:rsid w:val="00A8500B"/>
    <w:rsid w:val="00A855A5"/>
    <w:rsid w:val="00A855EF"/>
    <w:rsid w:val="00A857AC"/>
    <w:rsid w:val="00A85AA5"/>
    <w:rsid w:val="00A866E6"/>
    <w:rsid w:val="00A86828"/>
    <w:rsid w:val="00A86A6C"/>
    <w:rsid w:val="00A86B07"/>
    <w:rsid w:val="00A87B5D"/>
    <w:rsid w:val="00A90501"/>
    <w:rsid w:val="00A90929"/>
    <w:rsid w:val="00A90B66"/>
    <w:rsid w:val="00A90BC7"/>
    <w:rsid w:val="00A90FC8"/>
    <w:rsid w:val="00A91CED"/>
    <w:rsid w:val="00A9201D"/>
    <w:rsid w:val="00A926DE"/>
    <w:rsid w:val="00A930B5"/>
    <w:rsid w:val="00A94A6D"/>
    <w:rsid w:val="00A94F76"/>
    <w:rsid w:val="00A9575F"/>
    <w:rsid w:val="00A95AC9"/>
    <w:rsid w:val="00A965E6"/>
    <w:rsid w:val="00A968C7"/>
    <w:rsid w:val="00A96D6A"/>
    <w:rsid w:val="00A96F48"/>
    <w:rsid w:val="00A9716F"/>
    <w:rsid w:val="00A97356"/>
    <w:rsid w:val="00A9754E"/>
    <w:rsid w:val="00A979DC"/>
    <w:rsid w:val="00A97C86"/>
    <w:rsid w:val="00A97E0C"/>
    <w:rsid w:val="00AA0041"/>
    <w:rsid w:val="00AA01B8"/>
    <w:rsid w:val="00AA039D"/>
    <w:rsid w:val="00AA0437"/>
    <w:rsid w:val="00AA0A53"/>
    <w:rsid w:val="00AA158B"/>
    <w:rsid w:val="00AA1F81"/>
    <w:rsid w:val="00AA21F5"/>
    <w:rsid w:val="00AA27B8"/>
    <w:rsid w:val="00AA2985"/>
    <w:rsid w:val="00AA2CB5"/>
    <w:rsid w:val="00AA2F42"/>
    <w:rsid w:val="00AA2F79"/>
    <w:rsid w:val="00AA2FA5"/>
    <w:rsid w:val="00AA3554"/>
    <w:rsid w:val="00AA452D"/>
    <w:rsid w:val="00AA4D4C"/>
    <w:rsid w:val="00AA4DDE"/>
    <w:rsid w:val="00AA4DF7"/>
    <w:rsid w:val="00AA51FB"/>
    <w:rsid w:val="00AA525F"/>
    <w:rsid w:val="00AA5559"/>
    <w:rsid w:val="00AA5E2A"/>
    <w:rsid w:val="00AA630B"/>
    <w:rsid w:val="00AA6332"/>
    <w:rsid w:val="00AA6C20"/>
    <w:rsid w:val="00AA74EF"/>
    <w:rsid w:val="00AA781D"/>
    <w:rsid w:val="00AA7BBE"/>
    <w:rsid w:val="00AA7E29"/>
    <w:rsid w:val="00AA7EBD"/>
    <w:rsid w:val="00AB1484"/>
    <w:rsid w:val="00AB16EA"/>
    <w:rsid w:val="00AB1C3E"/>
    <w:rsid w:val="00AB2425"/>
    <w:rsid w:val="00AB26CF"/>
    <w:rsid w:val="00AB2752"/>
    <w:rsid w:val="00AB2DFD"/>
    <w:rsid w:val="00AB3416"/>
    <w:rsid w:val="00AB3E60"/>
    <w:rsid w:val="00AB4089"/>
    <w:rsid w:val="00AB428F"/>
    <w:rsid w:val="00AB4490"/>
    <w:rsid w:val="00AB49B2"/>
    <w:rsid w:val="00AB4C5E"/>
    <w:rsid w:val="00AB5144"/>
    <w:rsid w:val="00AB555E"/>
    <w:rsid w:val="00AB5723"/>
    <w:rsid w:val="00AB57AB"/>
    <w:rsid w:val="00AB64EF"/>
    <w:rsid w:val="00AB6E3F"/>
    <w:rsid w:val="00AB7107"/>
    <w:rsid w:val="00AB7E95"/>
    <w:rsid w:val="00AC0233"/>
    <w:rsid w:val="00AC0521"/>
    <w:rsid w:val="00AC0949"/>
    <w:rsid w:val="00AC09AE"/>
    <w:rsid w:val="00AC0AAD"/>
    <w:rsid w:val="00AC0E50"/>
    <w:rsid w:val="00AC1A59"/>
    <w:rsid w:val="00AC1BE1"/>
    <w:rsid w:val="00AC1C84"/>
    <w:rsid w:val="00AC1F1F"/>
    <w:rsid w:val="00AC216C"/>
    <w:rsid w:val="00AC2344"/>
    <w:rsid w:val="00AC2A96"/>
    <w:rsid w:val="00AC2BFC"/>
    <w:rsid w:val="00AC3371"/>
    <w:rsid w:val="00AC3B7C"/>
    <w:rsid w:val="00AC42CE"/>
    <w:rsid w:val="00AC4ABD"/>
    <w:rsid w:val="00AC54A9"/>
    <w:rsid w:val="00AC645A"/>
    <w:rsid w:val="00AC6476"/>
    <w:rsid w:val="00AC6FF9"/>
    <w:rsid w:val="00AC7215"/>
    <w:rsid w:val="00AC7923"/>
    <w:rsid w:val="00AD02EA"/>
    <w:rsid w:val="00AD04B7"/>
    <w:rsid w:val="00AD0570"/>
    <w:rsid w:val="00AD08D1"/>
    <w:rsid w:val="00AD0BA0"/>
    <w:rsid w:val="00AD0D8C"/>
    <w:rsid w:val="00AD138D"/>
    <w:rsid w:val="00AD1602"/>
    <w:rsid w:val="00AD1827"/>
    <w:rsid w:val="00AD1BCC"/>
    <w:rsid w:val="00AD1F70"/>
    <w:rsid w:val="00AD2266"/>
    <w:rsid w:val="00AD22E2"/>
    <w:rsid w:val="00AD2798"/>
    <w:rsid w:val="00AD2AC4"/>
    <w:rsid w:val="00AD31DD"/>
    <w:rsid w:val="00AD363A"/>
    <w:rsid w:val="00AD3B8D"/>
    <w:rsid w:val="00AD45C7"/>
    <w:rsid w:val="00AD4A20"/>
    <w:rsid w:val="00AD543E"/>
    <w:rsid w:val="00AD5AD6"/>
    <w:rsid w:val="00AD6528"/>
    <w:rsid w:val="00AD6E5E"/>
    <w:rsid w:val="00AD716A"/>
    <w:rsid w:val="00AD79D5"/>
    <w:rsid w:val="00AD7C43"/>
    <w:rsid w:val="00AD7C8C"/>
    <w:rsid w:val="00AE017D"/>
    <w:rsid w:val="00AE03AC"/>
    <w:rsid w:val="00AE0EFE"/>
    <w:rsid w:val="00AE110D"/>
    <w:rsid w:val="00AE1364"/>
    <w:rsid w:val="00AE1682"/>
    <w:rsid w:val="00AE20DF"/>
    <w:rsid w:val="00AE28D8"/>
    <w:rsid w:val="00AE2BA3"/>
    <w:rsid w:val="00AE3623"/>
    <w:rsid w:val="00AE4183"/>
    <w:rsid w:val="00AE4AC6"/>
    <w:rsid w:val="00AE4BBB"/>
    <w:rsid w:val="00AE4F3B"/>
    <w:rsid w:val="00AE5C35"/>
    <w:rsid w:val="00AE5D14"/>
    <w:rsid w:val="00AE5F86"/>
    <w:rsid w:val="00AE62F0"/>
    <w:rsid w:val="00AE65F6"/>
    <w:rsid w:val="00AE667C"/>
    <w:rsid w:val="00AE779D"/>
    <w:rsid w:val="00AE79ED"/>
    <w:rsid w:val="00AE7C98"/>
    <w:rsid w:val="00AE7F7E"/>
    <w:rsid w:val="00AF007D"/>
    <w:rsid w:val="00AF0523"/>
    <w:rsid w:val="00AF09C2"/>
    <w:rsid w:val="00AF0E34"/>
    <w:rsid w:val="00AF11E2"/>
    <w:rsid w:val="00AF1CB5"/>
    <w:rsid w:val="00AF20B5"/>
    <w:rsid w:val="00AF215C"/>
    <w:rsid w:val="00AF21A4"/>
    <w:rsid w:val="00AF227D"/>
    <w:rsid w:val="00AF2779"/>
    <w:rsid w:val="00AF2C0B"/>
    <w:rsid w:val="00AF424D"/>
    <w:rsid w:val="00AF4495"/>
    <w:rsid w:val="00AF4AEA"/>
    <w:rsid w:val="00AF63A7"/>
    <w:rsid w:val="00AF6564"/>
    <w:rsid w:val="00AF75D6"/>
    <w:rsid w:val="00B00E23"/>
    <w:rsid w:val="00B00E6D"/>
    <w:rsid w:val="00B0135D"/>
    <w:rsid w:val="00B0172A"/>
    <w:rsid w:val="00B01B80"/>
    <w:rsid w:val="00B02B0B"/>
    <w:rsid w:val="00B02E79"/>
    <w:rsid w:val="00B0425B"/>
    <w:rsid w:val="00B0439B"/>
    <w:rsid w:val="00B04C0E"/>
    <w:rsid w:val="00B04F76"/>
    <w:rsid w:val="00B0519D"/>
    <w:rsid w:val="00B051DF"/>
    <w:rsid w:val="00B05444"/>
    <w:rsid w:val="00B05DD0"/>
    <w:rsid w:val="00B074DF"/>
    <w:rsid w:val="00B076D7"/>
    <w:rsid w:val="00B07830"/>
    <w:rsid w:val="00B07C4F"/>
    <w:rsid w:val="00B07F8D"/>
    <w:rsid w:val="00B116FE"/>
    <w:rsid w:val="00B12D4A"/>
    <w:rsid w:val="00B13292"/>
    <w:rsid w:val="00B13639"/>
    <w:rsid w:val="00B13855"/>
    <w:rsid w:val="00B13A78"/>
    <w:rsid w:val="00B13BC7"/>
    <w:rsid w:val="00B144C7"/>
    <w:rsid w:val="00B14680"/>
    <w:rsid w:val="00B148C6"/>
    <w:rsid w:val="00B15016"/>
    <w:rsid w:val="00B155CF"/>
    <w:rsid w:val="00B15D36"/>
    <w:rsid w:val="00B164B7"/>
    <w:rsid w:val="00B1697F"/>
    <w:rsid w:val="00B16C5D"/>
    <w:rsid w:val="00B17034"/>
    <w:rsid w:val="00B1737A"/>
    <w:rsid w:val="00B17689"/>
    <w:rsid w:val="00B2005D"/>
    <w:rsid w:val="00B205C2"/>
    <w:rsid w:val="00B20712"/>
    <w:rsid w:val="00B21BBB"/>
    <w:rsid w:val="00B22980"/>
    <w:rsid w:val="00B22AA6"/>
    <w:rsid w:val="00B22C35"/>
    <w:rsid w:val="00B23674"/>
    <w:rsid w:val="00B236C0"/>
    <w:rsid w:val="00B239CD"/>
    <w:rsid w:val="00B23A83"/>
    <w:rsid w:val="00B251A8"/>
    <w:rsid w:val="00B25220"/>
    <w:rsid w:val="00B253DF"/>
    <w:rsid w:val="00B25647"/>
    <w:rsid w:val="00B25D78"/>
    <w:rsid w:val="00B25E32"/>
    <w:rsid w:val="00B26131"/>
    <w:rsid w:val="00B261A1"/>
    <w:rsid w:val="00B261BC"/>
    <w:rsid w:val="00B26312"/>
    <w:rsid w:val="00B264AB"/>
    <w:rsid w:val="00B2724F"/>
    <w:rsid w:val="00B273DE"/>
    <w:rsid w:val="00B27949"/>
    <w:rsid w:val="00B27C84"/>
    <w:rsid w:val="00B30622"/>
    <w:rsid w:val="00B30D70"/>
    <w:rsid w:val="00B30EE4"/>
    <w:rsid w:val="00B312EB"/>
    <w:rsid w:val="00B31B65"/>
    <w:rsid w:val="00B31CCD"/>
    <w:rsid w:val="00B32209"/>
    <w:rsid w:val="00B322AC"/>
    <w:rsid w:val="00B326EA"/>
    <w:rsid w:val="00B32F2A"/>
    <w:rsid w:val="00B333AA"/>
    <w:rsid w:val="00B3361D"/>
    <w:rsid w:val="00B33A9A"/>
    <w:rsid w:val="00B33F1B"/>
    <w:rsid w:val="00B3425E"/>
    <w:rsid w:val="00B35516"/>
    <w:rsid w:val="00B35564"/>
    <w:rsid w:val="00B357D7"/>
    <w:rsid w:val="00B35CA6"/>
    <w:rsid w:val="00B362F0"/>
    <w:rsid w:val="00B3670E"/>
    <w:rsid w:val="00B36BD1"/>
    <w:rsid w:val="00B36ED8"/>
    <w:rsid w:val="00B370EE"/>
    <w:rsid w:val="00B372D2"/>
    <w:rsid w:val="00B37527"/>
    <w:rsid w:val="00B408CF"/>
    <w:rsid w:val="00B4138E"/>
    <w:rsid w:val="00B41834"/>
    <w:rsid w:val="00B418AD"/>
    <w:rsid w:val="00B418CB"/>
    <w:rsid w:val="00B41A55"/>
    <w:rsid w:val="00B41AEB"/>
    <w:rsid w:val="00B4282D"/>
    <w:rsid w:val="00B4294A"/>
    <w:rsid w:val="00B42A23"/>
    <w:rsid w:val="00B42AE2"/>
    <w:rsid w:val="00B4306B"/>
    <w:rsid w:val="00B432AD"/>
    <w:rsid w:val="00B43939"/>
    <w:rsid w:val="00B43CED"/>
    <w:rsid w:val="00B446B6"/>
    <w:rsid w:val="00B447CE"/>
    <w:rsid w:val="00B4515D"/>
    <w:rsid w:val="00B45997"/>
    <w:rsid w:val="00B45DC7"/>
    <w:rsid w:val="00B46828"/>
    <w:rsid w:val="00B468F3"/>
    <w:rsid w:val="00B46A1C"/>
    <w:rsid w:val="00B46AEA"/>
    <w:rsid w:val="00B472B5"/>
    <w:rsid w:val="00B474BB"/>
    <w:rsid w:val="00B47922"/>
    <w:rsid w:val="00B47F06"/>
    <w:rsid w:val="00B50240"/>
    <w:rsid w:val="00B502D2"/>
    <w:rsid w:val="00B505F6"/>
    <w:rsid w:val="00B509EE"/>
    <w:rsid w:val="00B50C3A"/>
    <w:rsid w:val="00B50E9B"/>
    <w:rsid w:val="00B51091"/>
    <w:rsid w:val="00B52BCE"/>
    <w:rsid w:val="00B52F62"/>
    <w:rsid w:val="00B538DC"/>
    <w:rsid w:val="00B53C8D"/>
    <w:rsid w:val="00B53D1B"/>
    <w:rsid w:val="00B543AB"/>
    <w:rsid w:val="00B548C8"/>
    <w:rsid w:val="00B5555D"/>
    <w:rsid w:val="00B55E22"/>
    <w:rsid w:val="00B56350"/>
    <w:rsid w:val="00B56E34"/>
    <w:rsid w:val="00B5783E"/>
    <w:rsid w:val="00B5788E"/>
    <w:rsid w:val="00B57E5D"/>
    <w:rsid w:val="00B6032A"/>
    <w:rsid w:val="00B60885"/>
    <w:rsid w:val="00B608DA"/>
    <w:rsid w:val="00B611B8"/>
    <w:rsid w:val="00B61B91"/>
    <w:rsid w:val="00B61C5A"/>
    <w:rsid w:val="00B62518"/>
    <w:rsid w:val="00B62C8B"/>
    <w:rsid w:val="00B635DE"/>
    <w:rsid w:val="00B63789"/>
    <w:rsid w:val="00B63C16"/>
    <w:rsid w:val="00B6580B"/>
    <w:rsid w:val="00B659A7"/>
    <w:rsid w:val="00B65F68"/>
    <w:rsid w:val="00B6651F"/>
    <w:rsid w:val="00B6656F"/>
    <w:rsid w:val="00B66AE5"/>
    <w:rsid w:val="00B66EBE"/>
    <w:rsid w:val="00B66FC6"/>
    <w:rsid w:val="00B670D6"/>
    <w:rsid w:val="00B674A7"/>
    <w:rsid w:val="00B6778B"/>
    <w:rsid w:val="00B67A88"/>
    <w:rsid w:val="00B67DCD"/>
    <w:rsid w:val="00B67F1E"/>
    <w:rsid w:val="00B70151"/>
    <w:rsid w:val="00B7073A"/>
    <w:rsid w:val="00B70792"/>
    <w:rsid w:val="00B707F8"/>
    <w:rsid w:val="00B7178D"/>
    <w:rsid w:val="00B71F3C"/>
    <w:rsid w:val="00B72954"/>
    <w:rsid w:val="00B729C2"/>
    <w:rsid w:val="00B72E0B"/>
    <w:rsid w:val="00B73107"/>
    <w:rsid w:val="00B73108"/>
    <w:rsid w:val="00B73437"/>
    <w:rsid w:val="00B734C2"/>
    <w:rsid w:val="00B7360D"/>
    <w:rsid w:val="00B73963"/>
    <w:rsid w:val="00B73F51"/>
    <w:rsid w:val="00B747FD"/>
    <w:rsid w:val="00B74F5B"/>
    <w:rsid w:val="00B7503C"/>
    <w:rsid w:val="00B75080"/>
    <w:rsid w:val="00B751B0"/>
    <w:rsid w:val="00B75A6E"/>
    <w:rsid w:val="00B75F9D"/>
    <w:rsid w:val="00B765E2"/>
    <w:rsid w:val="00B76997"/>
    <w:rsid w:val="00B76C67"/>
    <w:rsid w:val="00B77C7A"/>
    <w:rsid w:val="00B80238"/>
    <w:rsid w:val="00B803BD"/>
    <w:rsid w:val="00B80677"/>
    <w:rsid w:val="00B80B4B"/>
    <w:rsid w:val="00B80FDA"/>
    <w:rsid w:val="00B812FB"/>
    <w:rsid w:val="00B81BB8"/>
    <w:rsid w:val="00B81C01"/>
    <w:rsid w:val="00B8212F"/>
    <w:rsid w:val="00B82DB3"/>
    <w:rsid w:val="00B83077"/>
    <w:rsid w:val="00B83147"/>
    <w:rsid w:val="00B83460"/>
    <w:rsid w:val="00B8361A"/>
    <w:rsid w:val="00B83992"/>
    <w:rsid w:val="00B83B65"/>
    <w:rsid w:val="00B83C68"/>
    <w:rsid w:val="00B840F3"/>
    <w:rsid w:val="00B84458"/>
    <w:rsid w:val="00B8483E"/>
    <w:rsid w:val="00B84D71"/>
    <w:rsid w:val="00B853F9"/>
    <w:rsid w:val="00B85922"/>
    <w:rsid w:val="00B85CD2"/>
    <w:rsid w:val="00B85E0B"/>
    <w:rsid w:val="00B85E16"/>
    <w:rsid w:val="00B85EE9"/>
    <w:rsid w:val="00B860A6"/>
    <w:rsid w:val="00B87CD2"/>
    <w:rsid w:val="00B9065C"/>
    <w:rsid w:val="00B90D8C"/>
    <w:rsid w:val="00B911BF"/>
    <w:rsid w:val="00B92148"/>
    <w:rsid w:val="00B92716"/>
    <w:rsid w:val="00B92B44"/>
    <w:rsid w:val="00B92D02"/>
    <w:rsid w:val="00B930D5"/>
    <w:rsid w:val="00B930FC"/>
    <w:rsid w:val="00B932B8"/>
    <w:rsid w:val="00B94176"/>
    <w:rsid w:val="00B94446"/>
    <w:rsid w:val="00B94835"/>
    <w:rsid w:val="00B94926"/>
    <w:rsid w:val="00B94930"/>
    <w:rsid w:val="00B9495C"/>
    <w:rsid w:val="00B94E27"/>
    <w:rsid w:val="00B950DC"/>
    <w:rsid w:val="00B9571D"/>
    <w:rsid w:val="00B960BD"/>
    <w:rsid w:val="00B96C14"/>
    <w:rsid w:val="00B96DE7"/>
    <w:rsid w:val="00B972DF"/>
    <w:rsid w:val="00B97754"/>
    <w:rsid w:val="00B9779A"/>
    <w:rsid w:val="00BA063E"/>
    <w:rsid w:val="00BA0931"/>
    <w:rsid w:val="00BA1013"/>
    <w:rsid w:val="00BA35F1"/>
    <w:rsid w:val="00BA36A1"/>
    <w:rsid w:val="00BA4487"/>
    <w:rsid w:val="00BA4D0C"/>
    <w:rsid w:val="00BA50BE"/>
    <w:rsid w:val="00BA58B7"/>
    <w:rsid w:val="00BA59D1"/>
    <w:rsid w:val="00BA5F6D"/>
    <w:rsid w:val="00BA68D7"/>
    <w:rsid w:val="00BA6D03"/>
    <w:rsid w:val="00BA72B5"/>
    <w:rsid w:val="00BA7359"/>
    <w:rsid w:val="00BA760E"/>
    <w:rsid w:val="00BA7C22"/>
    <w:rsid w:val="00BB2120"/>
    <w:rsid w:val="00BB2626"/>
    <w:rsid w:val="00BB28A5"/>
    <w:rsid w:val="00BB2B37"/>
    <w:rsid w:val="00BB2E94"/>
    <w:rsid w:val="00BB2F1C"/>
    <w:rsid w:val="00BB311F"/>
    <w:rsid w:val="00BB36F1"/>
    <w:rsid w:val="00BB3BE7"/>
    <w:rsid w:val="00BB3E0B"/>
    <w:rsid w:val="00BB3E79"/>
    <w:rsid w:val="00BB43F0"/>
    <w:rsid w:val="00BB48BB"/>
    <w:rsid w:val="00BB4C55"/>
    <w:rsid w:val="00BB547E"/>
    <w:rsid w:val="00BB5833"/>
    <w:rsid w:val="00BB5F92"/>
    <w:rsid w:val="00BB6590"/>
    <w:rsid w:val="00BB7065"/>
    <w:rsid w:val="00BB7066"/>
    <w:rsid w:val="00BB70BB"/>
    <w:rsid w:val="00BB72D2"/>
    <w:rsid w:val="00BB793C"/>
    <w:rsid w:val="00BB7C93"/>
    <w:rsid w:val="00BC0302"/>
    <w:rsid w:val="00BC0D53"/>
    <w:rsid w:val="00BC105F"/>
    <w:rsid w:val="00BC1D0D"/>
    <w:rsid w:val="00BC1E10"/>
    <w:rsid w:val="00BC205B"/>
    <w:rsid w:val="00BC206E"/>
    <w:rsid w:val="00BC2F66"/>
    <w:rsid w:val="00BC30E3"/>
    <w:rsid w:val="00BC337A"/>
    <w:rsid w:val="00BC3A3D"/>
    <w:rsid w:val="00BC3DFB"/>
    <w:rsid w:val="00BC3FEA"/>
    <w:rsid w:val="00BC446B"/>
    <w:rsid w:val="00BC4491"/>
    <w:rsid w:val="00BC472D"/>
    <w:rsid w:val="00BC4A10"/>
    <w:rsid w:val="00BC4B3F"/>
    <w:rsid w:val="00BC4E84"/>
    <w:rsid w:val="00BC50E9"/>
    <w:rsid w:val="00BC545E"/>
    <w:rsid w:val="00BC564D"/>
    <w:rsid w:val="00BC5836"/>
    <w:rsid w:val="00BC5A41"/>
    <w:rsid w:val="00BC5EE9"/>
    <w:rsid w:val="00BC72A0"/>
    <w:rsid w:val="00BC7B9C"/>
    <w:rsid w:val="00BD03F0"/>
    <w:rsid w:val="00BD0615"/>
    <w:rsid w:val="00BD0706"/>
    <w:rsid w:val="00BD1112"/>
    <w:rsid w:val="00BD161E"/>
    <w:rsid w:val="00BD1ABC"/>
    <w:rsid w:val="00BD2015"/>
    <w:rsid w:val="00BD2293"/>
    <w:rsid w:val="00BD23D5"/>
    <w:rsid w:val="00BD2A65"/>
    <w:rsid w:val="00BD2C5E"/>
    <w:rsid w:val="00BD2CFE"/>
    <w:rsid w:val="00BD3B94"/>
    <w:rsid w:val="00BD3BBA"/>
    <w:rsid w:val="00BD4921"/>
    <w:rsid w:val="00BD4967"/>
    <w:rsid w:val="00BD4BED"/>
    <w:rsid w:val="00BD5071"/>
    <w:rsid w:val="00BD66AB"/>
    <w:rsid w:val="00BD69E2"/>
    <w:rsid w:val="00BD6AD6"/>
    <w:rsid w:val="00BD6D75"/>
    <w:rsid w:val="00BD72DB"/>
    <w:rsid w:val="00BD72FF"/>
    <w:rsid w:val="00BD75C7"/>
    <w:rsid w:val="00BE0084"/>
    <w:rsid w:val="00BE105F"/>
    <w:rsid w:val="00BE1484"/>
    <w:rsid w:val="00BE17C2"/>
    <w:rsid w:val="00BE1A60"/>
    <w:rsid w:val="00BE287F"/>
    <w:rsid w:val="00BE37E9"/>
    <w:rsid w:val="00BE3ED5"/>
    <w:rsid w:val="00BE4075"/>
    <w:rsid w:val="00BE42B1"/>
    <w:rsid w:val="00BE5693"/>
    <w:rsid w:val="00BE596B"/>
    <w:rsid w:val="00BE59B9"/>
    <w:rsid w:val="00BE602F"/>
    <w:rsid w:val="00BE6055"/>
    <w:rsid w:val="00BE63D6"/>
    <w:rsid w:val="00BE67A6"/>
    <w:rsid w:val="00BE7519"/>
    <w:rsid w:val="00BE7CA9"/>
    <w:rsid w:val="00BF02C8"/>
    <w:rsid w:val="00BF03B0"/>
    <w:rsid w:val="00BF058C"/>
    <w:rsid w:val="00BF0669"/>
    <w:rsid w:val="00BF0AF2"/>
    <w:rsid w:val="00BF0F99"/>
    <w:rsid w:val="00BF1025"/>
    <w:rsid w:val="00BF112A"/>
    <w:rsid w:val="00BF12C3"/>
    <w:rsid w:val="00BF1624"/>
    <w:rsid w:val="00BF1B96"/>
    <w:rsid w:val="00BF260C"/>
    <w:rsid w:val="00BF2FBE"/>
    <w:rsid w:val="00BF3756"/>
    <w:rsid w:val="00BF4988"/>
    <w:rsid w:val="00BF5C49"/>
    <w:rsid w:val="00BF5FB1"/>
    <w:rsid w:val="00BF643E"/>
    <w:rsid w:val="00BF6A3A"/>
    <w:rsid w:val="00BF6ADE"/>
    <w:rsid w:val="00BF7525"/>
    <w:rsid w:val="00BF7ADC"/>
    <w:rsid w:val="00C00D75"/>
    <w:rsid w:val="00C019A1"/>
    <w:rsid w:val="00C01D4A"/>
    <w:rsid w:val="00C01F7A"/>
    <w:rsid w:val="00C027E5"/>
    <w:rsid w:val="00C02EED"/>
    <w:rsid w:val="00C035AD"/>
    <w:rsid w:val="00C0409A"/>
    <w:rsid w:val="00C040DD"/>
    <w:rsid w:val="00C04306"/>
    <w:rsid w:val="00C04830"/>
    <w:rsid w:val="00C049AD"/>
    <w:rsid w:val="00C04A59"/>
    <w:rsid w:val="00C05016"/>
    <w:rsid w:val="00C07209"/>
    <w:rsid w:val="00C07671"/>
    <w:rsid w:val="00C07F2D"/>
    <w:rsid w:val="00C1004B"/>
    <w:rsid w:val="00C10551"/>
    <w:rsid w:val="00C1078B"/>
    <w:rsid w:val="00C116EC"/>
    <w:rsid w:val="00C11810"/>
    <w:rsid w:val="00C11836"/>
    <w:rsid w:val="00C12AA8"/>
    <w:rsid w:val="00C12B15"/>
    <w:rsid w:val="00C13020"/>
    <w:rsid w:val="00C13246"/>
    <w:rsid w:val="00C13277"/>
    <w:rsid w:val="00C1350D"/>
    <w:rsid w:val="00C13D6E"/>
    <w:rsid w:val="00C13F23"/>
    <w:rsid w:val="00C14120"/>
    <w:rsid w:val="00C142C2"/>
    <w:rsid w:val="00C146B3"/>
    <w:rsid w:val="00C14E05"/>
    <w:rsid w:val="00C14FB7"/>
    <w:rsid w:val="00C150CD"/>
    <w:rsid w:val="00C163DA"/>
    <w:rsid w:val="00C16645"/>
    <w:rsid w:val="00C16715"/>
    <w:rsid w:val="00C16845"/>
    <w:rsid w:val="00C16900"/>
    <w:rsid w:val="00C16E80"/>
    <w:rsid w:val="00C17A1A"/>
    <w:rsid w:val="00C17D49"/>
    <w:rsid w:val="00C17D7B"/>
    <w:rsid w:val="00C17E95"/>
    <w:rsid w:val="00C200B2"/>
    <w:rsid w:val="00C20B68"/>
    <w:rsid w:val="00C2196C"/>
    <w:rsid w:val="00C21CEE"/>
    <w:rsid w:val="00C22E99"/>
    <w:rsid w:val="00C2304F"/>
    <w:rsid w:val="00C2332E"/>
    <w:rsid w:val="00C242FE"/>
    <w:rsid w:val="00C243AF"/>
    <w:rsid w:val="00C244E7"/>
    <w:rsid w:val="00C24B57"/>
    <w:rsid w:val="00C24B6E"/>
    <w:rsid w:val="00C24DC0"/>
    <w:rsid w:val="00C251F3"/>
    <w:rsid w:val="00C260D1"/>
    <w:rsid w:val="00C26B4D"/>
    <w:rsid w:val="00C26C2C"/>
    <w:rsid w:val="00C26D73"/>
    <w:rsid w:val="00C2705E"/>
    <w:rsid w:val="00C271BA"/>
    <w:rsid w:val="00C30177"/>
    <w:rsid w:val="00C305B6"/>
    <w:rsid w:val="00C309D3"/>
    <w:rsid w:val="00C30B71"/>
    <w:rsid w:val="00C30C76"/>
    <w:rsid w:val="00C316B9"/>
    <w:rsid w:val="00C318FF"/>
    <w:rsid w:val="00C321AD"/>
    <w:rsid w:val="00C32628"/>
    <w:rsid w:val="00C32881"/>
    <w:rsid w:val="00C32E7A"/>
    <w:rsid w:val="00C3311F"/>
    <w:rsid w:val="00C33E5A"/>
    <w:rsid w:val="00C3400A"/>
    <w:rsid w:val="00C3468D"/>
    <w:rsid w:val="00C346E3"/>
    <w:rsid w:val="00C3473C"/>
    <w:rsid w:val="00C348D6"/>
    <w:rsid w:val="00C34A5F"/>
    <w:rsid w:val="00C3614F"/>
    <w:rsid w:val="00C36350"/>
    <w:rsid w:val="00C36557"/>
    <w:rsid w:val="00C3656F"/>
    <w:rsid w:val="00C36B52"/>
    <w:rsid w:val="00C37FFE"/>
    <w:rsid w:val="00C4055F"/>
    <w:rsid w:val="00C409F8"/>
    <w:rsid w:val="00C40BD2"/>
    <w:rsid w:val="00C40CAD"/>
    <w:rsid w:val="00C40FDA"/>
    <w:rsid w:val="00C41252"/>
    <w:rsid w:val="00C417FF"/>
    <w:rsid w:val="00C42543"/>
    <w:rsid w:val="00C42A59"/>
    <w:rsid w:val="00C42AC5"/>
    <w:rsid w:val="00C42E6F"/>
    <w:rsid w:val="00C43082"/>
    <w:rsid w:val="00C432EA"/>
    <w:rsid w:val="00C434EB"/>
    <w:rsid w:val="00C43873"/>
    <w:rsid w:val="00C4398A"/>
    <w:rsid w:val="00C444A6"/>
    <w:rsid w:val="00C4481B"/>
    <w:rsid w:val="00C4495B"/>
    <w:rsid w:val="00C44B9E"/>
    <w:rsid w:val="00C45402"/>
    <w:rsid w:val="00C464F2"/>
    <w:rsid w:val="00C47360"/>
    <w:rsid w:val="00C50489"/>
    <w:rsid w:val="00C50538"/>
    <w:rsid w:val="00C50660"/>
    <w:rsid w:val="00C50B78"/>
    <w:rsid w:val="00C51324"/>
    <w:rsid w:val="00C51801"/>
    <w:rsid w:val="00C518DC"/>
    <w:rsid w:val="00C519EF"/>
    <w:rsid w:val="00C51B0E"/>
    <w:rsid w:val="00C52064"/>
    <w:rsid w:val="00C520F2"/>
    <w:rsid w:val="00C52BF4"/>
    <w:rsid w:val="00C534F2"/>
    <w:rsid w:val="00C53D73"/>
    <w:rsid w:val="00C53E96"/>
    <w:rsid w:val="00C54ECF"/>
    <w:rsid w:val="00C55328"/>
    <w:rsid w:val="00C555F3"/>
    <w:rsid w:val="00C557C6"/>
    <w:rsid w:val="00C55A93"/>
    <w:rsid w:val="00C55BB4"/>
    <w:rsid w:val="00C55D6F"/>
    <w:rsid w:val="00C55FA9"/>
    <w:rsid w:val="00C564CF"/>
    <w:rsid w:val="00C56587"/>
    <w:rsid w:val="00C56B71"/>
    <w:rsid w:val="00C56BF3"/>
    <w:rsid w:val="00C56EB3"/>
    <w:rsid w:val="00C56F09"/>
    <w:rsid w:val="00C56FAF"/>
    <w:rsid w:val="00C57251"/>
    <w:rsid w:val="00C60B25"/>
    <w:rsid w:val="00C60D28"/>
    <w:rsid w:val="00C60F5F"/>
    <w:rsid w:val="00C61024"/>
    <w:rsid w:val="00C61BDF"/>
    <w:rsid w:val="00C61E31"/>
    <w:rsid w:val="00C62065"/>
    <w:rsid w:val="00C620E9"/>
    <w:rsid w:val="00C62239"/>
    <w:rsid w:val="00C63A24"/>
    <w:rsid w:val="00C63D8B"/>
    <w:rsid w:val="00C64518"/>
    <w:rsid w:val="00C64735"/>
    <w:rsid w:val="00C6584E"/>
    <w:rsid w:val="00C65CBA"/>
    <w:rsid w:val="00C66020"/>
    <w:rsid w:val="00C66074"/>
    <w:rsid w:val="00C66139"/>
    <w:rsid w:val="00C66734"/>
    <w:rsid w:val="00C66AD0"/>
    <w:rsid w:val="00C66CF8"/>
    <w:rsid w:val="00C670F1"/>
    <w:rsid w:val="00C674A1"/>
    <w:rsid w:val="00C67C57"/>
    <w:rsid w:val="00C703BB"/>
    <w:rsid w:val="00C70511"/>
    <w:rsid w:val="00C70DA2"/>
    <w:rsid w:val="00C711B3"/>
    <w:rsid w:val="00C71B5A"/>
    <w:rsid w:val="00C72362"/>
    <w:rsid w:val="00C72A2B"/>
    <w:rsid w:val="00C72BE8"/>
    <w:rsid w:val="00C72F03"/>
    <w:rsid w:val="00C73A26"/>
    <w:rsid w:val="00C73F88"/>
    <w:rsid w:val="00C74AA5"/>
    <w:rsid w:val="00C74EE6"/>
    <w:rsid w:val="00C7517F"/>
    <w:rsid w:val="00C753E9"/>
    <w:rsid w:val="00C7618D"/>
    <w:rsid w:val="00C76300"/>
    <w:rsid w:val="00C76E4F"/>
    <w:rsid w:val="00C77239"/>
    <w:rsid w:val="00C776C3"/>
    <w:rsid w:val="00C77CFA"/>
    <w:rsid w:val="00C7AF24"/>
    <w:rsid w:val="00C803EC"/>
    <w:rsid w:val="00C808E3"/>
    <w:rsid w:val="00C8127C"/>
    <w:rsid w:val="00C8134E"/>
    <w:rsid w:val="00C821BD"/>
    <w:rsid w:val="00C82434"/>
    <w:rsid w:val="00C82650"/>
    <w:rsid w:val="00C83101"/>
    <w:rsid w:val="00C836C8"/>
    <w:rsid w:val="00C83937"/>
    <w:rsid w:val="00C84149"/>
    <w:rsid w:val="00C841CB"/>
    <w:rsid w:val="00C84399"/>
    <w:rsid w:val="00C844D0"/>
    <w:rsid w:val="00C849DB"/>
    <w:rsid w:val="00C84C73"/>
    <w:rsid w:val="00C84FF6"/>
    <w:rsid w:val="00C8605B"/>
    <w:rsid w:val="00C86135"/>
    <w:rsid w:val="00C86953"/>
    <w:rsid w:val="00C86B3C"/>
    <w:rsid w:val="00C87AC2"/>
    <w:rsid w:val="00C9015C"/>
    <w:rsid w:val="00C904E2"/>
    <w:rsid w:val="00C90E0A"/>
    <w:rsid w:val="00C90E37"/>
    <w:rsid w:val="00C91173"/>
    <w:rsid w:val="00C911BC"/>
    <w:rsid w:val="00C9150B"/>
    <w:rsid w:val="00C922EB"/>
    <w:rsid w:val="00C924A1"/>
    <w:rsid w:val="00C928BC"/>
    <w:rsid w:val="00C930EB"/>
    <w:rsid w:val="00C93186"/>
    <w:rsid w:val="00C93CC3"/>
    <w:rsid w:val="00C94048"/>
    <w:rsid w:val="00C9434B"/>
    <w:rsid w:val="00C94522"/>
    <w:rsid w:val="00C94E72"/>
    <w:rsid w:val="00C953D2"/>
    <w:rsid w:val="00C957D9"/>
    <w:rsid w:val="00C95902"/>
    <w:rsid w:val="00C95DB3"/>
    <w:rsid w:val="00C96339"/>
    <w:rsid w:val="00C96654"/>
    <w:rsid w:val="00C9670D"/>
    <w:rsid w:val="00C96945"/>
    <w:rsid w:val="00C96B44"/>
    <w:rsid w:val="00C96D4F"/>
    <w:rsid w:val="00C97A50"/>
    <w:rsid w:val="00C97A96"/>
    <w:rsid w:val="00CA093C"/>
    <w:rsid w:val="00CA09CB"/>
    <w:rsid w:val="00CA12C2"/>
    <w:rsid w:val="00CA1E40"/>
    <w:rsid w:val="00CA2958"/>
    <w:rsid w:val="00CA2C21"/>
    <w:rsid w:val="00CA3387"/>
    <w:rsid w:val="00CA34EE"/>
    <w:rsid w:val="00CA35D4"/>
    <w:rsid w:val="00CA3641"/>
    <w:rsid w:val="00CA3853"/>
    <w:rsid w:val="00CA482A"/>
    <w:rsid w:val="00CA4841"/>
    <w:rsid w:val="00CA5055"/>
    <w:rsid w:val="00CA5086"/>
    <w:rsid w:val="00CA50BB"/>
    <w:rsid w:val="00CA5541"/>
    <w:rsid w:val="00CA645E"/>
    <w:rsid w:val="00CA684B"/>
    <w:rsid w:val="00CA6D16"/>
    <w:rsid w:val="00CA70BF"/>
    <w:rsid w:val="00CA762D"/>
    <w:rsid w:val="00CA7A26"/>
    <w:rsid w:val="00CB06E8"/>
    <w:rsid w:val="00CB11F6"/>
    <w:rsid w:val="00CB1752"/>
    <w:rsid w:val="00CB1E7A"/>
    <w:rsid w:val="00CB2336"/>
    <w:rsid w:val="00CB299E"/>
    <w:rsid w:val="00CB2B66"/>
    <w:rsid w:val="00CB2CB2"/>
    <w:rsid w:val="00CB2F92"/>
    <w:rsid w:val="00CB3234"/>
    <w:rsid w:val="00CB381B"/>
    <w:rsid w:val="00CB3E7C"/>
    <w:rsid w:val="00CB4174"/>
    <w:rsid w:val="00CB432D"/>
    <w:rsid w:val="00CB4DF7"/>
    <w:rsid w:val="00CB5A40"/>
    <w:rsid w:val="00CB5ADF"/>
    <w:rsid w:val="00CB5C9F"/>
    <w:rsid w:val="00CB64A0"/>
    <w:rsid w:val="00CB7655"/>
    <w:rsid w:val="00CB79E9"/>
    <w:rsid w:val="00CB79EC"/>
    <w:rsid w:val="00CB7D6C"/>
    <w:rsid w:val="00CB7FFE"/>
    <w:rsid w:val="00CC0394"/>
    <w:rsid w:val="00CC0968"/>
    <w:rsid w:val="00CC0C1D"/>
    <w:rsid w:val="00CC0CA4"/>
    <w:rsid w:val="00CC0DF4"/>
    <w:rsid w:val="00CC1BD9"/>
    <w:rsid w:val="00CC1F63"/>
    <w:rsid w:val="00CC22F9"/>
    <w:rsid w:val="00CC2481"/>
    <w:rsid w:val="00CC2499"/>
    <w:rsid w:val="00CC2BC2"/>
    <w:rsid w:val="00CC2FC0"/>
    <w:rsid w:val="00CC3285"/>
    <w:rsid w:val="00CC328C"/>
    <w:rsid w:val="00CC353C"/>
    <w:rsid w:val="00CC3624"/>
    <w:rsid w:val="00CC38DB"/>
    <w:rsid w:val="00CC4B6B"/>
    <w:rsid w:val="00CC50AB"/>
    <w:rsid w:val="00CC5371"/>
    <w:rsid w:val="00CC5617"/>
    <w:rsid w:val="00CC5E77"/>
    <w:rsid w:val="00CC60DD"/>
    <w:rsid w:val="00CC6349"/>
    <w:rsid w:val="00CC6551"/>
    <w:rsid w:val="00CC670E"/>
    <w:rsid w:val="00CC7738"/>
    <w:rsid w:val="00CC78D2"/>
    <w:rsid w:val="00CD03EF"/>
    <w:rsid w:val="00CD0440"/>
    <w:rsid w:val="00CD0F99"/>
    <w:rsid w:val="00CD1500"/>
    <w:rsid w:val="00CD159B"/>
    <w:rsid w:val="00CD17CF"/>
    <w:rsid w:val="00CD17EC"/>
    <w:rsid w:val="00CD2811"/>
    <w:rsid w:val="00CD2B5E"/>
    <w:rsid w:val="00CD2DB3"/>
    <w:rsid w:val="00CD335D"/>
    <w:rsid w:val="00CD33AE"/>
    <w:rsid w:val="00CD3B44"/>
    <w:rsid w:val="00CD3FCF"/>
    <w:rsid w:val="00CD41DA"/>
    <w:rsid w:val="00CD439A"/>
    <w:rsid w:val="00CD459E"/>
    <w:rsid w:val="00CD4CA2"/>
    <w:rsid w:val="00CD5147"/>
    <w:rsid w:val="00CD5569"/>
    <w:rsid w:val="00CD5D92"/>
    <w:rsid w:val="00CD696C"/>
    <w:rsid w:val="00CD6EB5"/>
    <w:rsid w:val="00CD7434"/>
    <w:rsid w:val="00CD7E8A"/>
    <w:rsid w:val="00CE0149"/>
    <w:rsid w:val="00CE129D"/>
    <w:rsid w:val="00CE1B65"/>
    <w:rsid w:val="00CE227D"/>
    <w:rsid w:val="00CE29EC"/>
    <w:rsid w:val="00CE2E6D"/>
    <w:rsid w:val="00CE3EDF"/>
    <w:rsid w:val="00CE3F45"/>
    <w:rsid w:val="00CE4E4D"/>
    <w:rsid w:val="00CE4E70"/>
    <w:rsid w:val="00CE4F71"/>
    <w:rsid w:val="00CE5023"/>
    <w:rsid w:val="00CE53D1"/>
    <w:rsid w:val="00CE56BC"/>
    <w:rsid w:val="00CE617E"/>
    <w:rsid w:val="00CE685E"/>
    <w:rsid w:val="00CF1B1B"/>
    <w:rsid w:val="00CF1C30"/>
    <w:rsid w:val="00CF1F32"/>
    <w:rsid w:val="00CF238F"/>
    <w:rsid w:val="00CF2585"/>
    <w:rsid w:val="00CF3049"/>
    <w:rsid w:val="00CF328B"/>
    <w:rsid w:val="00CF3867"/>
    <w:rsid w:val="00CF3A2E"/>
    <w:rsid w:val="00CF3C82"/>
    <w:rsid w:val="00CF46DA"/>
    <w:rsid w:val="00CF4812"/>
    <w:rsid w:val="00CF55EA"/>
    <w:rsid w:val="00CF5622"/>
    <w:rsid w:val="00CF57EF"/>
    <w:rsid w:val="00CF60D0"/>
    <w:rsid w:val="00CF60D9"/>
    <w:rsid w:val="00CF6ADC"/>
    <w:rsid w:val="00CF6F36"/>
    <w:rsid w:val="00CF73A4"/>
    <w:rsid w:val="00CF74D0"/>
    <w:rsid w:val="00CF7985"/>
    <w:rsid w:val="00CF7EEC"/>
    <w:rsid w:val="00D01AE6"/>
    <w:rsid w:val="00D02968"/>
    <w:rsid w:val="00D02B60"/>
    <w:rsid w:val="00D02C12"/>
    <w:rsid w:val="00D02C53"/>
    <w:rsid w:val="00D0306E"/>
    <w:rsid w:val="00D03E21"/>
    <w:rsid w:val="00D04CBE"/>
    <w:rsid w:val="00D052E2"/>
    <w:rsid w:val="00D05322"/>
    <w:rsid w:val="00D055DB"/>
    <w:rsid w:val="00D05AC5"/>
    <w:rsid w:val="00D05D39"/>
    <w:rsid w:val="00D063A7"/>
    <w:rsid w:val="00D07223"/>
    <w:rsid w:val="00D0722F"/>
    <w:rsid w:val="00D078DE"/>
    <w:rsid w:val="00D07BF3"/>
    <w:rsid w:val="00D10152"/>
    <w:rsid w:val="00D10E89"/>
    <w:rsid w:val="00D11523"/>
    <w:rsid w:val="00D11F6E"/>
    <w:rsid w:val="00D11F87"/>
    <w:rsid w:val="00D122A2"/>
    <w:rsid w:val="00D12336"/>
    <w:rsid w:val="00D12E15"/>
    <w:rsid w:val="00D142B5"/>
    <w:rsid w:val="00D144EF"/>
    <w:rsid w:val="00D14CB2"/>
    <w:rsid w:val="00D152DA"/>
    <w:rsid w:val="00D1555A"/>
    <w:rsid w:val="00D15D2F"/>
    <w:rsid w:val="00D16172"/>
    <w:rsid w:val="00D16B03"/>
    <w:rsid w:val="00D16D95"/>
    <w:rsid w:val="00D20179"/>
    <w:rsid w:val="00D20610"/>
    <w:rsid w:val="00D20689"/>
    <w:rsid w:val="00D20BEF"/>
    <w:rsid w:val="00D20C71"/>
    <w:rsid w:val="00D214B3"/>
    <w:rsid w:val="00D21A10"/>
    <w:rsid w:val="00D22376"/>
    <w:rsid w:val="00D22848"/>
    <w:rsid w:val="00D22B18"/>
    <w:rsid w:val="00D233E9"/>
    <w:rsid w:val="00D246DA"/>
    <w:rsid w:val="00D24DC2"/>
    <w:rsid w:val="00D257EC"/>
    <w:rsid w:val="00D266EE"/>
    <w:rsid w:val="00D26965"/>
    <w:rsid w:val="00D270FF"/>
    <w:rsid w:val="00D27558"/>
    <w:rsid w:val="00D27797"/>
    <w:rsid w:val="00D27899"/>
    <w:rsid w:val="00D30238"/>
    <w:rsid w:val="00D306C7"/>
    <w:rsid w:val="00D317A5"/>
    <w:rsid w:val="00D31A03"/>
    <w:rsid w:val="00D322F5"/>
    <w:rsid w:val="00D32620"/>
    <w:rsid w:val="00D3295A"/>
    <w:rsid w:val="00D32F24"/>
    <w:rsid w:val="00D334C6"/>
    <w:rsid w:val="00D3398F"/>
    <w:rsid w:val="00D3437F"/>
    <w:rsid w:val="00D34A55"/>
    <w:rsid w:val="00D34D60"/>
    <w:rsid w:val="00D35229"/>
    <w:rsid w:val="00D3569A"/>
    <w:rsid w:val="00D356A4"/>
    <w:rsid w:val="00D35C68"/>
    <w:rsid w:val="00D37229"/>
    <w:rsid w:val="00D37A85"/>
    <w:rsid w:val="00D37BCC"/>
    <w:rsid w:val="00D37D78"/>
    <w:rsid w:val="00D40DFD"/>
    <w:rsid w:val="00D41881"/>
    <w:rsid w:val="00D41A64"/>
    <w:rsid w:val="00D41C5B"/>
    <w:rsid w:val="00D41C98"/>
    <w:rsid w:val="00D41FAB"/>
    <w:rsid w:val="00D423B1"/>
    <w:rsid w:val="00D425F7"/>
    <w:rsid w:val="00D42DB5"/>
    <w:rsid w:val="00D430E3"/>
    <w:rsid w:val="00D43F3E"/>
    <w:rsid w:val="00D44153"/>
    <w:rsid w:val="00D44710"/>
    <w:rsid w:val="00D44958"/>
    <w:rsid w:val="00D45110"/>
    <w:rsid w:val="00D4676D"/>
    <w:rsid w:val="00D46F2E"/>
    <w:rsid w:val="00D46F7D"/>
    <w:rsid w:val="00D4724A"/>
    <w:rsid w:val="00D47536"/>
    <w:rsid w:val="00D47604"/>
    <w:rsid w:val="00D47634"/>
    <w:rsid w:val="00D479D2"/>
    <w:rsid w:val="00D47A0E"/>
    <w:rsid w:val="00D5026C"/>
    <w:rsid w:val="00D5064F"/>
    <w:rsid w:val="00D50DC0"/>
    <w:rsid w:val="00D50F71"/>
    <w:rsid w:val="00D5169A"/>
    <w:rsid w:val="00D51F24"/>
    <w:rsid w:val="00D51FA7"/>
    <w:rsid w:val="00D521F0"/>
    <w:rsid w:val="00D523F6"/>
    <w:rsid w:val="00D52530"/>
    <w:rsid w:val="00D526FA"/>
    <w:rsid w:val="00D527E3"/>
    <w:rsid w:val="00D52B37"/>
    <w:rsid w:val="00D53D44"/>
    <w:rsid w:val="00D54375"/>
    <w:rsid w:val="00D5464B"/>
    <w:rsid w:val="00D550C6"/>
    <w:rsid w:val="00D55561"/>
    <w:rsid w:val="00D561EA"/>
    <w:rsid w:val="00D57134"/>
    <w:rsid w:val="00D57436"/>
    <w:rsid w:val="00D57ED8"/>
    <w:rsid w:val="00D57EE3"/>
    <w:rsid w:val="00D6022B"/>
    <w:rsid w:val="00D60BBF"/>
    <w:rsid w:val="00D60ECB"/>
    <w:rsid w:val="00D616BE"/>
    <w:rsid w:val="00D61CD1"/>
    <w:rsid w:val="00D62728"/>
    <w:rsid w:val="00D634A2"/>
    <w:rsid w:val="00D6358E"/>
    <w:rsid w:val="00D6378B"/>
    <w:rsid w:val="00D6392B"/>
    <w:rsid w:val="00D63AA7"/>
    <w:rsid w:val="00D648DE"/>
    <w:rsid w:val="00D65C74"/>
    <w:rsid w:val="00D65EC4"/>
    <w:rsid w:val="00D66565"/>
    <w:rsid w:val="00D6680C"/>
    <w:rsid w:val="00D66A8A"/>
    <w:rsid w:val="00D670A1"/>
    <w:rsid w:val="00D67488"/>
    <w:rsid w:val="00D67C59"/>
    <w:rsid w:val="00D70035"/>
    <w:rsid w:val="00D709FD"/>
    <w:rsid w:val="00D70BA2"/>
    <w:rsid w:val="00D70C91"/>
    <w:rsid w:val="00D70DF2"/>
    <w:rsid w:val="00D710AB"/>
    <w:rsid w:val="00D71B6A"/>
    <w:rsid w:val="00D71C19"/>
    <w:rsid w:val="00D71E1C"/>
    <w:rsid w:val="00D720C7"/>
    <w:rsid w:val="00D72370"/>
    <w:rsid w:val="00D729C0"/>
    <w:rsid w:val="00D72B38"/>
    <w:rsid w:val="00D734B7"/>
    <w:rsid w:val="00D73BEB"/>
    <w:rsid w:val="00D74384"/>
    <w:rsid w:val="00D75481"/>
    <w:rsid w:val="00D75A79"/>
    <w:rsid w:val="00D7617C"/>
    <w:rsid w:val="00D761BF"/>
    <w:rsid w:val="00D76599"/>
    <w:rsid w:val="00D7661A"/>
    <w:rsid w:val="00D7692E"/>
    <w:rsid w:val="00D76BD7"/>
    <w:rsid w:val="00D76BDA"/>
    <w:rsid w:val="00D76CD6"/>
    <w:rsid w:val="00D76ECD"/>
    <w:rsid w:val="00D76F48"/>
    <w:rsid w:val="00D77281"/>
    <w:rsid w:val="00D77CAC"/>
    <w:rsid w:val="00D80674"/>
    <w:rsid w:val="00D80BA7"/>
    <w:rsid w:val="00D810DB"/>
    <w:rsid w:val="00D81112"/>
    <w:rsid w:val="00D81248"/>
    <w:rsid w:val="00D81AD7"/>
    <w:rsid w:val="00D81CCE"/>
    <w:rsid w:val="00D81CE1"/>
    <w:rsid w:val="00D823F1"/>
    <w:rsid w:val="00D82775"/>
    <w:rsid w:val="00D833D2"/>
    <w:rsid w:val="00D83E40"/>
    <w:rsid w:val="00D840DE"/>
    <w:rsid w:val="00D84FC6"/>
    <w:rsid w:val="00D860B8"/>
    <w:rsid w:val="00D861F0"/>
    <w:rsid w:val="00D86760"/>
    <w:rsid w:val="00D86C35"/>
    <w:rsid w:val="00D87123"/>
    <w:rsid w:val="00D87EA9"/>
    <w:rsid w:val="00D9007C"/>
    <w:rsid w:val="00D9062E"/>
    <w:rsid w:val="00D90C3E"/>
    <w:rsid w:val="00D90FF4"/>
    <w:rsid w:val="00D91054"/>
    <w:rsid w:val="00D9146B"/>
    <w:rsid w:val="00D91581"/>
    <w:rsid w:val="00D91987"/>
    <w:rsid w:val="00D921CA"/>
    <w:rsid w:val="00D92435"/>
    <w:rsid w:val="00D929E5"/>
    <w:rsid w:val="00D937CD"/>
    <w:rsid w:val="00D93AA1"/>
    <w:rsid w:val="00D93C00"/>
    <w:rsid w:val="00D9451B"/>
    <w:rsid w:val="00D94817"/>
    <w:rsid w:val="00D94891"/>
    <w:rsid w:val="00D94961"/>
    <w:rsid w:val="00D94EDC"/>
    <w:rsid w:val="00D95B53"/>
    <w:rsid w:val="00D96190"/>
    <w:rsid w:val="00D96469"/>
    <w:rsid w:val="00D96696"/>
    <w:rsid w:val="00D966F2"/>
    <w:rsid w:val="00D96A12"/>
    <w:rsid w:val="00D9740D"/>
    <w:rsid w:val="00D976C1"/>
    <w:rsid w:val="00D979A2"/>
    <w:rsid w:val="00D97E66"/>
    <w:rsid w:val="00DA04DE"/>
    <w:rsid w:val="00DA0569"/>
    <w:rsid w:val="00DA0C07"/>
    <w:rsid w:val="00DA1CDA"/>
    <w:rsid w:val="00DA1EC4"/>
    <w:rsid w:val="00DA26C3"/>
    <w:rsid w:val="00DA2C9C"/>
    <w:rsid w:val="00DA2E28"/>
    <w:rsid w:val="00DA2E41"/>
    <w:rsid w:val="00DA3228"/>
    <w:rsid w:val="00DA3632"/>
    <w:rsid w:val="00DA3AB5"/>
    <w:rsid w:val="00DA4E1E"/>
    <w:rsid w:val="00DA4FE6"/>
    <w:rsid w:val="00DA56F0"/>
    <w:rsid w:val="00DA57DE"/>
    <w:rsid w:val="00DA5B7F"/>
    <w:rsid w:val="00DA6B15"/>
    <w:rsid w:val="00DA6F80"/>
    <w:rsid w:val="00DA7D6E"/>
    <w:rsid w:val="00DB036E"/>
    <w:rsid w:val="00DB0548"/>
    <w:rsid w:val="00DB06D7"/>
    <w:rsid w:val="00DB0AD7"/>
    <w:rsid w:val="00DB0D34"/>
    <w:rsid w:val="00DB1000"/>
    <w:rsid w:val="00DB161C"/>
    <w:rsid w:val="00DB1DEC"/>
    <w:rsid w:val="00DB1E68"/>
    <w:rsid w:val="00DB3700"/>
    <w:rsid w:val="00DB393D"/>
    <w:rsid w:val="00DB47B9"/>
    <w:rsid w:val="00DB490B"/>
    <w:rsid w:val="00DB4B0D"/>
    <w:rsid w:val="00DB5981"/>
    <w:rsid w:val="00DB5A35"/>
    <w:rsid w:val="00DB60E4"/>
    <w:rsid w:val="00DB6EA4"/>
    <w:rsid w:val="00DB7093"/>
    <w:rsid w:val="00DB786D"/>
    <w:rsid w:val="00DB7AA2"/>
    <w:rsid w:val="00DC023C"/>
    <w:rsid w:val="00DC03FC"/>
    <w:rsid w:val="00DC0430"/>
    <w:rsid w:val="00DC0534"/>
    <w:rsid w:val="00DC1394"/>
    <w:rsid w:val="00DC1741"/>
    <w:rsid w:val="00DC1EF4"/>
    <w:rsid w:val="00DC2168"/>
    <w:rsid w:val="00DC227A"/>
    <w:rsid w:val="00DC234E"/>
    <w:rsid w:val="00DC23BE"/>
    <w:rsid w:val="00DC23C6"/>
    <w:rsid w:val="00DC23E0"/>
    <w:rsid w:val="00DC24C9"/>
    <w:rsid w:val="00DC2A7D"/>
    <w:rsid w:val="00DC2B76"/>
    <w:rsid w:val="00DC3BB9"/>
    <w:rsid w:val="00DC4434"/>
    <w:rsid w:val="00DC4577"/>
    <w:rsid w:val="00DC49E8"/>
    <w:rsid w:val="00DC4E41"/>
    <w:rsid w:val="00DC5662"/>
    <w:rsid w:val="00DC6C0F"/>
    <w:rsid w:val="00DC6E6B"/>
    <w:rsid w:val="00DC71B3"/>
    <w:rsid w:val="00DC71F7"/>
    <w:rsid w:val="00DC780E"/>
    <w:rsid w:val="00DC79BF"/>
    <w:rsid w:val="00DD005E"/>
    <w:rsid w:val="00DD0117"/>
    <w:rsid w:val="00DD01E9"/>
    <w:rsid w:val="00DD0579"/>
    <w:rsid w:val="00DD06E7"/>
    <w:rsid w:val="00DD0D2B"/>
    <w:rsid w:val="00DD17F5"/>
    <w:rsid w:val="00DD1D87"/>
    <w:rsid w:val="00DD25B6"/>
    <w:rsid w:val="00DD2B18"/>
    <w:rsid w:val="00DD3841"/>
    <w:rsid w:val="00DD3A70"/>
    <w:rsid w:val="00DD3B56"/>
    <w:rsid w:val="00DD4057"/>
    <w:rsid w:val="00DD4A15"/>
    <w:rsid w:val="00DD50D7"/>
    <w:rsid w:val="00DD544E"/>
    <w:rsid w:val="00DD5CC6"/>
    <w:rsid w:val="00DD6B83"/>
    <w:rsid w:val="00DD7267"/>
    <w:rsid w:val="00DD730C"/>
    <w:rsid w:val="00DD77F3"/>
    <w:rsid w:val="00DD7B6F"/>
    <w:rsid w:val="00DE027F"/>
    <w:rsid w:val="00DE0654"/>
    <w:rsid w:val="00DE1DBF"/>
    <w:rsid w:val="00DE20ED"/>
    <w:rsid w:val="00DE22F7"/>
    <w:rsid w:val="00DE23DC"/>
    <w:rsid w:val="00DE2646"/>
    <w:rsid w:val="00DE3230"/>
    <w:rsid w:val="00DE35FC"/>
    <w:rsid w:val="00DE38AE"/>
    <w:rsid w:val="00DE4145"/>
    <w:rsid w:val="00DE5702"/>
    <w:rsid w:val="00DE5D36"/>
    <w:rsid w:val="00DE6363"/>
    <w:rsid w:val="00DE6995"/>
    <w:rsid w:val="00DE6E0F"/>
    <w:rsid w:val="00DE78BA"/>
    <w:rsid w:val="00DF0474"/>
    <w:rsid w:val="00DF04CF"/>
    <w:rsid w:val="00DF089B"/>
    <w:rsid w:val="00DF09AC"/>
    <w:rsid w:val="00DF0D15"/>
    <w:rsid w:val="00DF12CF"/>
    <w:rsid w:val="00DF12D4"/>
    <w:rsid w:val="00DF20F6"/>
    <w:rsid w:val="00DF213A"/>
    <w:rsid w:val="00DF2A9B"/>
    <w:rsid w:val="00DF362E"/>
    <w:rsid w:val="00DF3C8B"/>
    <w:rsid w:val="00DF3E20"/>
    <w:rsid w:val="00DF4671"/>
    <w:rsid w:val="00DF60C5"/>
    <w:rsid w:val="00DF62DD"/>
    <w:rsid w:val="00DF68AA"/>
    <w:rsid w:val="00DF7511"/>
    <w:rsid w:val="00DF7777"/>
    <w:rsid w:val="00E00168"/>
    <w:rsid w:val="00E001C6"/>
    <w:rsid w:val="00E0118B"/>
    <w:rsid w:val="00E012A1"/>
    <w:rsid w:val="00E013DE"/>
    <w:rsid w:val="00E0186C"/>
    <w:rsid w:val="00E0261C"/>
    <w:rsid w:val="00E029B2"/>
    <w:rsid w:val="00E02DBE"/>
    <w:rsid w:val="00E03677"/>
    <w:rsid w:val="00E04D95"/>
    <w:rsid w:val="00E04DA6"/>
    <w:rsid w:val="00E04DFE"/>
    <w:rsid w:val="00E05FE2"/>
    <w:rsid w:val="00E06B8C"/>
    <w:rsid w:val="00E1173E"/>
    <w:rsid w:val="00E11956"/>
    <w:rsid w:val="00E11C60"/>
    <w:rsid w:val="00E11E54"/>
    <w:rsid w:val="00E12078"/>
    <w:rsid w:val="00E123A8"/>
    <w:rsid w:val="00E126FC"/>
    <w:rsid w:val="00E13811"/>
    <w:rsid w:val="00E13B43"/>
    <w:rsid w:val="00E13F97"/>
    <w:rsid w:val="00E1453F"/>
    <w:rsid w:val="00E14B55"/>
    <w:rsid w:val="00E16810"/>
    <w:rsid w:val="00E16D36"/>
    <w:rsid w:val="00E17506"/>
    <w:rsid w:val="00E17523"/>
    <w:rsid w:val="00E17CDE"/>
    <w:rsid w:val="00E20FC6"/>
    <w:rsid w:val="00E21472"/>
    <w:rsid w:val="00E215DC"/>
    <w:rsid w:val="00E22456"/>
    <w:rsid w:val="00E22B68"/>
    <w:rsid w:val="00E23EA6"/>
    <w:rsid w:val="00E24144"/>
    <w:rsid w:val="00E24947"/>
    <w:rsid w:val="00E24BCF"/>
    <w:rsid w:val="00E24E02"/>
    <w:rsid w:val="00E24F16"/>
    <w:rsid w:val="00E2516E"/>
    <w:rsid w:val="00E25798"/>
    <w:rsid w:val="00E258D8"/>
    <w:rsid w:val="00E2639F"/>
    <w:rsid w:val="00E26422"/>
    <w:rsid w:val="00E26683"/>
    <w:rsid w:val="00E26F71"/>
    <w:rsid w:val="00E277B3"/>
    <w:rsid w:val="00E277CC"/>
    <w:rsid w:val="00E27DA2"/>
    <w:rsid w:val="00E30897"/>
    <w:rsid w:val="00E31237"/>
    <w:rsid w:val="00E31BB7"/>
    <w:rsid w:val="00E31D4C"/>
    <w:rsid w:val="00E321CC"/>
    <w:rsid w:val="00E32919"/>
    <w:rsid w:val="00E32DDA"/>
    <w:rsid w:val="00E32E59"/>
    <w:rsid w:val="00E3349F"/>
    <w:rsid w:val="00E334D4"/>
    <w:rsid w:val="00E33A71"/>
    <w:rsid w:val="00E33CC2"/>
    <w:rsid w:val="00E33DE9"/>
    <w:rsid w:val="00E33F8B"/>
    <w:rsid w:val="00E355AD"/>
    <w:rsid w:val="00E356D5"/>
    <w:rsid w:val="00E35874"/>
    <w:rsid w:val="00E35AC1"/>
    <w:rsid w:val="00E35D9D"/>
    <w:rsid w:val="00E3603E"/>
    <w:rsid w:val="00E36185"/>
    <w:rsid w:val="00E365D0"/>
    <w:rsid w:val="00E36A23"/>
    <w:rsid w:val="00E36FCB"/>
    <w:rsid w:val="00E37482"/>
    <w:rsid w:val="00E3761D"/>
    <w:rsid w:val="00E37665"/>
    <w:rsid w:val="00E3772B"/>
    <w:rsid w:val="00E37C1A"/>
    <w:rsid w:val="00E40826"/>
    <w:rsid w:val="00E40D80"/>
    <w:rsid w:val="00E4211A"/>
    <w:rsid w:val="00E42352"/>
    <w:rsid w:val="00E42457"/>
    <w:rsid w:val="00E43179"/>
    <w:rsid w:val="00E4346F"/>
    <w:rsid w:val="00E43A9B"/>
    <w:rsid w:val="00E43A9F"/>
    <w:rsid w:val="00E45571"/>
    <w:rsid w:val="00E459BF"/>
    <w:rsid w:val="00E45AFC"/>
    <w:rsid w:val="00E4616B"/>
    <w:rsid w:val="00E47A71"/>
    <w:rsid w:val="00E5065D"/>
    <w:rsid w:val="00E5083A"/>
    <w:rsid w:val="00E50DF5"/>
    <w:rsid w:val="00E50EAA"/>
    <w:rsid w:val="00E514E4"/>
    <w:rsid w:val="00E51BD9"/>
    <w:rsid w:val="00E5207E"/>
    <w:rsid w:val="00E526FF"/>
    <w:rsid w:val="00E52BA1"/>
    <w:rsid w:val="00E531A8"/>
    <w:rsid w:val="00E53710"/>
    <w:rsid w:val="00E538EF"/>
    <w:rsid w:val="00E54571"/>
    <w:rsid w:val="00E548C0"/>
    <w:rsid w:val="00E54EBA"/>
    <w:rsid w:val="00E550B6"/>
    <w:rsid w:val="00E55519"/>
    <w:rsid w:val="00E556FD"/>
    <w:rsid w:val="00E56408"/>
    <w:rsid w:val="00E56A35"/>
    <w:rsid w:val="00E56C14"/>
    <w:rsid w:val="00E5720B"/>
    <w:rsid w:val="00E57E22"/>
    <w:rsid w:val="00E60B4D"/>
    <w:rsid w:val="00E60E3B"/>
    <w:rsid w:val="00E610CF"/>
    <w:rsid w:val="00E61DA6"/>
    <w:rsid w:val="00E62250"/>
    <w:rsid w:val="00E62399"/>
    <w:rsid w:val="00E623F6"/>
    <w:rsid w:val="00E62666"/>
    <w:rsid w:val="00E63063"/>
    <w:rsid w:val="00E63522"/>
    <w:rsid w:val="00E63A8A"/>
    <w:rsid w:val="00E6406D"/>
    <w:rsid w:val="00E649EB"/>
    <w:rsid w:val="00E64C65"/>
    <w:rsid w:val="00E65415"/>
    <w:rsid w:val="00E65B9E"/>
    <w:rsid w:val="00E65EE5"/>
    <w:rsid w:val="00E662A9"/>
    <w:rsid w:val="00E665FF"/>
    <w:rsid w:val="00E66E01"/>
    <w:rsid w:val="00E67351"/>
    <w:rsid w:val="00E67AF1"/>
    <w:rsid w:val="00E70D68"/>
    <w:rsid w:val="00E72E99"/>
    <w:rsid w:val="00E72E9B"/>
    <w:rsid w:val="00E736AD"/>
    <w:rsid w:val="00E7370D"/>
    <w:rsid w:val="00E74E08"/>
    <w:rsid w:val="00E75822"/>
    <w:rsid w:val="00E7611F"/>
    <w:rsid w:val="00E761A7"/>
    <w:rsid w:val="00E76680"/>
    <w:rsid w:val="00E76C30"/>
    <w:rsid w:val="00E76C57"/>
    <w:rsid w:val="00E77897"/>
    <w:rsid w:val="00E77C34"/>
    <w:rsid w:val="00E80141"/>
    <w:rsid w:val="00E81643"/>
    <w:rsid w:val="00E817BC"/>
    <w:rsid w:val="00E81CA9"/>
    <w:rsid w:val="00E823A4"/>
    <w:rsid w:val="00E8241D"/>
    <w:rsid w:val="00E826D9"/>
    <w:rsid w:val="00E82A06"/>
    <w:rsid w:val="00E82BCA"/>
    <w:rsid w:val="00E82D8B"/>
    <w:rsid w:val="00E82E97"/>
    <w:rsid w:val="00E8328D"/>
    <w:rsid w:val="00E832B8"/>
    <w:rsid w:val="00E8454C"/>
    <w:rsid w:val="00E84883"/>
    <w:rsid w:val="00E84B63"/>
    <w:rsid w:val="00E84C6B"/>
    <w:rsid w:val="00E85553"/>
    <w:rsid w:val="00E857B2"/>
    <w:rsid w:val="00E860B7"/>
    <w:rsid w:val="00E86253"/>
    <w:rsid w:val="00E862CB"/>
    <w:rsid w:val="00E86392"/>
    <w:rsid w:val="00E866BE"/>
    <w:rsid w:val="00E8715D"/>
    <w:rsid w:val="00E87298"/>
    <w:rsid w:val="00E878F6"/>
    <w:rsid w:val="00E879DC"/>
    <w:rsid w:val="00E87E71"/>
    <w:rsid w:val="00E90081"/>
    <w:rsid w:val="00E91197"/>
    <w:rsid w:val="00E916E9"/>
    <w:rsid w:val="00E91D5B"/>
    <w:rsid w:val="00E92BC6"/>
    <w:rsid w:val="00E93053"/>
    <w:rsid w:val="00E934DD"/>
    <w:rsid w:val="00E938E3"/>
    <w:rsid w:val="00E93C45"/>
    <w:rsid w:val="00E93CBB"/>
    <w:rsid w:val="00E94259"/>
    <w:rsid w:val="00E94295"/>
    <w:rsid w:val="00E94E70"/>
    <w:rsid w:val="00E958AE"/>
    <w:rsid w:val="00E95F8E"/>
    <w:rsid w:val="00E96A2D"/>
    <w:rsid w:val="00E96A51"/>
    <w:rsid w:val="00E97D89"/>
    <w:rsid w:val="00EA01B0"/>
    <w:rsid w:val="00EA04BD"/>
    <w:rsid w:val="00EA0928"/>
    <w:rsid w:val="00EA0E35"/>
    <w:rsid w:val="00EA1093"/>
    <w:rsid w:val="00EA1315"/>
    <w:rsid w:val="00EA18B8"/>
    <w:rsid w:val="00EA1A61"/>
    <w:rsid w:val="00EA1BF1"/>
    <w:rsid w:val="00EA260F"/>
    <w:rsid w:val="00EA2762"/>
    <w:rsid w:val="00EA2EDF"/>
    <w:rsid w:val="00EA4B50"/>
    <w:rsid w:val="00EA4C27"/>
    <w:rsid w:val="00EA4E64"/>
    <w:rsid w:val="00EA52D1"/>
    <w:rsid w:val="00EA5922"/>
    <w:rsid w:val="00EA5AAB"/>
    <w:rsid w:val="00EA5B2F"/>
    <w:rsid w:val="00EA6CD5"/>
    <w:rsid w:val="00EA75BD"/>
    <w:rsid w:val="00EA7645"/>
    <w:rsid w:val="00EA7D80"/>
    <w:rsid w:val="00EB0118"/>
    <w:rsid w:val="00EB02CB"/>
    <w:rsid w:val="00EB0876"/>
    <w:rsid w:val="00EB0A00"/>
    <w:rsid w:val="00EB0BC7"/>
    <w:rsid w:val="00EB0BCC"/>
    <w:rsid w:val="00EB0E0F"/>
    <w:rsid w:val="00EB1231"/>
    <w:rsid w:val="00EB1847"/>
    <w:rsid w:val="00EB1C8B"/>
    <w:rsid w:val="00EB2D72"/>
    <w:rsid w:val="00EB2DDE"/>
    <w:rsid w:val="00EB31FE"/>
    <w:rsid w:val="00EB33DB"/>
    <w:rsid w:val="00EB3750"/>
    <w:rsid w:val="00EB3973"/>
    <w:rsid w:val="00EB3B3F"/>
    <w:rsid w:val="00EB40A5"/>
    <w:rsid w:val="00EB415B"/>
    <w:rsid w:val="00EB4230"/>
    <w:rsid w:val="00EB46C6"/>
    <w:rsid w:val="00EB4AA7"/>
    <w:rsid w:val="00EB4B24"/>
    <w:rsid w:val="00EB5705"/>
    <w:rsid w:val="00EB5FF3"/>
    <w:rsid w:val="00EB66A9"/>
    <w:rsid w:val="00EB6A2A"/>
    <w:rsid w:val="00EB6E17"/>
    <w:rsid w:val="00EB7426"/>
    <w:rsid w:val="00EB7843"/>
    <w:rsid w:val="00EB79A0"/>
    <w:rsid w:val="00EB7D6C"/>
    <w:rsid w:val="00EC03C6"/>
    <w:rsid w:val="00EC079A"/>
    <w:rsid w:val="00EC0ADE"/>
    <w:rsid w:val="00EC105F"/>
    <w:rsid w:val="00EC12C4"/>
    <w:rsid w:val="00EC1B0B"/>
    <w:rsid w:val="00EC1E02"/>
    <w:rsid w:val="00EC2613"/>
    <w:rsid w:val="00EC310A"/>
    <w:rsid w:val="00EC337C"/>
    <w:rsid w:val="00EC3F10"/>
    <w:rsid w:val="00EC3F76"/>
    <w:rsid w:val="00EC49D4"/>
    <w:rsid w:val="00EC66C8"/>
    <w:rsid w:val="00EC75F8"/>
    <w:rsid w:val="00EC7FE8"/>
    <w:rsid w:val="00ED02EF"/>
    <w:rsid w:val="00ED05D7"/>
    <w:rsid w:val="00ED0C69"/>
    <w:rsid w:val="00ED0D04"/>
    <w:rsid w:val="00ED2DD5"/>
    <w:rsid w:val="00ED3949"/>
    <w:rsid w:val="00ED43BB"/>
    <w:rsid w:val="00ED43F9"/>
    <w:rsid w:val="00ED48B2"/>
    <w:rsid w:val="00ED4C89"/>
    <w:rsid w:val="00ED5C40"/>
    <w:rsid w:val="00ED6035"/>
    <w:rsid w:val="00ED781E"/>
    <w:rsid w:val="00ED7AD6"/>
    <w:rsid w:val="00ED7CD1"/>
    <w:rsid w:val="00EE042E"/>
    <w:rsid w:val="00EE1ECA"/>
    <w:rsid w:val="00EE1FC5"/>
    <w:rsid w:val="00EE27EB"/>
    <w:rsid w:val="00EE28BD"/>
    <w:rsid w:val="00EE3037"/>
    <w:rsid w:val="00EE319C"/>
    <w:rsid w:val="00EE3292"/>
    <w:rsid w:val="00EE3C8F"/>
    <w:rsid w:val="00EE3DB2"/>
    <w:rsid w:val="00EE422A"/>
    <w:rsid w:val="00EE483C"/>
    <w:rsid w:val="00EE4945"/>
    <w:rsid w:val="00EE4D23"/>
    <w:rsid w:val="00EE4E11"/>
    <w:rsid w:val="00EE4F5E"/>
    <w:rsid w:val="00EE536D"/>
    <w:rsid w:val="00EE5503"/>
    <w:rsid w:val="00EE6449"/>
    <w:rsid w:val="00EE6A44"/>
    <w:rsid w:val="00EE6AB0"/>
    <w:rsid w:val="00EE6F28"/>
    <w:rsid w:val="00EE7018"/>
    <w:rsid w:val="00EE75B9"/>
    <w:rsid w:val="00EE77C2"/>
    <w:rsid w:val="00EF0122"/>
    <w:rsid w:val="00EF089F"/>
    <w:rsid w:val="00EF09C7"/>
    <w:rsid w:val="00EF0CD5"/>
    <w:rsid w:val="00EF18B5"/>
    <w:rsid w:val="00EF24B9"/>
    <w:rsid w:val="00EF2CCC"/>
    <w:rsid w:val="00EF3A59"/>
    <w:rsid w:val="00EF4326"/>
    <w:rsid w:val="00EF4B64"/>
    <w:rsid w:val="00EF5195"/>
    <w:rsid w:val="00EF5230"/>
    <w:rsid w:val="00EF548F"/>
    <w:rsid w:val="00EF5C23"/>
    <w:rsid w:val="00EF5E14"/>
    <w:rsid w:val="00EF5FA4"/>
    <w:rsid w:val="00EF5FAE"/>
    <w:rsid w:val="00EF66DF"/>
    <w:rsid w:val="00EF69F6"/>
    <w:rsid w:val="00EF700D"/>
    <w:rsid w:val="00EF7427"/>
    <w:rsid w:val="00EF7B83"/>
    <w:rsid w:val="00F00201"/>
    <w:rsid w:val="00F00773"/>
    <w:rsid w:val="00F00A5F"/>
    <w:rsid w:val="00F00E2B"/>
    <w:rsid w:val="00F01108"/>
    <w:rsid w:val="00F014A6"/>
    <w:rsid w:val="00F02905"/>
    <w:rsid w:val="00F029C3"/>
    <w:rsid w:val="00F02BF4"/>
    <w:rsid w:val="00F02DF9"/>
    <w:rsid w:val="00F030F2"/>
    <w:rsid w:val="00F031FC"/>
    <w:rsid w:val="00F042AC"/>
    <w:rsid w:val="00F043CC"/>
    <w:rsid w:val="00F044C0"/>
    <w:rsid w:val="00F04BE0"/>
    <w:rsid w:val="00F04DCD"/>
    <w:rsid w:val="00F056C1"/>
    <w:rsid w:val="00F059F1"/>
    <w:rsid w:val="00F05B16"/>
    <w:rsid w:val="00F05C04"/>
    <w:rsid w:val="00F05CBF"/>
    <w:rsid w:val="00F06349"/>
    <w:rsid w:val="00F06E8E"/>
    <w:rsid w:val="00F06F1D"/>
    <w:rsid w:val="00F0763B"/>
    <w:rsid w:val="00F07B32"/>
    <w:rsid w:val="00F07FA7"/>
    <w:rsid w:val="00F11C91"/>
    <w:rsid w:val="00F11E1D"/>
    <w:rsid w:val="00F13CBA"/>
    <w:rsid w:val="00F13F1A"/>
    <w:rsid w:val="00F14431"/>
    <w:rsid w:val="00F14993"/>
    <w:rsid w:val="00F14E0A"/>
    <w:rsid w:val="00F15252"/>
    <w:rsid w:val="00F15D87"/>
    <w:rsid w:val="00F1632D"/>
    <w:rsid w:val="00F163C6"/>
    <w:rsid w:val="00F16AA0"/>
    <w:rsid w:val="00F1740D"/>
    <w:rsid w:val="00F1755D"/>
    <w:rsid w:val="00F176C5"/>
    <w:rsid w:val="00F20358"/>
    <w:rsid w:val="00F203AB"/>
    <w:rsid w:val="00F20989"/>
    <w:rsid w:val="00F20A69"/>
    <w:rsid w:val="00F213A0"/>
    <w:rsid w:val="00F217C9"/>
    <w:rsid w:val="00F21DB0"/>
    <w:rsid w:val="00F21EF0"/>
    <w:rsid w:val="00F21FDB"/>
    <w:rsid w:val="00F22D0B"/>
    <w:rsid w:val="00F2447D"/>
    <w:rsid w:val="00F249F5"/>
    <w:rsid w:val="00F24FB8"/>
    <w:rsid w:val="00F251A2"/>
    <w:rsid w:val="00F2531F"/>
    <w:rsid w:val="00F253F7"/>
    <w:rsid w:val="00F25474"/>
    <w:rsid w:val="00F25F1A"/>
    <w:rsid w:val="00F26D48"/>
    <w:rsid w:val="00F273E4"/>
    <w:rsid w:val="00F27491"/>
    <w:rsid w:val="00F277A0"/>
    <w:rsid w:val="00F279AD"/>
    <w:rsid w:val="00F30DD1"/>
    <w:rsid w:val="00F31224"/>
    <w:rsid w:val="00F312DD"/>
    <w:rsid w:val="00F31856"/>
    <w:rsid w:val="00F31B1E"/>
    <w:rsid w:val="00F31E4A"/>
    <w:rsid w:val="00F31EB0"/>
    <w:rsid w:val="00F32627"/>
    <w:rsid w:val="00F32999"/>
    <w:rsid w:val="00F33523"/>
    <w:rsid w:val="00F335E4"/>
    <w:rsid w:val="00F33D6E"/>
    <w:rsid w:val="00F33DA4"/>
    <w:rsid w:val="00F33EFA"/>
    <w:rsid w:val="00F33FAC"/>
    <w:rsid w:val="00F3404A"/>
    <w:rsid w:val="00F347FF"/>
    <w:rsid w:val="00F34B80"/>
    <w:rsid w:val="00F352CE"/>
    <w:rsid w:val="00F35941"/>
    <w:rsid w:val="00F36561"/>
    <w:rsid w:val="00F36709"/>
    <w:rsid w:val="00F368ED"/>
    <w:rsid w:val="00F36A5E"/>
    <w:rsid w:val="00F36A77"/>
    <w:rsid w:val="00F36B99"/>
    <w:rsid w:val="00F36DE0"/>
    <w:rsid w:val="00F378A4"/>
    <w:rsid w:val="00F40AAC"/>
    <w:rsid w:val="00F40D7B"/>
    <w:rsid w:val="00F41358"/>
    <w:rsid w:val="00F413CE"/>
    <w:rsid w:val="00F41C0B"/>
    <w:rsid w:val="00F425F8"/>
    <w:rsid w:val="00F43041"/>
    <w:rsid w:val="00F430D6"/>
    <w:rsid w:val="00F43112"/>
    <w:rsid w:val="00F43359"/>
    <w:rsid w:val="00F4364E"/>
    <w:rsid w:val="00F44704"/>
    <w:rsid w:val="00F454C2"/>
    <w:rsid w:val="00F458E7"/>
    <w:rsid w:val="00F46040"/>
    <w:rsid w:val="00F460CE"/>
    <w:rsid w:val="00F464A9"/>
    <w:rsid w:val="00F464FC"/>
    <w:rsid w:val="00F46A4E"/>
    <w:rsid w:val="00F46B0B"/>
    <w:rsid w:val="00F47996"/>
    <w:rsid w:val="00F479AB"/>
    <w:rsid w:val="00F50103"/>
    <w:rsid w:val="00F50533"/>
    <w:rsid w:val="00F50731"/>
    <w:rsid w:val="00F50751"/>
    <w:rsid w:val="00F5117F"/>
    <w:rsid w:val="00F51265"/>
    <w:rsid w:val="00F514FC"/>
    <w:rsid w:val="00F51706"/>
    <w:rsid w:val="00F52038"/>
    <w:rsid w:val="00F52211"/>
    <w:rsid w:val="00F5234A"/>
    <w:rsid w:val="00F525DA"/>
    <w:rsid w:val="00F52689"/>
    <w:rsid w:val="00F52782"/>
    <w:rsid w:val="00F5283A"/>
    <w:rsid w:val="00F529D2"/>
    <w:rsid w:val="00F5310B"/>
    <w:rsid w:val="00F533F4"/>
    <w:rsid w:val="00F53981"/>
    <w:rsid w:val="00F53F04"/>
    <w:rsid w:val="00F54265"/>
    <w:rsid w:val="00F549B3"/>
    <w:rsid w:val="00F54BA1"/>
    <w:rsid w:val="00F54E8C"/>
    <w:rsid w:val="00F5561D"/>
    <w:rsid w:val="00F557DE"/>
    <w:rsid w:val="00F55F56"/>
    <w:rsid w:val="00F56395"/>
    <w:rsid w:val="00F56C7C"/>
    <w:rsid w:val="00F56DD2"/>
    <w:rsid w:val="00F5708B"/>
    <w:rsid w:val="00F571E3"/>
    <w:rsid w:val="00F601A7"/>
    <w:rsid w:val="00F60F26"/>
    <w:rsid w:val="00F61702"/>
    <w:rsid w:val="00F61E09"/>
    <w:rsid w:val="00F61E25"/>
    <w:rsid w:val="00F6209E"/>
    <w:rsid w:val="00F62174"/>
    <w:rsid w:val="00F6270F"/>
    <w:rsid w:val="00F6296F"/>
    <w:rsid w:val="00F62B0B"/>
    <w:rsid w:val="00F63517"/>
    <w:rsid w:val="00F635A4"/>
    <w:rsid w:val="00F63F4D"/>
    <w:rsid w:val="00F642AA"/>
    <w:rsid w:val="00F651E4"/>
    <w:rsid w:val="00F6573E"/>
    <w:rsid w:val="00F65935"/>
    <w:rsid w:val="00F65C10"/>
    <w:rsid w:val="00F66314"/>
    <w:rsid w:val="00F66637"/>
    <w:rsid w:val="00F668F2"/>
    <w:rsid w:val="00F66E6C"/>
    <w:rsid w:val="00F67088"/>
    <w:rsid w:val="00F67C6A"/>
    <w:rsid w:val="00F67C80"/>
    <w:rsid w:val="00F67E04"/>
    <w:rsid w:val="00F70A2A"/>
    <w:rsid w:val="00F70BD8"/>
    <w:rsid w:val="00F70EE2"/>
    <w:rsid w:val="00F716AC"/>
    <w:rsid w:val="00F71883"/>
    <w:rsid w:val="00F71A78"/>
    <w:rsid w:val="00F71B84"/>
    <w:rsid w:val="00F71D0F"/>
    <w:rsid w:val="00F729C7"/>
    <w:rsid w:val="00F7351B"/>
    <w:rsid w:val="00F7377A"/>
    <w:rsid w:val="00F7384C"/>
    <w:rsid w:val="00F73BEC"/>
    <w:rsid w:val="00F75E18"/>
    <w:rsid w:val="00F77ABF"/>
    <w:rsid w:val="00F80105"/>
    <w:rsid w:val="00F8084B"/>
    <w:rsid w:val="00F80A0D"/>
    <w:rsid w:val="00F81D1B"/>
    <w:rsid w:val="00F81D9D"/>
    <w:rsid w:val="00F81FC4"/>
    <w:rsid w:val="00F82370"/>
    <w:rsid w:val="00F83C88"/>
    <w:rsid w:val="00F83DE7"/>
    <w:rsid w:val="00F842CC"/>
    <w:rsid w:val="00F84C82"/>
    <w:rsid w:val="00F85A02"/>
    <w:rsid w:val="00F85E0D"/>
    <w:rsid w:val="00F8642D"/>
    <w:rsid w:val="00F86F77"/>
    <w:rsid w:val="00F86FAE"/>
    <w:rsid w:val="00F8791B"/>
    <w:rsid w:val="00F87A61"/>
    <w:rsid w:val="00F87ED6"/>
    <w:rsid w:val="00F90177"/>
    <w:rsid w:val="00F903D6"/>
    <w:rsid w:val="00F90CC2"/>
    <w:rsid w:val="00F91314"/>
    <w:rsid w:val="00F91C9E"/>
    <w:rsid w:val="00F91D0A"/>
    <w:rsid w:val="00F91D0F"/>
    <w:rsid w:val="00F91DE8"/>
    <w:rsid w:val="00F9249C"/>
    <w:rsid w:val="00F925DC"/>
    <w:rsid w:val="00F925F7"/>
    <w:rsid w:val="00F92728"/>
    <w:rsid w:val="00F9363E"/>
    <w:rsid w:val="00F939B2"/>
    <w:rsid w:val="00F93D11"/>
    <w:rsid w:val="00F93D31"/>
    <w:rsid w:val="00F9428F"/>
    <w:rsid w:val="00F94741"/>
    <w:rsid w:val="00F94E8C"/>
    <w:rsid w:val="00F94EF7"/>
    <w:rsid w:val="00F952CD"/>
    <w:rsid w:val="00F958FF"/>
    <w:rsid w:val="00F969FB"/>
    <w:rsid w:val="00F96BD4"/>
    <w:rsid w:val="00F96BD9"/>
    <w:rsid w:val="00F976F3"/>
    <w:rsid w:val="00F97737"/>
    <w:rsid w:val="00F97BC0"/>
    <w:rsid w:val="00F97E45"/>
    <w:rsid w:val="00FA05F3"/>
    <w:rsid w:val="00FA06C8"/>
    <w:rsid w:val="00FA0986"/>
    <w:rsid w:val="00FA1450"/>
    <w:rsid w:val="00FA149C"/>
    <w:rsid w:val="00FA1AEE"/>
    <w:rsid w:val="00FA1E6E"/>
    <w:rsid w:val="00FA22F0"/>
    <w:rsid w:val="00FA2311"/>
    <w:rsid w:val="00FA23CC"/>
    <w:rsid w:val="00FA2EE5"/>
    <w:rsid w:val="00FA30E8"/>
    <w:rsid w:val="00FA3673"/>
    <w:rsid w:val="00FA36F7"/>
    <w:rsid w:val="00FA3726"/>
    <w:rsid w:val="00FA3EB3"/>
    <w:rsid w:val="00FA43FE"/>
    <w:rsid w:val="00FA4B84"/>
    <w:rsid w:val="00FA4F45"/>
    <w:rsid w:val="00FA5385"/>
    <w:rsid w:val="00FA5D38"/>
    <w:rsid w:val="00FA6ECF"/>
    <w:rsid w:val="00FA73AB"/>
    <w:rsid w:val="00FA7488"/>
    <w:rsid w:val="00FA7A84"/>
    <w:rsid w:val="00FA7AAF"/>
    <w:rsid w:val="00FA7C5D"/>
    <w:rsid w:val="00FA7CB0"/>
    <w:rsid w:val="00FA7E5F"/>
    <w:rsid w:val="00FB0647"/>
    <w:rsid w:val="00FB1281"/>
    <w:rsid w:val="00FB12BD"/>
    <w:rsid w:val="00FB1812"/>
    <w:rsid w:val="00FB23D1"/>
    <w:rsid w:val="00FB242D"/>
    <w:rsid w:val="00FB2603"/>
    <w:rsid w:val="00FB26E8"/>
    <w:rsid w:val="00FB276F"/>
    <w:rsid w:val="00FB288A"/>
    <w:rsid w:val="00FB289A"/>
    <w:rsid w:val="00FB2F9A"/>
    <w:rsid w:val="00FB3186"/>
    <w:rsid w:val="00FB3572"/>
    <w:rsid w:val="00FB36CC"/>
    <w:rsid w:val="00FB4556"/>
    <w:rsid w:val="00FB456B"/>
    <w:rsid w:val="00FB4D24"/>
    <w:rsid w:val="00FB5653"/>
    <w:rsid w:val="00FB5FED"/>
    <w:rsid w:val="00FB617C"/>
    <w:rsid w:val="00FB67E3"/>
    <w:rsid w:val="00FB6D0D"/>
    <w:rsid w:val="00FB6E4C"/>
    <w:rsid w:val="00FB6E4D"/>
    <w:rsid w:val="00FB71E7"/>
    <w:rsid w:val="00FB7311"/>
    <w:rsid w:val="00FB748B"/>
    <w:rsid w:val="00FB758F"/>
    <w:rsid w:val="00FB7921"/>
    <w:rsid w:val="00FB7B9F"/>
    <w:rsid w:val="00FC020D"/>
    <w:rsid w:val="00FC02FA"/>
    <w:rsid w:val="00FC041D"/>
    <w:rsid w:val="00FC0782"/>
    <w:rsid w:val="00FC0AEC"/>
    <w:rsid w:val="00FC133E"/>
    <w:rsid w:val="00FC2DB7"/>
    <w:rsid w:val="00FC32E5"/>
    <w:rsid w:val="00FC349D"/>
    <w:rsid w:val="00FC3726"/>
    <w:rsid w:val="00FC433B"/>
    <w:rsid w:val="00FC4D12"/>
    <w:rsid w:val="00FC4E44"/>
    <w:rsid w:val="00FC575C"/>
    <w:rsid w:val="00FC608C"/>
    <w:rsid w:val="00FC75EE"/>
    <w:rsid w:val="00FC78DE"/>
    <w:rsid w:val="00FC7967"/>
    <w:rsid w:val="00FD04BB"/>
    <w:rsid w:val="00FD0AF9"/>
    <w:rsid w:val="00FD0BA7"/>
    <w:rsid w:val="00FD0D90"/>
    <w:rsid w:val="00FD156E"/>
    <w:rsid w:val="00FD15A3"/>
    <w:rsid w:val="00FD181B"/>
    <w:rsid w:val="00FD2A85"/>
    <w:rsid w:val="00FD4587"/>
    <w:rsid w:val="00FD4BAF"/>
    <w:rsid w:val="00FD4BC9"/>
    <w:rsid w:val="00FD4D76"/>
    <w:rsid w:val="00FD4EAE"/>
    <w:rsid w:val="00FD54A1"/>
    <w:rsid w:val="00FD559A"/>
    <w:rsid w:val="00FD5997"/>
    <w:rsid w:val="00FD63AC"/>
    <w:rsid w:val="00FD6B39"/>
    <w:rsid w:val="00FD732D"/>
    <w:rsid w:val="00FD7F67"/>
    <w:rsid w:val="00FE038A"/>
    <w:rsid w:val="00FE13A4"/>
    <w:rsid w:val="00FE3093"/>
    <w:rsid w:val="00FE3142"/>
    <w:rsid w:val="00FE32DE"/>
    <w:rsid w:val="00FE344C"/>
    <w:rsid w:val="00FE34F8"/>
    <w:rsid w:val="00FE394A"/>
    <w:rsid w:val="00FE39DA"/>
    <w:rsid w:val="00FE3A91"/>
    <w:rsid w:val="00FE3ABB"/>
    <w:rsid w:val="00FE4612"/>
    <w:rsid w:val="00FE501A"/>
    <w:rsid w:val="00FE5337"/>
    <w:rsid w:val="00FE5455"/>
    <w:rsid w:val="00FE5492"/>
    <w:rsid w:val="00FE5642"/>
    <w:rsid w:val="00FE65BC"/>
    <w:rsid w:val="00FE67DE"/>
    <w:rsid w:val="00FE6E81"/>
    <w:rsid w:val="00FE7269"/>
    <w:rsid w:val="00FF030E"/>
    <w:rsid w:val="00FF0327"/>
    <w:rsid w:val="00FF08C0"/>
    <w:rsid w:val="00FF0CC0"/>
    <w:rsid w:val="00FF12BC"/>
    <w:rsid w:val="00FF13F0"/>
    <w:rsid w:val="00FF1611"/>
    <w:rsid w:val="00FF1C34"/>
    <w:rsid w:val="00FF1D28"/>
    <w:rsid w:val="00FF2CEE"/>
    <w:rsid w:val="00FF2FA2"/>
    <w:rsid w:val="00FF3EA5"/>
    <w:rsid w:val="00FF434F"/>
    <w:rsid w:val="00FF4721"/>
    <w:rsid w:val="00FF4FD9"/>
    <w:rsid w:val="00FF5172"/>
    <w:rsid w:val="00FF5496"/>
    <w:rsid w:val="00FF56E7"/>
    <w:rsid w:val="00FF596A"/>
    <w:rsid w:val="00FF5B93"/>
    <w:rsid w:val="00FF5B9B"/>
    <w:rsid w:val="00FF5C55"/>
    <w:rsid w:val="00FF5D61"/>
    <w:rsid w:val="00FF601A"/>
    <w:rsid w:val="00FF74C6"/>
    <w:rsid w:val="00FF789F"/>
    <w:rsid w:val="0121260D"/>
    <w:rsid w:val="0272F9EE"/>
    <w:rsid w:val="02D50B32"/>
    <w:rsid w:val="02D66038"/>
    <w:rsid w:val="032065DC"/>
    <w:rsid w:val="033EE5E0"/>
    <w:rsid w:val="043F384F"/>
    <w:rsid w:val="047113D0"/>
    <w:rsid w:val="051A555A"/>
    <w:rsid w:val="05AAE65E"/>
    <w:rsid w:val="05DBFE54"/>
    <w:rsid w:val="07767E7C"/>
    <w:rsid w:val="07C44889"/>
    <w:rsid w:val="080BF100"/>
    <w:rsid w:val="08B6C02C"/>
    <w:rsid w:val="08DE6592"/>
    <w:rsid w:val="0A5D7838"/>
    <w:rsid w:val="0C4C680A"/>
    <w:rsid w:val="0D0EC334"/>
    <w:rsid w:val="0E36A6E9"/>
    <w:rsid w:val="0EAA293F"/>
    <w:rsid w:val="0F65B9BF"/>
    <w:rsid w:val="0F8BE914"/>
    <w:rsid w:val="107C184F"/>
    <w:rsid w:val="10857768"/>
    <w:rsid w:val="108F2790"/>
    <w:rsid w:val="110B6D9A"/>
    <w:rsid w:val="110D01CD"/>
    <w:rsid w:val="11BBD991"/>
    <w:rsid w:val="12644E8A"/>
    <w:rsid w:val="12AB1CB1"/>
    <w:rsid w:val="131D98BD"/>
    <w:rsid w:val="1329054F"/>
    <w:rsid w:val="144935BA"/>
    <w:rsid w:val="17720000"/>
    <w:rsid w:val="190FDB5D"/>
    <w:rsid w:val="1B1A0BAE"/>
    <w:rsid w:val="1C152F47"/>
    <w:rsid w:val="1EC77962"/>
    <w:rsid w:val="1ED3851D"/>
    <w:rsid w:val="1EE326D5"/>
    <w:rsid w:val="1F27F9B0"/>
    <w:rsid w:val="2059999B"/>
    <w:rsid w:val="212308AE"/>
    <w:rsid w:val="217CB8A3"/>
    <w:rsid w:val="22A65A94"/>
    <w:rsid w:val="234251C3"/>
    <w:rsid w:val="24BCC0C2"/>
    <w:rsid w:val="24F4B9D0"/>
    <w:rsid w:val="251B386F"/>
    <w:rsid w:val="254BB09A"/>
    <w:rsid w:val="25526A04"/>
    <w:rsid w:val="2574A517"/>
    <w:rsid w:val="26C607CB"/>
    <w:rsid w:val="271D14A7"/>
    <w:rsid w:val="276FACA7"/>
    <w:rsid w:val="28515032"/>
    <w:rsid w:val="287AFB2B"/>
    <w:rsid w:val="29CD5784"/>
    <w:rsid w:val="2ADF5ACD"/>
    <w:rsid w:val="2B0EE428"/>
    <w:rsid w:val="2C31D802"/>
    <w:rsid w:val="2DD9D580"/>
    <w:rsid w:val="2EE89022"/>
    <w:rsid w:val="2F91228A"/>
    <w:rsid w:val="30071486"/>
    <w:rsid w:val="30658E51"/>
    <w:rsid w:val="3105F881"/>
    <w:rsid w:val="32CC513F"/>
    <w:rsid w:val="3341A078"/>
    <w:rsid w:val="334828B7"/>
    <w:rsid w:val="3453502A"/>
    <w:rsid w:val="360B926E"/>
    <w:rsid w:val="36C54C23"/>
    <w:rsid w:val="378A7365"/>
    <w:rsid w:val="38099AC8"/>
    <w:rsid w:val="387CED0A"/>
    <w:rsid w:val="38A8EA90"/>
    <w:rsid w:val="38C5ACF1"/>
    <w:rsid w:val="39708C10"/>
    <w:rsid w:val="3A881315"/>
    <w:rsid w:val="3A93BE43"/>
    <w:rsid w:val="3BF0E346"/>
    <w:rsid w:val="3C56654B"/>
    <w:rsid w:val="3CA534C5"/>
    <w:rsid w:val="3CC7361F"/>
    <w:rsid w:val="3CD96763"/>
    <w:rsid w:val="3D656FD4"/>
    <w:rsid w:val="3EB94E71"/>
    <w:rsid w:val="406073A1"/>
    <w:rsid w:val="41473CE9"/>
    <w:rsid w:val="417247DC"/>
    <w:rsid w:val="42261246"/>
    <w:rsid w:val="427C9CCC"/>
    <w:rsid w:val="42A5236D"/>
    <w:rsid w:val="4315D038"/>
    <w:rsid w:val="45F3311F"/>
    <w:rsid w:val="46952680"/>
    <w:rsid w:val="478047FE"/>
    <w:rsid w:val="4782DEFB"/>
    <w:rsid w:val="47F15DC2"/>
    <w:rsid w:val="480946B3"/>
    <w:rsid w:val="48399701"/>
    <w:rsid w:val="489F03F2"/>
    <w:rsid w:val="48DF7AE4"/>
    <w:rsid w:val="49009A64"/>
    <w:rsid w:val="4938462C"/>
    <w:rsid w:val="49A8831C"/>
    <w:rsid w:val="4A831532"/>
    <w:rsid w:val="4B89D2FD"/>
    <w:rsid w:val="4CB8286F"/>
    <w:rsid w:val="4CF3D859"/>
    <w:rsid w:val="4D72ED86"/>
    <w:rsid w:val="4E445BA2"/>
    <w:rsid w:val="4ECFD27C"/>
    <w:rsid w:val="4F199963"/>
    <w:rsid w:val="4F40A7F3"/>
    <w:rsid w:val="4F9C905A"/>
    <w:rsid w:val="50AED109"/>
    <w:rsid w:val="50E39BFE"/>
    <w:rsid w:val="51A06368"/>
    <w:rsid w:val="51E6AB86"/>
    <w:rsid w:val="524FC982"/>
    <w:rsid w:val="55FCEA04"/>
    <w:rsid w:val="5602FCA5"/>
    <w:rsid w:val="5852F880"/>
    <w:rsid w:val="5877BD11"/>
    <w:rsid w:val="5883DB8A"/>
    <w:rsid w:val="59103D01"/>
    <w:rsid w:val="5920B43C"/>
    <w:rsid w:val="59D043F5"/>
    <w:rsid w:val="5A18358F"/>
    <w:rsid w:val="5B32C018"/>
    <w:rsid w:val="5C37E807"/>
    <w:rsid w:val="5C93DF0F"/>
    <w:rsid w:val="5CD97E70"/>
    <w:rsid w:val="5DAD0D89"/>
    <w:rsid w:val="5E4D13FA"/>
    <w:rsid w:val="5E82D91D"/>
    <w:rsid w:val="61413A70"/>
    <w:rsid w:val="61C17FF3"/>
    <w:rsid w:val="62799369"/>
    <w:rsid w:val="62E5382F"/>
    <w:rsid w:val="6337EDFA"/>
    <w:rsid w:val="63843D7F"/>
    <w:rsid w:val="63AAD329"/>
    <w:rsid w:val="63BC8D4B"/>
    <w:rsid w:val="63FC26DC"/>
    <w:rsid w:val="65AB677B"/>
    <w:rsid w:val="6627BE97"/>
    <w:rsid w:val="674C6E3C"/>
    <w:rsid w:val="67C826B3"/>
    <w:rsid w:val="6868D7C7"/>
    <w:rsid w:val="68B076F8"/>
    <w:rsid w:val="693D5930"/>
    <w:rsid w:val="69FA1454"/>
    <w:rsid w:val="6A0D225F"/>
    <w:rsid w:val="6B0B6F28"/>
    <w:rsid w:val="6B932D7E"/>
    <w:rsid w:val="6C2AF884"/>
    <w:rsid w:val="6C39B5F9"/>
    <w:rsid w:val="6CAD562B"/>
    <w:rsid w:val="6D96A018"/>
    <w:rsid w:val="6F162715"/>
    <w:rsid w:val="6F7A4FDE"/>
    <w:rsid w:val="6FBE733B"/>
    <w:rsid w:val="701C7F2A"/>
    <w:rsid w:val="701E940E"/>
    <w:rsid w:val="70A437B5"/>
    <w:rsid w:val="70EE304A"/>
    <w:rsid w:val="71588D27"/>
    <w:rsid w:val="73655C0F"/>
    <w:rsid w:val="7403F6DD"/>
    <w:rsid w:val="7406855A"/>
    <w:rsid w:val="741E5CDC"/>
    <w:rsid w:val="75EE5BBE"/>
    <w:rsid w:val="75EF18F5"/>
    <w:rsid w:val="76E7FB81"/>
    <w:rsid w:val="7728ED88"/>
    <w:rsid w:val="7740E0C0"/>
    <w:rsid w:val="77B80F3E"/>
    <w:rsid w:val="789620E9"/>
    <w:rsid w:val="78CB2D08"/>
    <w:rsid w:val="78F16257"/>
    <w:rsid w:val="790FE013"/>
    <w:rsid w:val="791A72C5"/>
    <w:rsid w:val="7951EA56"/>
    <w:rsid w:val="79E800C5"/>
    <w:rsid w:val="7A140631"/>
    <w:rsid w:val="7C2DB248"/>
    <w:rsid w:val="7C3B8888"/>
    <w:rsid w:val="7D24A4E9"/>
    <w:rsid w:val="7E70A3EE"/>
    <w:rsid w:val="7FAEDDC9"/>
    <w:rsid w:val="7FC8D0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B2B62B6"/>
  <w15:docId w15:val="{EE88664E-65C9-4CDF-86B5-0453D634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643"/>
    <w:rPr>
      <w:rFonts w:ascii="Arial" w:hAnsi="Arial"/>
      <w:sz w:val="22"/>
      <w:szCs w:val="22"/>
      <w:lang w:val="en-US" w:eastAsia="en-US"/>
    </w:rPr>
  </w:style>
  <w:style w:type="paragraph" w:styleId="Heading1">
    <w:name w:val="heading 1"/>
    <w:aliases w:val="h1,Part"/>
    <w:basedOn w:val="Normal"/>
    <w:next w:val="Normal"/>
    <w:link w:val="Heading1Char"/>
    <w:autoRedefine/>
    <w:qFormat/>
    <w:rsid w:val="00017C72"/>
    <w:pPr>
      <w:keepNext/>
      <w:pageBreakBefore/>
      <w:numPr>
        <w:numId w:val="17"/>
      </w:numPr>
      <w:spacing w:before="240" w:after="240"/>
      <w:outlineLvl w:val="0"/>
    </w:pPr>
    <w:rPr>
      <w:rFonts w:ascii="Calibri Light" w:hAnsi="Calibri Light" w:cs="Arial"/>
      <w:b/>
      <w:bCs/>
      <w:kern w:val="32"/>
      <w:sz w:val="40"/>
      <w:szCs w:val="32"/>
    </w:rPr>
  </w:style>
  <w:style w:type="paragraph" w:styleId="Heading2">
    <w:name w:val="heading 2"/>
    <w:aliases w:val="H2,h2,Reset numbering,Chapter Title,Heading 2 Char"/>
    <w:basedOn w:val="Normal"/>
    <w:next w:val="Normal"/>
    <w:link w:val="Heading2Char1"/>
    <w:autoRedefine/>
    <w:qFormat/>
    <w:rsid w:val="006A76D3"/>
    <w:pPr>
      <w:keepNext/>
      <w:numPr>
        <w:ilvl w:val="1"/>
        <w:numId w:val="15"/>
      </w:numPr>
      <w:tabs>
        <w:tab w:val="left" w:pos="1260"/>
      </w:tabs>
      <w:spacing w:before="240" w:after="240"/>
      <w:outlineLvl w:val="1"/>
    </w:pPr>
    <w:rPr>
      <w:rFonts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15"/>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numPr>
        <w:ilvl w:val="3"/>
        <w:numId w:val="15"/>
      </w:numPr>
      <w:spacing w:before="200"/>
      <w:ind w:left="864"/>
      <w:outlineLvl w:val="3"/>
    </w:pPr>
    <w:rPr>
      <w:rFonts w:asciiTheme="majorHAnsi" w:eastAsiaTheme="majorEastAsia" w:hAnsiTheme="majorHAnsi" w:cstheme="majorBidi"/>
      <w:b/>
      <w:bCs/>
      <w:i/>
      <w:iCs/>
      <w:color w:val="01616A" w:themeColor="accent1"/>
    </w:rPr>
  </w:style>
  <w:style w:type="paragraph" w:styleId="Heading5">
    <w:name w:val="heading 5"/>
    <w:basedOn w:val="Normal"/>
    <w:next w:val="Normal"/>
    <w:qFormat/>
    <w:rsid w:val="00045F9B"/>
    <w:pPr>
      <w:numPr>
        <w:ilvl w:val="4"/>
        <w:numId w:val="15"/>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15"/>
      </w:numPr>
      <w:outlineLvl w:val="5"/>
    </w:pPr>
    <w:rPr>
      <w:rFonts w:cs="Arial"/>
      <w:b/>
      <w:bCs/>
      <w:sz w:val="20"/>
      <w:szCs w:val="20"/>
      <w:lang w:eastAsia="zh-CN"/>
    </w:rPr>
  </w:style>
  <w:style w:type="paragraph" w:styleId="Heading7">
    <w:name w:val="heading 7"/>
    <w:basedOn w:val="Normal"/>
    <w:next w:val="Normal"/>
    <w:qFormat/>
    <w:rsid w:val="00045F9B"/>
    <w:pPr>
      <w:numPr>
        <w:ilvl w:val="6"/>
        <w:numId w:val="15"/>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15"/>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15"/>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017C72"/>
    <w:rPr>
      <w:rFonts w:ascii="Calibri Light" w:hAnsi="Calibri Light" w:cs="Arial"/>
      <w:b/>
      <w:bCs/>
      <w:kern w:val="32"/>
      <w:sz w:val="40"/>
      <w:szCs w:val="32"/>
      <w:lang w:val="en-US" w:eastAsia="en-US"/>
    </w:rPr>
  </w:style>
  <w:style w:type="paragraph" w:styleId="Header">
    <w:name w:val="header"/>
    <w:aliases w:val="*Header,page-header,ph,Header/Footer,header odd,header,Hyphen"/>
    <w:basedOn w:val="Normal"/>
    <w:link w:val="HeaderChar"/>
    <w:uiPriority w:val="99"/>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uiPriority w:val="99"/>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224BEF"/>
    <w:pPr>
      <w:tabs>
        <w:tab w:val="right" w:leader="dot" w:pos="9350"/>
      </w:tabs>
    </w:pPr>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rsid w:val="002B5B36"/>
    <w:rPr>
      <w:sz w:val="16"/>
      <w:szCs w:val="16"/>
    </w:rPr>
  </w:style>
  <w:style w:type="paragraph" w:styleId="CommentText">
    <w:name w:val="annotation text"/>
    <w:basedOn w:val="Normal"/>
    <w:link w:val="CommentTextChar"/>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6A76D3"/>
    <w:rPr>
      <w:rFonts w:ascii="Arial" w:hAnsi="Arial"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01616A"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spacing w:before="480" w:after="0" w:line="276" w:lineRule="auto"/>
      <w:outlineLvl w:val="9"/>
    </w:pPr>
    <w:rPr>
      <w:rFonts w:asciiTheme="majorHAnsi" w:eastAsiaTheme="majorEastAsia" w:hAnsiTheme="majorHAnsi" w:cstheme="majorBidi"/>
      <w:color w:val="00484F"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6"/>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Heading1TextNumbered">
    <w:name w:val="Heading 1 Text Numbered"/>
    <w:basedOn w:val="Heading1Text"/>
    <w:rsid w:val="00762069"/>
    <w:pPr>
      <w:numPr>
        <w:numId w:val="10"/>
      </w:numPr>
      <w:tabs>
        <w:tab w:val="clear" w:pos="2347"/>
        <w:tab w:val="left" w:pos="720"/>
      </w:tabs>
      <w:ind w:left="720"/>
    </w:pPr>
  </w:style>
  <w:style w:type="paragraph" w:customStyle="1" w:styleId="Heading3TextBold">
    <w:name w:val="Heading 3 Text Bold"/>
    <w:basedOn w:val="Heading3Text"/>
    <w:qFormat/>
    <w:rsid w:val="00F53F04"/>
    <w:rPr>
      <w:b/>
    </w:rPr>
  </w:style>
  <w:style w:type="character" w:styleId="Strong">
    <w:name w:val="Strong"/>
    <w:basedOn w:val="DefaultParagraphFont"/>
    <w:uiPriority w:val="22"/>
    <w:qFormat/>
    <w:rsid w:val="00785008"/>
    <w:rPr>
      <w:b/>
      <w:bCs/>
    </w:rPr>
  </w:style>
  <w:style w:type="character" w:customStyle="1" w:styleId="widgetcontainerread">
    <w:name w:val="widgetcontainerread"/>
    <w:basedOn w:val="DefaultParagraphFont"/>
    <w:rsid w:val="00355465"/>
  </w:style>
  <w:style w:type="paragraph" w:customStyle="1" w:styleId="TableParagraph">
    <w:name w:val="Table Paragraph"/>
    <w:basedOn w:val="Normal"/>
    <w:uiPriority w:val="1"/>
    <w:qFormat/>
    <w:rsid w:val="003B3EA4"/>
    <w:pPr>
      <w:widowControl w:val="0"/>
      <w:autoSpaceDE w:val="0"/>
      <w:autoSpaceDN w:val="0"/>
    </w:pPr>
    <w:rPr>
      <w:rFonts w:ascii="Segoe UI" w:eastAsia="Segoe UI" w:hAnsi="Segoe UI" w:cs="Segoe UI"/>
      <w:lang w:bidi="en-US"/>
    </w:rPr>
  </w:style>
  <w:style w:type="table" w:styleId="ListTable3-Accent1">
    <w:name w:val="List Table 3 Accent 1"/>
    <w:basedOn w:val="TableNormal"/>
    <w:uiPriority w:val="48"/>
    <w:rsid w:val="00491B4C"/>
    <w:tblPr>
      <w:tblStyleRowBandSize w:val="1"/>
      <w:tblStyleColBandSize w:val="1"/>
      <w:tblBorders>
        <w:top w:val="single" w:sz="4" w:space="0" w:color="01616A" w:themeColor="accent1"/>
        <w:left w:val="single" w:sz="4" w:space="0" w:color="01616A" w:themeColor="accent1"/>
        <w:bottom w:val="single" w:sz="4" w:space="0" w:color="01616A" w:themeColor="accent1"/>
        <w:right w:val="single" w:sz="4" w:space="0" w:color="01616A" w:themeColor="accent1"/>
      </w:tblBorders>
    </w:tblPr>
    <w:tblStylePr w:type="firstRow">
      <w:rPr>
        <w:b/>
        <w:bCs/>
        <w:color w:val="FFFFFF" w:themeColor="background1"/>
      </w:rPr>
      <w:tblPr/>
      <w:tcPr>
        <w:shd w:val="clear" w:color="auto" w:fill="01616A" w:themeFill="accent1"/>
      </w:tcPr>
    </w:tblStylePr>
    <w:tblStylePr w:type="lastRow">
      <w:rPr>
        <w:b/>
        <w:bCs/>
      </w:rPr>
      <w:tblPr/>
      <w:tcPr>
        <w:tcBorders>
          <w:top w:val="double" w:sz="4" w:space="0" w:color="0161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616A" w:themeColor="accent1"/>
          <w:right w:val="single" w:sz="4" w:space="0" w:color="01616A" w:themeColor="accent1"/>
        </w:tcBorders>
      </w:tcPr>
    </w:tblStylePr>
    <w:tblStylePr w:type="band1Horz">
      <w:tblPr/>
      <w:tcPr>
        <w:tcBorders>
          <w:top w:val="single" w:sz="4" w:space="0" w:color="01616A" w:themeColor="accent1"/>
          <w:bottom w:val="single" w:sz="4" w:space="0" w:color="0161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616A" w:themeColor="accent1"/>
          <w:left w:val="nil"/>
        </w:tcBorders>
      </w:tcPr>
    </w:tblStylePr>
    <w:tblStylePr w:type="swCell">
      <w:tblPr/>
      <w:tcPr>
        <w:tcBorders>
          <w:top w:val="double" w:sz="4" w:space="0" w:color="01616A" w:themeColor="accent1"/>
          <w:right w:val="nil"/>
        </w:tcBorders>
      </w:tcPr>
    </w:tblStylePr>
  </w:style>
  <w:style w:type="character" w:styleId="Emphasis">
    <w:name w:val="Emphasis"/>
    <w:basedOn w:val="DefaultParagraphFont"/>
    <w:qFormat/>
    <w:rsid w:val="00D32620"/>
    <w:rPr>
      <w:i/>
      <w:iCs/>
    </w:rPr>
  </w:style>
  <w:style w:type="character" w:customStyle="1" w:styleId="UnresolvedMention1">
    <w:name w:val="Unresolved Mention1"/>
    <w:basedOn w:val="DefaultParagraphFont"/>
    <w:uiPriority w:val="99"/>
    <w:semiHidden/>
    <w:unhideWhenUsed/>
    <w:rsid w:val="00DC23BE"/>
    <w:rPr>
      <w:color w:val="605E5C"/>
      <w:shd w:val="clear" w:color="auto" w:fill="E1DFDD"/>
    </w:rPr>
  </w:style>
  <w:style w:type="table" w:customStyle="1" w:styleId="ListTable3-Accent12">
    <w:name w:val="List Table 3 - Accent 12"/>
    <w:basedOn w:val="TableNormal"/>
    <w:next w:val="ListTable3-Accent1"/>
    <w:uiPriority w:val="48"/>
    <w:rsid w:val="00205EC7"/>
    <w:tblPr>
      <w:tblStyleRowBandSize w:val="1"/>
      <w:tblStyleColBandSize w:val="1"/>
      <w:tblBorders>
        <w:top w:val="single" w:sz="4" w:space="0" w:color="01616A"/>
        <w:left w:val="single" w:sz="4" w:space="0" w:color="01616A"/>
        <w:bottom w:val="single" w:sz="4" w:space="0" w:color="01616A"/>
        <w:right w:val="single" w:sz="4" w:space="0" w:color="01616A"/>
      </w:tblBorders>
    </w:tblPr>
    <w:tblStylePr w:type="firstRow">
      <w:rPr>
        <w:b/>
        <w:bCs/>
        <w:color w:val="FFFFFF"/>
      </w:rPr>
      <w:tblPr/>
      <w:tcPr>
        <w:shd w:val="clear" w:color="auto" w:fill="01616A"/>
      </w:tcPr>
    </w:tblStylePr>
    <w:tblStylePr w:type="lastRow">
      <w:rPr>
        <w:b/>
        <w:bCs/>
      </w:rPr>
      <w:tblPr/>
      <w:tcPr>
        <w:tcBorders>
          <w:top w:val="double" w:sz="4" w:space="0" w:color="01616A"/>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1616A"/>
          <w:right w:val="single" w:sz="4" w:space="0" w:color="01616A"/>
        </w:tcBorders>
      </w:tcPr>
    </w:tblStylePr>
    <w:tblStylePr w:type="band1Horz">
      <w:tblPr/>
      <w:tcPr>
        <w:tcBorders>
          <w:top w:val="single" w:sz="4" w:space="0" w:color="01616A"/>
          <w:bottom w:val="single" w:sz="4" w:space="0" w:color="01616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616A"/>
          <w:left w:val="nil"/>
        </w:tcBorders>
      </w:tcPr>
    </w:tblStylePr>
    <w:tblStylePr w:type="swCell">
      <w:tblPr/>
      <w:tcPr>
        <w:tcBorders>
          <w:top w:val="double" w:sz="4" w:space="0" w:color="01616A"/>
          <w:right w:val="nil"/>
        </w:tcBorders>
      </w:tcPr>
    </w:tblStylePr>
  </w:style>
  <w:style w:type="table" w:customStyle="1" w:styleId="ListTable3-Accent11">
    <w:name w:val="List Table 3 - Accent 11"/>
    <w:basedOn w:val="TableNormal"/>
    <w:next w:val="ListTable3-Accent1"/>
    <w:uiPriority w:val="48"/>
    <w:rsid w:val="00205EC7"/>
    <w:tblPr>
      <w:tblStyleRowBandSize w:val="1"/>
      <w:tblStyleColBandSize w:val="1"/>
      <w:tblBorders>
        <w:top w:val="single" w:sz="4" w:space="0" w:color="01616A"/>
        <w:left w:val="single" w:sz="4" w:space="0" w:color="01616A"/>
        <w:bottom w:val="single" w:sz="4" w:space="0" w:color="01616A"/>
        <w:right w:val="single" w:sz="4" w:space="0" w:color="01616A"/>
      </w:tblBorders>
    </w:tblPr>
    <w:tblStylePr w:type="firstRow">
      <w:rPr>
        <w:b/>
        <w:bCs/>
        <w:color w:val="FFFFFF"/>
      </w:rPr>
      <w:tblPr/>
      <w:tcPr>
        <w:shd w:val="clear" w:color="auto" w:fill="01616A"/>
      </w:tcPr>
    </w:tblStylePr>
    <w:tblStylePr w:type="lastRow">
      <w:rPr>
        <w:b/>
        <w:bCs/>
      </w:rPr>
      <w:tblPr/>
      <w:tcPr>
        <w:tcBorders>
          <w:top w:val="double" w:sz="4" w:space="0" w:color="01616A"/>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1616A"/>
          <w:right w:val="single" w:sz="4" w:space="0" w:color="01616A"/>
        </w:tcBorders>
      </w:tcPr>
    </w:tblStylePr>
    <w:tblStylePr w:type="band1Horz">
      <w:tblPr/>
      <w:tcPr>
        <w:tcBorders>
          <w:top w:val="single" w:sz="4" w:space="0" w:color="01616A"/>
          <w:bottom w:val="single" w:sz="4" w:space="0" w:color="01616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616A"/>
          <w:left w:val="nil"/>
        </w:tcBorders>
      </w:tcPr>
    </w:tblStylePr>
    <w:tblStylePr w:type="swCell">
      <w:tblPr/>
      <w:tcPr>
        <w:tcBorders>
          <w:top w:val="double" w:sz="4" w:space="0" w:color="01616A"/>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5103">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57483679">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41898626">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45188986">
      <w:bodyDiv w:val="1"/>
      <w:marLeft w:val="0"/>
      <w:marRight w:val="0"/>
      <w:marTop w:val="0"/>
      <w:marBottom w:val="0"/>
      <w:divBdr>
        <w:top w:val="none" w:sz="0" w:space="0" w:color="auto"/>
        <w:left w:val="none" w:sz="0" w:space="0" w:color="auto"/>
        <w:bottom w:val="none" w:sz="0" w:space="0" w:color="auto"/>
        <w:right w:val="none" w:sz="0" w:space="0" w:color="auto"/>
      </w:divBdr>
    </w:div>
    <w:div w:id="249000883">
      <w:bodyDiv w:val="1"/>
      <w:marLeft w:val="0"/>
      <w:marRight w:val="0"/>
      <w:marTop w:val="0"/>
      <w:marBottom w:val="0"/>
      <w:divBdr>
        <w:top w:val="none" w:sz="0" w:space="0" w:color="auto"/>
        <w:left w:val="none" w:sz="0" w:space="0" w:color="auto"/>
        <w:bottom w:val="none" w:sz="0" w:space="0" w:color="auto"/>
        <w:right w:val="none" w:sz="0" w:space="0" w:color="auto"/>
      </w:divBdr>
    </w:div>
    <w:div w:id="28693515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2485478">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54115149">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401097369">
      <w:bodyDiv w:val="1"/>
      <w:marLeft w:val="0"/>
      <w:marRight w:val="0"/>
      <w:marTop w:val="0"/>
      <w:marBottom w:val="0"/>
      <w:divBdr>
        <w:top w:val="none" w:sz="0" w:space="0" w:color="auto"/>
        <w:left w:val="none" w:sz="0" w:space="0" w:color="auto"/>
        <w:bottom w:val="none" w:sz="0" w:space="0" w:color="auto"/>
        <w:right w:val="none" w:sz="0" w:space="0" w:color="auto"/>
      </w:divBdr>
    </w:div>
    <w:div w:id="424154961">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33156354">
      <w:bodyDiv w:val="1"/>
      <w:marLeft w:val="0"/>
      <w:marRight w:val="0"/>
      <w:marTop w:val="0"/>
      <w:marBottom w:val="0"/>
      <w:divBdr>
        <w:top w:val="none" w:sz="0" w:space="0" w:color="auto"/>
        <w:left w:val="none" w:sz="0" w:space="0" w:color="auto"/>
        <w:bottom w:val="none" w:sz="0" w:space="0" w:color="auto"/>
        <w:right w:val="none" w:sz="0" w:space="0" w:color="auto"/>
      </w:divBdr>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27206136">
      <w:bodyDiv w:val="1"/>
      <w:marLeft w:val="0"/>
      <w:marRight w:val="0"/>
      <w:marTop w:val="0"/>
      <w:marBottom w:val="0"/>
      <w:divBdr>
        <w:top w:val="none" w:sz="0" w:space="0" w:color="auto"/>
        <w:left w:val="none" w:sz="0" w:space="0" w:color="auto"/>
        <w:bottom w:val="none" w:sz="0" w:space="0" w:color="auto"/>
        <w:right w:val="none" w:sz="0" w:space="0" w:color="auto"/>
      </w:divBdr>
    </w:div>
    <w:div w:id="635912672">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2603337">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23549159">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7555">
      <w:bodyDiv w:val="1"/>
      <w:marLeft w:val="0"/>
      <w:marRight w:val="0"/>
      <w:marTop w:val="0"/>
      <w:marBottom w:val="0"/>
      <w:divBdr>
        <w:top w:val="none" w:sz="0" w:space="0" w:color="auto"/>
        <w:left w:val="none" w:sz="0" w:space="0" w:color="auto"/>
        <w:bottom w:val="none" w:sz="0" w:space="0" w:color="auto"/>
        <w:right w:val="none" w:sz="0" w:space="0" w:color="auto"/>
      </w:divBdr>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22566890">
      <w:bodyDiv w:val="1"/>
      <w:marLeft w:val="0"/>
      <w:marRight w:val="0"/>
      <w:marTop w:val="0"/>
      <w:marBottom w:val="0"/>
      <w:divBdr>
        <w:top w:val="none" w:sz="0" w:space="0" w:color="auto"/>
        <w:left w:val="none" w:sz="0" w:space="0" w:color="auto"/>
        <w:bottom w:val="none" w:sz="0" w:space="0" w:color="auto"/>
        <w:right w:val="none" w:sz="0" w:space="0" w:color="auto"/>
      </w:divBdr>
    </w:div>
    <w:div w:id="948321870">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32027915">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76963775">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32273744">
      <w:bodyDiv w:val="1"/>
      <w:marLeft w:val="0"/>
      <w:marRight w:val="0"/>
      <w:marTop w:val="0"/>
      <w:marBottom w:val="0"/>
      <w:divBdr>
        <w:top w:val="none" w:sz="0" w:space="0" w:color="auto"/>
        <w:left w:val="none" w:sz="0" w:space="0" w:color="auto"/>
        <w:bottom w:val="none" w:sz="0" w:space="0" w:color="auto"/>
        <w:right w:val="none" w:sz="0" w:space="0" w:color="auto"/>
      </w:divBdr>
    </w:div>
    <w:div w:id="123786480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1259664">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60009940">
      <w:bodyDiv w:val="1"/>
      <w:marLeft w:val="0"/>
      <w:marRight w:val="0"/>
      <w:marTop w:val="0"/>
      <w:marBottom w:val="0"/>
      <w:divBdr>
        <w:top w:val="none" w:sz="0" w:space="0" w:color="auto"/>
        <w:left w:val="none" w:sz="0" w:space="0" w:color="auto"/>
        <w:bottom w:val="none" w:sz="0" w:space="0" w:color="auto"/>
        <w:right w:val="none" w:sz="0" w:space="0" w:color="auto"/>
      </w:divBdr>
    </w:div>
    <w:div w:id="1367217859">
      <w:bodyDiv w:val="1"/>
      <w:marLeft w:val="0"/>
      <w:marRight w:val="0"/>
      <w:marTop w:val="0"/>
      <w:marBottom w:val="0"/>
      <w:divBdr>
        <w:top w:val="none" w:sz="0" w:space="0" w:color="auto"/>
        <w:left w:val="none" w:sz="0" w:space="0" w:color="auto"/>
        <w:bottom w:val="none" w:sz="0" w:space="0" w:color="auto"/>
        <w:right w:val="none" w:sz="0" w:space="0" w:color="auto"/>
      </w:divBdr>
    </w:div>
    <w:div w:id="1393115132">
      <w:bodyDiv w:val="1"/>
      <w:marLeft w:val="0"/>
      <w:marRight w:val="0"/>
      <w:marTop w:val="0"/>
      <w:marBottom w:val="0"/>
      <w:divBdr>
        <w:top w:val="none" w:sz="0" w:space="0" w:color="auto"/>
        <w:left w:val="none" w:sz="0" w:space="0" w:color="auto"/>
        <w:bottom w:val="none" w:sz="0" w:space="0" w:color="auto"/>
        <w:right w:val="none" w:sz="0" w:space="0" w:color="auto"/>
      </w:divBdr>
    </w:div>
    <w:div w:id="1408720655">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3799583">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00270978">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28104601">
      <w:bodyDiv w:val="1"/>
      <w:marLeft w:val="0"/>
      <w:marRight w:val="0"/>
      <w:marTop w:val="0"/>
      <w:marBottom w:val="0"/>
      <w:divBdr>
        <w:top w:val="none" w:sz="0" w:space="0" w:color="auto"/>
        <w:left w:val="none" w:sz="0" w:space="0" w:color="auto"/>
        <w:bottom w:val="none" w:sz="0" w:space="0" w:color="auto"/>
        <w:right w:val="none" w:sz="0" w:space="0" w:color="auto"/>
      </w:divBdr>
    </w:div>
    <w:div w:id="153920201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55777511">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68171477">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36665255">
      <w:bodyDiv w:val="1"/>
      <w:marLeft w:val="0"/>
      <w:marRight w:val="0"/>
      <w:marTop w:val="0"/>
      <w:marBottom w:val="0"/>
      <w:divBdr>
        <w:top w:val="none" w:sz="0" w:space="0" w:color="auto"/>
        <w:left w:val="none" w:sz="0" w:space="0" w:color="auto"/>
        <w:bottom w:val="none" w:sz="0" w:space="0" w:color="auto"/>
        <w:right w:val="none" w:sz="0" w:space="0" w:color="auto"/>
      </w:divBdr>
    </w:div>
    <w:div w:id="1747144023">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00680250">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53449118">
      <w:bodyDiv w:val="1"/>
      <w:marLeft w:val="0"/>
      <w:marRight w:val="0"/>
      <w:marTop w:val="0"/>
      <w:marBottom w:val="0"/>
      <w:divBdr>
        <w:top w:val="none" w:sz="0" w:space="0" w:color="auto"/>
        <w:left w:val="none" w:sz="0" w:space="0" w:color="auto"/>
        <w:bottom w:val="none" w:sz="0" w:space="0" w:color="auto"/>
        <w:right w:val="none" w:sz="0" w:space="0" w:color="auto"/>
      </w:divBdr>
    </w:div>
    <w:div w:id="1868519924">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87788503">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5992126">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44453942">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67600355">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d6710b424d1b41e2"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package" Target="embeddings/Microsoft_Visio_Drawing3.vsdx"/><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SCE option 1">
      <a:dk1>
        <a:sysClr val="windowText" lastClr="000000"/>
      </a:dk1>
      <a:lt1>
        <a:sysClr val="window" lastClr="FFFFFF"/>
      </a:lt1>
      <a:dk2>
        <a:srgbClr val="53565A"/>
      </a:dk2>
      <a:lt2>
        <a:srgbClr val="D0D0CE"/>
      </a:lt2>
      <a:accent1>
        <a:srgbClr val="01616A"/>
      </a:accent1>
      <a:accent2>
        <a:srgbClr val="FFD142"/>
      </a:accent2>
      <a:accent3>
        <a:srgbClr val="B3B2B3"/>
      </a:accent3>
      <a:accent4>
        <a:srgbClr val="707371"/>
      </a:accent4>
      <a:accent5>
        <a:srgbClr val="7E1F3F"/>
      </a:accent5>
      <a:accent6>
        <a:srgbClr val="00A9E1"/>
      </a:accent6>
      <a:hlink>
        <a:srgbClr val="00A3E0"/>
      </a:hlink>
      <a:folHlink>
        <a:srgbClr val="53565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1E13266EDAE54D83CA648680D313E9" ma:contentTypeVersion="7" ma:contentTypeDescription="Create a new document." ma:contentTypeScope="" ma:versionID="b5ac3173889dcd524ddfe92c600d76b6">
  <xsd:schema xmlns:xsd="http://www.w3.org/2001/XMLSchema" xmlns:xs="http://www.w3.org/2001/XMLSchema" xmlns:p="http://schemas.microsoft.com/office/2006/metadata/properties" xmlns:ns2="1159fbbe-21a5-4f9f-ba25-985252d08c52" xmlns:ns3="24203cf6-3f29-4463-91b7-d72f2d53f95f" targetNamespace="http://schemas.microsoft.com/office/2006/metadata/properties" ma:root="true" ma:fieldsID="7c69c51a541140ac869f5ba16f4565b9" ns2:_="" ns3:_="">
    <xsd:import namespace="1159fbbe-21a5-4f9f-ba25-985252d08c52"/>
    <xsd:import namespace="24203cf6-3f29-4463-91b7-d72f2d53f9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9fbbe-21a5-4f9f-ba25-985252d08c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225C1-36D2-4C36-9068-AE442C399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9fbbe-21a5-4f9f-ba25-985252d08c52"/>
    <ds:schemaRef ds:uri="24203cf6-3f29-4463-91b7-d72f2d53f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3AFD8B-543E-48B1-885E-87DA640F15E3}">
  <ds:schemaRefs>
    <ds:schemaRef ds:uri="http://schemas.microsoft.com/office/2006/metadata/properties"/>
    <ds:schemaRef ds:uri="http://schemas.microsoft.com/office/2006/documentManagement/types"/>
    <ds:schemaRef ds:uri="http://purl.org/dc/terms/"/>
    <ds:schemaRef ds:uri="24203cf6-3f29-4463-91b7-d72f2d53f95f"/>
    <ds:schemaRef ds:uri="http://purl.org/dc/dcmitype/"/>
    <ds:schemaRef ds:uri="http://www.w3.org/XML/1998/namespace"/>
    <ds:schemaRef ds:uri="http://schemas.microsoft.com/office/infopath/2007/PartnerControls"/>
    <ds:schemaRef ds:uri="http://schemas.openxmlformats.org/package/2006/metadata/core-properties"/>
    <ds:schemaRef ds:uri="1159fbbe-21a5-4f9f-ba25-985252d08c52"/>
    <ds:schemaRef ds:uri="http://purl.org/dc/elements/1.1/"/>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C401A1CF-4C18-484D-B684-2C4E870F0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2</TotalTime>
  <Pages>25</Pages>
  <Words>2528</Words>
  <Characters>13929</Characters>
  <Application>Microsoft Office Word</Application>
  <DocSecurity>0</DocSecurity>
  <Lines>116</Lines>
  <Paragraphs>32</Paragraphs>
  <ScaleCrop>false</ScaleCrop>
  <Company>ITT</Company>
  <LinksUpToDate>false</LinksUpToDate>
  <CharactersWithSpaces>16425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Hirth, Scott</cp:lastModifiedBy>
  <cp:revision>497</cp:revision>
  <cp:lastPrinted>2013-05-22T11:24:00Z</cp:lastPrinted>
  <dcterms:created xsi:type="dcterms:W3CDTF">2019-08-14T18:17:00Z</dcterms:created>
  <dcterms:modified xsi:type="dcterms:W3CDTF">2019-11-14T18:01:00Z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0x010100FE1E13266EDAE54D83CA648680D313E9</vt:lpwstr>
  </property>
  <property fmtid="{D5CDD505-2E9C-101B-9397-08002B2CF9AE}" pid="12" name="_dlc_DocIdItemGuid">
    <vt:lpwstr>7df9c14b-ce66-45f3-a4b3-9d96d4395c3c</vt:lpwstr>
  </property>
  <property fmtid="{D5CDD505-2E9C-101B-9397-08002B2CF9AE}" pid="13" name="SCEDocumentType">
    <vt:lpwstr/>
  </property>
  <property fmtid="{D5CDD505-2E9C-101B-9397-08002B2CF9AE}" pid="14" name="SCE Access Classification">
    <vt:lpwstr/>
  </property>
  <property fmtid="{D5CDD505-2E9C-101B-9397-08002B2CF9AE}" pid="15" name="SCE Owner">
    <vt:lpwstr/>
  </property>
  <property fmtid="{D5CDD505-2E9C-101B-9397-08002B2CF9AE}" pid="16" name="CS Business Functions">
    <vt:lpwstr/>
  </property>
</Properties>
</file>