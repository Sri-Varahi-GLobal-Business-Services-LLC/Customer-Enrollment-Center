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1C41E5" w14:textId="77777777" w:rsidR="00A96F48" w:rsidRPr="001E1582" w:rsidRDefault="00A96F48" w:rsidP="00560135">
      <w:pPr>
        <w:pStyle w:val="Cover-ProposalText"/>
        <w:ind w:right="27"/>
        <w:rPr>
          <w:rFonts w:ascii="Arial" w:hAnsi="Arial"/>
          <w:b w:val="0"/>
          <w:noProof/>
          <w:color w:val="F79646"/>
        </w:rPr>
      </w:pPr>
    </w:p>
    <w:p w14:paraId="7B18EB3E" w14:textId="77777777" w:rsidR="00560135" w:rsidRPr="001E1582" w:rsidRDefault="00560135" w:rsidP="00560135">
      <w:pPr>
        <w:pStyle w:val="Cover-ProposalText"/>
        <w:ind w:right="27"/>
        <w:rPr>
          <w:rFonts w:ascii="Arial" w:hAnsi="Arial"/>
        </w:rPr>
      </w:pPr>
    </w:p>
    <w:p w14:paraId="0605AFE0" w14:textId="77777777" w:rsidR="00A96F48" w:rsidRPr="001E1582" w:rsidRDefault="0038047C" w:rsidP="00976734">
      <w:pPr>
        <w:jc w:val="right"/>
        <w:rPr>
          <w:rFonts w:cs="Arial"/>
        </w:rPr>
      </w:pPr>
      <w:r>
        <w:rPr>
          <w:b/>
          <w:noProof/>
          <w:color w:val="F79646"/>
          <w:sz w:val="40"/>
        </w:rPr>
        <w:drawing>
          <wp:inline distT="0" distB="0" distL="0" distR="0" wp14:anchorId="1700D8A1" wp14:editId="1683612C">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2338CBB7" w14:textId="77777777" w:rsidR="00A96F48" w:rsidRPr="001E1582" w:rsidRDefault="00A96F48" w:rsidP="00A96F48">
      <w:pPr>
        <w:jc w:val="right"/>
        <w:rPr>
          <w:rFonts w:cs="Arial"/>
        </w:rPr>
      </w:pPr>
    </w:p>
    <w:p w14:paraId="54EBECD1" w14:textId="77777777" w:rsidR="00A96F48" w:rsidRPr="001E1582" w:rsidRDefault="00A96F48" w:rsidP="00A96F48">
      <w:pPr>
        <w:rPr>
          <w:rFonts w:cs="Arial"/>
        </w:rPr>
      </w:pPr>
    </w:p>
    <w:tbl>
      <w:tblPr>
        <w:tblW w:w="9468" w:type="dxa"/>
        <w:tblLayout w:type="fixed"/>
        <w:tblLook w:val="0000" w:firstRow="0" w:lastRow="0" w:firstColumn="0" w:lastColumn="0" w:noHBand="0" w:noVBand="0"/>
      </w:tblPr>
      <w:tblGrid>
        <w:gridCol w:w="18"/>
        <w:gridCol w:w="9450"/>
      </w:tblGrid>
      <w:tr w:rsidR="00A14DC0" w:rsidRPr="001E1582" w14:paraId="1429C532" w14:textId="77777777" w:rsidTr="0035091A">
        <w:trPr>
          <w:gridBefore w:val="1"/>
          <w:wBefore w:w="18" w:type="dxa"/>
          <w:trHeight w:val="1878"/>
        </w:trPr>
        <w:tc>
          <w:tcPr>
            <w:tcW w:w="9450" w:type="dxa"/>
            <w:vAlign w:val="center"/>
          </w:tcPr>
          <w:p w14:paraId="79E8F6BF" w14:textId="77777777" w:rsidR="00CE2E6D" w:rsidRPr="00350F6B" w:rsidRDefault="00CE2E6D" w:rsidP="00CE2E6D">
            <w:pPr>
              <w:pStyle w:val="Cover-ProposalText"/>
              <w:ind w:right="27"/>
              <w:jc w:val="center"/>
              <w:rPr>
                <w:rStyle w:val="Cover-CustomerNameChar"/>
                <w:rFonts w:ascii="Calibri Light" w:hAnsi="Calibri Light"/>
                <w:sz w:val="40"/>
                <w:lang w:val="en-US"/>
              </w:rPr>
            </w:pPr>
            <w:r w:rsidRPr="00350F6B">
              <w:rPr>
                <w:rStyle w:val="Cover-CustomerNameChar"/>
                <w:rFonts w:ascii="Calibri Light" w:hAnsi="Calibri Light"/>
                <w:sz w:val="40"/>
                <w:lang w:val="en-US"/>
              </w:rPr>
              <w:t>Southern California Edison</w:t>
            </w:r>
          </w:p>
          <w:p w14:paraId="794F0202" w14:textId="77777777" w:rsidR="00CE2E6D" w:rsidRPr="00350F6B" w:rsidRDefault="00CE2E6D" w:rsidP="00CE2E6D">
            <w:pPr>
              <w:pStyle w:val="Cover-ProposalText"/>
              <w:ind w:right="27"/>
              <w:jc w:val="center"/>
              <w:rPr>
                <w:rStyle w:val="Cover-CustomerNameChar"/>
                <w:rFonts w:ascii="Calibri Light" w:hAnsi="Calibri Light"/>
                <w:sz w:val="40"/>
                <w:lang w:val="en-US"/>
              </w:rPr>
            </w:pPr>
            <w:r w:rsidRPr="00350F6B">
              <w:rPr>
                <w:rStyle w:val="Cover-CustomerNameChar"/>
                <w:rFonts w:ascii="Calibri Light" w:hAnsi="Calibri Light"/>
                <w:sz w:val="40"/>
                <w:lang w:val="en-US"/>
              </w:rPr>
              <w:t>CS Re-Platform Project</w:t>
            </w:r>
          </w:p>
          <w:p w14:paraId="670CF40B" w14:textId="77777777" w:rsidR="00A14DC0" w:rsidRPr="001E1582" w:rsidRDefault="00A14DC0" w:rsidP="00CE2E6D">
            <w:pPr>
              <w:jc w:val="center"/>
              <w:rPr>
                <w:rFonts w:cs="Arial"/>
                <w:noProof/>
              </w:rPr>
            </w:pPr>
          </w:p>
          <w:p w14:paraId="76FB4ACB" w14:textId="77777777" w:rsidR="00A14DC0" w:rsidRPr="001E1582" w:rsidRDefault="00A14DC0" w:rsidP="0035091A">
            <w:pPr>
              <w:pStyle w:val="TitlePage-BoldCentered"/>
              <w:jc w:val="right"/>
              <w:rPr>
                <w:rStyle w:val="TOCHeader"/>
                <w:rFonts w:ascii="Arial" w:hAnsi="Arial" w:cs="Arial"/>
                <w:b/>
                <w:sz w:val="48"/>
              </w:rPr>
            </w:pPr>
          </w:p>
          <w:p w14:paraId="2171572B" w14:textId="77777777" w:rsidR="00A14DC0" w:rsidRPr="001E1582" w:rsidRDefault="00A14DC0" w:rsidP="0035091A">
            <w:pPr>
              <w:rPr>
                <w:rFonts w:cs="Arial"/>
              </w:rPr>
            </w:pPr>
          </w:p>
        </w:tc>
      </w:tr>
      <w:tr w:rsidR="00A14DC0" w:rsidRPr="001E1582" w14:paraId="17C9F612" w14:textId="77777777" w:rsidTr="00CB11F6">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217EC7F6" w14:textId="77777777" w:rsidR="00A14DC0" w:rsidRPr="00350F6B" w:rsidRDefault="00083591" w:rsidP="0035091A">
            <w:pPr>
              <w:pStyle w:val="TitlePage-BoldItalic"/>
              <w:rPr>
                <w:rFonts w:ascii="Calibri Light" w:hAnsi="Calibri Light" w:cs="Arial"/>
              </w:rPr>
            </w:pPr>
            <w:r>
              <w:rPr>
                <w:rFonts w:ascii="Calibri Light" w:hAnsi="Calibri Light" w:cs="Arial"/>
              </w:rPr>
              <w:t>CIM-CS-12</w:t>
            </w:r>
            <w:r w:rsidRPr="00350F6B">
              <w:rPr>
                <w:rFonts w:ascii="Calibri Light" w:hAnsi="Calibri Light" w:cs="Arial"/>
              </w:rPr>
              <w:t xml:space="preserve"> </w:t>
            </w:r>
            <w:r w:rsidR="00A14DC0" w:rsidRPr="00350F6B">
              <w:rPr>
                <w:rFonts w:ascii="Calibri Light" w:hAnsi="Calibri Light" w:cs="Arial"/>
              </w:rPr>
              <w:t xml:space="preserve"> </w:t>
            </w:r>
            <w:r w:rsidR="00012C6C">
              <w:rPr>
                <w:rFonts w:ascii="Calibri Light" w:hAnsi="Calibri Light" w:cs="Arial"/>
              </w:rPr>
              <w:t>Manage Customer Interactions</w:t>
            </w:r>
          </w:p>
        </w:tc>
      </w:tr>
      <w:tr w:rsidR="00A14DC0" w:rsidRPr="001E1582" w14:paraId="0D0D6734"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39F1D1E1" w14:textId="77777777" w:rsidR="00A14DC0" w:rsidRPr="00350F6B" w:rsidRDefault="00083591" w:rsidP="0035091A">
            <w:pPr>
              <w:pStyle w:val="TitlePage-Italic"/>
              <w:rPr>
                <w:rFonts w:ascii="Calibri Light" w:hAnsi="Calibri Light" w:cs="Arial"/>
              </w:rPr>
            </w:pPr>
            <w:r>
              <w:rPr>
                <w:rFonts w:ascii="Calibri Light" w:hAnsi="Calibri Light" w:cs="Arial"/>
              </w:rPr>
              <w:t>Customer Service- CIM</w:t>
            </w:r>
          </w:p>
        </w:tc>
      </w:tr>
      <w:tr w:rsidR="00A14DC0" w:rsidRPr="001E1582" w14:paraId="7A7B2530" w14:textId="77777777" w:rsidTr="00CB11F6">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563CEDC9" w14:textId="77777777" w:rsidR="00A14DC0" w:rsidRPr="00350F6B" w:rsidRDefault="00A14DC0" w:rsidP="0035091A">
            <w:pPr>
              <w:pStyle w:val="TitlePage-Italic"/>
              <w:rPr>
                <w:rFonts w:ascii="Calibri Light" w:hAnsi="Calibri Light" w:cs="Arial"/>
              </w:rPr>
            </w:pPr>
            <w:r w:rsidRPr="00350F6B">
              <w:rPr>
                <w:rFonts w:ascii="Calibri Light" w:hAnsi="Calibri Light" w:cs="Arial"/>
              </w:rPr>
              <w:t>Business Process Design</w:t>
            </w:r>
          </w:p>
        </w:tc>
      </w:tr>
      <w:tr w:rsidR="00A14DC0" w:rsidRPr="001E1582" w14:paraId="1EBFB667"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614E953A" w14:textId="284E7355" w:rsidR="00A14DC0" w:rsidRPr="00350F6B" w:rsidRDefault="00A14DC0" w:rsidP="008A02B7">
            <w:pPr>
              <w:pStyle w:val="TitlePage-Italic"/>
              <w:rPr>
                <w:rFonts w:ascii="Calibri Light" w:hAnsi="Calibri Light" w:cs="Arial"/>
              </w:rPr>
            </w:pPr>
            <w:r w:rsidRPr="00350F6B">
              <w:rPr>
                <w:rFonts w:ascii="Calibri Light" w:hAnsi="Calibri Light" w:cs="Arial"/>
              </w:rPr>
              <w:t xml:space="preserve">Version </w:t>
            </w:r>
            <w:r w:rsidR="008A3D7C">
              <w:rPr>
                <w:rFonts w:ascii="Calibri Light" w:hAnsi="Calibri Light" w:cs="Arial"/>
              </w:rPr>
              <w:t>2</w:t>
            </w:r>
            <w:r w:rsidR="00083591">
              <w:rPr>
                <w:rFonts w:ascii="Calibri Light" w:hAnsi="Calibri Light" w:cs="Arial"/>
              </w:rPr>
              <w:t>.</w:t>
            </w:r>
            <w:r w:rsidR="008A02B7">
              <w:rPr>
                <w:rFonts w:ascii="Calibri Light" w:hAnsi="Calibri Light" w:cs="Arial"/>
              </w:rPr>
              <w:t>2</w:t>
            </w:r>
          </w:p>
        </w:tc>
      </w:tr>
      <w:tr w:rsidR="00A14DC0" w:rsidRPr="001E1582" w14:paraId="1A967483" w14:textId="77777777" w:rsidTr="00CB11F6">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3BC54936" w14:textId="77777777" w:rsidR="00A14DC0" w:rsidRPr="001E1582" w:rsidRDefault="00A14DC0" w:rsidP="0035091A">
            <w:pPr>
              <w:pStyle w:val="TitlePage-Italic"/>
              <w:rPr>
                <w:rFonts w:ascii="Arial" w:hAnsi="Arial" w:cs="Arial"/>
              </w:rPr>
            </w:pPr>
          </w:p>
        </w:tc>
      </w:tr>
    </w:tbl>
    <w:p w14:paraId="19007B8A" w14:textId="77777777" w:rsidR="00A96F48" w:rsidRPr="001E1582" w:rsidRDefault="00A96F48" w:rsidP="00A96F48">
      <w:pPr>
        <w:rPr>
          <w:rFonts w:cs="Arial"/>
        </w:rPr>
      </w:pPr>
      <w:r w:rsidRPr="001E1582">
        <w:rPr>
          <w:rFonts w:cs="Arial"/>
        </w:rPr>
        <w:br w:type="page"/>
      </w:r>
    </w:p>
    <w:sdt>
      <w:sdtPr>
        <w:rPr>
          <w:rFonts w:ascii="Arial" w:eastAsia="Times New Roman" w:hAnsi="Arial" w:cs="Times New Roman"/>
          <w:b w:val="0"/>
          <w:bCs w:val="0"/>
          <w:color w:val="auto"/>
          <w:sz w:val="22"/>
          <w:szCs w:val="22"/>
          <w:lang w:eastAsia="en-US"/>
        </w:rPr>
        <w:id w:val="-1885095538"/>
        <w:docPartObj>
          <w:docPartGallery w:val="Table of Contents"/>
          <w:docPartUnique/>
        </w:docPartObj>
      </w:sdtPr>
      <w:sdtEndPr>
        <w:rPr>
          <w:rFonts w:cs="Arial"/>
          <w:noProof/>
        </w:rPr>
      </w:sdtEndPr>
      <w:sdtContent>
        <w:p w14:paraId="42902E94" w14:textId="77777777" w:rsidR="005526A2" w:rsidRPr="00E76680" w:rsidRDefault="005526A2" w:rsidP="00083591">
          <w:pPr>
            <w:pStyle w:val="TOCHeading"/>
            <w:tabs>
              <w:tab w:val="center" w:pos="4680"/>
            </w:tabs>
            <w:rPr>
              <w:rFonts w:ascii="Calibri Light" w:hAnsi="Calibri Light"/>
              <w:sz w:val="24"/>
              <w:szCs w:val="24"/>
            </w:rPr>
          </w:pPr>
          <w:r w:rsidRPr="00E76680">
            <w:rPr>
              <w:rFonts w:ascii="Calibri Light" w:hAnsi="Calibri Light"/>
              <w:sz w:val="24"/>
              <w:szCs w:val="24"/>
            </w:rPr>
            <w:t>Table of Contents</w:t>
          </w:r>
          <w:r w:rsidR="00083591">
            <w:rPr>
              <w:rFonts w:ascii="Calibri Light" w:hAnsi="Calibri Light"/>
              <w:sz w:val="24"/>
              <w:szCs w:val="24"/>
            </w:rPr>
            <w:tab/>
          </w:r>
        </w:p>
        <w:p w14:paraId="43C674BF" w14:textId="77777777" w:rsidR="00622442" w:rsidRDefault="005526A2">
          <w:pPr>
            <w:pStyle w:val="TOC1"/>
            <w:tabs>
              <w:tab w:val="left" w:pos="720"/>
              <w:tab w:val="right" w:leader="dot" w:pos="9350"/>
            </w:tabs>
            <w:rPr>
              <w:rFonts w:asciiTheme="minorHAnsi" w:eastAsiaTheme="minorEastAsia" w:hAnsiTheme="minorHAnsi" w:cstheme="minorBidi"/>
              <w:noProof/>
              <w:sz w:val="22"/>
            </w:rPr>
          </w:pPr>
          <w:r w:rsidRPr="00E76680">
            <w:rPr>
              <w:rFonts w:ascii="Calibri Light" w:hAnsi="Calibri Light" w:cs="Arial"/>
              <w:szCs w:val="24"/>
            </w:rPr>
            <w:fldChar w:fldCharType="begin"/>
          </w:r>
          <w:r w:rsidRPr="00E76680">
            <w:rPr>
              <w:rFonts w:ascii="Calibri Light" w:hAnsi="Calibri Light" w:cs="Arial"/>
              <w:szCs w:val="24"/>
            </w:rPr>
            <w:instrText xml:space="preserve"> TOC \o "1-3" \h \z \u </w:instrText>
          </w:r>
          <w:r w:rsidRPr="00E76680">
            <w:rPr>
              <w:rFonts w:ascii="Calibri Light" w:hAnsi="Calibri Light" w:cs="Arial"/>
              <w:szCs w:val="24"/>
            </w:rPr>
            <w:fldChar w:fldCharType="separate"/>
          </w:r>
          <w:hyperlink w:anchor="_Toc507736351" w:history="1">
            <w:r w:rsidR="00622442" w:rsidRPr="00C03DB7">
              <w:rPr>
                <w:rStyle w:val="Hyperlink"/>
                <w:rFonts w:ascii="Calibri Light" w:hAnsi="Calibri Light"/>
                <w:noProof/>
              </w:rPr>
              <w:t>1</w:t>
            </w:r>
            <w:r w:rsidR="00622442">
              <w:rPr>
                <w:rFonts w:asciiTheme="minorHAnsi" w:eastAsiaTheme="minorEastAsia" w:hAnsiTheme="minorHAnsi" w:cstheme="minorBidi"/>
                <w:noProof/>
                <w:sz w:val="22"/>
              </w:rPr>
              <w:tab/>
            </w:r>
            <w:r w:rsidR="00622442" w:rsidRPr="00C03DB7">
              <w:rPr>
                <w:rStyle w:val="Hyperlink"/>
                <w:rFonts w:ascii="Calibri Light" w:hAnsi="Calibri Light"/>
                <w:noProof/>
              </w:rPr>
              <w:t>Business Process Overview</w:t>
            </w:r>
            <w:r w:rsidR="00622442">
              <w:rPr>
                <w:noProof/>
                <w:webHidden/>
              </w:rPr>
              <w:tab/>
            </w:r>
            <w:r w:rsidR="00622442">
              <w:rPr>
                <w:noProof/>
                <w:webHidden/>
              </w:rPr>
              <w:fldChar w:fldCharType="begin"/>
            </w:r>
            <w:r w:rsidR="00622442">
              <w:rPr>
                <w:noProof/>
                <w:webHidden/>
              </w:rPr>
              <w:instrText xml:space="preserve"> PAGEREF _Toc507736351 \h </w:instrText>
            </w:r>
            <w:r w:rsidR="00622442">
              <w:rPr>
                <w:noProof/>
                <w:webHidden/>
              </w:rPr>
            </w:r>
            <w:r w:rsidR="00622442">
              <w:rPr>
                <w:noProof/>
                <w:webHidden/>
              </w:rPr>
              <w:fldChar w:fldCharType="separate"/>
            </w:r>
            <w:r w:rsidR="00622442">
              <w:rPr>
                <w:noProof/>
                <w:webHidden/>
              </w:rPr>
              <w:t>5</w:t>
            </w:r>
            <w:r w:rsidR="00622442">
              <w:rPr>
                <w:noProof/>
                <w:webHidden/>
              </w:rPr>
              <w:fldChar w:fldCharType="end"/>
            </w:r>
          </w:hyperlink>
        </w:p>
        <w:p w14:paraId="2F79AC4A"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52" w:history="1">
            <w:r w:rsidRPr="00C03DB7">
              <w:rPr>
                <w:rStyle w:val="Hyperlink"/>
                <w:rFonts w:ascii="Calibri Light" w:hAnsi="Calibri Light"/>
                <w:noProof/>
              </w:rPr>
              <w:t>1.1</w:t>
            </w:r>
            <w:r>
              <w:rPr>
                <w:rFonts w:asciiTheme="minorHAnsi" w:eastAsiaTheme="minorEastAsia" w:hAnsiTheme="minorHAnsi" w:cstheme="minorBidi"/>
                <w:noProof/>
                <w:sz w:val="22"/>
              </w:rPr>
              <w:tab/>
            </w:r>
            <w:r w:rsidRPr="00C03DB7">
              <w:rPr>
                <w:rStyle w:val="Hyperlink"/>
                <w:rFonts w:ascii="Calibri Light" w:hAnsi="Calibri Light"/>
                <w:noProof/>
              </w:rPr>
              <w:t>Current Pain Points for Southern California Edison</w:t>
            </w:r>
            <w:r>
              <w:rPr>
                <w:noProof/>
                <w:webHidden/>
              </w:rPr>
              <w:tab/>
            </w:r>
            <w:r>
              <w:rPr>
                <w:noProof/>
                <w:webHidden/>
              </w:rPr>
              <w:fldChar w:fldCharType="begin"/>
            </w:r>
            <w:r>
              <w:rPr>
                <w:noProof/>
                <w:webHidden/>
              </w:rPr>
              <w:instrText xml:space="preserve"> PAGEREF _Toc507736352 \h </w:instrText>
            </w:r>
            <w:r>
              <w:rPr>
                <w:noProof/>
                <w:webHidden/>
              </w:rPr>
            </w:r>
            <w:r>
              <w:rPr>
                <w:noProof/>
                <w:webHidden/>
              </w:rPr>
              <w:fldChar w:fldCharType="separate"/>
            </w:r>
            <w:r>
              <w:rPr>
                <w:noProof/>
                <w:webHidden/>
              </w:rPr>
              <w:t>5</w:t>
            </w:r>
            <w:r>
              <w:rPr>
                <w:noProof/>
                <w:webHidden/>
              </w:rPr>
              <w:fldChar w:fldCharType="end"/>
            </w:r>
          </w:hyperlink>
        </w:p>
        <w:p w14:paraId="69D351BF"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53" w:history="1">
            <w:r w:rsidRPr="00C03DB7">
              <w:rPr>
                <w:rStyle w:val="Hyperlink"/>
                <w:rFonts w:ascii="Calibri Light" w:hAnsi="Calibri Light"/>
                <w:noProof/>
              </w:rPr>
              <w:t>1.2</w:t>
            </w:r>
            <w:r>
              <w:rPr>
                <w:rFonts w:asciiTheme="minorHAnsi" w:eastAsiaTheme="minorEastAsia" w:hAnsiTheme="minorHAnsi" w:cstheme="minorBidi"/>
                <w:noProof/>
                <w:sz w:val="22"/>
              </w:rPr>
              <w:tab/>
            </w:r>
            <w:r w:rsidRPr="00C03DB7">
              <w:rPr>
                <w:rStyle w:val="Hyperlink"/>
                <w:rFonts w:ascii="Calibri Light" w:hAnsi="Calibri Light"/>
                <w:noProof/>
              </w:rPr>
              <w:t>Responsible Parties</w:t>
            </w:r>
            <w:r>
              <w:rPr>
                <w:noProof/>
                <w:webHidden/>
              </w:rPr>
              <w:tab/>
            </w:r>
            <w:r>
              <w:rPr>
                <w:noProof/>
                <w:webHidden/>
              </w:rPr>
              <w:fldChar w:fldCharType="begin"/>
            </w:r>
            <w:r>
              <w:rPr>
                <w:noProof/>
                <w:webHidden/>
              </w:rPr>
              <w:instrText xml:space="preserve"> PAGEREF _Toc507736353 \h </w:instrText>
            </w:r>
            <w:r>
              <w:rPr>
                <w:noProof/>
                <w:webHidden/>
              </w:rPr>
            </w:r>
            <w:r>
              <w:rPr>
                <w:noProof/>
                <w:webHidden/>
              </w:rPr>
              <w:fldChar w:fldCharType="separate"/>
            </w:r>
            <w:r>
              <w:rPr>
                <w:noProof/>
                <w:webHidden/>
              </w:rPr>
              <w:t>5</w:t>
            </w:r>
            <w:r>
              <w:rPr>
                <w:noProof/>
                <w:webHidden/>
              </w:rPr>
              <w:fldChar w:fldCharType="end"/>
            </w:r>
          </w:hyperlink>
        </w:p>
        <w:p w14:paraId="6AF3F56F"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54" w:history="1">
            <w:r w:rsidRPr="00C03DB7">
              <w:rPr>
                <w:rStyle w:val="Hyperlink"/>
                <w:rFonts w:ascii="Calibri Light" w:hAnsi="Calibri Light"/>
                <w:noProof/>
              </w:rPr>
              <w:t>1.3</w:t>
            </w:r>
            <w:r>
              <w:rPr>
                <w:rFonts w:asciiTheme="minorHAnsi" w:eastAsiaTheme="minorEastAsia" w:hAnsiTheme="minorHAnsi" w:cstheme="minorBidi"/>
                <w:noProof/>
                <w:sz w:val="22"/>
              </w:rPr>
              <w:tab/>
            </w:r>
            <w:r w:rsidRPr="00C03DB7">
              <w:rPr>
                <w:rStyle w:val="Hyperlink"/>
                <w:rFonts w:ascii="Calibri Light" w:hAnsi="Calibri Light"/>
                <w:noProof/>
              </w:rPr>
              <w:t>Document Control</w:t>
            </w:r>
            <w:r>
              <w:rPr>
                <w:noProof/>
                <w:webHidden/>
              </w:rPr>
              <w:tab/>
            </w:r>
            <w:r>
              <w:rPr>
                <w:noProof/>
                <w:webHidden/>
              </w:rPr>
              <w:fldChar w:fldCharType="begin"/>
            </w:r>
            <w:r>
              <w:rPr>
                <w:noProof/>
                <w:webHidden/>
              </w:rPr>
              <w:instrText xml:space="preserve"> PAGEREF _Toc507736354 \h </w:instrText>
            </w:r>
            <w:r>
              <w:rPr>
                <w:noProof/>
                <w:webHidden/>
              </w:rPr>
            </w:r>
            <w:r>
              <w:rPr>
                <w:noProof/>
                <w:webHidden/>
              </w:rPr>
              <w:fldChar w:fldCharType="separate"/>
            </w:r>
            <w:r>
              <w:rPr>
                <w:noProof/>
                <w:webHidden/>
              </w:rPr>
              <w:t>6</w:t>
            </w:r>
            <w:r>
              <w:rPr>
                <w:noProof/>
                <w:webHidden/>
              </w:rPr>
              <w:fldChar w:fldCharType="end"/>
            </w:r>
          </w:hyperlink>
        </w:p>
        <w:p w14:paraId="2C1B967E"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55" w:history="1">
            <w:r w:rsidRPr="00C03DB7">
              <w:rPr>
                <w:rStyle w:val="Hyperlink"/>
                <w:rFonts w:ascii="Calibri Light" w:hAnsi="Calibri Light"/>
                <w:noProof/>
              </w:rPr>
              <w:t>1.4</w:t>
            </w:r>
            <w:r>
              <w:rPr>
                <w:rFonts w:asciiTheme="minorHAnsi" w:eastAsiaTheme="minorEastAsia" w:hAnsiTheme="minorHAnsi" w:cstheme="minorBidi"/>
                <w:noProof/>
                <w:sz w:val="22"/>
              </w:rPr>
              <w:tab/>
            </w:r>
            <w:r w:rsidRPr="00C03DB7">
              <w:rPr>
                <w:rStyle w:val="Hyperlink"/>
                <w:rFonts w:ascii="Calibri Light" w:hAnsi="Calibri Light"/>
                <w:noProof/>
              </w:rPr>
              <w:t>Terminology</w:t>
            </w:r>
            <w:r>
              <w:rPr>
                <w:noProof/>
                <w:webHidden/>
              </w:rPr>
              <w:tab/>
            </w:r>
            <w:r>
              <w:rPr>
                <w:noProof/>
                <w:webHidden/>
              </w:rPr>
              <w:fldChar w:fldCharType="begin"/>
            </w:r>
            <w:r>
              <w:rPr>
                <w:noProof/>
                <w:webHidden/>
              </w:rPr>
              <w:instrText xml:space="preserve"> PAGEREF _Toc507736355 \h </w:instrText>
            </w:r>
            <w:r>
              <w:rPr>
                <w:noProof/>
                <w:webHidden/>
              </w:rPr>
            </w:r>
            <w:r>
              <w:rPr>
                <w:noProof/>
                <w:webHidden/>
              </w:rPr>
              <w:fldChar w:fldCharType="separate"/>
            </w:r>
            <w:r>
              <w:rPr>
                <w:noProof/>
                <w:webHidden/>
              </w:rPr>
              <w:t>6</w:t>
            </w:r>
            <w:r>
              <w:rPr>
                <w:noProof/>
                <w:webHidden/>
              </w:rPr>
              <w:fldChar w:fldCharType="end"/>
            </w:r>
          </w:hyperlink>
        </w:p>
        <w:p w14:paraId="39691A4B" w14:textId="77777777" w:rsidR="00622442" w:rsidRDefault="00622442">
          <w:pPr>
            <w:pStyle w:val="TOC1"/>
            <w:tabs>
              <w:tab w:val="left" w:pos="720"/>
              <w:tab w:val="right" w:leader="dot" w:pos="9350"/>
            </w:tabs>
            <w:rPr>
              <w:rFonts w:asciiTheme="minorHAnsi" w:eastAsiaTheme="minorEastAsia" w:hAnsiTheme="minorHAnsi" w:cstheme="minorBidi"/>
              <w:noProof/>
              <w:sz w:val="22"/>
            </w:rPr>
          </w:pPr>
          <w:hyperlink w:anchor="_Toc507736356" w:history="1">
            <w:r w:rsidRPr="00C03DB7">
              <w:rPr>
                <w:rStyle w:val="Hyperlink"/>
                <w:rFonts w:ascii="Calibri Light" w:hAnsi="Calibri Light"/>
                <w:noProof/>
              </w:rPr>
              <w:t>2</w:t>
            </w:r>
            <w:r>
              <w:rPr>
                <w:rFonts w:asciiTheme="minorHAnsi" w:eastAsiaTheme="minorEastAsia" w:hAnsiTheme="minorHAnsi" w:cstheme="minorBidi"/>
                <w:noProof/>
                <w:sz w:val="22"/>
              </w:rPr>
              <w:tab/>
            </w:r>
            <w:r w:rsidRPr="00C03DB7">
              <w:rPr>
                <w:rStyle w:val="Hyperlink"/>
                <w:rFonts w:ascii="Calibri Light" w:hAnsi="Calibri Light"/>
                <w:noProof/>
              </w:rPr>
              <w:t>Business Process Design</w:t>
            </w:r>
            <w:r>
              <w:rPr>
                <w:noProof/>
                <w:webHidden/>
              </w:rPr>
              <w:tab/>
            </w:r>
            <w:r>
              <w:rPr>
                <w:noProof/>
                <w:webHidden/>
              </w:rPr>
              <w:fldChar w:fldCharType="begin"/>
            </w:r>
            <w:r>
              <w:rPr>
                <w:noProof/>
                <w:webHidden/>
              </w:rPr>
              <w:instrText xml:space="preserve"> PAGEREF _Toc507736356 \h </w:instrText>
            </w:r>
            <w:r>
              <w:rPr>
                <w:noProof/>
                <w:webHidden/>
              </w:rPr>
            </w:r>
            <w:r>
              <w:rPr>
                <w:noProof/>
                <w:webHidden/>
              </w:rPr>
              <w:fldChar w:fldCharType="separate"/>
            </w:r>
            <w:r>
              <w:rPr>
                <w:noProof/>
                <w:webHidden/>
              </w:rPr>
              <w:t>8</w:t>
            </w:r>
            <w:r>
              <w:rPr>
                <w:noProof/>
                <w:webHidden/>
              </w:rPr>
              <w:fldChar w:fldCharType="end"/>
            </w:r>
          </w:hyperlink>
        </w:p>
        <w:p w14:paraId="102283C5"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57" w:history="1">
            <w:r w:rsidRPr="00C03DB7">
              <w:rPr>
                <w:rStyle w:val="Hyperlink"/>
                <w:rFonts w:ascii="Calibri Light" w:hAnsi="Calibri Light"/>
                <w:noProof/>
              </w:rPr>
              <w:t>2.1</w:t>
            </w:r>
            <w:r>
              <w:rPr>
                <w:rFonts w:asciiTheme="minorHAnsi" w:eastAsiaTheme="minorEastAsia" w:hAnsiTheme="minorHAnsi" w:cstheme="minorBidi"/>
                <w:noProof/>
                <w:sz w:val="22"/>
              </w:rPr>
              <w:tab/>
            </w:r>
            <w:r w:rsidRPr="00C03DB7">
              <w:rPr>
                <w:rStyle w:val="Hyperlink"/>
                <w:rFonts w:ascii="Calibri Light" w:hAnsi="Calibri Light"/>
                <w:noProof/>
              </w:rPr>
              <w:t>Manage Customer Interaction Details</w:t>
            </w:r>
            <w:r>
              <w:rPr>
                <w:noProof/>
                <w:webHidden/>
              </w:rPr>
              <w:tab/>
            </w:r>
            <w:r>
              <w:rPr>
                <w:noProof/>
                <w:webHidden/>
              </w:rPr>
              <w:fldChar w:fldCharType="begin"/>
            </w:r>
            <w:r>
              <w:rPr>
                <w:noProof/>
                <w:webHidden/>
              </w:rPr>
              <w:instrText xml:space="preserve"> PAGEREF _Toc507736357 \h </w:instrText>
            </w:r>
            <w:r>
              <w:rPr>
                <w:noProof/>
                <w:webHidden/>
              </w:rPr>
            </w:r>
            <w:r>
              <w:rPr>
                <w:noProof/>
                <w:webHidden/>
              </w:rPr>
              <w:fldChar w:fldCharType="separate"/>
            </w:r>
            <w:r>
              <w:rPr>
                <w:noProof/>
                <w:webHidden/>
              </w:rPr>
              <w:t>8</w:t>
            </w:r>
            <w:r>
              <w:rPr>
                <w:noProof/>
                <w:webHidden/>
              </w:rPr>
              <w:fldChar w:fldCharType="end"/>
            </w:r>
          </w:hyperlink>
        </w:p>
        <w:p w14:paraId="1725CBD9" w14:textId="77777777" w:rsidR="00622442" w:rsidRDefault="00622442">
          <w:pPr>
            <w:pStyle w:val="TOC3"/>
            <w:rPr>
              <w:rFonts w:asciiTheme="minorHAnsi" w:eastAsiaTheme="minorEastAsia" w:hAnsiTheme="minorHAnsi" w:cstheme="minorBidi"/>
              <w:noProof/>
              <w:sz w:val="22"/>
            </w:rPr>
          </w:pPr>
          <w:hyperlink w:anchor="_Toc507736358" w:history="1">
            <w:r w:rsidRPr="00C03DB7">
              <w:rPr>
                <w:rStyle w:val="Hyperlink"/>
                <w:rFonts w:ascii="Calibri Light" w:hAnsi="Calibri Light"/>
                <w:noProof/>
              </w:rPr>
              <w:t>2.1.1</w:t>
            </w:r>
            <w:r>
              <w:rPr>
                <w:rFonts w:asciiTheme="minorHAnsi" w:eastAsiaTheme="minorEastAsia" w:hAnsiTheme="minorHAnsi" w:cstheme="minorBidi"/>
                <w:noProof/>
                <w:sz w:val="22"/>
              </w:rPr>
              <w:tab/>
            </w:r>
            <w:r w:rsidRPr="00C03DB7">
              <w:rPr>
                <w:rStyle w:val="Hyperlink"/>
                <w:rFonts w:ascii="Calibri Light" w:hAnsi="Calibri Light"/>
                <w:noProof/>
              </w:rPr>
              <w:t>Activities Properties</w:t>
            </w:r>
            <w:r>
              <w:rPr>
                <w:noProof/>
                <w:webHidden/>
              </w:rPr>
              <w:tab/>
            </w:r>
            <w:r>
              <w:rPr>
                <w:noProof/>
                <w:webHidden/>
              </w:rPr>
              <w:fldChar w:fldCharType="begin"/>
            </w:r>
            <w:r>
              <w:rPr>
                <w:noProof/>
                <w:webHidden/>
              </w:rPr>
              <w:instrText xml:space="preserve"> PAGEREF _Toc507736358 \h </w:instrText>
            </w:r>
            <w:r>
              <w:rPr>
                <w:noProof/>
                <w:webHidden/>
              </w:rPr>
            </w:r>
            <w:r>
              <w:rPr>
                <w:noProof/>
                <w:webHidden/>
              </w:rPr>
              <w:fldChar w:fldCharType="separate"/>
            </w:r>
            <w:r>
              <w:rPr>
                <w:noProof/>
                <w:webHidden/>
              </w:rPr>
              <w:t>10</w:t>
            </w:r>
            <w:r>
              <w:rPr>
                <w:noProof/>
                <w:webHidden/>
              </w:rPr>
              <w:fldChar w:fldCharType="end"/>
            </w:r>
          </w:hyperlink>
        </w:p>
        <w:p w14:paraId="200A0EEA" w14:textId="77777777" w:rsidR="00622442" w:rsidRDefault="00622442">
          <w:pPr>
            <w:pStyle w:val="TOC3"/>
            <w:rPr>
              <w:rFonts w:asciiTheme="minorHAnsi" w:eastAsiaTheme="minorEastAsia" w:hAnsiTheme="minorHAnsi" w:cstheme="minorBidi"/>
              <w:noProof/>
              <w:sz w:val="22"/>
            </w:rPr>
          </w:pPr>
          <w:hyperlink w:anchor="_Toc507736359" w:history="1">
            <w:r w:rsidRPr="00C03DB7">
              <w:rPr>
                <w:rStyle w:val="Hyperlink"/>
                <w:rFonts w:ascii="Calibri Light" w:hAnsi="Calibri Light"/>
                <w:noProof/>
              </w:rPr>
              <w:t>2.1.2</w:t>
            </w:r>
            <w:r>
              <w:rPr>
                <w:rFonts w:asciiTheme="minorHAnsi" w:eastAsiaTheme="minorEastAsia" w:hAnsiTheme="minorHAnsi" w:cstheme="minorBidi"/>
                <w:noProof/>
                <w:sz w:val="22"/>
              </w:rPr>
              <w:tab/>
            </w:r>
            <w:r w:rsidRPr="00C03DB7">
              <w:rPr>
                <w:rStyle w:val="Hyperlink"/>
                <w:rFonts w:ascii="Calibri Light" w:hAnsi="Calibri Light"/>
                <w:noProof/>
              </w:rPr>
              <w:t>BP Contact Properties</w:t>
            </w:r>
            <w:r>
              <w:rPr>
                <w:noProof/>
                <w:webHidden/>
              </w:rPr>
              <w:tab/>
            </w:r>
            <w:r>
              <w:rPr>
                <w:noProof/>
                <w:webHidden/>
              </w:rPr>
              <w:fldChar w:fldCharType="begin"/>
            </w:r>
            <w:r>
              <w:rPr>
                <w:noProof/>
                <w:webHidden/>
              </w:rPr>
              <w:instrText xml:space="preserve"> PAGEREF _Toc507736359 \h </w:instrText>
            </w:r>
            <w:r>
              <w:rPr>
                <w:noProof/>
                <w:webHidden/>
              </w:rPr>
            </w:r>
            <w:r>
              <w:rPr>
                <w:noProof/>
                <w:webHidden/>
              </w:rPr>
              <w:fldChar w:fldCharType="separate"/>
            </w:r>
            <w:r>
              <w:rPr>
                <w:noProof/>
                <w:webHidden/>
              </w:rPr>
              <w:t>10</w:t>
            </w:r>
            <w:r>
              <w:rPr>
                <w:noProof/>
                <w:webHidden/>
              </w:rPr>
              <w:fldChar w:fldCharType="end"/>
            </w:r>
          </w:hyperlink>
        </w:p>
        <w:p w14:paraId="3CEADAA2" w14:textId="77777777" w:rsidR="00622442" w:rsidRDefault="00622442">
          <w:pPr>
            <w:pStyle w:val="TOC3"/>
            <w:rPr>
              <w:rFonts w:asciiTheme="minorHAnsi" w:eastAsiaTheme="minorEastAsia" w:hAnsiTheme="minorHAnsi" w:cstheme="minorBidi"/>
              <w:noProof/>
              <w:sz w:val="22"/>
            </w:rPr>
          </w:pPr>
          <w:hyperlink w:anchor="_Toc507736360" w:history="1">
            <w:r w:rsidRPr="00C03DB7">
              <w:rPr>
                <w:rStyle w:val="Hyperlink"/>
                <w:rFonts w:ascii="Calibri Light" w:hAnsi="Calibri Light"/>
                <w:noProof/>
              </w:rPr>
              <w:t>2.1.3</w:t>
            </w:r>
            <w:r>
              <w:rPr>
                <w:rFonts w:asciiTheme="minorHAnsi" w:eastAsiaTheme="minorEastAsia" w:hAnsiTheme="minorHAnsi" w:cstheme="minorBidi"/>
                <w:noProof/>
                <w:sz w:val="22"/>
              </w:rPr>
              <w:tab/>
            </w:r>
            <w:r w:rsidRPr="00C03DB7">
              <w:rPr>
                <w:rStyle w:val="Hyperlink"/>
                <w:rFonts w:ascii="Calibri Light" w:hAnsi="Calibri Light"/>
                <w:noProof/>
              </w:rPr>
              <w:t>Activity Attachments</w:t>
            </w:r>
            <w:r>
              <w:rPr>
                <w:noProof/>
                <w:webHidden/>
              </w:rPr>
              <w:tab/>
            </w:r>
            <w:r>
              <w:rPr>
                <w:noProof/>
                <w:webHidden/>
              </w:rPr>
              <w:fldChar w:fldCharType="begin"/>
            </w:r>
            <w:r>
              <w:rPr>
                <w:noProof/>
                <w:webHidden/>
              </w:rPr>
              <w:instrText xml:space="preserve"> PAGEREF _Toc507736360 \h </w:instrText>
            </w:r>
            <w:r>
              <w:rPr>
                <w:noProof/>
                <w:webHidden/>
              </w:rPr>
            </w:r>
            <w:r>
              <w:rPr>
                <w:noProof/>
                <w:webHidden/>
              </w:rPr>
              <w:fldChar w:fldCharType="separate"/>
            </w:r>
            <w:r>
              <w:rPr>
                <w:noProof/>
                <w:webHidden/>
              </w:rPr>
              <w:t>11</w:t>
            </w:r>
            <w:r>
              <w:rPr>
                <w:noProof/>
                <w:webHidden/>
              </w:rPr>
              <w:fldChar w:fldCharType="end"/>
            </w:r>
          </w:hyperlink>
        </w:p>
        <w:p w14:paraId="18D25876" w14:textId="77777777" w:rsidR="00622442" w:rsidRDefault="00622442">
          <w:pPr>
            <w:pStyle w:val="TOC3"/>
            <w:rPr>
              <w:rFonts w:asciiTheme="minorHAnsi" w:eastAsiaTheme="minorEastAsia" w:hAnsiTheme="minorHAnsi" w:cstheme="minorBidi"/>
              <w:noProof/>
              <w:sz w:val="22"/>
            </w:rPr>
          </w:pPr>
          <w:hyperlink w:anchor="_Toc507736361" w:history="1">
            <w:r w:rsidRPr="00C03DB7">
              <w:rPr>
                <w:rStyle w:val="Hyperlink"/>
                <w:rFonts w:ascii="Calibri Light" w:hAnsi="Calibri Light"/>
                <w:noProof/>
              </w:rPr>
              <w:t>2.1.4</w:t>
            </w:r>
            <w:r>
              <w:rPr>
                <w:rFonts w:asciiTheme="minorHAnsi" w:eastAsiaTheme="minorEastAsia" w:hAnsiTheme="minorHAnsi" w:cstheme="minorBidi"/>
                <w:noProof/>
                <w:sz w:val="22"/>
              </w:rPr>
              <w:tab/>
            </w:r>
            <w:r w:rsidRPr="00C03DB7">
              <w:rPr>
                <w:rStyle w:val="Hyperlink"/>
                <w:rFonts w:ascii="Calibri Light" w:hAnsi="Calibri Light"/>
                <w:noProof/>
              </w:rPr>
              <w:t>Activity Search</w:t>
            </w:r>
            <w:r>
              <w:rPr>
                <w:noProof/>
                <w:webHidden/>
              </w:rPr>
              <w:tab/>
            </w:r>
            <w:r>
              <w:rPr>
                <w:noProof/>
                <w:webHidden/>
              </w:rPr>
              <w:fldChar w:fldCharType="begin"/>
            </w:r>
            <w:r>
              <w:rPr>
                <w:noProof/>
                <w:webHidden/>
              </w:rPr>
              <w:instrText xml:space="preserve"> PAGEREF _Toc507736361 \h </w:instrText>
            </w:r>
            <w:r>
              <w:rPr>
                <w:noProof/>
                <w:webHidden/>
              </w:rPr>
            </w:r>
            <w:r>
              <w:rPr>
                <w:noProof/>
                <w:webHidden/>
              </w:rPr>
              <w:fldChar w:fldCharType="separate"/>
            </w:r>
            <w:r>
              <w:rPr>
                <w:noProof/>
                <w:webHidden/>
              </w:rPr>
              <w:t>12</w:t>
            </w:r>
            <w:r>
              <w:rPr>
                <w:noProof/>
                <w:webHidden/>
              </w:rPr>
              <w:fldChar w:fldCharType="end"/>
            </w:r>
          </w:hyperlink>
        </w:p>
        <w:p w14:paraId="58987803" w14:textId="77777777" w:rsidR="00622442" w:rsidRDefault="00622442">
          <w:pPr>
            <w:pStyle w:val="TOC3"/>
            <w:rPr>
              <w:rFonts w:asciiTheme="minorHAnsi" w:eastAsiaTheme="minorEastAsia" w:hAnsiTheme="minorHAnsi" w:cstheme="minorBidi"/>
              <w:noProof/>
              <w:sz w:val="22"/>
            </w:rPr>
          </w:pPr>
          <w:hyperlink w:anchor="_Toc507736362" w:history="1">
            <w:r w:rsidRPr="00C03DB7">
              <w:rPr>
                <w:rStyle w:val="Hyperlink"/>
                <w:rFonts w:ascii="Calibri Light" w:hAnsi="Calibri Light"/>
                <w:noProof/>
              </w:rPr>
              <w:t>2.1.5</w:t>
            </w:r>
            <w:r>
              <w:rPr>
                <w:rFonts w:asciiTheme="minorHAnsi" w:eastAsiaTheme="minorEastAsia" w:hAnsiTheme="minorHAnsi" w:cstheme="minorBidi"/>
                <w:noProof/>
                <w:sz w:val="22"/>
              </w:rPr>
              <w:tab/>
            </w:r>
            <w:r w:rsidRPr="00C03DB7">
              <w:rPr>
                <w:rStyle w:val="Hyperlink"/>
                <w:rFonts w:ascii="Calibri Light" w:hAnsi="Calibri Light"/>
                <w:noProof/>
              </w:rPr>
              <w:t>Follow-up</w:t>
            </w:r>
            <w:r>
              <w:rPr>
                <w:noProof/>
                <w:webHidden/>
              </w:rPr>
              <w:tab/>
            </w:r>
            <w:r>
              <w:rPr>
                <w:noProof/>
                <w:webHidden/>
              </w:rPr>
              <w:fldChar w:fldCharType="begin"/>
            </w:r>
            <w:r>
              <w:rPr>
                <w:noProof/>
                <w:webHidden/>
              </w:rPr>
              <w:instrText xml:space="preserve"> PAGEREF _Toc507736362 \h </w:instrText>
            </w:r>
            <w:r>
              <w:rPr>
                <w:noProof/>
                <w:webHidden/>
              </w:rPr>
            </w:r>
            <w:r>
              <w:rPr>
                <w:noProof/>
                <w:webHidden/>
              </w:rPr>
              <w:fldChar w:fldCharType="separate"/>
            </w:r>
            <w:r>
              <w:rPr>
                <w:noProof/>
                <w:webHidden/>
              </w:rPr>
              <w:t>12</w:t>
            </w:r>
            <w:r>
              <w:rPr>
                <w:noProof/>
                <w:webHidden/>
              </w:rPr>
              <w:fldChar w:fldCharType="end"/>
            </w:r>
          </w:hyperlink>
        </w:p>
        <w:p w14:paraId="6C41006D"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63" w:history="1">
            <w:r w:rsidRPr="00C03DB7">
              <w:rPr>
                <w:rStyle w:val="Hyperlink"/>
                <w:rFonts w:ascii="Calibri Light" w:hAnsi="Calibri Light"/>
                <w:noProof/>
              </w:rPr>
              <w:t>2.2</w:t>
            </w:r>
            <w:r>
              <w:rPr>
                <w:rFonts w:asciiTheme="minorHAnsi" w:eastAsiaTheme="minorEastAsia" w:hAnsiTheme="minorHAnsi" w:cstheme="minorBidi"/>
                <w:noProof/>
                <w:sz w:val="22"/>
              </w:rPr>
              <w:tab/>
            </w:r>
            <w:r w:rsidRPr="00C03DB7">
              <w:rPr>
                <w:rStyle w:val="Hyperlink"/>
                <w:rFonts w:ascii="Calibri Light" w:hAnsi="Calibri Light"/>
                <w:noProof/>
              </w:rPr>
              <w:t>Process / Performance Improvement</w:t>
            </w:r>
            <w:r>
              <w:rPr>
                <w:noProof/>
                <w:webHidden/>
              </w:rPr>
              <w:tab/>
            </w:r>
            <w:r>
              <w:rPr>
                <w:noProof/>
                <w:webHidden/>
              </w:rPr>
              <w:fldChar w:fldCharType="begin"/>
            </w:r>
            <w:r>
              <w:rPr>
                <w:noProof/>
                <w:webHidden/>
              </w:rPr>
              <w:instrText xml:space="preserve"> PAGEREF _Toc507736363 \h </w:instrText>
            </w:r>
            <w:r>
              <w:rPr>
                <w:noProof/>
                <w:webHidden/>
              </w:rPr>
            </w:r>
            <w:r>
              <w:rPr>
                <w:noProof/>
                <w:webHidden/>
              </w:rPr>
              <w:fldChar w:fldCharType="separate"/>
            </w:r>
            <w:r>
              <w:rPr>
                <w:noProof/>
                <w:webHidden/>
              </w:rPr>
              <w:t>13</w:t>
            </w:r>
            <w:r>
              <w:rPr>
                <w:noProof/>
                <w:webHidden/>
              </w:rPr>
              <w:fldChar w:fldCharType="end"/>
            </w:r>
          </w:hyperlink>
        </w:p>
        <w:p w14:paraId="14BA40AC"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64" w:history="1">
            <w:r w:rsidRPr="00C03DB7">
              <w:rPr>
                <w:rStyle w:val="Hyperlink"/>
                <w:rFonts w:ascii="Calibri Light" w:hAnsi="Calibri Light"/>
                <w:noProof/>
              </w:rPr>
              <w:t>2.3</w:t>
            </w:r>
            <w:r>
              <w:rPr>
                <w:rFonts w:asciiTheme="minorHAnsi" w:eastAsiaTheme="minorEastAsia" w:hAnsiTheme="minorHAnsi" w:cstheme="minorBidi"/>
                <w:noProof/>
                <w:sz w:val="22"/>
              </w:rPr>
              <w:tab/>
            </w:r>
            <w:r w:rsidRPr="00C03DB7">
              <w:rPr>
                <w:rStyle w:val="Hyperlink"/>
                <w:rFonts w:ascii="Calibri Light" w:hAnsi="Calibri Light"/>
                <w:noProof/>
              </w:rPr>
              <w:t>Prerequisites and Inputs</w:t>
            </w:r>
            <w:r>
              <w:rPr>
                <w:noProof/>
                <w:webHidden/>
              </w:rPr>
              <w:tab/>
            </w:r>
            <w:r>
              <w:rPr>
                <w:noProof/>
                <w:webHidden/>
              </w:rPr>
              <w:fldChar w:fldCharType="begin"/>
            </w:r>
            <w:r>
              <w:rPr>
                <w:noProof/>
                <w:webHidden/>
              </w:rPr>
              <w:instrText xml:space="preserve"> PAGEREF _Toc507736364 \h </w:instrText>
            </w:r>
            <w:r>
              <w:rPr>
                <w:noProof/>
                <w:webHidden/>
              </w:rPr>
            </w:r>
            <w:r>
              <w:rPr>
                <w:noProof/>
                <w:webHidden/>
              </w:rPr>
              <w:fldChar w:fldCharType="separate"/>
            </w:r>
            <w:r>
              <w:rPr>
                <w:noProof/>
                <w:webHidden/>
              </w:rPr>
              <w:t>13</w:t>
            </w:r>
            <w:r>
              <w:rPr>
                <w:noProof/>
                <w:webHidden/>
              </w:rPr>
              <w:fldChar w:fldCharType="end"/>
            </w:r>
          </w:hyperlink>
        </w:p>
        <w:p w14:paraId="484FCFB0"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65" w:history="1">
            <w:r w:rsidRPr="00C03DB7">
              <w:rPr>
                <w:rStyle w:val="Hyperlink"/>
                <w:rFonts w:ascii="Calibri Light" w:hAnsi="Calibri Light"/>
                <w:noProof/>
              </w:rPr>
              <w:t>2.4</w:t>
            </w:r>
            <w:r>
              <w:rPr>
                <w:rFonts w:asciiTheme="minorHAnsi" w:eastAsiaTheme="minorEastAsia" w:hAnsiTheme="minorHAnsi" w:cstheme="minorBidi"/>
                <w:noProof/>
                <w:sz w:val="22"/>
              </w:rPr>
              <w:tab/>
            </w:r>
            <w:r w:rsidRPr="00C03DB7">
              <w:rPr>
                <w:rStyle w:val="Hyperlink"/>
                <w:rFonts w:ascii="Calibri Light" w:hAnsi="Calibri Light"/>
                <w:noProof/>
              </w:rPr>
              <w:t>General Assumptions</w:t>
            </w:r>
            <w:r>
              <w:rPr>
                <w:noProof/>
                <w:webHidden/>
              </w:rPr>
              <w:tab/>
            </w:r>
            <w:r>
              <w:rPr>
                <w:noProof/>
                <w:webHidden/>
              </w:rPr>
              <w:fldChar w:fldCharType="begin"/>
            </w:r>
            <w:r>
              <w:rPr>
                <w:noProof/>
                <w:webHidden/>
              </w:rPr>
              <w:instrText xml:space="preserve"> PAGEREF _Toc507736365 \h </w:instrText>
            </w:r>
            <w:r>
              <w:rPr>
                <w:noProof/>
                <w:webHidden/>
              </w:rPr>
            </w:r>
            <w:r>
              <w:rPr>
                <w:noProof/>
                <w:webHidden/>
              </w:rPr>
              <w:fldChar w:fldCharType="separate"/>
            </w:r>
            <w:r>
              <w:rPr>
                <w:noProof/>
                <w:webHidden/>
              </w:rPr>
              <w:t>13</w:t>
            </w:r>
            <w:r>
              <w:rPr>
                <w:noProof/>
                <w:webHidden/>
              </w:rPr>
              <w:fldChar w:fldCharType="end"/>
            </w:r>
          </w:hyperlink>
        </w:p>
        <w:p w14:paraId="38DF7E89"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66" w:history="1">
            <w:r w:rsidRPr="00C03DB7">
              <w:rPr>
                <w:rStyle w:val="Hyperlink"/>
                <w:rFonts w:ascii="Calibri Light" w:hAnsi="Calibri Light"/>
                <w:noProof/>
              </w:rPr>
              <w:t>2.5</w:t>
            </w:r>
            <w:r>
              <w:rPr>
                <w:rFonts w:asciiTheme="minorHAnsi" w:eastAsiaTheme="minorEastAsia" w:hAnsiTheme="minorHAnsi" w:cstheme="minorBidi"/>
                <w:noProof/>
                <w:sz w:val="22"/>
              </w:rPr>
              <w:tab/>
            </w:r>
            <w:r w:rsidRPr="00C03DB7">
              <w:rPr>
                <w:rStyle w:val="Hyperlink"/>
                <w:rFonts w:ascii="Calibri Light" w:hAnsi="Calibri Light"/>
                <w:noProof/>
              </w:rPr>
              <w:t>Business Process Hierarchy</w:t>
            </w:r>
            <w:r>
              <w:rPr>
                <w:noProof/>
                <w:webHidden/>
              </w:rPr>
              <w:tab/>
            </w:r>
            <w:r>
              <w:rPr>
                <w:noProof/>
                <w:webHidden/>
              </w:rPr>
              <w:fldChar w:fldCharType="begin"/>
            </w:r>
            <w:r>
              <w:rPr>
                <w:noProof/>
                <w:webHidden/>
              </w:rPr>
              <w:instrText xml:space="preserve"> PAGEREF _Toc507736366 \h </w:instrText>
            </w:r>
            <w:r>
              <w:rPr>
                <w:noProof/>
                <w:webHidden/>
              </w:rPr>
            </w:r>
            <w:r>
              <w:rPr>
                <w:noProof/>
                <w:webHidden/>
              </w:rPr>
              <w:fldChar w:fldCharType="separate"/>
            </w:r>
            <w:r>
              <w:rPr>
                <w:noProof/>
                <w:webHidden/>
              </w:rPr>
              <w:t>13</w:t>
            </w:r>
            <w:r>
              <w:rPr>
                <w:noProof/>
                <w:webHidden/>
              </w:rPr>
              <w:fldChar w:fldCharType="end"/>
            </w:r>
          </w:hyperlink>
        </w:p>
        <w:p w14:paraId="71062150"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67" w:history="1">
            <w:r w:rsidRPr="00C03DB7">
              <w:rPr>
                <w:rStyle w:val="Hyperlink"/>
                <w:rFonts w:ascii="Calibri Light" w:hAnsi="Calibri Light"/>
                <w:noProof/>
              </w:rPr>
              <w:t>2.6</w:t>
            </w:r>
            <w:r>
              <w:rPr>
                <w:rFonts w:asciiTheme="minorHAnsi" w:eastAsiaTheme="minorEastAsia" w:hAnsiTheme="minorHAnsi" w:cstheme="minorBidi"/>
                <w:noProof/>
                <w:sz w:val="22"/>
              </w:rPr>
              <w:tab/>
            </w:r>
            <w:r w:rsidRPr="00C03DB7">
              <w:rPr>
                <w:rStyle w:val="Hyperlink"/>
                <w:rFonts w:ascii="Calibri Light" w:hAnsi="Calibri Light"/>
                <w:noProof/>
              </w:rPr>
              <w:t>Process Flows</w:t>
            </w:r>
            <w:r>
              <w:rPr>
                <w:noProof/>
                <w:webHidden/>
              </w:rPr>
              <w:tab/>
            </w:r>
            <w:r>
              <w:rPr>
                <w:noProof/>
                <w:webHidden/>
              </w:rPr>
              <w:fldChar w:fldCharType="begin"/>
            </w:r>
            <w:r>
              <w:rPr>
                <w:noProof/>
                <w:webHidden/>
              </w:rPr>
              <w:instrText xml:space="preserve"> PAGEREF _Toc507736367 \h </w:instrText>
            </w:r>
            <w:r>
              <w:rPr>
                <w:noProof/>
                <w:webHidden/>
              </w:rPr>
            </w:r>
            <w:r>
              <w:rPr>
                <w:noProof/>
                <w:webHidden/>
              </w:rPr>
              <w:fldChar w:fldCharType="separate"/>
            </w:r>
            <w:r>
              <w:rPr>
                <w:noProof/>
                <w:webHidden/>
              </w:rPr>
              <w:t>14</w:t>
            </w:r>
            <w:r>
              <w:rPr>
                <w:noProof/>
                <w:webHidden/>
              </w:rPr>
              <w:fldChar w:fldCharType="end"/>
            </w:r>
          </w:hyperlink>
        </w:p>
        <w:p w14:paraId="1338E836" w14:textId="77777777" w:rsidR="00622442" w:rsidRDefault="00622442">
          <w:pPr>
            <w:pStyle w:val="TOC3"/>
            <w:rPr>
              <w:rFonts w:asciiTheme="minorHAnsi" w:eastAsiaTheme="minorEastAsia" w:hAnsiTheme="minorHAnsi" w:cstheme="minorBidi"/>
              <w:noProof/>
              <w:sz w:val="22"/>
            </w:rPr>
          </w:pPr>
          <w:hyperlink w:anchor="_Toc507736368" w:history="1">
            <w:r w:rsidRPr="00C03DB7">
              <w:rPr>
                <w:rStyle w:val="Hyperlink"/>
                <w:rFonts w:ascii="Calibri Light" w:hAnsi="Calibri Light"/>
                <w:noProof/>
              </w:rPr>
              <w:t>2.6.1</w:t>
            </w:r>
            <w:r>
              <w:rPr>
                <w:rFonts w:asciiTheme="minorHAnsi" w:eastAsiaTheme="minorEastAsia" w:hAnsiTheme="minorHAnsi" w:cstheme="minorBidi"/>
                <w:noProof/>
                <w:sz w:val="22"/>
              </w:rPr>
              <w:tab/>
            </w:r>
            <w:r w:rsidRPr="00C03DB7">
              <w:rPr>
                <w:rStyle w:val="Hyperlink"/>
                <w:rFonts w:ascii="Calibri Light" w:hAnsi="Calibri Light"/>
                <w:noProof/>
              </w:rPr>
              <w:t>Manual Creation</w:t>
            </w:r>
            <w:r>
              <w:rPr>
                <w:noProof/>
                <w:webHidden/>
              </w:rPr>
              <w:tab/>
            </w:r>
            <w:r>
              <w:rPr>
                <w:noProof/>
                <w:webHidden/>
              </w:rPr>
              <w:fldChar w:fldCharType="begin"/>
            </w:r>
            <w:r>
              <w:rPr>
                <w:noProof/>
                <w:webHidden/>
              </w:rPr>
              <w:instrText xml:space="preserve"> PAGEREF _Toc507736368 \h </w:instrText>
            </w:r>
            <w:r>
              <w:rPr>
                <w:noProof/>
                <w:webHidden/>
              </w:rPr>
            </w:r>
            <w:r>
              <w:rPr>
                <w:noProof/>
                <w:webHidden/>
              </w:rPr>
              <w:fldChar w:fldCharType="separate"/>
            </w:r>
            <w:r>
              <w:rPr>
                <w:noProof/>
                <w:webHidden/>
              </w:rPr>
              <w:t>14</w:t>
            </w:r>
            <w:r>
              <w:rPr>
                <w:noProof/>
                <w:webHidden/>
              </w:rPr>
              <w:fldChar w:fldCharType="end"/>
            </w:r>
          </w:hyperlink>
        </w:p>
        <w:p w14:paraId="093113B2"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69" w:history="1">
            <w:r w:rsidRPr="00C03DB7">
              <w:rPr>
                <w:rStyle w:val="Hyperlink"/>
                <w:rFonts w:ascii="Calibri Light" w:hAnsi="Calibri Light"/>
                <w:noProof/>
              </w:rPr>
              <w:t>2.7</w:t>
            </w:r>
            <w:r>
              <w:rPr>
                <w:rFonts w:asciiTheme="minorHAnsi" w:eastAsiaTheme="minorEastAsia" w:hAnsiTheme="minorHAnsi" w:cstheme="minorBidi"/>
                <w:noProof/>
                <w:sz w:val="22"/>
              </w:rPr>
              <w:tab/>
            </w:r>
            <w:r w:rsidRPr="00C03DB7">
              <w:rPr>
                <w:rStyle w:val="Hyperlink"/>
                <w:rFonts w:ascii="Calibri Light" w:hAnsi="Calibri Light"/>
                <w:noProof/>
              </w:rPr>
              <w:t>3</w:t>
            </w:r>
            <w:r w:rsidRPr="00C03DB7">
              <w:rPr>
                <w:rStyle w:val="Hyperlink"/>
                <w:rFonts w:ascii="Calibri Light" w:hAnsi="Calibri Light"/>
                <w:noProof/>
                <w:vertAlign w:val="superscript"/>
              </w:rPr>
              <w:t>rd</w:t>
            </w:r>
            <w:r w:rsidRPr="00C03DB7">
              <w:rPr>
                <w:rStyle w:val="Hyperlink"/>
                <w:rFonts w:ascii="Calibri Light" w:hAnsi="Calibri Light"/>
                <w:noProof/>
              </w:rPr>
              <w:t xml:space="preserve"> Party and SCE Legacy System Integrations</w:t>
            </w:r>
            <w:r>
              <w:rPr>
                <w:noProof/>
                <w:webHidden/>
              </w:rPr>
              <w:tab/>
            </w:r>
            <w:r>
              <w:rPr>
                <w:noProof/>
                <w:webHidden/>
              </w:rPr>
              <w:fldChar w:fldCharType="begin"/>
            </w:r>
            <w:r>
              <w:rPr>
                <w:noProof/>
                <w:webHidden/>
              </w:rPr>
              <w:instrText xml:space="preserve"> PAGEREF _Toc507736369 \h </w:instrText>
            </w:r>
            <w:r>
              <w:rPr>
                <w:noProof/>
                <w:webHidden/>
              </w:rPr>
            </w:r>
            <w:r>
              <w:rPr>
                <w:noProof/>
                <w:webHidden/>
              </w:rPr>
              <w:fldChar w:fldCharType="separate"/>
            </w:r>
            <w:r>
              <w:rPr>
                <w:noProof/>
                <w:webHidden/>
              </w:rPr>
              <w:t>15</w:t>
            </w:r>
            <w:r>
              <w:rPr>
                <w:noProof/>
                <w:webHidden/>
              </w:rPr>
              <w:fldChar w:fldCharType="end"/>
            </w:r>
          </w:hyperlink>
        </w:p>
        <w:p w14:paraId="3ACD505B"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70" w:history="1">
            <w:r w:rsidRPr="00C03DB7">
              <w:rPr>
                <w:rStyle w:val="Hyperlink"/>
                <w:rFonts w:ascii="Calibri Light" w:hAnsi="Calibri Light"/>
                <w:noProof/>
              </w:rPr>
              <w:t>2.8</w:t>
            </w:r>
            <w:r>
              <w:rPr>
                <w:rFonts w:asciiTheme="minorHAnsi" w:eastAsiaTheme="minorEastAsia" w:hAnsiTheme="minorHAnsi" w:cstheme="minorBidi"/>
                <w:noProof/>
                <w:sz w:val="22"/>
              </w:rPr>
              <w:tab/>
            </w:r>
            <w:r w:rsidRPr="00C03DB7">
              <w:rPr>
                <w:rStyle w:val="Hyperlink"/>
                <w:rFonts w:ascii="Calibri Light" w:hAnsi="Calibri Light"/>
                <w:noProof/>
              </w:rPr>
              <w:t>Data Elements</w:t>
            </w:r>
            <w:r>
              <w:rPr>
                <w:noProof/>
                <w:webHidden/>
              </w:rPr>
              <w:tab/>
            </w:r>
            <w:r>
              <w:rPr>
                <w:noProof/>
                <w:webHidden/>
              </w:rPr>
              <w:fldChar w:fldCharType="begin"/>
            </w:r>
            <w:r>
              <w:rPr>
                <w:noProof/>
                <w:webHidden/>
              </w:rPr>
              <w:instrText xml:space="preserve"> PAGEREF _Toc507736370 \h </w:instrText>
            </w:r>
            <w:r>
              <w:rPr>
                <w:noProof/>
                <w:webHidden/>
              </w:rPr>
            </w:r>
            <w:r>
              <w:rPr>
                <w:noProof/>
                <w:webHidden/>
              </w:rPr>
              <w:fldChar w:fldCharType="separate"/>
            </w:r>
            <w:r>
              <w:rPr>
                <w:noProof/>
                <w:webHidden/>
              </w:rPr>
              <w:t>16</w:t>
            </w:r>
            <w:r>
              <w:rPr>
                <w:noProof/>
                <w:webHidden/>
              </w:rPr>
              <w:fldChar w:fldCharType="end"/>
            </w:r>
          </w:hyperlink>
        </w:p>
        <w:p w14:paraId="719091D7" w14:textId="77777777" w:rsidR="00622442" w:rsidRDefault="00622442">
          <w:pPr>
            <w:pStyle w:val="TOC3"/>
            <w:rPr>
              <w:rFonts w:asciiTheme="minorHAnsi" w:eastAsiaTheme="minorEastAsia" w:hAnsiTheme="minorHAnsi" w:cstheme="minorBidi"/>
              <w:noProof/>
              <w:sz w:val="22"/>
            </w:rPr>
          </w:pPr>
          <w:hyperlink w:anchor="_Toc507736371" w:history="1">
            <w:r w:rsidRPr="00C03DB7">
              <w:rPr>
                <w:rStyle w:val="Hyperlink"/>
                <w:rFonts w:ascii="Calibri Light" w:hAnsi="Calibri Light"/>
                <w:noProof/>
              </w:rPr>
              <w:t>2.8.1</w:t>
            </w:r>
            <w:r>
              <w:rPr>
                <w:rFonts w:asciiTheme="minorHAnsi" w:eastAsiaTheme="minorEastAsia" w:hAnsiTheme="minorHAnsi" w:cstheme="minorBidi"/>
                <w:noProof/>
                <w:sz w:val="22"/>
              </w:rPr>
              <w:tab/>
            </w:r>
            <w:r w:rsidRPr="00C03DB7">
              <w:rPr>
                <w:rStyle w:val="Hyperlink"/>
                <w:rFonts w:ascii="Calibri Light" w:hAnsi="Calibri Light"/>
                <w:noProof/>
              </w:rPr>
              <w:t>BP Contacts Data Elements</w:t>
            </w:r>
            <w:r>
              <w:rPr>
                <w:noProof/>
                <w:webHidden/>
              </w:rPr>
              <w:tab/>
            </w:r>
            <w:r>
              <w:rPr>
                <w:noProof/>
                <w:webHidden/>
              </w:rPr>
              <w:fldChar w:fldCharType="begin"/>
            </w:r>
            <w:r>
              <w:rPr>
                <w:noProof/>
                <w:webHidden/>
              </w:rPr>
              <w:instrText xml:space="preserve"> PAGEREF _Toc507736371 \h </w:instrText>
            </w:r>
            <w:r>
              <w:rPr>
                <w:noProof/>
                <w:webHidden/>
              </w:rPr>
            </w:r>
            <w:r>
              <w:rPr>
                <w:noProof/>
                <w:webHidden/>
              </w:rPr>
              <w:fldChar w:fldCharType="separate"/>
            </w:r>
            <w:r>
              <w:rPr>
                <w:noProof/>
                <w:webHidden/>
              </w:rPr>
              <w:t>16</w:t>
            </w:r>
            <w:r>
              <w:rPr>
                <w:noProof/>
                <w:webHidden/>
              </w:rPr>
              <w:fldChar w:fldCharType="end"/>
            </w:r>
          </w:hyperlink>
        </w:p>
        <w:p w14:paraId="5237DCB1"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72" w:history="1">
            <w:r w:rsidRPr="00C03DB7">
              <w:rPr>
                <w:rStyle w:val="Hyperlink"/>
                <w:rFonts w:ascii="Calibri Light" w:hAnsi="Calibri Light"/>
                <w:noProof/>
              </w:rPr>
              <w:t>2.9</w:t>
            </w:r>
            <w:r>
              <w:rPr>
                <w:rFonts w:asciiTheme="minorHAnsi" w:eastAsiaTheme="minorEastAsia" w:hAnsiTheme="minorHAnsi" w:cstheme="minorBidi"/>
                <w:noProof/>
                <w:sz w:val="22"/>
              </w:rPr>
              <w:tab/>
            </w:r>
            <w:r w:rsidRPr="00C03DB7">
              <w:rPr>
                <w:rStyle w:val="Hyperlink"/>
                <w:rFonts w:ascii="Calibri Light" w:hAnsi="Calibri Light"/>
                <w:noProof/>
              </w:rPr>
              <w:t>Cloud for Customer (C4C) Integration</w:t>
            </w:r>
            <w:r>
              <w:rPr>
                <w:noProof/>
                <w:webHidden/>
              </w:rPr>
              <w:tab/>
            </w:r>
            <w:r>
              <w:rPr>
                <w:noProof/>
                <w:webHidden/>
              </w:rPr>
              <w:fldChar w:fldCharType="begin"/>
            </w:r>
            <w:r>
              <w:rPr>
                <w:noProof/>
                <w:webHidden/>
              </w:rPr>
              <w:instrText xml:space="preserve"> PAGEREF _Toc507736372 \h </w:instrText>
            </w:r>
            <w:r>
              <w:rPr>
                <w:noProof/>
                <w:webHidden/>
              </w:rPr>
            </w:r>
            <w:r>
              <w:rPr>
                <w:noProof/>
                <w:webHidden/>
              </w:rPr>
              <w:fldChar w:fldCharType="separate"/>
            </w:r>
            <w:r>
              <w:rPr>
                <w:noProof/>
                <w:webHidden/>
              </w:rPr>
              <w:t>16</w:t>
            </w:r>
            <w:r>
              <w:rPr>
                <w:noProof/>
                <w:webHidden/>
              </w:rPr>
              <w:fldChar w:fldCharType="end"/>
            </w:r>
          </w:hyperlink>
        </w:p>
        <w:p w14:paraId="441A483E" w14:textId="77777777" w:rsidR="00622442" w:rsidRDefault="00622442">
          <w:pPr>
            <w:pStyle w:val="TOC3"/>
            <w:rPr>
              <w:rFonts w:asciiTheme="minorHAnsi" w:eastAsiaTheme="minorEastAsia" w:hAnsiTheme="minorHAnsi" w:cstheme="minorBidi"/>
              <w:noProof/>
              <w:sz w:val="22"/>
            </w:rPr>
          </w:pPr>
          <w:hyperlink w:anchor="_Toc507736373" w:history="1">
            <w:r w:rsidRPr="00C03DB7">
              <w:rPr>
                <w:rStyle w:val="Hyperlink"/>
                <w:rFonts w:ascii="Calibri Light" w:hAnsi="Calibri Light"/>
                <w:noProof/>
              </w:rPr>
              <w:t>2.9.1</w:t>
            </w:r>
            <w:r>
              <w:rPr>
                <w:rFonts w:asciiTheme="minorHAnsi" w:eastAsiaTheme="minorEastAsia" w:hAnsiTheme="minorHAnsi" w:cstheme="minorBidi"/>
                <w:noProof/>
                <w:sz w:val="22"/>
              </w:rPr>
              <w:tab/>
            </w:r>
            <w:r w:rsidRPr="00C03DB7">
              <w:rPr>
                <w:rStyle w:val="Hyperlink"/>
                <w:rFonts w:ascii="Calibri Light" w:hAnsi="Calibri Light"/>
                <w:noProof/>
              </w:rPr>
              <w:t>Processes</w:t>
            </w:r>
            <w:r>
              <w:rPr>
                <w:noProof/>
                <w:webHidden/>
              </w:rPr>
              <w:tab/>
            </w:r>
            <w:r>
              <w:rPr>
                <w:noProof/>
                <w:webHidden/>
              </w:rPr>
              <w:fldChar w:fldCharType="begin"/>
            </w:r>
            <w:r>
              <w:rPr>
                <w:noProof/>
                <w:webHidden/>
              </w:rPr>
              <w:instrText xml:space="preserve"> PAGEREF _Toc507736373 \h </w:instrText>
            </w:r>
            <w:r>
              <w:rPr>
                <w:noProof/>
                <w:webHidden/>
              </w:rPr>
            </w:r>
            <w:r>
              <w:rPr>
                <w:noProof/>
                <w:webHidden/>
              </w:rPr>
              <w:fldChar w:fldCharType="separate"/>
            </w:r>
            <w:r>
              <w:rPr>
                <w:noProof/>
                <w:webHidden/>
              </w:rPr>
              <w:t>16</w:t>
            </w:r>
            <w:r>
              <w:rPr>
                <w:noProof/>
                <w:webHidden/>
              </w:rPr>
              <w:fldChar w:fldCharType="end"/>
            </w:r>
          </w:hyperlink>
        </w:p>
        <w:p w14:paraId="3F52597A" w14:textId="77777777" w:rsidR="00622442" w:rsidRDefault="00622442">
          <w:pPr>
            <w:pStyle w:val="TOC3"/>
            <w:rPr>
              <w:rFonts w:asciiTheme="minorHAnsi" w:eastAsiaTheme="minorEastAsia" w:hAnsiTheme="minorHAnsi" w:cstheme="minorBidi"/>
              <w:noProof/>
              <w:sz w:val="22"/>
            </w:rPr>
          </w:pPr>
          <w:hyperlink w:anchor="_Toc507736374" w:history="1">
            <w:r w:rsidRPr="00C03DB7">
              <w:rPr>
                <w:rStyle w:val="Hyperlink"/>
                <w:rFonts w:ascii="Calibri Light" w:hAnsi="Calibri Light"/>
                <w:noProof/>
              </w:rPr>
              <w:t>2.9.2</w:t>
            </w:r>
            <w:r>
              <w:rPr>
                <w:rFonts w:asciiTheme="minorHAnsi" w:eastAsiaTheme="minorEastAsia" w:hAnsiTheme="minorHAnsi" w:cstheme="minorBidi"/>
                <w:noProof/>
                <w:sz w:val="22"/>
              </w:rPr>
              <w:tab/>
            </w:r>
            <w:r w:rsidRPr="00C03DB7">
              <w:rPr>
                <w:rStyle w:val="Hyperlink"/>
                <w:rFonts w:ascii="Calibri Light" w:hAnsi="Calibri Light"/>
                <w:noProof/>
              </w:rPr>
              <w:t>C4C Views</w:t>
            </w:r>
            <w:r>
              <w:rPr>
                <w:noProof/>
                <w:webHidden/>
              </w:rPr>
              <w:tab/>
            </w:r>
            <w:r>
              <w:rPr>
                <w:noProof/>
                <w:webHidden/>
              </w:rPr>
              <w:fldChar w:fldCharType="begin"/>
            </w:r>
            <w:r>
              <w:rPr>
                <w:noProof/>
                <w:webHidden/>
              </w:rPr>
              <w:instrText xml:space="preserve"> PAGEREF _Toc507736374 \h </w:instrText>
            </w:r>
            <w:r>
              <w:rPr>
                <w:noProof/>
                <w:webHidden/>
              </w:rPr>
            </w:r>
            <w:r>
              <w:rPr>
                <w:noProof/>
                <w:webHidden/>
              </w:rPr>
              <w:fldChar w:fldCharType="separate"/>
            </w:r>
            <w:r>
              <w:rPr>
                <w:noProof/>
                <w:webHidden/>
              </w:rPr>
              <w:t>16</w:t>
            </w:r>
            <w:r>
              <w:rPr>
                <w:noProof/>
                <w:webHidden/>
              </w:rPr>
              <w:fldChar w:fldCharType="end"/>
            </w:r>
          </w:hyperlink>
        </w:p>
        <w:p w14:paraId="553F66D3" w14:textId="77777777" w:rsidR="00622442" w:rsidRDefault="00622442">
          <w:pPr>
            <w:pStyle w:val="TOC3"/>
            <w:rPr>
              <w:rFonts w:asciiTheme="minorHAnsi" w:eastAsiaTheme="minorEastAsia" w:hAnsiTheme="minorHAnsi" w:cstheme="minorBidi"/>
              <w:noProof/>
              <w:sz w:val="22"/>
            </w:rPr>
          </w:pPr>
          <w:hyperlink w:anchor="_Toc507736375" w:history="1">
            <w:r w:rsidRPr="00C03DB7">
              <w:rPr>
                <w:rStyle w:val="Hyperlink"/>
                <w:rFonts w:ascii="Calibri Light" w:hAnsi="Calibri Light"/>
                <w:noProof/>
              </w:rPr>
              <w:t>2.9.3</w:t>
            </w:r>
            <w:r>
              <w:rPr>
                <w:rFonts w:asciiTheme="minorHAnsi" w:eastAsiaTheme="minorEastAsia" w:hAnsiTheme="minorHAnsi" w:cstheme="minorBidi"/>
                <w:noProof/>
                <w:sz w:val="22"/>
              </w:rPr>
              <w:tab/>
            </w:r>
            <w:r w:rsidRPr="00C03DB7">
              <w:rPr>
                <w:rStyle w:val="Hyperlink"/>
                <w:rFonts w:ascii="Calibri Light" w:hAnsi="Calibri Light"/>
                <w:noProof/>
              </w:rPr>
              <w:t>Activities</w:t>
            </w:r>
            <w:r>
              <w:rPr>
                <w:noProof/>
                <w:webHidden/>
              </w:rPr>
              <w:tab/>
            </w:r>
            <w:r>
              <w:rPr>
                <w:noProof/>
                <w:webHidden/>
              </w:rPr>
              <w:fldChar w:fldCharType="begin"/>
            </w:r>
            <w:r>
              <w:rPr>
                <w:noProof/>
                <w:webHidden/>
              </w:rPr>
              <w:instrText xml:space="preserve"> PAGEREF _Toc507736375 \h </w:instrText>
            </w:r>
            <w:r>
              <w:rPr>
                <w:noProof/>
                <w:webHidden/>
              </w:rPr>
            </w:r>
            <w:r>
              <w:rPr>
                <w:noProof/>
                <w:webHidden/>
              </w:rPr>
              <w:fldChar w:fldCharType="separate"/>
            </w:r>
            <w:r>
              <w:rPr>
                <w:noProof/>
                <w:webHidden/>
              </w:rPr>
              <w:t>16</w:t>
            </w:r>
            <w:r>
              <w:rPr>
                <w:noProof/>
                <w:webHidden/>
              </w:rPr>
              <w:fldChar w:fldCharType="end"/>
            </w:r>
          </w:hyperlink>
        </w:p>
        <w:p w14:paraId="7C588DC2" w14:textId="77777777" w:rsidR="00622442" w:rsidRDefault="00622442">
          <w:pPr>
            <w:pStyle w:val="TOC2"/>
            <w:tabs>
              <w:tab w:val="left" w:pos="1100"/>
              <w:tab w:val="right" w:leader="dot" w:pos="9350"/>
            </w:tabs>
            <w:rPr>
              <w:rFonts w:asciiTheme="minorHAnsi" w:eastAsiaTheme="minorEastAsia" w:hAnsiTheme="minorHAnsi" w:cstheme="minorBidi"/>
              <w:noProof/>
              <w:sz w:val="22"/>
            </w:rPr>
          </w:pPr>
          <w:hyperlink w:anchor="_Toc507736376" w:history="1">
            <w:r w:rsidRPr="00C03DB7">
              <w:rPr>
                <w:rStyle w:val="Hyperlink"/>
                <w:rFonts w:ascii="Calibri Light" w:hAnsi="Calibri Light"/>
                <w:noProof/>
              </w:rPr>
              <w:t>2.10</w:t>
            </w:r>
            <w:r>
              <w:rPr>
                <w:rFonts w:asciiTheme="minorHAnsi" w:eastAsiaTheme="minorEastAsia" w:hAnsiTheme="minorHAnsi" w:cstheme="minorBidi"/>
                <w:noProof/>
                <w:sz w:val="22"/>
              </w:rPr>
              <w:tab/>
            </w:r>
            <w:r w:rsidRPr="00C03DB7">
              <w:rPr>
                <w:rStyle w:val="Hyperlink"/>
                <w:rFonts w:ascii="Calibri Light" w:hAnsi="Calibri Light"/>
                <w:noProof/>
              </w:rPr>
              <w:t>Exception Management Requirements</w:t>
            </w:r>
            <w:r>
              <w:rPr>
                <w:noProof/>
                <w:webHidden/>
              </w:rPr>
              <w:tab/>
            </w:r>
            <w:r>
              <w:rPr>
                <w:noProof/>
                <w:webHidden/>
              </w:rPr>
              <w:fldChar w:fldCharType="begin"/>
            </w:r>
            <w:r>
              <w:rPr>
                <w:noProof/>
                <w:webHidden/>
              </w:rPr>
              <w:instrText xml:space="preserve"> PAGEREF _Toc507736376 \h </w:instrText>
            </w:r>
            <w:r>
              <w:rPr>
                <w:noProof/>
                <w:webHidden/>
              </w:rPr>
            </w:r>
            <w:r>
              <w:rPr>
                <w:noProof/>
                <w:webHidden/>
              </w:rPr>
              <w:fldChar w:fldCharType="separate"/>
            </w:r>
            <w:r>
              <w:rPr>
                <w:noProof/>
                <w:webHidden/>
              </w:rPr>
              <w:t>16</w:t>
            </w:r>
            <w:r>
              <w:rPr>
                <w:noProof/>
                <w:webHidden/>
              </w:rPr>
              <w:fldChar w:fldCharType="end"/>
            </w:r>
          </w:hyperlink>
        </w:p>
        <w:p w14:paraId="6C4334E6" w14:textId="77777777" w:rsidR="00622442" w:rsidRDefault="00622442">
          <w:pPr>
            <w:pStyle w:val="TOC2"/>
            <w:tabs>
              <w:tab w:val="left" w:pos="1100"/>
              <w:tab w:val="right" w:leader="dot" w:pos="9350"/>
            </w:tabs>
            <w:rPr>
              <w:rFonts w:asciiTheme="minorHAnsi" w:eastAsiaTheme="minorEastAsia" w:hAnsiTheme="minorHAnsi" w:cstheme="minorBidi"/>
              <w:noProof/>
              <w:sz w:val="22"/>
            </w:rPr>
          </w:pPr>
          <w:hyperlink w:anchor="_Toc507736377" w:history="1">
            <w:r w:rsidRPr="00C03DB7">
              <w:rPr>
                <w:rStyle w:val="Hyperlink"/>
                <w:rFonts w:ascii="Calibri Light" w:hAnsi="Calibri Light"/>
                <w:noProof/>
              </w:rPr>
              <w:t>2.11</w:t>
            </w:r>
            <w:r>
              <w:rPr>
                <w:rFonts w:asciiTheme="minorHAnsi" w:eastAsiaTheme="minorEastAsia" w:hAnsiTheme="minorHAnsi" w:cstheme="minorBidi"/>
                <w:noProof/>
                <w:sz w:val="22"/>
              </w:rPr>
              <w:tab/>
            </w:r>
            <w:r w:rsidRPr="00C03DB7">
              <w:rPr>
                <w:rStyle w:val="Hyperlink"/>
                <w:rFonts w:ascii="Calibri Light" w:hAnsi="Calibri Light"/>
                <w:noProof/>
              </w:rPr>
              <w:t>Process Risks and Mitigation</w:t>
            </w:r>
            <w:r>
              <w:rPr>
                <w:noProof/>
                <w:webHidden/>
              </w:rPr>
              <w:tab/>
            </w:r>
            <w:r>
              <w:rPr>
                <w:noProof/>
                <w:webHidden/>
              </w:rPr>
              <w:fldChar w:fldCharType="begin"/>
            </w:r>
            <w:r>
              <w:rPr>
                <w:noProof/>
                <w:webHidden/>
              </w:rPr>
              <w:instrText xml:space="preserve"> PAGEREF _Toc507736377 \h </w:instrText>
            </w:r>
            <w:r>
              <w:rPr>
                <w:noProof/>
                <w:webHidden/>
              </w:rPr>
            </w:r>
            <w:r>
              <w:rPr>
                <w:noProof/>
                <w:webHidden/>
              </w:rPr>
              <w:fldChar w:fldCharType="separate"/>
            </w:r>
            <w:r>
              <w:rPr>
                <w:noProof/>
                <w:webHidden/>
              </w:rPr>
              <w:t>17</w:t>
            </w:r>
            <w:r>
              <w:rPr>
                <w:noProof/>
                <w:webHidden/>
              </w:rPr>
              <w:fldChar w:fldCharType="end"/>
            </w:r>
          </w:hyperlink>
        </w:p>
        <w:p w14:paraId="69514B45" w14:textId="77777777" w:rsidR="00622442" w:rsidRDefault="00622442">
          <w:pPr>
            <w:pStyle w:val="TOC2"/>
            <w:tabs>
              <w:tab w:val="left" w:pos="1100"/>
              <w:tab w:val="right" w:leader="dot" w:pos="9350"/>
            </w:tabs>
            <w:rPr>
              <w:rFonts w:asciiTheme="minorHAnsi" w:eastAsiaTheme="minorEastAsia" w:hAnsiTheme="minorHAnsi" w:cstheme="minorBidi"/>
              <w:noProof/>
              <w:sz w:val="22"/>
            </w:rPr>
          </w:pPr>
          <w:hyperlink w:anchor="_Toc507736378" w:history="1">
            <w:r w:rsidRPr="00C03DB7">
              <w:rPr>
                <w:rStyle w:val="Hyperlink"/>
                <w:rFonts w:ascii="Calibri Light" w:hAnsi="Calibri Light"/>
                <w:noProof/>
              </w:rPr>
              <w:t>2.12</w:t>
            </w:r>
            <w:r>
              <w:rPr>
                <w:rFonts w:asciiTheme="minorHAnsi" w:eastAsiaTheme="minorEastAsia" w:hAnsiTheme="minorHAnsi" w:cstheme="minorBidi"/>
                <w:noProof/>
                <w:sz w:val="22"/>
              </w:rPr>
              <w:tab/>
            </w:r>
            <w:r w:rsidRPr="00C03DB7">
              <w:rPr>
                <w:rStyle w:val="Hyperlink"/>
                <w:rFonts w:ascii="Calibri Light" w:hAnsi="Calibri Light"/>
                <w:noProof/>
              </w:rPr>
              <w:t>Key Performance Indicators</w:t>
            </w:r>
            <w:r>
              <w:rPr>
                <w:noProof/>
                <w:webHidden/>
              </w:rPr>
              <w:tab/>
            </w:r>
            <w:r>
              <w:rPr>
                <w:noProof/>
                <w:webHidden/>
              </w:rPr>
              <w:fldChar w:fldCharType="begin"/>
            </w:r>
            <w:r>
              <w:rPr>
                <w:noProof/>
                <w:webHidden/>
              </w:rPr>
              <w:instrText xml:space="preserve"> PAGEREF _Toc507736378 \h </w:instrText>
            </w:r>
            <w:r>
              <w:rPr>
                <w:noProof/>
                <w:webHidden/>
              </w:rPr>
            </w:r>
            <w:r>
              <w:rPr>
                <w:noProof/>
                <w:webHidden/>
              </w:rPr>
              <w:fldChar w:fldCharType="separate"/>
            </w:r>
            <w:r>
              <w:rPr>
                <w:noProof/>
                <w:webHidden/>
              </w:rPr>
              <w:t>17</w:t>
            </w:r>
            <w:r>
              <w:rPr>
                <w:noProof/>
                <w:webHidden/>
              </w:rPr>
              <w:fldChar w:fldCharType="end"/>
            </w:r>
          </w:hyperlink>
        </w:p>
        <w:p w14:paraId="6EC18FAC" w14:textId="77777777" w:rsidR="00622442" w:rsidRDefault="00622442">
          <w:pPr>
            <w:pStyle w:val="TOC3"/>
            <w:rPr>
              <w:rFonts w:asciiTheme="minorHAnsi" w:eastAsiaTheme="minorEastAsia" w:hAnsiTheme="minorHAnsi" w:cstheme="minorBidi"/>
              <w:noProof/>
              <w:sz w:val="22"/>
            </w:rPr>
          </w:pPr>
          <w:hyperlink w:anchor="_Toc507736379" w:history="1">
            <w:r w:rsidRPr="00C03DB7">
              <w:rPr>
                <w:rStyle w:val="Hyperlink"/>
                <w:rFonts w:ascii="Calibri Light" w:hAnsi="Calibri Light"/>
                <w:noProof/>
              </w:rPr>
              <w:t>2.12.1</w:t>
            </w:r>
            <w:r>
              <w:rPr>
                <w:rFonts w:asciiTheme="minorHAnsi" w:eastAsiaTheme="minorEastAsia" w:hAnsiTheme="minorHAnsi" w:cstheme="minorBidi"/>
                <w:noProof/>
                <w:sz w:val="22"/>
              </w:rPr>
              <w:tab/>
            </w:r>
            <w:r w:rsidRPr="00C03DB7">
              <w:rPr>
                <w:rStyle w:val="Hyperlink"/>
                <w:rFonts w:ascii="Calibri Light" w:hAnsi="Calibri Light"/>
                <w:noProof/>
              </w:rPr>
              <w:t>Key Metric Definition</w:t>
            </w:r>
            <w:r>
              <w:rPr>
                <w:noProof/>
                <w:webHidden/>
              </w:rPr>
              <w:tab/>
            </w:r>
            <w:r>
              <w:rPr>
                <w:noProof/>
                <w:webHidden/>
              </w:rPr>
              <w:fldChar w:fldCharType="begin"/>
            </w:r>
            <w:r>
              <w:rPr>
                <w:noProof/>
                <w:webHidden/>
              </w:rPr>
              <w:instrText xml:space="preserve"> PAGEREF _Toc507736379 \h </w:instrText>
            </w:r>
            <w:r>
              <w:rPr>
                <w:noProof/>
                <w:webHidden/>
              </w:rPr>
            </w:r>
            <w:r>
              <w:rPr>
                <w:noProof/>
                <w:webHidden/>
              </w:rPr>
              <w:fldChar w:fldCharType="separate"/>
            </w:r>
            <w:r>
              <w:rPr>
                <w:noProof/>
                <w:webHidden/>
              </w:rPr>
              <w:t>17</w:t>
            </w:r>
            <w:r>
              <w:rPr>
                <w:noProof/>
                <w:webHidden/>
              </w:rPr>
              <w:fldChar w:fldCharType="end"/>
            </w:r>
          </w:hyperlink>
        </w:p>
        <w:p w14:paraId="12B1B21F" w14:textId="77777777" w:rsidR="00622442" w:rsidRDefault="00622442">
          <w:pPr>
            <w:pStyle w:val="TOC1"/>
            <w:tabs>
              <w:tab w:val="left" w:pos="720"/>
              <w:tab w:val="right" w:leader="dot" w:pos="9350"/>
            </w:tabs>
            <w:rPr>
              <w:rFonts w:asciiTheme="minorHAnsi" w:eastAsiaTheme="minorEastAsia" w:hAnsiTheme="minorHAnsi" w:cstheme="minorBidi"/>
              <w:noProof/>
              <w:sz w:val="22"/>
            </w:rPr>
          </w:pPr>
          <w:hyperlink w:anchor="_Toc507736380" w:history="1">
            <w:r w:rsidRPr="00C03DB7">
              <w:rPr>
                <w:rStyle w:val="Hyperlink"/>
                <w:rFonts w:ascii="Calibri Light" w:hAnsi="Calibri Light"/>
                <w:noProof/>
              </w:rPr>
              <w:t>3</w:t>
            </w:r>
            <w:r>
              <w:rPr>
                <w:rFonts w:asciiTheme="minorHAnsi" w:eastAsiaTheme="minorEastAsia" w:hAnsiTheme="minorHAnsi" w:cstheme="minorBidi"/>
                <w:noProof/>
                <w:sz w:val="22"/>
              </w:rPr>
              <w:tab/>
            </w:r>
            <w:r w:rsidRPr="00C03DB7">
              <w:rPr>
                <w:rStyle w:val="Hyperlink"/>
                <w:rFonts w:ascii="Calibri Light" w:hAnsi="Calibri Light"/>
                <w:noProof/>
              </w:rPr>
              <w:t>Controls, Regulatory Rules, and Security</w:t>
            </w:r>
            <w:r>
              <w:rPr>
                <w:noProof/>
                <w:webHidden/>
              </w:rPr>
              <w:tab/>
            </w:r>
            <w:r>
              <w:rPr>
                <w:noProof/>
                <w:webHidden/>
              </w:rPr>
              <w:fldChar w:fldCharType="begin"/>
            </w:r>
            <w:r>
              <w:rPr>
                <w:noProof/>
                <w:webHidden/>
              </w:rPr>
              <w:instrText xml:space="preserve"> PAGEREF _Toc507736380 \h </w:instrText>
            </w:r>
            <w:r>
              <w:rPr>
                <w:noProof/>
                <w:webHidden/>
              </w:rPr>
            </w:r>
            <w:r>
              <w:rPr>
                <w:noProof/>
                <w:webHidden/>
              </w:rPr>
              <w:fldChar w:fldCharType="separate"/>
            </w:r>
            <w:r>
              <w:rPr>
                <w:noProof/>
                <w:webHidden/>
              </w:rPr>
              <w:t>18</w:t>
            </w:r>
            <w:r>
              <w:rPr>
                <w:noProof/>
                <w:webHidden/>
              </w:rPr>
              <w:fldChar w:fldCharType="end"/>
            </w:r>
          </w:hyperlink>
        </w:p>
        <w:p w14:paraId="460B13D2"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81" w:history="1">
            <w:r w:rsidRPr="00C03DB7">
              <w:rPr>
                <w:rStyle w:val="Hyperlink"/>
                <w:rFonts w:ascii="Calibri Light" w:hAnsi="Calibri Light"/>
                <w:noProof/>
              </w:rPr>
              <w:t>3.1</w:t>
            </w:r>
            <w:r>
              <w:rPr>
                <w:rFonts w:asciiTheme="minorHAnsi" w:eastAsiaTheme="minorEastAsia" w:hAnsiTheme="minorHAnsi" w:cstheme="minorBidi"/>
                <w:noProof/>
                <w:sz w:val="22"/>
              </w:rPr>
              <w:tab/>
            </w:r>
            <w:r w:rsidRPr="00C03DB7">
              <w:rPr>
                <w:rStyle w:val="Hyperlink"/>
                <w:rFonts w:ascii="Calibri Light" w:hAnsi="Calibri Light"/>
                <w:noProof/>
              </w:rPr>
              <w:t>Security Considerations</w:t>
            </w:r>
            <w:r>
              <w:rPr>
                <w:noProof/>
                <w:webHidden/>
              </w:rPr>
              <w:tab/>
            </w:r>
            <w:r>
              <w:rPr>
                <w:noProof/>
                <w:webHidden/>
              </w:rPr>
              <w:fldChar w:fldCharType="begin"/>
            </w:r>
            <w:r>
              <w:rPr>
                <w:noProof/>
                <w:webHidden/>
              </w:rPr>
              <w:instrText xml:space="preserve"> PAGEREF _Toc507736381 \h </w:instrText>
            </w:r>
            <w:r>
              <w:rPr>
                <w:noProof/>
                <w:webHidden/>
              </w:rPr>
            </w:r>
            <w:r>
              <w:rPr>
                <w:noProof/>
                <w:webHidden/>
              </w:rPr>
              <w:fldChar w:fldCharType="separate"/>
            </w:r>
            <w:r>
              <w:rPr>
                <w:noProof/>
                <w:webHidden/>
              </w:rPr>
              <w:t>18</w:t>
            </w:r>
            <w:r>
              <w:rPr>
                <w:noProof/>
                <w:webHidden/>
              </w:rPr>
              <w:fldChar w:fldCharType="end"/>
            </w:r>
          </w:hyperlink>
        </w:p>
        <w:p w14:paraId="320440D9"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82" w:history="1">
            <w:r w:rsidRPr="00C03DB7">
              <w:rPr>
                <w:rStyle w:val="Hyperlink"/>
                <w:rFonts w:ascii="Calibri Light" w:hAnsi="Calibri Light"/>
                <w:noProof/>
              </w:rPr>
              <w:t>3.2</w:t>
            </w:r>
            <w:r>
              <w:rPr>
                <w:rFonts w:asciiTheme="minorHAnsi" w:eastAsiaTheme="minorEastAsia" w:hAnsiTheme="minorHAnsi" w:cstheme="minorBidi"/>
                <w:noProof/>
                <w:sz w:val="22"/>
              </w:rPr>
              <w:tab/>
            </w:r>
            <w:r w:rsidRPr="00C03DB7">
              <w:rPr>
                <w:rStyle w:val="Hyperlink"/>
                <w:rFonts w:ascii="Calibri Light" w:hAnsi="Calibri Light"/>
                <w:noProof/>
              </w:rPr>
              <w:t>Custom Program/Transaction Codes</w:t>
            </w:r>
            <w:r>
              <w:rPr>
                <w:noProof/>
                <w:webHidden/>
              </w:rPr>
              <w:tab/>
            </w:r>
            <w:r>
              <w:rPr>
                <w:noProof/>
                <w:webHidden/>
              </w:rPr>
              <w:fldChar w:fldCharType="begin"/>
            </w:r>
            <w:r>
              <w:rPr>
                <w:noProof/>
                <w:webHidden/>
              </w:rPr>
              <w:instrText xml:space="preserve"> PAGEREF _Toc507736382 \h </w:instrText>
            </w:r>
            <w:r>
              <w:rPr>
                <w:noProof/>
                <w:webHidden/>
              </w:rPr>
            </w:r>
            <w:r>
              <w:rPr>
                <w:noProof/>
                <w:webHidden/>
              </w:rPr>
              <w:fldChar w:fldCharType="separate"/>
            </w:r>
            <w:r>
              <w:rPr>
                <w:noProof/>
                <w:webHidden/>
              </w:rPr>
              <w:t>18</w:t>
            </w:r>
            <w:r>
              <w:rPr>
                <w:noProof/>
                <w:webHidden/>
              </w:rPr>
              <w:fldChar w:fldCharType="end"/>
            </w:r>
          </w:hyperlink>
        </w:p>
        <w:p w14:paraId="68388B56"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83" w:history="1">
            <w:r w:rsidRPr="00C03DB7">
              <w:rPr>
                <w:rStyle w:val="Hyperlink"/>
                <w:rFonts w:ascii="Calibri Light" w:hAnsi="Calibri Light"/>
                <w:noProof/>
              </w:rPr>
              <w:t>3.3</w:t>
            </w:r>
            <w:r>
              <w:rPr>
                <w:rFonts w:asciiTheme="minorHAnsi" w:eastAsiaTheme="minorEastAsia" w:hAnsiTheme="minorHAnsi" w:cstheme="minorBidi"/>
                <w:noProof/>
                <w:sz w:val="22"/>
              </w:rPr>
              <w:tab/>
            </w:r>
            <w:r w:rsidRPr="00C03DB7">
              <w:rPr>
                <w:rStyle w:val="Hyperlink"/>
                <w:rFonts w:ascii="Calibri Light" w:hAnsi="Calibri Light"/>
                <w:noProof/>
              </w:rPr>
              <w:t>Custom Table/Transaction Codes</w:t>
            </w:r>
            <w:r>
              <w:rPr>
                <w:noProof/>
                <w:webHidden/>
              </w:rPr>
              <w:tab/>
            </w:r>
            <w:r>
              <w:rPr>
                <w:noProof/>
                <w:webHidden/>
              </w:rPr>
              <w:fldChar w:fldCharType="begin"/>
            </w:r>
            <w:r>
              <w:rPr>
                <w:noProof/>
                <w:webHidden/>
              </w:rPr>
              <w:instrText xml:space="preserve"> PAGEREF _Toc507736383 \h </w:instrText>
            </w:r>
            <w:r>
              <w:rPr>
                <w:noProof/>
                <w:webHidden/>
              </w:rPr>
            </w:r>
            <w:r>
              <w:rPr>
                <w:noProof/>
                <w:webHidden/>
              </w:rPr>
              <w:fldChar w:fldCharType="separate"/>
            </w:r>
            <w:r>
              <w:rPr>
                <w:noProof/>
                <w:webHidden/>
              </w:rPr>
              <w:t>18</w:t>
            </w:r>
            <w:r>
              <w:rPr>
                <w:noProof/>
                <w:webHidden/>
              </w:rPr>
              <w:fldChar w:fldCharType="end"/>
            </w:r>
          </w:hyperlink>
        </w:p>
        <w:p w14:paraId="5C465F85"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84" w:history="1">
            <w:r w:rsidRPr="00C03DB7">
              <w:rPr>
                <w:rStyle w:val="Hyperlink"/>
                <w:rFonts w:ascii="Calibri Light" w:hAnsi="Calibri Light"/>
                <w:noProof/>
              </w:rPr>
              <w:t>3.4</w:t>
            </w:r>
            <w:r>
              <w:rPr>
                <w:rFonts w:asciiTheme="minorHAnsi" w:eastAsiaTheme="minorEastAsia" w:hAnsiTheme="minorHAnsi" w:cstheme="minorBidi"/>
                <w:noProof/>
                <w:sz w:val="22"/>
              </w:rPr>
              <w:tab/>
            </w:r>
            <w:r w:rsidRPr="00C03DB7">
              <w:rPr>
                <w:rStyle w:val="Hyperlink"/>
                <w:rFonts w:ascii="Calibri Light" w:hAnsi="Calibri Light"/>
                <w:noProof/>
              </w:rPr>
              <w:t>Data Criticality and Cybersecurity Baseline Risks</w:t>
            </w:r>
            <w:r>
              <w:rPr>
                <w:noProof/>
                <w:webHidden/>
              </w:rPr>
              <w:tab/>
            </w:r>
            <w:r>
              <w:rPr>
                <w:noProof/>
                <w:webHidden/>
              </w:rPr>
              <w:fldChar w:fldCharType="begin"/>
            </w:r>
            <w:r>
              <w:rPr>
                <w:noProof/>
                <w:webHidden/>
              </w:rPr>
              <w:instrText xml:space="preserve"> PAGEREF _Toc507736384 \h </w:instrText>
            </w:r>
            <w:r>
              <w:rPr>
                <w:noProof/>
                <w:webHidden/>
              </w:rPr>
            </w:r>
            <w:r>
              <w:rPr>
                <w:noProof/>
                <w:webHidden/>
              </w:rPr>
              <w:fldChar w:fldCharType="separate"/>
            </w:r>
            <w:r>
              <w:rPr>
                <w:noProof/>
                <w:webHidden/>
              </w:rPr>
              <w:t>19</w:t>
            </w:r>
            <w:r>
              <w:rPr>
                <w:noProof/>
                <w:webHidden/>
              </w:rPr>
              <w:fldChar w:fldCharType="end"/>
            </w:r>
          </w:hyperlink>
        </w:p>
        <w:p w14:paraId="12CB6622" w14:textId="77777777" w:rsidR="00622442" w:rsidRDefault="00622442">
          <w:pPr>
            <w:pStyle w:val="TOC1"/>
            <w:tabs>
              <w:tab w:val="left" w:pos="720"/>
              <w:tab w:val="right" w:leader="dot" w:pos="9350"/>
            </w:tabs>
            <w:rPr>
              <w:rFonts w:asciiTheme="minorHAnsi" w:eastAsiaTheme="minorEastAsia" w:hAnsiTheme="minorHAnsi" w:cstheme="minorBidi"/>
              <w:noProof/>
              <w:sz w:val="22"/>
            </w:rPr>
          </w:pPr>
          <w:hyperlink w:anchor="_Toc507736385" w:history="1">
            <w:r w:rsidRPr="00C03DB7">
              <w:rPr>
                <w:rStyle w:val="Hyperlink"/>
                <w:rFonts w:ascii="Calibri Light" w:hAnsi="Calibri Light"/>
                <w:noProof/>
              </w:rPr>
              <w:t>4</w:t>
            </w:r>
            <w:r>
              <w:rPr>
                <w:rFonts w:asciiTheme="minorHAnsi" w:eastAsiaTheme="minorEastAsia" w:hAnsiTheme="minorHAnsi" w:cstheme="minorBidi"/>
                <w:noProof/>
                <w:sz w:val="22"/>
              </w:rPr>
              <w:tab/>
            </w:r>
            <w:r w:rsidRPr="00C03DB7">
              <w:rPr>
                <w:rStyle w:val="Hyperlink"/>
                <w:rFonts w:ascii="Calibri Light" w:hAnsi="Calibri Light"/>
                <w:noProof/>
              </w:rPr>
              <w:t>Technical Considerations</w:t>
            </w:r>
            <w:r>
              <w:rPr>
                <w:noProof/>
                <w:webHidden/>
              </w:rPr>
              <w:tab/>
            </w:r>
            <w:r>
              <w:rPr>
                <w:noProof/>
                <w:webHidden/>
              </w:rPr>
              <w:fldChar w:fldCharType="begin"/>
            </w:r>
            <w:r>
              <w:rPr>
                <w:noProof/>
                <w:webHidden/>
              </w:rPr>
              <w:instrText xml:space="preserve"> PAGEREF _Toc507736385 \h </w:instrText>
            </w:r>
            <w:r>
              <w:rPr>
                <w:noProof/>
                <w:webHidden/>
              </w:rPr>
            </w:r>
            <w:r>
              <w:rPr>
                <w:noProof/>
                <w:webHidden/>
              </w:rPr>
              <w:fldChar w:fldCharType="separate"/>
            </w:r>
            <w:r>
              <w:rPr>
                <w:noProof/>
                <w:webHidden/>
              </w:rPr>
              <w:t>21</w:t>
            </w:r>
            <w:r>
              <w:rPr>
                <w:noProof/>
                <w:webHidden/>
              </w:rPr>
              <w:fldChar w:fldCharType="end"/>
            </w:r>
          </w:hyperlink>
        </w:p>
        <w:p w14:paraId="2019E0A6" w14:textId="77777777" w:rsidR="00622442" w:rsidRDefault="00622442">
          <w:pPr>
            <w:pStyle w:val="TOC2"/>
            <w:tabs>
              <w:tab w:val="right" w:leader="dot" w:pos="9350"/>
            </w:tabs>
            <w:rPr>
              <w:rFonts w:asciiTheme="minorHAnsi" w:eastAsiaTheme="minorEastAsia" w:hAnsiTheme="minorHAnsi" w:cstheme="minorBidi"/>
              <w:noProof/>
              <w:sz w:val="22"/>
            </w:rPr>
          </w:pPr>
          <w:hyperlink w:anchor="_Toc507736386" w:history="1">
            <w:r w:rsidRPr="00C03DB7">
              <w:rPr>
                <w:rStyle w:val="Hyperlink"/>
                <w:rFonts w:ascii="Calibri Light" w:hAnsi="Calibri Light"/>
                <w:noProof/>
              </w:rPr>
              <w:t>4.1 RICEF-W Assessment</w:t>
            </w:r>
            <w:r>
              <w:rPr>
                <w:noProof/>
                <w:webHidden/>
              </w:rPr>
              <w:tab/>
            </w:r>
            <w:r>
              <w:rPr>
                <w:noProof/>
                <w:webHidden/>
              </w:rPr>
              <w:fldChar w:fldCharType="begin"/>
            </w:r>
            <w:r>
              <w:rPr>
                <w:noProof/>
                <w:webHidden/>
              </w:rPr>
              <w:instrText xml:space="preserve"> PAGEREF _Toc507736386 \h </w:instrText>
            </w:r>
            <w:r>
              <w:rPr>
                <w:noProof/>
                <w:webHidden/>
              </w:rPr>
            </w:r>
            <w:r>
              <w:rPr>
                <w:noProof/>
                <w:webHidden/>
              </w:rPr>
              <w:fldChar w:fldCharType="separate"/>
            </w:r>
            <w:r>
              <w:rPr>
                <w:noProof/>
                <w:webHidden/>
              </w:rPr>
              <w:t>21</w:t>
            </w:r>
            <w:r>
              <w:rPr>
                <w:noProof/>
                <w:webHidden/>
              </w:rPr>
              <w:fldChar w:fldCharType="end"/>
            </w:r>
          </w:hyperlink>
        </w:p>
        <w:p w14:paraId="1BCBFFEC" w14:textId="77777777" w:rsidR="00622442" w:rsidRDefault="00622442">
          <w:pPr>
            <w:pStyle w:val="TOC3"/>
            <w:rPr>
              <w:rFonts w:asciiTheme="minorHAnsi" w:eastAsiaTheme="minorEastAsia" w:hAnsiTheme="minorHAnsi" w:cstheme="minorBidi"/>
              <w:noProof/>
              <w:sz w:val="22"/>
            </w:rPr>
          </w:pPr>
          <w:hyperlink w:anchor="_Toc507736392" w:history="1">
            <w:r w:rsidRPr="00C03DB7">
              <w:rPr>
                <w:rStyle w:val="Hyperlink"/>
                <w:rFonts w:ascii="Calibri Light" w:hAnsi="Calibri Light"/>
                <w:noProof/>
              </w:rPr>
              <w:t>4.1.1</w:t>
            </w:r>
            <w:r>
              <w:rPr>
                <w:rFonts w:asciiTheme="minorHAnsi" w:eastAsiaTheme="minorEastAsia" w:hAnsiTheme="minorHAnsi" w:cstheme="minorBidi"/>
                <w:noProof/>
                <w:sz w:val="22"/>
              </w:rPr>
              <w:tab/>
            </w:r>
            <w:r w:rsidRPr="00C03DB7">
              <w:rPr>
                <w:rStyle w:val="Hyperlink"/>
                <w:rFonts w:ascii="Calibri Light" w:hAnsi="Calibri Light"/>
                <w:noProof/>
              </w:rPr>
              <w:t>Reports</w:t>
            </w:r>
            <w:r>
              <w:rPr>
                <w:noProof/>
                <w:webHidden/>
              </w:rPr>
              <w:tab/>
            </w:r>
            <w:r>
              <w:rPr>
                <w:noProof/>
                <w:webHidden/>
              </w:rPr>
              <w:fldChar w:fldCharType="begin"/>
            </w:r>
            <w:r>
              <w:rPr>
                <w:noProof/>
                <w:webHidden/>
              </w:rPr>
              <w:instrText xml:space="preserve"> PAGEREF _Toc507736392 \h </w:instrText>
            </w:r>
            <w:r>
              <w:rPr>
                <w:noProof/>
                <w:webHidden/>
              </w:rPr>
            </w:r>
            <w:r>
              <w:rPr>
                <w:noProof/>
                <w:webHidden/>
              </w:rPr>
              <w:fldChar w:fldCharType="separate"/>
            </w:r>
            <w:r>
              <w:rPr>
                <w:noProof/>
                <w:webHidden/>
              </w:rPr>
              <w:t>21</w:t>
            </w:r>
            <w:r>
              <w:rPr>
                <w:noProof/>
                <w:webHidden/>
              </w:rPr>
              <w:fldChar w:fldCharType="end"/>
            </w:r>
          </w:hyperlink>
        </w:p>
        <w:p w14:paraId="7C25BC60" w14:textId="77777777" w:rsidR="00622442" w:rsidRDefault="00622442">
          <w:pPr>
            <w:pStyle w:val="TOC3"/>
            <w:rPr>
              <w:rFonts w:asciiTheme="minorHAnsi" w:eastAsiaTheme="minorEastAsia" w:hAnsiTheme="minorHAnsi" w:cstheme="minorBidi"/>
              <w:noProof/>
              <w:sz w:val="22"/>
            </w:rPr>
          </w:pPr>
          <w:hyperlink w:anchor="_Toc507736393" w:history="1">
            <w:r w:rsidRPr="00C03DB7">
              <w:rPr>
                <w:rStyle w:val="Hyperlink"/>
                <w:rFonts w:ascii="Calibri Light" w:hAnsi="Calibri Light"/>
                <w:noProof/>
              </w:rPr>
              <w:t>4.1.2</w:t>
            </w:r>
            <w:r>
              <w:rPr>
                <w:rFonts w:asciiTheme="minorHAnsi" w:eastAsiaTheme="minorEastAsia" w:hAnsiTheme="minorHAnsi" w:cstheme="minorBidi"/>
                <w:noProof/>
                <w:sz w:val="22"/>
              </w:rPr>
              <w:tab/>
            </w:r>
            <w:r w:rsidRPr="00C03DB7">
              <w:rPr>
                <w:rStyle w:val="Hyperlink"/>
                <w:rFonts w:ascii="Calibri Light" w:hAnsi="Calibri Light"/>
                <w:noProof/>
              </w:rPr>
              <w:t>Interfaces</w:t>
            </w:r>
            <w:r>
              <w:rPr>
                <w:noProof/>
                <w:webHidden/>
              </w:rPr>
              <w:tab/>
            </w:r>
            <w:r>
              <w:rPr>
                <w:noProof/>
                <w:webHidden/>
              </w:rPr>
              <w:fldChar w:fldCharType="begin"/>
            </w:r>
            <w:r>
              <w:rPr>
                <w:noProof/>
                <w:webHidden/>
              </w:rPr>
              <w:instrText xml:space="preserve"> PAGEREF _Toc507736393 \h </w:instrText>
            </w:r>
            <w:r>
              <w:rPr>
                <w:noProof/>
                <w:webHidden/>
              </w:rPr>
            </w:r>
            <w:r>
              <w:rPr>
                <w:noProof/>
                <w:webHidden/>
              </w:rPr>
              <w:fldChar w:fldCharType="separate"/>
            </w:r>
            <w:r>
              <w:rPr>
                <w:noProof/>
                <w:webHidden/>
              </w:rPr>
              <w:t>21</w:t>
            </w:r>
            <w:r>
              <w:rPr>
                <w:noProof/>
                <w:webHidden/>
              </w:rPr>
              <w:fldChar w:fldCharType="end"/>
            </w:r>
          </w:hyperlink>
        </w:p>
        <w:p w14:paraId="4EB89F31" w14:textId="77777777" w:rsidR="00622442" w:rsidRDefault="00622442">
          <w:pPr>
            <w:pStyle w:val="TOC3"/>
            <w:rPr>
              <w:rFonts w:asciiTheme="minorHAnsi" w:eastAsiaTheme="minorEastAsia" w:hAnsiTheme="minorHAnsi" w:cstheme="minorBidi"/>
              <w:noProof/>
              <w:sz w:val="22"/>
            </w:rPr>
          </w:pPr>
          <w:hyperlink w:anchor="_Toc507736394" w:history="1">
            <w:r w:rsidRPr="00C03DB7">
              <w:rPr>
                <w:rStyle w:val="Hyperlink"/>
                <w:rFonts w:ascii="Calibri Light" w:hAnsi="Calibri Light"/>
                <w:noProof/>
              </w:rPr>
              <w:t>4.1.3</w:t>
            </w:r>
            <w:r>
              <w:rPr>
                <w:rFonts w:asciiTheme="minorHAnsi" w:eastAsiaTheme="minorEastAsia" w:hAnsiTheme="minorHAnsi" w:cstheme="minorBidi"/>
                <w:noProof/>
                <w:sz w:val="22"/>
              </w:rPr>
              <w:tab/>
            </w:r>
            <w:r w:rsidRPr="00C03DB7">
              <w:rPr>
                <w:rStyle w:val="Hyperlink"/>
                <w:rFonts w:ascii="Calibri Light" w:hAnsi="Calibri Light"/>
                <w:noProof/>
              </w:rPr>
              <w:t>Conversion</w:t>
            </w:r>
            <w:r>
              <w:rPr>
                <w:noProof/>
                <w:webHidden/>
              </w:rPr>
              <w:tab/>
            </w:r>
            <w:r>
              <w:rPr>
                <w:noProof/>
                <w:webHidden/>
              </w:rPr>
              <w:fldChar w:fldCharType="begin"/>
            </w:r>
            <w:r>
              <w:rPr>
                <w:noProof/>
                <w:webHidden/>
              </w:rPr>
              <w:instrText xml:space="preserve"> PAGEREF _Toc507736394 \h </w:instrText>
            </w:r>
            <w:r>
              <w:rPr>
                <w:noProof/>
                <w:webHidden/>
              </w:rPr>
            </w:r>
            <w:r>
              <w:rPr>
                <w:noProof/>
                <w:webHidden/>
              </w:rPr>
              <w:fldChar w:fldCharType="separate"/>
            </w:r>
            <w:r>
              <w:rPr>
                <w:noProof/>
                <w:webHidden/>
              </w:rPr>
              <w:t>22</w:t>
            </w:r>
            <w:r>
              <w:rPr>
                <w:noProof/>
                <w:webHidden/>
              </w:rPr>
              <w:fldChar w:fldCharType="end"/>
            </w:r>
          </w:hyperlink>
        </w:p>
        <w:p w14:paraId="1BBFFF6F" w14:textId="77777777" w:rsidR="00622442" w:rsidRDefault="00622442">
          <w:pPr>
            <w:pStyle w:val="TOC3"/>
            <w:rPr>
              <w:rFonts w:asciiTheme="minorHAnsi" w:eastAsiaTheme="minorEastAsia" w:hAnsiTheme="minorHAnsi" w:cstheme="minorBidi"/>
              <w:noProof/>
              <w:sz w:val="22"/>
            </w:rPr>
          </w:pPr>
          <w:hyperlink w:anchor="_Toc507736395" w:history="1">
            <w:r w:rsidRPr="00C03DB7">
              <w:rPr>
                <w:rStyle w:val="Hyperlink"/>
                <w:rFonts w:ascii="Calibri Light" w:hAnsi="Calibri Light"/>
                <w:noProof/>
              </w:rPr>
              <w:t>4.1.4</w:t>
            </w:r>
            <w:r>
              <w:rPr>
                <w:rFonts w:asciiTheme="minorHAnsi" w:eastAsiaTheme="minorEastAsia" w:hAnsiTheme="minorHAnsi" w:cstheme="minorBidi"/>
                <w:noProof/>
                <w:sz w:val="22"/>
              </w:rPr>
              <w:tab/>
            </w:r>
            <w:r w:rsidRPr="00C03DB7">
              <w:rPr>
                <w:rStyle w:val="Hyperlink"/>
                <w:rFonts w:ascii="Calibri Light" w:hAnsi="Calibri Light"/>
                <w:noProof/>
              </w:rPr>
              <w:t>Extension/Enhancements</w:t>
            </w:r>
            <w:r>
              <w:rPr>
                <w:noProof/>
                <w:webHidden/>
              </w:rPr>
              <w:tab/>
            </w:r>
            <w:r>
              <w:rPr>
                <w:noProof/>
                <w:webHidden/>
              </w:rPr>
              <w:fldChar w:fldCharType="begin"/>
            </w:r>
            <w:r>
              <w:rPr>
                <w:noProof/>
                <w:webHidden/>
              </w:rPr>
              <w:instrText xml:space="preserve"> PAGEREF _Toc507736395 \h </w:instrText>
            </w:r>
            <w:r>
              <w:rPr>
                <w:noProof/>
                <w:webHidden/>
              </w:rPr>
            </w:r>
            <w:r>
              <w:rPr>
                <w:noProof/>
                <w:webHidden/>
              </w:rPr>
              <w:fldChar w:fldCharType="separate"/>
            </w:r>
            <w:r>
              <w:rPr>
                <w:noProof/>
                <w:webHidden/>
              </w:rPr>
              <w:t>22</w:t>
            </w:r>
            <w:r>
              <w:rPr>
                <w:noProof/>
                <w:webHidden/>
              </w:rPr>
              <w:fldChar w:fldCharType="end"/>
            </w:r>
          </w:hyperlink>
        </w:p>
        <w:p w14:paraId="2FB6F6A1" w14:textId="77777777" w:rsidR="00622442" w:rsidRDefault="00622442">
          <w:pPr>
            <w:pStyle w:val="TOC3"/>
            <w:rPr>
              <w:rFonts w:asciiTheme="minorHAnsi" w:eastAsiaTheme="minorEastAsia" w:hAnsiTheme="minorHAnsi" w:cstheme="minorBidi"/>
              <w:noProof/>
              <w:sz w:val="22"/>
            </w:rPr>
          </w:pPr>
          <w:hyperlink w:anchor="_Toc507736396" w:history="1">
            <w:r w:rsidRPr="00C03DB7">
              <w:rPr>
                <w:rStyle w:val="Hyperlink"/>
                <w:rFonts w:ascii="Calibri Light" w:hAnsi="Calibri Light"/>
                <w:noProof/>
              </w:rPr>
              <w:t>4.1.5</w:t>
            </w:r>
            <w:r>
              <w:rPr>
                <w:rFonts w:asciiTheme="minorHAnsi" w:eastAsiaTheme="minorEastAsia" w:hAnsiTheme="minorHAnsi" w:cstheme="minorBidi"/>
                <w:noProof/>
                <w:sz w:val="22"/>
              </w:rPr>
              <w:tab/>
            </w:r>
            <w:r w:rsidRPr="00C03DB7">
              <w:rPr>
                <w:rStyle w:val="Hyperlink"/>
                <w:rFonts w:ascii="Calibri Light" w:hAnsi="Calibri Light"/>
                <w:noProof/>
              </w:rPr>
              <w:t>Forms</w:t>
            </w:r>
            <w:r>
              <w:rPr>
                <w:noProof/>
                <w:webHidden/>
              </w:rPr>
              <w:tab/>
            </w:r>
            <w:r>
              <w:rPr>
                <w:noProof/>
                <w:webHidden/>
              </w:rPr>
              <w:fldChar w:fldCharType="begin"/>
            </w:r>
            <w:r>
              <w:rPr>
                <w:noProof/>
                <w:webHidden/>
              </w:rPr>
              <w:instrText xml:space="preserve"> PAGEREF _Toc507736396 \h </w:instrText>
            </w:r>
            <w:r>
              <w:rPr>
                <w:noProof/>
                <w:webHidden/>
              </w:rPr>
            </w:r>
            <w:r>
              <w:rPr>
                <w:noProof/>
                <w:webHidden/>
              </w:rPr>
              <w:fldChar w:fldCharType="separate"/>
            </w:r>
            <w:r>
              <w:rPr>
                <w:noProof/>
                <w:webHidden/>
              </w:rPr>
              <w:t>22</w:t>
            </w:r>
            <w:r>
              <w:rPr>
                <w:noProof/>
                <w:webHidden/>
              </w:rPr>
              <w:fldChar w:fldCharType="end"/>
            </w:r>
          </w:hyperlink>
        </w:p>
        <w:p w14:paraId="192045E6" w14:textId="77777777" w:rsidR="00622442" w:rsidRDefault="00622442">
          <w:pPr>
            <w:pStyle w:val="TOC3"/>
            <w:rPr>
              <w:rFonts w:asciiTheme="minorHAnsi" w:eastAsiaTheme="minorEastAsia" w:hAnsiTheme="minorHAnsi" w:cstheme="minorBidi"/>
              <w:noProof/>
              <w:sz w:val="22"/>
            </w:rPr>
          </w:pPr>
          <w:hyperlink w:anchor="_Toc507736397" w:history="1">
            <w:r w:rsidRPr="00C03DB7">
              <w:rPr>
                <w:rStyle w:val="Hyperlink"/>
                <w:rFonts w:ascii="Calibri Light" w:hAnsi="Calibri Light"/>
                <w:noProof/>
              </w:rPr>
              <w:t>4.1.6</w:t>
            </w:r>
            <w:r>
              <w:rPr>
                <w:rFonts w:asciiTheme="minorHAnsi" w:eastAsiaTheme="minorEastAsia" w:hAnsiTheme="minorHAnsi" w:cstheme="minorBidi"/>
                <w:noProof/>
                <w:sz w:val="22"/>
              </w:rPr>
              <w:tab/>
            </w:r>
            <w:r w:rsidRPr="00C03DB7">
              <w:rPr>
                <w:rStyle w:val="Hyperlink"/>
                <w:rFonts w:ascii="Calibri Light" w:hAnsi="Calibri Light"/>
                <w:noProof/>
              </w:rPr>
              <w:t>Workflows</w:t>
            </w:r>
            <w:r>
              <w:rPr>
                <w:noProof/>
                <w:webHidden/>
              </w:rPr>
              <w:tab/>
            </w:r>
            <w:r>
              <w:rPr>
                <w:noProof/>
                <w:webHidden/>
              </w:rPr>
              <w:fldChar w:fldCharType="begin"/>
            </w:r>
            <w:r>
              <w:rPr>
                <w:noProof/>
                <w:webHidden/>
              </w:rPr>
              <w:instrText xml:space="preserve"> PAGEREF _Toc507736397 \h </w:instrText>
            </w:r>
            <w:r>
              <w:rPr>
                <w:noProof/>
                <w:webHidden/>
              </w:rPr>
            </w:r>
            <w:r>
              <w:rPr>
                <w:noProof/>
                <w:webHidden/>
              </w:rPr>
              <w:fldChar w:fldCharType="separate"/>
            </w:r>
            <w:r>
              <w:rPr>
                <w:noProof/>
                <w:webHidden/>
              </w:rPr>
              <w:t>22</w:t>
            </w:r>
            <w:r>
              <w:rPr>
                <w:noProof/>
                <w:webHidden/>
              </w:rPr>
              <w:fldChar w:fldCharType="end"/>
            </w:r>
          </w:hyperlink>
        </w:p>
        <w:p w14:paraId="06264001"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98" w:history="1">
            <w:r w:rsidRPr="00C03DB7">
              <w:rPr>
                <w:rStyle w:val="Hyperlink"/>
                <w:rFonts w:ascii="Calibri Light" w:hAnsi="Calibri Light"/>
                <w:noProof/>
              </w:rPr>
              <w:t>4.2</w:t>
            </w:r>
            <w:r>
              <w:rPr>
                <w:rFonts w:asciiTheme="minorHAnsi" w:eastAsiaTheme="minorEastAsia" w:hAnsiTheme="minorHAnsi" w:cstheme="minorBidi"/>
                <w:noProof/>
                <w:sz w:val="22"/>
              </w:rPr>
              <w:tab/>
            </w:r>
            <w:r w:rsidRPr="00C03DB7">
              <w:rPr>
                <w:rStyle w:val="Hyperlink"/>
                <w:rFonts w:ascii="Calibri Light" w:hAnsi="Calibri Light"/>
                <w:noProof/>
              </w:rPr>
              <w:t>IDEX Considerations</w:t>
            </w:r>
            <w:r>
              <w:rPr>
                <w:noProof/>
                <w:webHidden/>
              </w:rPr>
              <w:tab/>
            </w:r>
            <w:r>
              <w:rPr>
                <w:noProof/>
                <w:webHidden/>
              </w:rPr>
              <w:fldChar w:fldCharType="begin"/>
            </w:r>
            <w:r>
              <w:rPr>
                <w:noProof/>
                <w:webHidden/>
              </w:rPr>
              <w:instrText xml:space="preserve"> PAGEREF _Toc507736398 \h </w:instrText>
            </w:r>
            <w:r>
              <w:rPr>
                <w:noProof/>
                <w:webHidden/>
              </w:rPr>
            </w:r>
            <w:r>
              <w:rPr>
                <w:noProof/>
                <w:webHidden/>
              </w:rPr>
              <w:fldChar w:fldCharType="separate"/>
            </w:r>
            <w:r>
              <w:rPr>
                <w:noProof/>
                <w:webHidden/>
              </w:rPr>
              <w:t>22</w:t>
            </w:r>
            <w:r>
              <w:rPr>
                <w:noProof/>
                <w:webHidden/>
              </w:rPr>
              <w:fldChar w:fldCharType="end"/>
            </w:r>
          </w:hyperlink>
        </w:p>
        <w:p w14:paraId="047229BA" w14:textId="77777777" w:rsidR="00622442" w:rsidRDefault="00622442">
          <w:pPr>
            <w:pStyle w:val="TOC2"/>
            <w:tabs>
              <w:tab w:val="left" w:pos="880"/>
              <w:tab w:val="right" w:leader="dot" w:pos="9350"/>
            </w:tabs>
            <w:rPr>
              <w:rFonts w:asciiTheme="minorHAnsi" w:eastAsiaTheme="minorEastAsia" w:hAnsiTheme="minorHAnsi" w:cstheme="minorBidi"/>
              <w:noProof/>
              <w:sz w:val="22"/>
            </w:rPr>
          </w:pPr>
          <w:hyperlink w:anchor="_Toc507736399" w:history="1">
            <w:r w:rsidRPr="00C03DB7">
              <w:rPr>
                <w:rStyle w:val="Hyperlink"/>
                <w:rFonts w:ascii="Calibri Light" w:hAnsi="Calibri Light"/>
                <w:noProof/>
              </w:rPr>
              <w:t>4.3</w:t>
            </w:r>
            <w:r>
              <w:rPr>
                <w:rFonts w:asciiTheme="minorHAnsi" w:eastAsiaTheme="minorEastAsia" w:hAnsiTheme="minorHAnsi" w:cstheme="minorBidi"/>
                <w:noProof/>
                <w:sz w:val="22"/>
              </w:rPr>
              <w:tab/>
            </w:r>
            <w:r w:rsidRPr="00C03DB7">
              <w:rPr>
                <w:rStyle w:val="Hyperlink"/>
                <w:rFonts w:ascii="Calibri Light" w:hAnsi="Calibri Light"/>
                <w:noProof/>
              </w:rPr>
              <w:t>Production System Cut-over Considerations</w:t>
            </w:r>
            <w:r>
              <w:rPr>
                <w:noProof/>
                <w:webHidden/>
              </w:rPr>
              <w:tab/>
            </w:r>
            <w:r>
              <w:rPr>
                <w:noProof/>
                <w:webHidden/>
              </w:rPr>
              <w:fldChar w:fldCharType="begin"/>
            </w:r>
            <w:r>
              <w:rPr>
                <w:noProof/>
                <w:webHidden/>
              </w:rPr>
              <w:instrText xml:space="preserve"> PAGEREF _Toc507736399 \h </w:instrText>
            </w:r>
            <w:r>
              <w:rPr>
                <w:noProof/>
                <w:webHidden/>
              </w:rPr>
            </w:r>
            <w:r>
              <w:rPr>
                <w:noProof/>
                <w:webHidden/>
              </w:rPr>
              <w:fldChar w:fldCharType="separate"/>
            </w:r>
            <w:r>
              <w:rPr>
                <w:noProof/>
                <w:webHidden/>
              </w:rPr>
              <w:t>22</w:t>
            </w:r>
            <w:r>
              <w:rPr>
                <w:noProof/>
                <w:webHidden/>
              </w:rPr>
              <w:fldChar w:fldCharType="end"/>
            </w:r>
          </w:hyperlink>
        </w:p>
        <w:p w14:paraId="2AB7835D" w14:textId="77777777" w:rsidR="00622442" w:rsidRDefault="00622442">
          <w:pPr>
            <w:pStyle w:val="TOC2"/>
            <w:tabs>
              <w:tab w:val="right" w:leader="dot" w:pos="9350"/>
            </w:tabs>
            <w:rPr>
              <w:rFonts w:asciiTheme="minorHAnsi" w:eastAsiaTheme="minorEastAsia" w:hAnsiTheme="minorHAnsi" w:cstheme="minorBidi"/>
              <w:noProof/>
              <w:sz w:val="22"/>
            </w:rPr>
          </w:pPr>
          <w:hyperlink w:anchor="_Toc507736400" w:history="1">
            <w:r w:rsidRPr="00C03DB7">
              <w:rPr>
                <w:rStyle w:val="Hyperlink"/>
                <w:rFonts w:ascii="Calibri Light" w:hAnsi="Calibri Light"/>
                <w:noProof/>
              </w:rPr>
              <w:t>4.4 Other Considerations</w:t>
            </w:r>
            <w:r>
              <w:rPr>
                <w:noProof/>
                <w:webHidden/>
              </w:rPr>
              <w:tab/>
            </w:r>
            <w:r>
              <w:rPr>
                <w:noProof/>
                <w:webHidden/>
              </w:rPr>
              <w:fldChar w:fldCharType="begin"/>
            </w:r>
            <w:r>
              <w:rPr>
                <w:noProof/>
                <w:webHidden/>
              </w:rPr>
              <w:instrText xml:space="preserve"> PAGEREF _Toc507736400 \h </w:instrText>
            </w:r>
            <w:r>
              <w:rPr>
                <w:noProof/>
                <w:webHidden/>
              </w:rPr>
            </w:r>
            <w:r>
              <w:rPr>
                <w:noProof/>
                <w:webHidden/>
              </w:rPr>
              <w:fldChar w:fldCharType="separate"/>
            </w:r>
            <w:r>
              <w:rPr>
                <w:noProof/>
                <w:webHidden/>
              </w:rPr>
              <w:t>22</w:t>
            </w:r>
            <w:r>
              <w:rPr>
                <w:noProof/>
                <w:webHidden/>
              </w:rPr>
              <w:fldChar w:fldCharType="end"/>
            </w:r>
          </w:hyperlink>
        </w:p>
        <w:p w14:paraId="5D374280" w14:textId="77777777" w:rsidR="00622442" w:rsidRDefault="00622442">
          <w:pPr>
            <w:pStyle w:val="TOC1"/>
            <w:tabs>
              <w:tab w:val="left" w:pos="720"/>
              <w:tab w:val="right" w:leader="dot" w:pos="9350"/>
            </w:tabs>
            <w:rPr>
              <w:rFonts w:asciiTheme="minorHAnsi" w:eastAsiaTheme="minorEastAsia" w:hAnsiTheme="minorHAnsi" w:cstheme="minorBidi"/>
              <w:noProof/>
              <w:sz w:val="22"/>
            </w:rPr>
          </w:pPr>
          <w:hyperlink w:anchor="_Toc507736401" w:history="1">
            <w:r w:rsidRPr="00C03DB7">
              <w:rPr>
                <w:rStyle w:val="Hyperlink"/>
                <w:rFonts w:ascii="Calibri Light" w:hAnsi="Calibri Light"/>
                <w:noProof/>
              </w:rPr>
              <w:t>5</w:t>
            </w:r>
            <w:r>
              <w:rPr>
                <w:rFonts w:asciiTheme="minorHAnsi" w:eastAsiaTheme="minorEastAsia" w:hAnsiTheme="minorHAnsi" w:cstheme="minorBidi"/>
                <w:noProof/>
                <w:sz w:val="22"/>
              </w:rPr>
              <w:tab/>
            </w:r>
            <w:r w:rsidRPr="00C03DB7">
              <w:rPr>
                <w:rStyle w:val="Hyperlink"/>
                <w:rFonts w:ascii="Calibri Light" w:hAnsi="Calibri Light"/>
                <w:noProof/>
              </w:rPr>
              <w:t>Change Management</w:t>
            </w:r>
            <w:r>
              <w:rPr>
                <w:noProof/>
                <w:webHidden/>
              </w:rPr>
              <w:tab/>
            </w:r>
            <w:r>
              <w:rPr>
                <w:noProof/>
                <w:webHidden/>
              </w:rPr>
              <w:fldChar w:fldCharType="begin"/>
            </w:r>
            <w:r>
              <w:rPr>
                <w:noProof/>
                <w:webHidden/>
              </w:rPr>
              <w:instrText xml:space="preserve"> PAGEREF _Toc507736401 \h </w:instrText>
            </w:r>
            <w:r>
              <w:rPr>
                <w:noProof/>
                <w:webHidden/>
              </w:rPr>
            </w:r>
            <w:r>
              <w:rPr>
                <w:noProof/>
                <w:webHidden/>
              </w:rPr>
              <w:fldChar w:fldCharType="separate"/>
            </w:r>
            <w:r>
              <w:rPr>
                <w:noProof/>
                <w:webHidden/>
              </w:rPr>
              <w:t>23</w:t>
            </w:r>
            <w:r>
              <w:rPr>
                <w:noProof/>
                <w:webHidden/>
              </w:rPr>
              <w:fldChar w:fldCharType="end"/>
            </w:r>
          </w:hyperlink>
        </w:p>
        <w:p w14:paraId="2BFF1FCA" w14:textId="77777777" w:rsidR="00622442" w:rsidRDefault="00622442">
          <w:pPr>
            <w:pStyle w:val="TOC2"/>
            <w:tabs>
              <w:tab w:val="right" w:leader="dot" w:pos="9350"/>
            </w:tabs>
            <w:rPr>
              <w:rFonts w:asciiTheme="minorHAnsi" w:eastAsiaTheme="minorEastAsia" w:hAnsiTheme="minorHAnsi" w:cstheme="minorBidi"/>
              <w:noProof/>
              <w:sz w:val="22"/>
            </w:rPr>
          </w:pPr>
          <w:hyperlink w:anchor="_Toc507736402" w:history="1">
            <w:r w:rsidRPr="00C03DB7">
              <w:rPr>
                <w:rStyle w:val="Hyperlink"/>
                <w:rFonts w:ascii="Calibri Light" w:hAnsi="Calibri Light"/>
                <w:noProof/>
              </w:rPr>
              <w:t>5.1 Change Impacts</w:t>
            </w:r>
            <w:r>
              <w:rPr>
                <w:noProof/>
                <w:webHidden/>
              </w:rPr>
              <w:tab/>
            </w:r>
            <w:r>
              <w:rPr>
                <w:noProof/>
                <w:webHidden/>
              </w:rPr>
              <w:fldChar w:fldCharType="begin"/>
            </w:r>
            <w:r>
              <w:rPr>
                <w:noProof/>
                <w:webHidden/>
              </w:rPr>
              <w:instrText xml:space="preserve"> PAGEREF _Toc507736402 \h </w:instrText>
            </w:r>
            <w:r>
              <w:rPr>
                <w:noProof/>
                <w:webHidden/>
              </w:rPr>
            </w:r>
            <w:r>
              <w:rPr>
                <w:noProof/>
                <w:webHidden/>
              </w:rPr>
              <w:fldChar w:fldCharType="separate"/>
            </w:r>
            <w:r>
              <w:rPr>
                <w:noProof/>
                <w:webHidden/>
              </w:rPr>
              <w:t>23</w:t>
            </w:r>
            <w:r>
              <w:rPr>
                <w:noProof/>
                <w:webHidden/>
              </w:rPr>
              <w:fldChar w:fldCharType="end"/>
            </w:r>
          </w:hyperlink>
        </w:p>
        <w:p w14:paraId="75734273" w14:textId="77777777" w:rsidR="00622442" w:rsidRDefault="00622442">
          <w:pPr>
            <w:pStyle w:val="TOC1"/>
            <w:tabs>
              <w:tab w:val="left" w:pos="720"/>
              <w:tab w:val="right" w:leader="dot" w:pos="9350"/>
            </w:tabs>
            <w:rPr>
              <w:rFonts w:asciiTheme="minorHAnsi" w:eastAsiaTheme="minorEastAsia" w:hAnsiTheme="minorHAnsi" w:cstheme="minorBidi"/>
              <w:noProof/>
              <w:sz w:val="22"/>
            </w:rPr>
          </w:pPr>
          <w:hyperlink w:anchor="_Toc507736403" w:history="1">
            <w:r w:rsidRPr="00C03DB7">
              <w:rPr>
                <w:rStyle w:val="Hyperlink"/>
                <w:rFonts w:ascii="Calibri Light" w:hAnsi="Calibri Light"/>
                <w:noProof/>
              </w:rPr>
              <w:t>6</w:t>
            </w:r>
            <w:r>
              <w:rPr>
                <w:rFonts w:asciiTheme="minorHAnsi" w:eastAsiaTheme="minorEastAsia" w:hAnsiTheme="minorHAnsi" w:cstheme="minorBidi"/>
                <w:noProof/>
                <w:sz w:val="22"/>
              </w:rPr>
              <w:tab/>
            </w:r>
            <w:r w:rsidRPr="00C03DB7">
              <w:rPr>
                <w:rStyle w:val="Hyperlink"/>
                <w:rFonts w:ascii="Calibri Light" w:hAnsi="Calibri Light"/>
                <w:noProof/>
              </w:rPr>
              <w:t>Requirements</w:t>
            </w:r>
            <w:r>
              <w:rPr>
                <w:noProof/>
                <w:webHidden/>
              </w:rPr>
              <w:tab/>
            </w:r>
            <w:r>
              <w:rPr>
                <w:noProof/>
                <w:webHidden/>
              </w:rPr>
              <w:fldChar w:fldCharType="begin"/>
            </w:r>
            <w:r>
              <w:rPr>
                <w:noProof/>
                <w:webHidden/>
              </w:rPr>
              <w:instrText xml:space="preserve"> PAGEREF _Toc507736403 \h </w:instrText>
            </w:r>
            <w:r>
              <w:rPr>
                <w:noProof/>
                <w:webHidden/>
              </w:rPr>
            </w:r>
            <w:r>
              <w:rPr>
                <w:noProof/>
                <w:webHidden/>
              </w:rPr>
              <w:fldChar w:fldCharType="separate"/>
            </w:r>
            <w:r>
              <w:rPr>
                <w:noProof/>
                <w:webHidden/>
              </w:rPr>
              <w:t>26</w:t>
            </w:r>
            <w:r>
              <w:rPr>
                <w:noProof/>
                <w:webHidden/>
              </w:rPr>
              <w:fldChar w:fldCharType="end"/>
            </w:r>
          </w:hyperlink>
        </w:p>
        <w:p w14:paraId="04FCFDB0" w14:textId="77777777" w:rsidR="005526A2" w:rsidRPr="001E1582" w:rsidRDefault="005526A2">
          <w:pPr>
            <w:rPr>
              <w:rFonts w:cs="Arial"/>
            </w:rPr>
          </w:pPr>
          <w:r w:rsidRPr="00E76680">
            <w:rPr>
              <w:rFonts w:ascii="Calibri Light" w:hAnsi="Calibri Light" w:cs="Arial"/>
              <w:b/>
              <w:bCs/>
              <w:noProof/>
              <w:sz w:val="24"/>
              <w:szCs w:val="24"/>
            </w:rPr>
            <w:fldChar w:fldCharType="end"/>
          </w:r>
        </w:p>
      </w:sdtContent>
    </w:sdt>
    <w:p w14:paraId="789CEAE0" w14:textId="77777777" w:rsidR="00B80677" w:rsidRPr="001E1582" w:rsidRDefault="00B80677" w:rsidP="00351753">
      <w:pPr>
        <w:jc w:val="both"/>
        <w:rPr>
          <w:rFonts w:cs="Arial"/>
          <w:b/>
          <w:sz w:val="24"/>
          <w:szCs w:val="24"/>
          <w:u w:val="single"/>
        </w:rPr>
      </w:pPr>
    </w:p>
    <w:p w14:paraId="36EB9E71" w14:textId="77777777" w:rsidR="00063FDB" w:rsidRPr="001E1582" w:rsidRDefault="00063FDB" w:rsidP="000062BF">
      <w:pPr>
        <w:ind w:left="360"/>
        <w:rPr>
          <w:rFonts w:cs="Arial"/>
          <w:highlight w:val="yellow"/>
        </w:rPr>
      </w:pPr>
    </w:p>
    <w:p w14:paraId="082A33B0" w14:textId="77777777" w:rsidR="000062BF" w:rsidRDefault="000062BF" w:rsidP="000062BF">
      <w:pPr>
        <w:tabs>
          <w:tab w:val="left" w:pos="0"/>
        </w:tabs>
        <w:ind w:left="360"/>
        <w:rPr>
          <w:rFonts w:ascii="Calibri Light" w:hAnsi="Calibri Light" w:cs="Arial"/>
          <w:highlight w:val="cyan"/>
        </w:rPr>
      </w:pPr>
    </w:p>
    <w:p w14:paraId="560DAA39" w14:textId="77777777" w:rsidR="00315CEC" w:rsidRDefault="00315CEC" w:rsidP="000062BF">
      <w:pPr>
        <w:tabs>
          <w:tab w:val="left" w:pos="0"/>
        </w:tabs>
        <w:ind w:left="360"/>
        <w:rPr>
          <w:rFonts w:ascii="Calibri Light" w:hAnsi="Calibri Light" w:cs="Arial"/>
          <w:highlight w:val="cyan"/>
        </w:rPr>
      </w:pPr>
    </w:p>
    <w:p w14:paraId="65482AE4" w14:textId="77777777" w:rsidR="00315CEC" w:rsidRDefault="00315CEC" w:rsidP="000062BF">
      <w:pPr>
        <w:tabs>
          <w:tab w:val="left" w:pos="0"/>
        </w:tabs>
        <w:ind w:left="360"/>
        <w:rPr>
          <w:rFonts w:ascii="Calibri Light" w:hAnsi="Calibri Light" w:cs="Arial"/>
          <w:highlight w:val="cyan"/>
        </w:rPr>
      </w:pPr>
    </w:p>
    <w:p w14:paraId="1CA25308" w14:textId="77777777" w:rsidR="00315CEC" w:rsidRDefault="00315CEC" w:rsidP="000062BF">
      <w:pPr>
        <w:tabs>
          <w:tab w:val="left" w:pos="0"/>
        </w:tabs>
        <w:ind w:left="360"/>
        <w:rPr>
          <w:rFonts w:ascii="Calibri Light" w:hAnsi="Calibri Light" w:cs="Arial"/>
          <w:highlight w:val="cyan"/>
        </w:rPr>
      </w:pPr>
    </w:p>
    <w:p w14:paraId="1A582A75" w14:textId="77777777" w:rsidR="00315CEC" w:rsidRDefault="00315CEC" w:rsidP="000062BF">
      <w:pPr>
        <w:tabs>
          <w:tab w:val="left" w:pos="0"/>
        </w:tabs>
        <w:ind w:left="360"/>
        <w:rPr>
          <w:rFonts w:ascii="Calibri Light" w:hAnsi="Calibri Light" w:cs="Arial"/>
          <w:highlight w:val="cyan"/>
        </w:rPr>
      </w:pPr>
    </w:p>
    <w:p w14:paraId="43618818" w14:textId="77777777" w:rsidR="00315CEC" w:rsidRDefault="00315CEC" w:rsidP="000062BF">
      <w:pPr>
        <w:tabs>
          <w:tab w:val="left" w:pos="0"/>
        </w:tabs>
        <w:ind w:left="360"/>
        <w:rPr>
          <w:rFonts w:ascii="Calibri Light" w:hAnsi="Calibri Light" w:cs="Arial"/>
          <w:highlight w:val="cyan"/>
        </w:rPr>
      </w:pPr>
    </w:p>
    <w:p w14:paraId="0FAEE666" w14:textId="77777777" w:rsidR="00315CEC" w:rsidRDefault="00315CEC" w:rsidP="000062BF">
      <w:pPr>
        <w:tabs>
          <w:tab w:val="left" w:pos="0"/>
        </w:tabs>
        <w:ind w:left="360"/>
        <w:rPr>
          <w:rFonts w:ascii="Calibri Light" w:hAnsi="Calibri Light" w:cs="Arial"/>
          <w:highlight w:val="cyan"/>
        </w:rPr>
      </w:pPr>
    </w:p>
    <w:p w14:paraId="43C99D30" w14:textId="77777777" w:rsidR="00315CEC" w:rsidRDefault="00315CEC" w:rsidP="000062BF">
      <w:pPr>
        <w:tabs>
          <w:tab w:val="left" w:pos="0"/>
        </w:tabs>
        <w:ind w:left="360"/>
        <w:rPr>
          <w:rFonts w:ascii="Calibri Light" w:hAnsi="Calibri Light" w:cs="Arial"/>
          <w:highlight w:val="cyan"/>
        </w:rPr>
      </w:pPr>
    </w:p>
    <w:p w14:paraId="28A014E1" w14:textId="77777777" w:rsidR="00315CEC" w:rsidRDefault="00315CEC" w:rsidP="000062BF">
      <w:pPr>
        <w:tabs>
          <w:tab w:val="left" w:pos="0"/>
        </w:tabs>
        <w:ind w:left="360"/>
        <w:rPr>
          <w:rFonts w:ascii="Calibri Light" w:hAnsi="Calibri Light" w:cs="Arial"/>
          <w:highlight w:val="cyan"/>
        </w:rPr>
      </w:pPr>
    </w:p>
    <w:p w14:paraId="204DB86F" w14:textId="77777777" w:rsidR="00315CEC" w:rsidRDefault="00315CEC" w:rsidP="000062BF">
      <w:pPr>
        <w:tabs>
          <w:tab w:val="left" w:pos="0"/>
        </w:tabs>
        <w:ind w:left="360"/>
        <w:rPr>
          <w:rFonts w:ascii="Calibri Light" w:hAnsi="Calibri Light" w:cs="Arial"/>
          <w:highlight w:val="cyan"/>
        </w:rPr>
      </w:pPr>
    </w:p>
    <w:p w14:paraId="60A932BE" w14:textId="77777777" w:rsidR="00315CEC" w:rsidRDefault="00315CEC" w:rsidP="000062BF">
      <w:pPr>
        <w:tabs>
          <w:tab w:val="left" w:pos="0"/>
        </w:tabs>
        <w:ind w:left="360"/>
        <w:rPr>
          <w:rFonts w:ascii="Calibri Light" w:hAnsi="Calibri Light" w:cs="Arial"/>
          <w:highlight w:val="cyan"/>
        </w:rPr>
      </w:pPr>
    </w:p>
    <w:p w14:paraId="560C9A9C" w14:textId="77777777" w:rsidR="00315CEC" w:rsidRDefault="00315CEC" w:rsidP="000062BF">
      <w:pPr>
        <w:tabs>
          <w:tab w:val="left" w:pos="0"/>
        </w:tabs>
        <w:ind w:left="360"/>
        <w:rPr>
          <w:rFonts w:ascii="Calibri Light" w:hAnsi="Calibri Light" w:cs="Arial"/>
          <w:highlight w:val="cyan"/>
        </w:rPr>
      </w:pPr>
    </w:p>
    <w:p w14:paraId="3C94289D" w14:textId="77777777" w:rsidR="00315CEC" w:rsidRDefault="00315CEC" w:rsidP="000062BF">
      <w:pPr>
        <w:tabs>
          <w:tab w:val="left" w:pos="0"/>
        </w:tabs>
        <w:ind w:left="360"/>
        <w:rPr>
          <w:rFonts w:ascii="Calibri Light" w:hAnsi="Calibri Light" w:cs="Arial"/>
          <w:highlight w:val="cyan"/>
        </w:rPr>
      </w:pPr>
    </w:p>
    <w:p w14:paraId="1AE6F5FD" w14:textId="77777777" w:rsidR="00315CEC" w:rsidRDefault="00315CEC" w:rsidP="000062BF">
      <w:pPr>
        <w:tabs>
          <w:tab w:val="left" w:pos="0"/>
        </w:tabs>
        <w:ind w:left="360"/>
        <w:rPr>
          <w:rFonts w:ascii="Calibri Light" w:hAnsi="Calibri Light" w:cs="Arial"/>
          <w:highlight w:val="cyan"/>
        </w:rPr>
      </w:pPr>
    </w:p>
    <w:p w14:paraId="2977B46B" w14:textId="77777777" w:rsidR="00315CEC" w:rsidRDefault="00315CEC" w:rsidP="000062BF">
      <w:pPr>
        <w:tabs>
          <w:tab w:val="left" w:pos="0"/>
        </w:tabs>
        <w:ind w:left="360"/>
        <w:rPr>
          <w:rFonts w:ascii="Calibri Light" w:hAnsi="Calibri Light" w:cs="Arial"/>
          <w:highlight w:val="cyan"/>
        </w:rPr>
      </w:pPr>
    </w:p>
    <w:p w14:paraId="7051279D" w14:textId="77777777" w:rsidR="00315CEC" w:rsidRDefault="00315CEC" w:rsidP="000062BF">
      <w:pPr>
        <w:tabs>
          <w:tab w:val="left" w:pos="0"/>
        </w:tabs>
        <w:ind w:left="360"/>
        <w:rPr>
          <w:rFonts w:ascii="Calibri Light" w:hAnsi="Calibri Light" w:cs="Arial"/>
          <w:highlight w:val="cyan"/>
        </w:rPr>
      </w:pPr>
    </w:p>
    <w:p w14:paraId="74699B75" w14:textId="77777777" w:rsidR="00315CEC" w:rsidRDefault="00315CEC" w:rsidP="000062BF">
      <w:pPr>
        <w:tabs>
          <w:tab w:val="left" w:pos="0"/>
        </w:tabs>
        <w:ind w:left="360"/>
        <w:rPr>
          <w:rFonts w:ascii="Calibri Light" w:hAnsi="Calibri Light" w:cs="Arial"/>
          <w:highlight w:val="cyan"/>
        </w:rPr>
      </w:pPr>
    </w:p>
    <w:p w14:paraId="127DC73A" w14:textId="77777777" w:rsidR="00315CEC" w:rsidRDefault="00315CEC" w:rsidP="000062BF">
      <w:pPr>
        <w:tabs>
          <w:tab w:val="left" w:pos="0"/>
        </w:tabs>
        <w:ind w:left="360"/>
        <w:rPr>
          <w:rFonts w:ascii="Calibri Light" w:hAnsi="Calibri Light" w:cs="Arial"/>
          <w:highlight w:val="cyan"/>
        </w:rPr>
      </w:pPr>
    </w:p>
    <w:p w14:paraId="7E50A8F3" w14:textId="77777777" w:rsidR="00315CEC" w:rsidRDefault="00315CEC" w:rsidP="000062BF">
      <w:pPr>
        <w:tabs>
          <w:tab w:val="left" w:pos="0"/>
        </w:tabs>
        <w:ind w:left="360"/>
        <w:rPr>
          <w:rFonts w:ascii="Calibri Light" w:hAnsi="Calibri Light" w:cs="Arial"/>
          <w:highlight w:val="cyan"/>
        </w:rPr>
      </w:pPr>
    </w:p>
    <w:p w14:paraId="776E6AE9" w14:textId="77777777" w:rsidR="00315CEC" w:rsidRDefault="00315CEC" w:rsidP="000062BF">
      <w:pPr>
        <w:tabs>
          <w:tab w:val="left" w:pos="0"/>
        </w:tabs>
        <w:ind w:left="360"/>
        <w:rPr>
          <w:rFonts w:ascii="Calibri Light" w:hAnsi="Calibri Light" w:cs="Arial"/>
          <w:highlight w:val="cyan"/>
        </w:rPr>
      </w:pPr>
    </w:p>
    <w:p w14:paraId="62085791" w14:textId="77777777" w:rsidR="00315CEC" w:rsidRDefault="00315CEC" w:rsidP="000062BF">
      <w:pPr>
        <w:tabs>
          <w:tab w:val="left" w:pos="0"/>
        </w:tabs>
        <w:ind w:left="360"/>
        <w:rPr>
          <w:rFonts w:ascii="Calibri Light" w:hAnsi="Calibri Light" w:cs="Arial"/>
          <w:highlight w:val="cyan"/>
        </w:rPr>
      </w:pPr>
    </w:p>
    <w:p w14:paraId="7514374E" w14:textId="77777777" w:rsidR="00315CEC" w:rsidRDefault="00315CEC" w:rsidP="000062BF">
      <w:pPr>
        <w:tabs>
          <w:tab w:val="left" w:pos="0"/>
        </w:tabs>
        <w:ind w:left="360"/>
        <w:rPr>
          <w:rFonts w:ascii="Calibri Light" w:hAnsi="Calibri Light" w:cs="Arial"/>
          <w:highlight w:val="cyan"/>
        </w:rPr>
      </w:pPr>
    </w:p>
    <w:p w14:paraId="239A9F2D" w14:textId="77777777" w:rsidR="00315CEC" w:rsidRDefault="00315CEC" w:rsidP="000062BF">
      <w:pPr>
        <w:tabs>
          <w:tab w:val="left" w:pos="0"/>
        </w:tabs>
        <w:ind w:left="360"/>
        <w:rPr>
          <w:rFonts w:ascii="Calibri Light" w:hAnsi="Calibri Light" w:cs="Arial"/>
          <w:highlight w:val="cyan"/>
        </w:rPr>
      </w:pPr>
    </w:p>
    <w:p w14:paraId="7DD9544A" w14:textId="77777777" w:rsidR="00315CEC" w:rsidRDefault="00315CEC" w:rsidP="000062BF">
      <w:pPr>
        <w:tabs>
          <w:tab w:val="left" w:pos="0"/>
        </w:tabs>
        <w:ind w:left="360"/>
        <w:rPr>
          <w:rFonts w:ascii="Calibri Light" w:hAnsi="Calibri Light" w:cs="Arial"/>
          <w:highlight w:val="cyan"/>
        </w:rPr>
      </w:pPr>
    </w:p>
    <w:p w14:paraId="15839E03" w14:textId="77777777" w:rsidR="00315CEC" w:rsidRDefault="00315CEC" w:rsidP="000062BF">
      <w:pPr>
        <w:tabs>
          <w:tab w:val="left" w:pos="0"/>
        </w:tabs>
        <w:ind w:left="360"/>
        <w:rPr>
          <w:rFonts w:ascii="Calibri Light" w:hAnsi="Calibri Light" w:cs="Arial"/>
          <w:highlight w:val="cyan"/>
        </w:rPr>
      </w:pPr>
    </w:p>
    <w:p w14:paraId="755187C4" w14:textId="77777777" w:rsidR="00315CEC" w:rsidRDefault="00315CEC" w:rsidP="000062BF">
      <w:pPr>
        <w:tabs>
          <w:tab w:val="left" w:pos="0"/>
        </w:tabs>
        <w:ind w:left="360"/>
        <w:rPr>
          <w:rFonts w:ascii="Calibri Light" w:hAnsi="Calibri Light" w:cs="Arial"/>
          <w:highlight w:val="cyan"/>
        </w:rPr>
      </w:pPr>
    </w:p>
    <w:p w14:paraId="53D270A0" w14:textId="77777777" w:rsidR="00315CEC" w:rsidRDefault="00315CEC" w:rsidP="000062BF">
      <w:pPr>
        <w:tabs>
          <w:tab w:val="left" w:pos="0"/>
        </w:tabs>
        <w:ind w:left="360"/>
        <w:rPr>
          <w:rFonts w:ascii="Calibri Light" w:hAnsi="Calibri Light" w:cs="Arial"/>
          <w:highlight w:val="cyan"/>
        </w:rPr>
      </w:pPr>
    </w:p>
    <w:p w14:paraId="4B377EDE" w14:textId="77777777" w:rsidR="00315CEC" w:rsidRDefault="00315CEC" w:rsidP="000062BF">
      <w:pPr>
        <w:tabs>
          <w:tab w:val="left" w:pos="0"/>
        </w:tabs>
        <w:ind w:left="360"/>
        <w:rPr>
          <w:rFonts w:ascii="Calibri Light" w:hAnsi="Calibri Light" w:cs="Arial"/>
          <w:highlight w:val="cyan"/>
        </w:rPr>
      </w:pPr>
    </w:p>
    <w:p w14:paraId="2B0AF533" w14:textId="77777777" w:rsidR="00315CEC" w:rsidRDefault="00315CEC" w:rsidP="000062BF">
      <w:pPr>
        <w:tabs>
          <w:tab w:val="left" w:pos="0"/>
        </w:tabs>
        <w:ind w:left="360"/>
        <w:rPr>
          <w:rFonts w:ascii="Calibri Light" w:hAnsi="Calibri Light" w:cs="Arial"/>
          <w:highlight w:val="cyan"/>
        </w:rPr>
      </w:pPr>
    </w:p>
    <w:p w14:paraId="5E6D643E" w14:textId="77777777" w:rsidR="00315CEC" w:rsidRDefault="00315CEC" w:rsidP="000062BF">
      <w:pPr>
        <w:tabs>
          <w:tab w:val="left" w:pos="0"/>
        </w:tabs>
        <w:ind w:left="360"/>
        <w:rPr>
          <w:rFonts w:ascii="Calibri Light" w:hAnsi="Calibri Light" w:cs="Arial"/>
          <w:highlight w:val="cyan"/>
        </w:rPr>
      </w:pPr>
    </w:p>
    <w:p w14:paraId="25AB79A3" w14:textId="77777777" w:rsidR="00315CEC" w:rsidRDefault="00315CEC" w:rsidP="000062BF">
      <w:pPr>
        <w:tabs>
          <w:tab w:val="left" w:pos="0"/>
        </w:tabs>
        <w:ind w:left="360"/>
        <w:rPr>
          <w:rFonts w:ascii="Calibri Light" w:hAnsi="Calibri Light" w:cs="Arial"/>
          <w:highlight w:val="cyan"/>
        </w:rPr>
      </w:pPr>
    </w:p>
    <w:p w14:paraId="3E663742" w14:textId="77777777" w:rsidR="00315CEC" w:rsidRDefault="00315CEC" w:rsidP="000062BF">
      <w:pPr>
        <w:tabs>
          <w:tab w:val="left" w:pos="0"/>
        </w:tabs>
        <w:ind w:left="360"/>
        <w:rPr>
          <w:rFonts w:ascii="Calibri Light" w:hAnsi="Calibri Light" w:cs="Arial"/>
          <w:highlight w:val="cyan"/>
        </w:rPr>
      </w:pPr>
    </w:p>
    <w:p w14:paraId="7262BF08" w14:textId="77777777" w:rsidR="00315CEC" w:rsidRDefault="00315CEC" w:rsidP="000062BF">
      <w:pPr>
        <w:tabs>
          <w:tab w:val="left" w:pos="0"/>
        </w:tabs>
        <w:ind w:left="360"/>
        <w:rPr>
          <w:rFonts w:ascii="Calibri Light" w:hAnsi="Calibri Light" w:cs="Arial"/>
          <w:highlight w:val="cyan"/>
        </w:rPr>
      </w:pPr>
    </w:p>
    <w:p w14:paraId="514790DD" w14:textId="77777777" w:rsidR="00315CEC" w:rsidRDefault="00315CEC" w:rsidP="000062BF">
      <w:pPr>
        <w:tabs>
          <w:tab w:val="left" w:pos="0"/>
        </w:tabs>
        <w:ind w:left="360"/>
        <w:rPr>
          <w:rFonts w:ascii="Calibri Light" w:hAnsi="Calibri Light" w:cs="Arial"/>
          <w:highlight w:val="cyan"/>
        </w:rPr>
      </w:pPr>
    </w:p>
    <w:p w14:paraId="418D4AF9" w14:textId="77777777" w:rsidR="00315CEC" w:rsidRDefault="00315CEC" w:rsidP="000062BF">
      <w:pPr>
        <w:tabs>
          <w:tab w:val="left" w:pos="0"/>
        </w:tabs>
        <w:ind w:left="360"/>
        <w:rPr>
          <w:rFonts w:ascii="Calibri Light" w:hAnsi="Calibri Light" w:cs="Arial"/>
          <w:highlight w:val="cyan"/>
        </w:rPr>
      </w:pPr>
    </w:p>
    <w:p w14:paraId="64820061" w14:textId="77777777" w:rsidR="00315CEC" w:rsidRDefault="00315CEC" w:rsidP="000062BF">
      <w:pPr>
        <w:tabs>
          <w:tab w:val="left" w:pos="0"/>
        </w:tabs>
        <w:ind w:left="360"/>
        <w:rPr>
          <w:rFonts w:ascii="Calibri Light" w:hAnsi="Calibri Light" w:cs="Arial"/>
          <w:highlight w:val="cyan"/>
        </w:rPr>
      </w:pPr>
    </w:p>
    <w:p w14:paraId="6A5585D7" w14:textId="77777777" w:rsidR="00315CEC" w:rsidRDefault="00315CEC" w:rsidP="000062BF">
      <w:pPr>
        <w:tabs>
          <w:tab w:val="left" w:pos="0"/>
        </w:tabs>
        <w:ind w:left="360"/>
        <w:rPr>
          <w:rFonts w:ascii="Calibri Light" w:hAnsi="Calibri Light" w:cs="Arial"/>
          <w:highlight w:val="cyan"/>
        </w:rPr>
      </w:pPr>
    </w:p>
    <w:p w14:paraId="6DFC8BEE" w14:textId="77777777" w:rsidR="00315CEC" w:rsidRDefault="00315CEC" w:rsidP="000062BF">
      <w:pPr>
        <w:tabs>
          <w:tab w:val="left" w:pos="0"/>
        </w:tabs>
        <w:ind w:left="360"/>
        <w:rPr>
          <w:rFonts w:ascii="Calibri Light" w:hAnsi="Calibri Light" w:cs="Arial"/>
          <w:highlight w:val="cyan"/>
        </w:rPr>
      </w:pPr>
    </w:p>
    <w:p w14:paraId="0C9108D9" w14:textId="77777777" w:rsidR="00315CEC" w:rsidRDefault="00315CEC" w:rsidP="000062BF">
      <w:pPr>
        <w:tabs>
          <w:tab w:val="left" w:pos="0"/>
        </w:tabs>
        <w:ind w:left="360"/>
        <w:rPr>
          <w:rFonts w:ascii="Calibri Light" w:hAnsi="Calibri Light" w:cs="Arial"/>
          <w:highlight w:val="cyan"/>
        </w:rPr>
      </w:pPr>
    </w:p>
    <w:p w14:paraId="330D2927" w14:textId="77777777" w:rsidR="00315CEC" w:rsidRDefault="00315CEC" w:rsidP="000062BF">
      <w:pPr>
        <w:tabs>
          <w:tab w:val="left" w:pos="0"/>
        </w:tabs>
        <w:ind w:left="360"/>
        <w:rPr>
          <w:rFonts w:ascii="Calibri Light" w:hAnsi="Calibri Light" w:cs="Arial"/>
          <w:highlight w:val="cyan"/>
        </w:rPr>
      </w:pPr>
    </w:p>
    <w:p w14:paraId="1AF0791D" w14:textId="77777777" w:rsidR="00315CEC" w:rsidRDefault="00315CEC" w:rsidP="000062BF">
      <w:pPr>
        <w:tabs>
          <w:tab w:val="left" w:pos="0"/>
        </w:tabs>
        <w:ind w:left="360"/>
        <w:rPr>
          <w:rFonts w:ascii="Calibri Light" w:hAnsi="Calibri Light" w:cs="Arial"/>
          <w:highlight w:val="cyan"/>
        </w:rPr>
      </w:pPr>
    </w:p>
    <w:p w14:paraId="16630D01" w14:textId="77777777" w:rsidR="00315CEC" w:rsidRDefault="00315CEC" w:rsidP="000062BF">
      <w:pPr>
        <w:tabs>
          <w:tab w:val="left" w:pos="0"/>
        </w:tabs>
        <w:ind w:left="360"/>
        <w:rPr>
          <w:rFonts w:ascii="Calibri Light" w:hAnsi="Calibri Light" w:cs="Arial"/>
          <w:highlight w:val="cyan"/>
        </w:rPr>
      </w:pPr>
    </w:p>
    <w:p w14:paraId="70F68D11" w14:textId="77777777" w:rsidR="00315CEC" w:rsidRDefault="00315CEC" w:rsidP="000062BF">
      <w:pPr>
        <w:tabs>
          <w:tab w:val="left" w:pos="0"/>
        </w:tabs>
        <w:ind w:left="360"/>
        <w:rPr>
          <w:rFonts w:ascii="Calibri Light" w:hAnsi="Calibri Light" w:cs="Arial"/>
          <w:highlight w:val="cyan"/>
        </w:rPr>
      </w:pPr>
    </w:p>
    <w:p w14:paraId="3D8EBDBC" w14:textId="77777777" w:rsidR="00315CEC" w:rsidRDefault="00315CEC" w:rsidP="000062BF">
      <w:pPr>
        <w:tabs>
          <w:tab w:val="left" w:pos="0"/>
        </w:tabs>
        <w:ind w:left="360"/>
        <w:rPr>
          <w:rFonts w:ascii="Calibri Light" w:hAnsi="Calibri Light" w:cs="Arial"/>
          <w:highlight w:val="cyan"/>
        </w:rPr>
      </w:pPr>
    </w:p>
    <w:p w14:paraId="2811B92E" w14:textId="77777777" w:rsidR="00315CEC" w:rsidRDefault="00315CEC" w:rsidP="000062BF">
      <w:pPr>
        <w:tabs>
          <w:tab w:val="left" w:pos="0"/>
        </w:tabs>
        <w:ind w:left="360"/>
        <w:rPr>
          <w:rFonts w:ascii="Calibri Light" w:hAnsi="Calibri Light" w:cs="Arial"/>
          <w:highlight w:val="cyan"/>
        </w:rPr>
      </w:pPr>
    </w:p>
    <w:p w14:paraId="4AF9D20F" w14:textId="77777777" w:rsidR="00315CEC" w:rsidRDefault="00315CEC" w:rsidP="000062BF">
      <w:pPr>
        <w:tabs>
          <w:tab w:val="left" w:pos="0"/>
        </w:tabs>
        <w:ind w:left="360"/>
        <w:rPr>
          <w:rFonts w:ascii="Calibri Light" w:hAnsi="Calibri Light" w:cs="Arial"/>
          <w:highlight w:val="cyan"/>
        </w:rPr>
      </w:pPr>
    </w:p>
    <w:p w14:paraId="6CFC53B3" w14:textId="77777777" w:rsidR="00315CEC" w:rsidRDefault="00315CEC" w:rsidP="000062BF">
      <w:pPr>
        <w:tabs>
          <w:tab w:val="left" w:pos="0"/>
        </w:tabs>
        <w:ind w:left="360"/>
        <w:rPr>
          <w:rFonts w:ascii="Calibri Light" w:hAnsi="Calibri Light" w:cs="Arial"/>
          <w:highlight w:val="cyan"/>
        </w:rPr>
      </w:pPr>
    </w:p>
    <w:p w14:paraId="2723FA75" w14:textId="77777777" w:rsidR="00315CEC" w:rsidRDefault="00315CEC" w:rsidP="000062BF">
      <w:pPr>
        <w:tabs>
          <w:tab w:val="left" w:pos="0"/>
        </w:tabs>
        <w:ind w:left="360"/>
        <w:rPr>
          <w:rFonts w:ascii="Calibri Light" w:hAnsi="Calibri Light" w:cs="Arial"/>
          <w:highlight w:val="cyan"/>
        </w:rPr>
      </w:pPr>
    </w:p>
    <w:p w14:paraId="2A4C1ADE" w14:textId="77777777" w:rsidR="00315CEC" w:rsidRDefault="00315CEC" w:rsidP="000062BF">
      <w:pPr>
        <w:tabs>
          <w:tab w:val="left" w:pos="0"/>
        </w:tabs>
        <w:ind w:left="360"/>
        <w:rPr>
          <w:rFonts w:ascii="Calibri Light" w:hAnsi="Calibri Light" w:cs="Arial"/>
          <w:highlight w:val="cyan"/>
        </w:rPr>
      </w:pPr>
    </w:p>
    <w:p w14:paraId="7BF91DFF" w14:textId="77777777" w:rsidR="00ED5408" w:rsidRDefault="00ED5408" w:rsidP="000062BF">
      <w:pPr>
        <w:tabs>
          <w:tab w:val="left" w:pos="0"/>
        </w:tabs>
        <w:ind w:left="360"/>
        <w:rPr>
          <w:rFonts w:ascii="Calibri Light" w:hAnsi="Calibri Light" w:cs="Arial"/>
          <w:highlight w:val="cyan"/>
        </w:rPr>
      </w:pPr>
    </w:p>
    <w:p w14:paraId="1F00BAE5" w14:textId="77777777" w:rsidR="00ED5408" w:rsidRDefault="00ED5408" w:rsidP="000062BF">
      <w:pPr>
        <w:tabs>
          <w:tab w:val="left" w:pos="0"/>
        </w:tabs>
        <w:ind w:left="360"/>
        <w:rPr>
          <w:rFonts w:ascii="Calibri Light" w:hAnsi="Calibri Light" w:cs="Arial"/>
          <w:highlight w:val="cyan"/>
        </w:rPr>
      </w:pPr>
    </w:p>
    <w:p w14:paraId="44AF919D" w14:textId="77777777" w:rsidR="00315CEC" w:rsidRDefault="00315CEC" w:rsidP="000062BF">
      <w:pPr>
        <w:tabs>
          <w:tab w:val="left" w:pos="0"/>
        </w:tabs>
        <w:ind w:left="360"/>
        <w:rPr>
          <w:rFonts w:ascii="Calibri Light" w:hAnsi="Calibri Light" w:cs="Arial"/>
          <w:highlight w:val="cyan"/>
        </w:rPr>
      </w:pPr>
    </w:p>
    <w:p w14:paraId="1E71FB25" w14:textId="77777777" w:rsidR="00315CEC" w:rsidRDefault="00315CEC" w:rsidP="000062BF">
      <w:pPr>
        <w:tabs>
          <w:tab w:val="left" w:pos="0"/>
        </w:tabs>
        <w:ind w:left="360"/>
        <w:rPr>
          <w:rFonts w:ascii="Calibri Light" w:hAnsi="Calibri Light" w:cs="Arial"/>
          <w:highlight w:val="cyan"/>
        </w:rPr>
      </w:pPr>
    </w:p>
    <w:p w14:paraId="15BC7C62" w14:textId="77777777" w:rsidR="00315CEC" w:rsidRDefault="00315CEC" w:rsidP="000062BF">
      <w:pPr>
        <w:tabs>
          <w:tab w:val="left" w:pos="0"/>
        </w:tabs>
        <w:ind w:left="360"/>
        <w:rPr>
          <w:rFonts w:ascii="Calibri Light" w:hAnsi="Calibri Light" w:cs="Arial"/>
          <w:highlight w:val="cyan"/>
        </w:rPr>
      </w:pPr>
    </w:p>
    <w:p w14:paraId="7AFC6914" w14:textId="77777777" w:rsidR="00315CEC" w:rsidRDefault="00315CEC" w:rsidP="000062BF">
      <w:pPr>
        <w:tabs>
          <w:tab w:val="left" w:pos="0"/>
        </w:tabs>
        <w:ind w:left="360"/>
        <w:rPr>
          <w:rFonts w:ascii="Calibri Light" w:hAnsi="Calibri Light" w:cs="Arial"/>
          <w:highlight w:val="cyan"/>
        </w:rPr>
      </w:pPr>
    </w:p>
    <w:p w14:paraId="40582E49" w14:textId="77777777" w:rsidR="00315CEC" w:rsidRDefault="00315CEC" w:rsidP="000062BF">
      <w:pPr>
        <w:tabs>
          <w:tab w:val="left" w:pos="0"/>
        </w:tabs>
        <w:ind w:left="360"/>
        <w:rPr>
          <w:rFonts w:ascii="Calibri Light" w:hAnsi="Calibri Light" w:cs="Arial"/>
          <w:highlight w:val="cyan"/>
        </w:rPr>
      </w:pPr>
    </w:p>
    <w:p w14:paraId="11F4707A" w14:textId="77777777" w:rsidR="00315CEC" w:rsidRDefault="00315CEC" w:rsidP="000062BF">
      <w:pPr>
        <w:tabs>
          <w:tab w:val="left" w:pos="0"/>
        </w:tabs>
        <w:ind w:left="360"/>
        <w:rPr>
          <w:rFonts w:ascii="Calibri Light" w:hAnsi="Calibri Light" w:cs="Arial"/>
          <w:highlight w:val="cyan"/>
        </w:rPr>
      </w:pPr>
    </w:p>
    <w:p w14:paraId="698BB682" w14:textId="77777777" w:rsidR="00315CEC" w:rsidRDefault="00315CEC" w:rsidP="000062BF">
      <w:pPr>
        <w:tabs>
          <w:tab w:val="left" w:pos="0"/>
        </w:tabs>
        <w:ind w:left="360"/>
        <w:rPr>
          <w:rFonts w:ascii="Calibri Light" w:hAnsi="Calibri Light" w:cs="Arial"/>
          <w:highlight w:val="cyan"/>
        </w:rPr>
      </w:pPr>
    </w:p>
    <w:p w14:paraId="2FE5904A" w14:textId="77777777" w:rsidR="00315CEC" w:rsidRDefault="00315CEC" w:rsidP="000062BF">
      <w:pPr>
        <w:tabs>
          <w:tab w:val="left" w:pos="0"/>
        </w:tabs>
        <w:ind w:left="360"/>
        <w:rPr>
          <w:rFonts w:ascii="Calibri Light" w:hAnsi="Calibri Light" w:cs="Arial"/>
          <w:highlight w:val="cyan"/>
        </w:rPr>
      </w:pPr>
    </w:p>
    <w:p w14:paraId="14DD326A" w14:textId="77777777" w:rsidR="00315CEC" w:rsidRDefault="00315CEC" w:rsidP="000062BF">
      <w:pPr>
        <w:tabs>
          <w:tab w:val="left" w:pos="0"/>
        </w:tabs>
        <w:ind w:left="360"/>
        <w:rPr>
          <w:rFonts w:ascii="Calibri Light" w:hAnsi="Calibri Light" w:cs="Arial"/>
          <w:highlight w:val="cyan"/>
        </w:rPr>
      </w:pPr>
    </w:p>
    <w:p w14:paraId="04E3C396" w14:textId="77777777" w:rsidR="00315CEC" w:rsidRDefault="00315CEC" w:rsidP="000062BF">
      <w:pPr>
        <w:tabs>
          <w:tab w:val="left" w:pos="0"/>
        </w:tabs>
        <w:ind w:left="360"/>
        <w:rPr>
          <w:rFonts w:ascii="Calibri Light" w:hAnsi="Calibri Light" w:cs="Arial"/>
          <w:highlight w:val="cyan"/>
        </w:rPr>
      </w:pPr>
    </w:p>
    <w:p w14:paraId="279B307D" w14:textId="77777777" w:rsidR="000062BF" w:rsidRPr="00E76680" w:rsidRDefault="000062BF" w:rsidP="000062BF">
      <w:pPr>
        <w:rPr>
          <w:rFonts w:ascii="Calibri Light" w:hAnsi="Calibri Light" w:cs="Arial"/>
        </w:rPr>
      </w:pPr>
    </w:p>
    <w:p w14:paraId="079FE542" w14:textId="77777777" w:rsidR="000062BF" w:rsidRPr="00E76680" w:rsidRDefault="000062BF" w:rsidP="000062BF">
      <w:pPr>
        <w:pStyle w:val="NormalCenteredBold"/>
        <w:rPr>
          <w:rFonts w:ascii="Calibri Light" w:hAnsi="Calibri Light" w:cs="Arial"/>
          <w:sz w:val="22"/>
          <w:szCs w:val="22"/>
        </w:rPr>
      </w:pPr>
      <w:r w:rsidRPr="00E76680">
        <w:rPr>
          <w:rFonts w:ascii="Calibri Light" w:hAnsi="Calibri Light" w:cs="Arial"/>
          <w:sz w:val="22"/>
          <w:szCs w:val="22"/>
        </w:rPr>
        <w:t>This page intentionally left blank</w:t>
      </w:r>
    </w:p>
    <w:p w14:paraId="1C2AD126" w14:textId="77777777" w:rsidR="00E64C65" w:rsidRPr="001E1582" w:rsidRDefault="00E64C65" w:rsidP="00351753">
      <w:pPr>
        <w:jc w:val="both"/>
        <w:rPr>
          <w:rFonts w:cs="Arial"/>
          <w:b/>
          <w:sz w:val="24"/>
          <w:szCs w:val="24"/>
        </w:rPr>
      </w:pPr>
    </w:p>
    <w:p w14:paraId="31A64CD0" w14:textId="77777777" w:rsidR="00E64C65" w:rsidRPr="001E1582" w:rsidRDefault="00E64C65" w:rsidP="00351753">
      <w:pPr>
        <w:jc w:val="both"/>
        <w:rPr>
          <w:rFonts w:cs="Arial"/>
          <w:b/>
          <w:sz w:val="24"/>
          <w:szCs w:val="24"/>
        </w:rPr>
      </w:pPr>
    </w:p>
    <w:p w14:paraId="53DD8F45" w14:textId="77777777" w:rsidR="00E64C65" w:rsidRPr="001E1582" w:rsidRDefault="00E64C65" w:rsidP="00351753">
      <w:pPr>
        <w:jc w:val="both"/>
        <w:rPr>
          <w:rFonts w:cs="Arial"/>
          <w:b/>
          <w:sz w:val="24"/>
          <w:szCs w:val="24"/>
        </w:rPr>
      </w:pPr>
    </w:p>
    <w:p w14:paraId="75CE1D62" w14:textId="77777777" w:rsidR="00E0118B" w:rsidRPr="006B24F0" w:rsidRDefault="00E0118B" w:rsidP="002F58D0">
      <w:pPr>
        <w:pStyle w:val="Heading1"/>
        <w:rPr>
          <w:rFonts w:ascii="Calibri Light" w:hAnsi="Calibri Light"/>
        </w:rPr>
      </w:pPr>
      <w:bookmarkStart w:id="0" w:name="_Toc406588295"/>
      <w:bookmarkStart w:id="1" w:name="_Toc491613801"/>
      <w:bookmarkStart w:id="2" w:name="_Toc363729238"/>
      <w:bookmarkStart w:id="3" w:name="_Toc507736351"/>
      <w:r w:rsidRPr="006B24F0">
        <w:rPr>
          <w:rFonts w:ascii="Calibri Light" w:hAnsi="Calibri Light"/>
        </w:rPr>
        <w:lastRenderedPageBreak/>
        <w:t>Business Process Overview</w:t>
      </w:r>
      <w:bookmarkEnd w:id="0"/>
      <w:bookmarkEnd w:id="1"/>
      <w:bookmarkEnd w:id="3"/>
    </w:p>
    <w:p w14:paraId="7F4A3833" w14:textId="041B09D1" w:rsidR="002850DA" w:rsidRPr="006E3F0F" w:rsidRDefault="002850DA" w:rsidP="00EB7898">
      <w:pPr>
        <w:pStyle w:val="Heading2Text"/>
        <w:ind w:left="360"/>
        <w:rPr>
          <w:rFonts w:ascii="Calibri Light" w:hAnsi="Calibri Light" w:cs="Arial"/>
          <w:lang w:val="de-CH"/>
        </w:rPr>
      </w:pPr>
      <w:bookmarkStart w:id="4" w:name="_Toc406588296"/>
      <w:bookmarkStart w:id="5" w:name="_Toc491613802"/>
      <w:r>
        <w:rPr>
          <w:rFonts w:ascii="Calibri Light" w:hAnsi="Calibri Light" w:cs="Arial"/>
          <w:lang w:val="de-CH"/>
        </w:rPr>
        <w:t xml:space="preserve">Manage Customer Interactions </w:t>
      </w:r>
      <w:r w:rsidRPr="006E3F0F">
        <w:rPr>
          <w:rFonts w:ascii="Calibri Light" w:hAnsi="Calibri Light" w:cs="Arial"/>
          <w:lang w:val="de-CH"/>
        </w:rPr>
        <w:t xml:space="preserve">process will define how to create and display an </w:t>
      </w:r>
      <w:r>
        <w:rPr>
          <w:rFonts w:ascii="Calibri Light" w:hAnsi="Calibri Light" w:cs="Arial"/>
          <w:lang w:val="de-CH"/>
        </w:rPr>
        <w:t xml:space="preserve">Activity </w:t>
      </w:r>
      <w:r w:rsidR="00310F30">
        <w:rPr>
          <w:rFonts w:ascii="Calibri Light" w:hAnsi="Calibri Light" w:cs="Arial"/>
          <w:lang w:val="de-CH"/>
        </w:rPr>
        <w:t xml:space="preserve">or a BP Contact </w:t>
      </w:r>
      <w:r>
        <w:rPr>
          <w:rFonts w:ascii="Calibri Light" w:hAnsi="Calibri Light" w:cs="Arial"/>
          <w:lang w:val="de-CH"/>
        </w:rPr>
        <w:t>within SCE</w:t>
      </w:r>
      <w:r w:rsidR="00EB7898">
        <w:rPr>
          <w:rFonts w:ascii="Calibri Light" w:hAnsi="Calibri Light" w:cs="Arial"/>
          <w:lang w:val="de-CH"/>
        </w:rPr>
        <w:t>’</w:t>
      </w:r>
      <w:r>
        <w:rPr>
          <w:rFonts w:ascii="Calibri Light" w:hAnsi="Calibri Light" w:cs="Arial"/>
          <w:lang w:val="de-CH"/>
        </w:rPr>
        <w:t>s</w:t>
      </w:r>
      <w:r w:rsidRPr="006E3F0F">
        <w:rPr>
          <w:rFonts w:ascii="Calibri Light" w:hAnsi="Calibri Light" w:cs="Arial"/>
          <w:lang w:val="de-CH"/>
        </w:rPr>
        <w:t xml:space="preserve"> SAP environment</w:t>
      </w:r>
    </w:p>
    <w:p w14:paraId="5D5B099E" w14:textId="077B5675" w:rsidR="001B2C4E" w:rsidRDefault="002850DA" w:rsidP="00EB7898">
      <w:pPr>
        <w:pStyle w:val="Heading2Text"/>
        <w:ind w:left="360"/>
        <w:rPr>
          <w:rFonts w:ascii="Calibri Light" w:hAnsi="Calibri Light" w:cs="Arial"/>
        </w:rPr>
      </w:pPr>
      <w:r w:rsidRPr="006E3F0F">
        <w:rPr>
          <w:rFonts w:ascii="Calibri Light" w:hAnsi="Calibri Light" w:cs="Arial"/>
        </w:rPr>
        <w:t xml:space="preserve">An </w:t>
      </w:r>
      <w:r w:rsidR="00DA23E3">
        <w:rPr>
          <w:rFonts w:ascii="Calibri Light" w:hAnsi="Calibri Light" w:cs="Arial"/>
        </w:rPr>
        <w:t>Activity</w:t>
      </w:r>
      <w:r w:rsidRPr="006E3F0F">
        <w:rPr>
          <w:rFonts w:ascii="Calibri Light" w:hAnsi="Calibri Light" w:cs="Arial"/>
        </w:rPr>
        <w:t xml:space="preserve"> </w:t>
      </w:r>
      <w:r w:rsidR="00DC7437">
        <w:rPr>
          <w:rFonts w:ascii="Calibri Light" w:hAnsi="Calibri Light" w:cs="Arial"/>
        </w:rPr>
        <w:t>can</w:t>
      </w:r>
      <w:r w:rsidR="00DC7437" w:rsidRPr="006E3F0F">
        <w:rPr>
          <w:rFonts w:ascii="Calibri Light" w:hAnsi="Calibri Light" w:cs="Arial"/>
        </w:rPr>
        <w:t xml:space="preserve"> </w:t>
      </w:r>
      <w:r w:rsidRPr="006E3F0F">
        <w:rPr>
          <w:rFonts w:ascii="Calibri Light" w:hAnsi="Calibri Light" w:cs="Arial"/>
        </w:rPr>
        <w:t xml:space="preserve">be recorded when a </w:t>
      </w:r>
      <w:r w:rsidR="00FA60E1">
        <w:rPr>
          <w:rFonts w:ascii="Calibri Light" w:hAnsi="Calibri Light" w:cs="Arial"/>
        </w:rPr>
        <w:t>user</w:t>
      </w:r>
      <w:r w:rsidRPr="006E3F0F">
        <w:rPr>
          <w:rFonts w:ascii="Calibri Light" w:hAnsi="Calibri Light" w:cs="Arial"/>
        </w:rPr>
        <w:t xml:space="preserve"> or </w:t>
      </w:r>
      <w:r w:rsidRPr="00B154C6">
        <w:rPr>
          <w:rFonts w:ascii="Calibri Light" w:hAnsi="Calibri Light" w:cs="Arial"/>
          <w:noProof/>
        </w:rPr>
        <w:t>an</w:t>
      </w:r>
      <w:r w:rsidRPr="006E3F0F">
        <w:rPr>
          <w:rFonts w:ascii="Calibri Light" w:hAnsi="Calibri Light" w:cs="Arial"/>
        </w:rPr>
        <w:t xml:space="preserve"> </w:t>
      </w:r>
      <w:r>
        <w:rPr>
          <w:rFonts w:ascii="Calibri Light" w:hAnsi="Calibri Light" w:cs="Arial"/>
        </w:rPr>
        <w:t>SCE</w:t>
      </w:r>
      <w:r w:rsidRPr="006E3F0F">
        <w:rPr>
          <w:rFonts w:ascii="Calibri Light" w:hAnsi="Calibri Light" w:cs="Arial"/>
        </w:rPr>
        <w:t xml:space="preserve"> employee </w:t>
      </w:r>
      <w:r w:rsidRPr="000F7C54">
        <w:rPr>
          <w:rFonts w:ascii="Calibri Light" w:hAnsi="Calibri Light" w:cs="Arial"/>
          <w:noProof/>
        </w:rPr>
        <w:t>access</w:t>
      </w:r>
      <w:r w:rsidRPr="006E3F0F">
        <w:rPr>
          <w:rFonts w:ascii="Calibri Light" w:hAnsi="Calibri Light" w:cs="Arial"/>
        </w:rPr>
        <w:t xml:space="preserve"> details about a customer, regardless of whether or not the c</w:t>
      </w:r>
      <w:r w:rsidR="00DB5CB7">
        <w:rPr>
          <w:rFonts w:ascii="Calibri Light" w:hAnsi="Calibri Light" w:cs="Arial"/>
        </w:rPr>
        <w:t>ustomer initiated the activity</w:t>
      </w:r>
      <w:r w:rsidR="003E35DC">
        <w:rPr>
          <w:rFonts w:ascii="Calibri Light" w:hAnsi="Calibri Light" w:cs="Arial"/>
        </w:rPr>
        <w:t xml:space="preserve"> (</w:t>
      </w:r>
      <w:r w:rsidR="00752A40">
        <w:rPr>
          <w:rFonts w:ascii="Calibri Light" w:hAnsi="Calibri Light" w:cs="Arial"/>
        </w:rPr>
        <w:t xml:space="preserve">e.g. </w:t>
      </w:r>
      <w:r w:rsidR="003E35DC">
        <w:rPr>
          <w:rFonts w:ascii="Calibri Light" w:hAnsi="Calibri Light" w:cs="Arial"/>
        </w:rPr>
        <w:t xml:space="preserve">SCE employee calls a customer) Activities will be captured manually by </w:t>
      </w:r>
      <w:r w:rsidR="003E35DC" w:rsidRPr="00B154C6">
        <w:rPr>
          <w:rFonts w:ascii="Calibri Light" w:hAnsi="Calibri Light" w:cs="Arial"/>
          <w:noProof/>
        </w:rPr>
        <w:t>a Hybris</w:t>
      </w:r>
      <w:r w:rsidR="003E35DC">
        <w:rPr>
          <w:rFonts w:ascii="Calibri Light" w:hAnsi="Calibri Light" w:cs="Arial"/>
        </w:rPr>
        <w:t xml:space="preserve"> C4C user upon client interaction.</w:t>
      </w:r>
      <w:r w:rsidR="000D01ED">
        <w:rPr>
          <w:rFonts w:ascii="Calibri Light" w:hAnsi="Calibri Light" w:cs="Arial"/>
        </w:rPr>
        <w:t xml:space="preserve"> </w:t>
      </w:r>
      <w:r w:rsidR="00753A24">
        <w:rPr>
          <w:rFonts w:ascii="Calibri Light" w:hAnsi="Calibri Light" w:cs="Arial"/>
        </w:rPr>
        <w:t xml:space="preserve">System executed processes (e.g. letters sent to the </w:t>
      </w:r>
      <w:r w:rsidR="00753A24" w:rsidRPr="000F7C54">
        <w:rPr>
          <w:rFonts w:ascii="Calibri Light" w:hAnsi="Calibri Light" w:cs="Arial"/>
          <w:noProof/>
        </w:rPr>
        <w:t>customer</w:t>
      </w:r>
      <w:r w:rsidR="00753A24">
        <w:rPr>
          <w:rFonts w:ascii="Calibri Light" w:hAnsi="Calibri Light" w:cs="Arial"/>
        </w:rPr>
        <w:t xml:space="preserve">, dunning carried out, etc.) will create a BP contact automatically </w:t>
      </w:r>
      <w:r w:rsidR="004C41B8">
        <w:rPr>
          <w:rFonts w:ascii="Calibri Light" w:hAnsi="Calibri Light" w:cs="Arial"/>
        </w:rPr>
        <w:t>in S/</w:t>
      </w:r>
      <w:r w:rsidR="00EB7898">
        <w:rPr>
          <w:rFonts w:ascii="Calibri Light" w:hAnsi="Calibri Light" w:cs="Arial"/>
        </w:rPr>
        <w:t>4HANA</w:t>
      </w:r>
      <w:r w:rsidR="004C41B8">
        <w:rPr>
          <w:rFonts w:ascii="Calibri Light" w:hAnsi="Calibri Light" w:cs="Arial"/>
        </w:rPr>
        <w:t xml:space="preserve">.  </w:t>
      </w:r>
    </w:p>
    <w:p w14:paraId="088CCD71" w14:textId="37C82BCE" w:rsidR="005844B4" w:rsidRPr="001A17E5" w:rsidRDefault="005844B4" w:rsidP="00EB7898">
      <w:pPr>
        <w:pStyle w:val="Heading1Text"/>
        <w:rPr>
          <w:rFonts w:ascii="Calibri Light" w:hAnsi="Calibri Light" w:cs="Arial"/>
        </w:rPr>
      </w:pPr>
      <w:r w:rsidRPr="001A17E5">
        <w:rPr>
          <w:rFonts w:ascii="Calibri Light" w:hAnsi="Calibri Light" w:cs="Arial"/>
        </w:rPr>
        <w:t xml:space="preserve">The types of </w:t>
      </w:r>
      <w:r w:rsidR="00797F10">
        <w:rPr>
          <w:rFonts w:ascii="Calibri Light" w:hAnsi="Calibri Light" w:cs="Arial"/>
        </w:rPr>
        <w:t>Activities</w:t>
      </w:r>
      <w:r w:rsidR="004C41B8">
        <w:rPr>
          <w:rFonts w:ascii="Calibri Light" w:hAnsi="Calibri Light" w:cs="Arial"/>
        </w:rPr>
        <w:t>/BP Contact</w:t>
      </w:r>
      <w:r w:rsidRPr="001A17E5">
        <w:rPr>
          <w:rFonts w:ascii="Calibri Light" w:hAnsi="Calibri Light" w:cs="Arial"/>
        </w:rPr>
        <w:t xml:space="preserve"> that </w:t>
      </w:r>
      <w:r>
        <w:rPr>
          <w:rFonts w:ascii="Calibri Light" w:hAnsi="Calibri Light" w:cs="Arial"/>
        </w:rPr>
        <w:t>SCE</w:t>
      </w:r>
      <w:r w:rsidRPr="001A17E5">
        <w:rPr>
          <w:rFonts w:ascii="Calibri Light" w:hAnsi="Calibri Light" w:cs="Arial"/>
        </w:rPr>
        <w:t xml:space="preserve"> has with its customers can be classified as: </w:t>
      </w:r>
    </w:p>
    <w:p w14:paraId="1CB20FC4" w14:textId="7AB4603F" w:rsidR="005844B4" w:rsidRDefault="005844B4" w:rsidP="006E2F80">
      <w:pPr>
        <w:pStyle w:val="Heading1Text"/>
        <w:numPr>
          <w:ilvl w:val="0"/>
          <w:numId w:val="12"/>
        </w:numPr>
        <w:rPr>
          <w:rFonts w:ascii="Calibri Light" w:hAnsi="Calibri Light" w:cs="Arial"/>
        </w:rPr>
      </w:pPr>
      <w:r w:rsidRPr="001A17E5">
        <w:rPr>
          <w:rFonts w:ascii="Calibri Light" w:hAnsi="Calibri Light" w:cs="Arial"/>
        </w:rPr>
        <w:t xml:space="preserve">Customer interacting with a </w:t>
      </w:r>
      <w:r>
        <w:rPr>
          <w:rFonts w:ascii="Calibri Light" w:hAnsi="Calibri Light" w:cs="Arial"/>
        </w:rPr>
        <w:t xml:space="preserve">BCD </w:t>
      </w:r>
      <w:r w:rsidRPr="001A17E5">
        <w:rPr>
          <w:rFonts w:ascii="Calibri Light" w:hAnsi="Calibri Light" w:cs="Arial"/>
        </w:rPr>
        <w:t xml:space="preserve"> representative</w:t>
      </w:r>
    </w:p>
    <w:p w14:paraId="76139004" w14:textId="77777777" w:rsidR="005844B4" w:rsidRPr="001A17E5" w:rsidRDefault="005844B4" w:rsidP="006E2F80">
      <w:pPr>
        <w:pStyle w:val="Heading1Text"/>
        <w:numPr>
          <w:ilvl w:val="0"/>
          <w:numId w:val="12"/>
        </w:numPr>
        <w:rPr>
          <w:rFonts w:ascii="Calibri Light" w:hAnsi="Calibri Light" w:cs="Arial"/>
        </w:rPr>
      </w:pPr>
      <w:r w:rsidRPr="001A17E5">
        <w:rPr>
          <w:rFonts w:ascii="Calibri Light" w:hAnsi="Calibri Light" w:cs="Arial"/>
        </w:rPr>
        <w:t xml:space="preserve">Customer interacting with a </w:t>
      </w:r>
      <w:r>
        <w:rPr>
          <w:rFonts w:ascii="Calibri Light" w:hAnsi="Calibri Light" w:cs="Arial"/>
        </w:rPr>
        <w:t xml:space="preserve">CCC </w:t>
      </w:r>
      <w:r w:rsidRPr="001A17E5">
        <w:rPr>
          <w:rFonts w:ascii="Calibri Light" w:hAnsi="Calibri Light" w:cs="Arial"/>
        </w:rPr>
        <w:t>call center representative</w:t>
      </w:r>
    </w:p>
    <w:p w14:paraId="6788E409" w14:textId="77777777" w:rsidR="005844B4" w:rsidRDefault="005844B4" w:rsidP="006E2F80">
      <w:pPr>
        <w:pStyle w:val="Heading1Text"/>
        <w:numPr>
          <w:ilvl w:val="0"/>
          <w:numId w:val="12"/>
        </w:numPr>
        <w:rPr>
          <w:rFonts w:ascii="Calibri Light" w:hAnsi="Calibri Light" w:cs="Arial"/>
        </w:rPr>
      </w:pPr>
      <w:r w:rsidRPr="001A17E5">
        <w:rPr>
          <w:rFonts w:ascii="Calibri Light" w:hAnsi="Calibri Light" w:cs="Arial"/>
        </w:rPr>
        <w:t xml:space="preserve">Customer interactions with </w:t>
      </w:r>
      <w:r>
        <w:rPr>
          <w:rFonts w:ascii="Calibri Light" w:hAnsi="Calibri Light" w:cs="Arial"/>
        </w:rPr>
        <w:t>SCE.com</w:t>
      </w:r>
      <w:r w:rsidRPr="001A17E5">
        <w:rPr>
          <w:rFonts w:ascii="Calibri Light" w:hAnsi="Calibri Light" w:cs="Arial"/>
        </w:rPr>
        <w:t xml:space="preserve"> </w:t>
      </w:r>
    </w:p>
    <w:p w14:paraId="09A10D68" w14:textId="77777777" w:rsidR="005844B4" w:rsidRPr="001A17E5" w:rsidRDefault="005844B4" w:rsidP="006E2F80">
      <w:pPr>
        <w:pStyle w:val="Heading1Text"/>
        <w:numPr>
          <w:ilvl w:val="0"/>
          <w:numId w:val="12"/>
        </w:numPr>
        <w:rPr>
          <w:rFonts w:ascii="Calibri Light" w:hAnsi="Calibri Light" w:cs="Arial"/>
        </w:rPr>
      </w:pPr>
      <w:r>
        <w:rPr>
          <w:rFonts w:ascii="Calibri Light" w:hAnsi="Calibri Light" w:cs="Arial"/>
        </w:rPr>
        <w:t xml:space="preserve">Customer </w:t>
      </w:r>
      <w:r w:rsidR="00797F10" w:rsidRPr="001A17E5">
        <w:rPr>
          <w:rFonts w:ascii="Calibri Light" w:hAnsi="Calibri Light" w:cs="Arial"/>
        </w:rPr>
        <w:t>interactions with</w:t>
      </w:r>
      <w:r w:rsidR="00797F10">
        <w:rPr>
          <w:rFonts w:ascii="Calibri Light" w:hAnsi="Calibri Light" w:cs="Arial"/>
        </w:rPr>
        <w:t xml:space="preserve"> </w:t>
      </w:r>
      <w:r w:rsidR="00797F10" w:rsidRPr="001A17E5">
        <w:rPr>
          <w:rFonts w:ascii="Calibri Light" w:hAnsi="Calibri Light" w:cs="Arial"/>
        </w:rPr>
        <w:t>IVR systems</w:t>
      </w:r>
    </w:p>
    <w:p w14:paraId="028C03FC" w14:textId="77777777" w:rsidR="00F76ACB" w:rsidRPr="000403A9" w:rsidRDefault="00F76ACB" w:rsidP="00F76ACB">
      <w:pPr>
        <w:pStyle w:val="Heading1Text"/>
        <w:ind w:left="1080"/>
        <w:rPr>
          <w:rFonts w:ascii="Calibri Light" w:hAnsi="Calibri Light" w:cs="Arial"/>
        </w:rPr>
      </w:pPr>
    </w:p>
    <w:p w14:paraId="50818CAC" w14:textId="77777777" w:rsidR="00E0118B" w:rsidRPr="006B24F0" w:rsidRDefault="00E0118B" w:rsidP="00791578">
      <w:pPr>
        <w:pStyle w:val="Heading2"/>
        <w:rPr>
          <w:rFonts w:ascii="Calibri Light" w:hAnsi="Calibri Light"/>
        </w:rPr>
      </w:pPr>
      <w:bookmarkStart w:id="6" w:name="_Toc507736352"/>
      <w:r w:rsidRPr="006B24F0">
        <w:rPr>
          <w:rFonts w:ascii="Calibri Light" w:hAnsi="Calibri Light"/>
        </w:rPr>
        <w:t xml:space="preserve">Current Pain Points for </w:t>
      </w:r>
      <w:bookmarkEnd w:id="4"/>
      <w:r w:rsidR="00B333AA" w:rsidRPr="006B24F0">
        <w:rPr>
          <w:rFonts w:ascii="Calibri Light" w:hAnsi="Calibri Light"/>
        </w:rPr>
        <w:t>Southern California Edison</w:t>
      </w:r>
      <w:bookmarkEnd w:id="5"/>
      <w:bookmarkEnd w:id="6"/>
    </w:p>
    <w:p w14:paraId="14FE902F" w14:textId="77777777" w:rsidR="00B96AA5" w:rsidRPr="001C126D" w:rsidRDefault="00B96AA5" w:rsidP="006E2F80">
      <w:pPr>
        <w:pStyle w:val="Heading1Text"/>
        <w:numPr>
          <w:ilvl w:val="0"/>
          <w:numId w:val="11"/>
        </w:numPr>
        <w:ind w:left="720"/>
        <w:rPr>
          <w:rFonts w:ascii="Calibri Light" w:hAnsi="Calibri Light" w:cs="Arial"/>
        </w:rPr>
      </w:pPr>
      <w:r w:rsidRPr="001C126D">
        <w:rPr>
          <w:rFonts w:ascii="Calibri Light" w:hAnsi="Calibri Light" w:cs="Arial"/>
        </w:rPr>
        <w:t>Notes aren’t searchable – Since the subject line is free text the user must scan through the notes to find the right one</w:t>
      </w:r>
    </w:p>
    <w:p w14:paraId="04EE228F" w14:textId="77777777" w:rsidR="00B96AA5" w:rsidRPr="00B96AA5" w:rsidRDefault="00B96AA5" w:rsidP="006E2F80">
      <w:pPr>
        <w:pStyle w:val="Heading1Text"/>
        <w:numPr>
          <w:ilvl w:val="0"/>
          <w:numId w:val="11"/>
        </w:numPr>
        <w:ind w:left="720"/>
        <w:rPr>
          <w:rFonts w:ascii="Calibri Light" w:hAnsi="Calibri Light" w:cs="Arial"/>
        </w:rPr>
      </w:pPr>
      <w:r w:rsidRPr="001C126D">
        <w:rPr>
          <w:rFonts w:ascii="Calibri Light" w:hAnsi="Calibri Light" w:cs="Arial"/>
        </w:rPr>
        <w:t>CSS Notes aren’t available in CRM, agents</w:t>
      </w:r>
      <w:r w:rsidRPr="00B96AA5">
        <w:rPr>
          <w:rFonts w:ascii="Calibri Light" w:hAnsi="Calibri Light" w:cs="Arial"/>
        </w:rPr>
        <w:t xml:space="preserve"> have to swivel between two systems</w:t>
      </w:r>
    </w:p>
    <w:p w14:paraId="3EB0865D" w14:textId="77777777" w:rsidR="00E20FC6" w:rsidRPr="006B24F0" w:rsidRDefault="00E20FC6" w:rsidP="00E20FC6">
      <w:pPr>
        <w:pStyle w:val="Heading1Text"/>
        <w:rPr>
          <w:rFonts w:ascii="Calibri Light" w:hAnsi="Calibri Light" w:cs="Arial"/>
        </w:rPr>
      </w:pPr>
    </w:p>
    <w:p w14:paraId="7500527D" w14:textId="77777777" w:rsidR="00E20FC6" w:rsidRPr="00E20FC6" w:rsidRDefault="00E0118B" w:rsidP="00E20FC6">
      <w:pPr>
        <w:pStyle w:val="Heading2"/>
        <w:rPr>
          <w:rFonts w:ascii="Calibri Light" w:hAnsi="Calibri Light"/>
        </w:rPr>
      </w:pPr>
      <w:bookmarkStart w:id="7" w:name="_Toc406588297"/>
      <w:bookmarkStart w:id="8" w:name="_Toc491613803"/>
      <w:bookmarkStart w:id="9" w:name="_Toc507736353"/>
      <w:r w:rsidRPr="006B24F0">
        <w:rPr>
          <w:rFonts w:ascii="Calibri Light" w:hAnsi="Calibri Light"/>
        </w:rPr>
        <w:t>Responsible Parties</w:t>
      </w:r>
      <w:bookmarkEnd w:id="7"/>
      <w:bookmarkEnd w:id="8"/>
      <w:bookmarkEnd w:id="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6B24F0" w14:paraId="5CD02CFF" w14:textId="77777777" w:rsidTr="00EF5230">
        <w:trPr>
          <w:cantSplit/>
          <w:trHeight w:val="432"/>
          <w:tblHeader/>
        </w:trPr>
        <w:tc>
          <w:tcPr>
            <w:tcW w:w="4567" w:type="dxa"/>
            <w:tcBorders>
              <w:top w:val="threeDEmboss" w:sz="6" w:space="0" w:color="auto"/>
              <w:bottom w:val="threeDEmboss" w:sz="6" w:space="0" w:color="auto"/>
            </w:tcBorders>
            <w:shd w:val="clear" w:color="auto" w:fill="F9FBAF"/>
            <w:vAlign w:val="center"/>
          </w:tcPr>
          <w:p w14:paraId="28698A56"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Contact</w:t>
            </w:r>
          </w:p>
        </w:tc>
        <w:tc>
          <w:tcPr>
            <w:tcW w:w="4747" w:type="dxa"/>
            <w:tcBorders>
              <w:top w:val="threeDEmboss" w:sz="6" w:space="0" w:color="auto"/>
              <w:bottom w:val="threeDEmboss" w:sz="6" w:space="0" w:color="auto"/>
            </w:tcBorders>
            <w:shd w:val="clear" w:color="auto" w:fill="F9FBAF"/>
            <w:vAlign w:val="center"/>
          </w:tcPr>
          <w:p w14:paraId="73ECC1B5"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Contact Person</w:t>
            </w:r>
          </w:p>
        </w:tc>
      </w:tr>
      <w:tr w:rsidR="00E0118B" w:rsidRPr="006B24F0" w14:paraId="2DDAECFB" w14:textId="77777777" w:rsidTr="00EF5230">
        <w:trPr>
          <w:cantSplit/>
          <w:trHeight w:val="432"/>
        </w:trPr>
        <w:tc>
          <w:tcPr>
            <w:tcW w:w="4567" w:type="dxa"/>
            <w:tcBorders>
              <w:top w:val="threeDEmboss" w:sz="6" w:space="0" w:color="auto"/>
            </w:tcBorders>
            <w:vAlign w:val="center"/>
          </w:tcPr>
          <w:p w14:paraId="395B105F" w14:textId="77777777" w:rsidR="00E0118B" w:rsidRPr="006B24F0" w:rsidRDefault="00B333AA" w:rsidP="0035091A">
            <w:pPr>
              <w:pStyle w:val="TableField-Left"/>
              <w:rPr>
                <w:rFonts w:ascii="Calibri Light" w:hAnsi="Calibri Light" w:cs="Arial"/>
              </w:rPr>
            </w:pPr>
            <w:r w:rsidRPr="006B24F0">
              <w:rPr>
                <w:rFonts w:ascii="Calibri Light" w:hAnsi="Calibri Light" w:cs="Arial"/>
              </w:rPr>
              <w:t>Southern California Edison</w:t>
            </w:r>
            <w:r w:rsidR="00E0118B" w:rsidRPr="006B24F0">
              <w:rPr>
                <w:rFonts w:ascii="Calibri Light" w:hAnsi="Calibri Light" w:cs="Arial"/>
              </w:rPr>
              <w:t xml:space="preserve"> Business Process Owner</w:t>
            </w:r>
          </w:p>
        </w:tc>
        <w:tc>
          <w:tcPr>
            <w:tcW w:w="4747" w:type="dxa"/>
            <w:tcBorders>
              <w:top w:val="threeDEmboss" w:sz="6" w:space="0" w:color="auto"/>
            </w:tcBorders>
            <w:vAlign w:val="center"/>
          </w:tcPr>
          <w:p w14:paraId="758FEF44" w14:textId="77777777" w:rsidR="00E0118B" w:rsidRPr="006B24F0" w:rsidRDefault="00B96AA5" w:rsidP="0035091A">
            <w:pPr>
              <w:pStyle w:val="TableField-Left"/>
              <w:rPr>
                <w:rFonts w:ascii="Calibri Light" w:hAnsi="Calibri Light" w:cs="Arial"/>
              </w:rPr>
            </w:pPr>
            <w:r>
              <w:rPr>
                <w:rFonts w:ascii="Calibri Light" w:hAnsi="Calibri Light" w:cs="Arial"/>
              </w:rPr>
              <w:t>Janet Covington</w:t>
            </w:r>
          </w:p>
        </w:tc>
      </w:tr>
      <w:tr w:rsidR="00E0118B" w:rsidRPr="006B24F0" w14:paraId="6BC81AF9" w14:textId="77777777" w:rsidTr="00EF5230">
        <w:trPr>
          <w:cantSplit/>
          <w:trHeight w:val="432"/>
        </w:trPr>
        <w:tc>
          <w:tcPr>
            <w:tcW w:w="4567" w:type="dxa"/>
            <w:vAlign w:val="center"/>
          </w:tcPr>
          <w:p w14:paraId="42C2149A" w14:textId="77777777" w:rsidR="00E0118B" w:rsidRPr="006B24F0" w:rsidRDefault="00B333AA" w:rsidP="0035091A">
            <w:pPr>
              <w:pStyle w:val="TableField-Left"/>
              <w:rPr>
                <w:rFonts w:ascii="Calibri Light" w:hAnsi="Calibri Light" w:cs="Arial"/>
              </w:rPr>
            </w:pPr>
            <w:r w:rsidRPr="006B24F0">
              <w:rPr>
                <w:rFonts w:ascii="Calibri Light" w:hAnsi="Calibri Light" w:cs="Arial"/>
              </w:rPr>
              <w:t>Southern California Edison</w:t>
            </w:r>
            <w:r w:rsidR="00E0118B" w:rsidRPr="006B24F0">
              <w:rPr>
                <w:rFonts w:ascii="Calibri Light" w:hAnsi="Calibri Light" w:cs="Arial"/>
              </w:rPr>
              <w:t xml:space="preserve"> Lead</w:t>
            </w:r>
          </w:p>
        </w:tc>
        <w:tc>
          <w:tcPr>
            <w:tcW w:w="4747" w:type="dxa"/>
            <w:vAlign w:val="center"/>
          </w:tcPr>
          <w:p w14:paraId="2A9D335C" w14:textId="77777777" w:rsidR="00E0118B" w:rsidRPr="006B24F0" w:rsidRDefault="00B96AA5" w:rsidP="0035091A">
            <w:pPr>
              <w:pStyle w:val="TableField-Left"/>
              <w:rPr>
                <w:rFonts w:ascii="Calibri Light" w:hAnsi="Calibri Light" w:cs="Arial"/>
              </w:rPr>
            </w:pPr>
            <w:r>
              <w:rPr>
                <w:rFonts w:ascii="Calibri Light" w:hAnsi="Calibri Light" w:cs="Arial"/>
              </w:rPr>
              <w:t>Christine Evans</w:t>
            </w:r>
          </w:p>
        </w:tc>
      </w:tr>
      <w:tr w:rsidR="00E0118B" w:rsidRPr="006B24F0" w14:paraId="2A893D5D" w14:textId="77777777" w:rsidTr="00EF5230">
        <w:trPr>
          <w:cantSplit/>
          <w:trHeight w:val="432"/>
        </w:trPr>
        <w:tc>
          <w:tcPr>
            <w:tcW w:w="4567" w:type="dxa"/>
            <w:vAlign w:val="center"/>
          </w:tcPr>
          <w:p w14:paraId="76BFB864"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t>HCL Functional Lead</w:t>
            </w:r>
          </w:p>
        </w:tc>
        <w:tc>
          <w:tcPr>
            <w:tcW w:w="4747" w:type="dxa"/>
            <w:vAlign w:val="center"/>
          </w:tcPr>
          <w:p w14:paraId="3411D0EF" w14:textId="77777777" w:rsidR="00E0118B" w:rsidRPr="006B24F0" w:rsidRDefault="00B96AA5" w:rsidP="0035091A">
            <w:pPr>
              <w:pStyle w:val="TableField-Left"/>
              <w:rPr>
                <w:rFonts w:ascii="Calibri Light" w:hAnsi="Calibri Light" w:cs="Arial"/>
              </w:rPr>
            </w:pPr>
            <w:r>
              <w:rPr>
                <w:rFonts w:ascii="Calibri Light" w:hAnsi="Calibri Light" w:cs="Arial"/>
              </w:rPr>
              <w:t>Adrianus Halim</w:t>
            </w:r>
          </w:p>
        </w:tc>
      </w:tr>
      <w:tr w:rsidR="007C37D3" w:rsidRPr="006B24F0" w14:paraId="2989784C" w14:textId="77777777" w:rsidTr="00EF5230">
        <w:trPr>
          <w:cantSplit/>
          <w:trHeight w:val="432"/>
        </w:trPr>
        <w:tc>
          <w:tcPr>
            <w:tcW w:w="4567" w:type="dxa"/>
            <w:vAlign w:val="center"/>
          </w:tcPr>
          <w:p w14:paraId="6E03D8C5" w14:textId="77777777" w:rsidR="007C37D3" w:rsidRPr="006B24F0" w:rsidRDefault="007C37D3" w:rsidP="0035091A">
            <w:pPr>
              <w:pStyle w:val="TableField-Left"/>
              <w:rPr>
                <w:rFonts w:ascii="Calibri Light" w:hAnsi="Calibri Light" w:cs="Arial"/>
              </w:rPr>
            </w:pPr>
            <w:r w:rsidRPr="006B24F0">
              <w:rPr>
                <w:rFonts w:ascii="Calibri Light" w:hAnsi="Calibri Light" w:cs="Arial"/>
              </w:rPr>
              <w:t>Solution Architect</w:t>
            </w:r>
          </w:p>
        </w:tc>
        <w:tc>
          <w:tcPr>
            <w:tcW w:w="4747" w:type="dxa"/>
            <w:vAlign w:val="center"/>
          </w:tcPr>
          <w:p w14:paraId="24A0026B" w14:textId="77777777" w:rsidR="007C37D3" w:rsidRPr="006B24F0" w:rsidRDefault="00B96AA5" w:rsidP="0035091A">
            <w:pPr>
              <w:pStyle w:val="TableField-Left"/>
              <w:rPr>
                <w:rFonts w:ascii="Calibri Light" w:hAnsi="Calibri Light" w:cs="Arial"/>
              </w:rPr>
            </w:pPr>
            <w:r>
              <w:rPr>
                <w:rFonts w:ascii="Calibri Light" w:hAnsi="Calibri Light" w:cs="Arial"/>
              </w:rPr>
              <w:t>Pedro Ferreira da Costa</w:t>
            </w:r>
          </w:p>
        </w:tc>
      </w:tr>
      <w:tr w:rsidR="007C37D3" w:rsidRPr="006B24F0" w14:paraId="176D389D" w14:textId="77777777" w:rsidTr="00EF5230">
        <w:trPr>
          <w:cantSplit/>
          <w:trHeight w:val="432"/>
        </w:trPr>
        <w:tc>
          <w:tcPr>
            <w:tcW w:w="4567" w:type="dxa"/>
            <w:vAlign w:val="center"/>
          </w:tcPr>
          <w:p w14:paraId="19D8C2A5" w14:textId="77777777" w:rsidR="007C37D3" w:rsidRPr="006B24F0" w:rsidRDefault="00B96AA5" w:rsidP="0035091A">
            <w:pPr>
              <w:pStyle w:val="TableField-Left"/>
              <w:rPr>
                <w:rFonts w:ascii="Calibri Light" w:hAnsi="Calibri Light" w:cs="Arial"/>
              </w:rPr>
            </w:pPr>
            <w:r>
              <w:rPr>
                <w:rFonts w:ascii="Calibri Light" w:hAnsi="Calibri Light" w:cs="Arial"/>
              </w:rPr>
              <w:t>Front Office</w:t>
            </w:r>
          </w:p>
        </w:tc>
        <w:tc>
          <w:tcPr>
            <w:tcW w:w="4747" w:type="dxa"/>
            <w:vAlign w:val="center"/>
          </w:tcPr>
          <w:p w14:paraId="2BAFEEE9" w14:textId="77777777" w:rsidR="007C37D3" w:rsidRPr="006B24F0" w:rsidRDefault="00B96AA5" w:rsidP="0035091A">
            <w:pPr>
              <w:pStyle w:val="TableField-Left"/>
              <w:rPr>
                <w:rFonts w:ascii="Calibri Light" w:hAnsi="Calibri Light" w:cs="Arial"/>
              </w:rPr>
            </w:pPr>
            <w:r>
              <w:rPr>
                <w:rFonts w:ascii="Calibri Light" w:hAnsi="Calibri Light" w:cs="Arial"/>
              </w:rPr>
              <w:t>Christine Evans</w:t>
            </w:r>
          </w:p>
        </w:tc>
      </w:tr>
      <w:tr w:rsidR="00E0118B" w:rsidRPr="006B24F0" w14:paraId="6267BA7E" w14:textId="77777777" w:rsidTr="00EF5230">
        <w:trPr>
          <w:cantSplit/>
          <w:trHeight w:val="432"/>
        </w:trPr>
        <w:tc>
          <w:tcPr>
            <w:tcW w:w="4567" w:type="dxa"/>
            <w:vAlign w:val="center"/>
          </w:tcPr>
          <w:p w14:paraId="54219BF3"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t>Subject Matter Experts</w:t>
            </w:r>
          </w:p>
        </w:tc>
        <w:tc>
          <w:tcPr>
            <w:tcW w:w="4747" w:type="dxa"/>
            <w:vAlign w:val="center"/>
          </w:tcPr>
          <w:p w14:paraId="2868ACF8" w14:textId="77777777" w:rsidR="00B96AA5" w:rsidRPr="00B97B4C" w:rsidRDefault="00B96AA5" w:rsidP="00B96AA5">
            <w:pPr>
              <w:pStyle w:val="TableField-Left"/>
              <w:rPr>
                <w:rFonts w:ascii="Calibri Light" w:hAnsi="Calibri Light" w:cs="Arial"/>
              </w:rPr>
            </w:pPr>
            <w:r w:rsidRPr="00B97B4C">
              <w:rPr>
                <w:rFonts w:ascii="Calibri Light" w:hAnsi="Calibri Light" w:cs="Arial"/>
              </w:rPr>
              <w:t>Christine Evans</w:t>
            </w:r>
          </w:p>
          <w:p w14:paraId="52C06AF4" w14:textId="77777777" w:rsidR="00B96AA5" w:rsidRPr="00B97B4C" w:rsidRDefault="00B96AA5" w:rsidP="00B96AA5">
            <w:pPr>
              <w:pStyle w:val="TableField-Left"/>
              <w:rPr>
                <w:rFonts w:ascii="Calibri Light" w:hAnsi="Calibri Light" w:cs="Arial"/>
              </w:rPr>
            </w:pPr>
            <w:r w:rsidRPr="00B97B4C">
              <w:rPr>
                <w:rFonts w:ascii="Calibri Light" w:hAnsi="Calibri Light" w:cs="Arial"/>
              </w:rPr>
              <w:t>Cari Young</w:t>
            </w:r>
          </w:p>
          <w:p w14:paraId="3AD3E9B5" w14:textId="77777777" w:rsidR="00B96AA5" w:rsidRPr="00B97B4C" w:rsidRDefault="00B96AA5" w:rsidP="00B96AA5">
            <w:pPr>
              <w:pStyle w:val="TableField-Left"/>
              <w:rPr>
                <w:rFonts w:ascii="Calibri Light" w:hAnsi="Calibri Light" w:cs="Arial"/>
              </w:rPr>
            </w:pPr>
            <w:r w:rsidRPr="00B97B4C">
              <w:rPr>
                <w:rFonts w:ascii="Calibri Light" w:hAnsi="Calibri Light" w:cs="Arial"/>
              </w:rPr>
              <w:t>Ernesto Valle</w:t>
            </w:r>
          </w:p>
          <w:p w14:paraId="6EB9A123" w14:textId="77777777" w:rsidR="00E0118B" w:rsidRPr="006B24F0" w:rsidRDefault="00B96AA5" w:rsidP="00B96AA5">
            <w:pPr>
              <w:pStyle w:val="TableField-Left"/>
              <w:rPr>
                <w:rFonts w:ascii="Calibri Light" w:hAnsi="Calibri Light" w:cs="Arial"/>
              </w:rPr>
            </w:pPr>
            <w:r w:rsidRPr="00B97B4C">
              <w:rPr>
                <w:rFonts w:ascii="Calibri Light" w:hAnsi="Calibri Light" w:cs="Arial"/>
              </w:rPr>
              <w:t>Pedro Costa</w:t>
            </w:r>
          </w:p>
        </w:tc>
      </w:tr>
      <w:tr w:rsidR="00E0118B" w:rsidRPr="006B24F0" w14:paraId="30904A8B" w14:textId="77777777" w:rsidTr="00EF5230">
        <w:trPr>
          <w:cantSplit/>
          <w:trHeight w:val="432"/>
        </w:trPr>
        <w:tc>
          <w:tcPr>
            <w:tcW w:w="4567" w:type="dxa"/>
            <w:vAlign w:val="center"/>
          </w:tcPr>
          <w:p w14:paraId="406A5A80"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t>Key User Group</w:t>
            </w:r>
          </w:p>
        </w:tc>
        <w:tc>
          <w:tcPr>
            <w:tcW w:w="4747" w:type="dxa"/>
            <w:vAlign w:val="center"/>
          </w:tcPr>
          <w:p w14:paraId="4B1EBB76" w14:textId="77777777" w:rsidR="00B96AA5" w:rsidRPr="00B97B4C" w:rsidRDefault="00B96AA5" w:rsidP="00B96AA5">
            <w:pPr>
              <w:pStyle w:val="TableField-Left"/>
              <w:rPr>
                <w:rFonts w:ascii="Calibri Light" w:hAnsi="Calibri Light" w:cs="Arial"/>
              </w:rPr>
            </w:pPr>
            <w:r w:rsidRPr="00B97B4C">
              <w:rPr>
                <w:rFonts w:ascii="Calibri Light" w:hAnsi="Calibri Light" w:cs="Arial"/>
              </w:rPr>
              <w:t>Customer Contact Center (CCC)</w:t>
            </w:r>
          </w:p>
          <w:p w14:paraId="750A8B56" w14:textId="77777777" w:rsidR="00E0118B" w:rsidRPr="006B24F0" w:rsidRDefault="00B96AA5" w:rsidP="00B96AA5">
            <w:pPr>
              <w:pStyle w:val="TableField-Left"/>
              <w:rPr>
                <w:rFonts w:ascii="Calibri Light" w:hAnsi="Calibri Light" w:cs="Arial"/>
              </w:rPr>
            </w:pPr>
            <w:r w:rsidRPr="00B97B4C">
              <w:rPr>
                <w:rFonts w:ascii="Calibri Light" w:hAnsi="Calibri Light" w:cs="Arial"/>
              </w:rPr>
              <w:t>Business Customer Division (BCD)</w:t>
            </w:r>
          </w:p>
        </w:tc>
      </w:tr>
    </w:tbl>
    <w:p w14:paraId="2A888A58" w14:textId="77777777" w:rsidR="00E0118B" w:rsidRPr="006B24F0" w:rsidRDefault="00E0118B" w:rsidP="00791578">
      <w:pPr>
        <w:pStyle w:val="Heading2"/>
        <w:rPr>
          <w:rFonts w:ascii="Calibri Light" w:hAnsi="Calibri Light"/>
        </w:rPr>
      </w:pPr>
      <w:bookmarkStart w:id="10" w:name="_Toc406588298"/>
      <w:bookmarkStart w:id="11" w:name="_Toc491613804"/>
      <w:bookmarkStart w:id="12" w:name="_Toc507736354"/>
      <w:r w:rsidRPr="006B24F0">
        <w:rPr>
          <w:rFonts w:ascii="Calibri Light" w:hAnsi="Calibri Light"/>
        </w:rPr>
        <w:lastRenderedPageBreak/>
        <w:t>Document Control</w:t>
      </w:r>
      <w:bookmarkEnd w:id="10"/>
      <w:bookmarkEnd w:id="11"/>
      <w:bookmarkEnd w:id="12"/>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2"/>
        <w:gridCol w:w="3800"/>
        <w:gridCol w:w="1540"/>
        <w:gridCol w:w="2972"/>
      </w:tblGrid>
      <w:tr w:rsidR="00E0118B" w:rsidRPr="006B24F0" w14:paraId="5847D41B" w14:textId="77777777" w:rsidTr="00782922">
        <w:trPr>
          <w:cantSplit/>
          <w:trHeight w:val="432"/>
          <w:tblHeader/>
        </w:trPr>
        <w:tc>
          <w:tcPr>
            <w:tcW w:w="1008" w:type="dxa"/>
            <w:tcBorders>
              <w:top w:val="threeDEmboss" w:sz="6" w:space="0" w:color="auto"/>
              <w:bottom w:val="threeDEmboss" w:sz="6" w:space="0" w:color="auto"/>
            </w:tcBorders>
            <w:shd w:val="clear" w:color="auto" w:fill="F9FBAF"/>
            <w:vAlign w:val="center"/>
          </w:tcPr>
          <w:p w14:paraId="53300F42" w14:textId="77777777" w:rsidR="00E0118B" w:rsidRPr="006B24F0" w:rsidRDefault="00E0118B" w:rsidP="0035091A">
            <w:pPr>
              <w:pStyle w:val="TableHeader-Center"/>
              <w:rPr>
                <w:rFonts w:ascii="Calibri Light" w:hAnsi="Calibri Light" w:cs="Arial"/>
              </w:rPr>
            </w:pPr>
            <w:r w:rsidRPr="006B24F0">
              <w:rPr>
                <w:rFonts w:ascii="Calibri Light" w:hAnsi="Calibri Light" w:cs="Arial"/>
              </w:rPr>
              <w:t>Version</w:t>
            </w:r>
          </w:p>
        </w:tc>
        <w:tc>
          <w:tcPr>
            <w:tcW w:w="3870" w:type="dxa"/>
            <w:tcBorders>
              <w:top w:val="threeDEmboss" w:sz="6" w:space="0" w:color="auto"/>
              <w:bottom w:val="threeDEmboss" w:sz="6" w:space="0" w:color="auto"/>
            </w:tcBorders>
            <w:shd w:val="clear" w:color="auto" w:fill="F9FBAF"/>
            <w:vAlign w:val="center"/>
          </w:tcPr>
          <w:p w14:paraId="75C64724"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Description of Change</w:t>
            </w:r>
          </w:p>
        </w:tc>
        <w:tc>
          <w:tcPr>
            <w:tcW w:w="1566" w:type="dxa"/>
            <w:tcBorders>
              <w:top w:val="threeDEmboss" w:sz="6" w:space="0" w:color="auto"/>
              <w:bottom w:val="threeDEmboss" w:sz="6" w:space="0" w:color="auto"/>
            </w:tcBorders>
            <w:shd w:val="clear" w:color="auto" w:fill="F9FBAF"/>
            <w:vAlign w:val="center"/>
          </w:tcPr>
          <w:p w14:paraId="52A42D0F"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Date</w:t>
            </w:r>
          </w:p>
        </w:tc>
        <w:tc>
          <w:tcPr>
            <w:tcW w:w="3024" w:type="dxa"/>
            <w:tcBorders>
              <w:top w:val="threeDEmboss" w:sz="6" w:space="0" w:color="auto"/>
              <w:bottom w:val="threeDEmboss" w:sz="6" w:space="0" w:color="auto"/>
            </w:tcBorders>
            <w:shd w:val="clear" w:color="auto" w:fill="F9FBAF"/>
            <w:vAlign w:val="center"/>
          </w:tcPr>
          <w:p w14:paraId="7F617163"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Author</w:t>
            </w:r>
          </w:p>
        </w:tc>
      </w:tr>
      <w:tr w:rsidR="00E0118B" w:rsidRPr="006B24F0" w14:paraId="69F0DE3A" w14:textId="77777777" w:rsidTr="0035091A">
        <w:trPr>
          <w:cantSplit/>
          <w:trHeight w:val="432"/>
        </w:trPr>
        <w:tc>
          <w:tcPr>
            <w:tcW w:w="1008" w:type="dxa"/>
            <w:tcBorders>
              <w:top w:val="threeDEmboss" w:sz="6" w:space="0" w:color="auto"/>
            </w:tcBorders>
            <w:vAlign w:val="center"/>
          </w:tcPr>
          <w:p w14:paraId="56A0F470" w14:textId="77777777" w:rsidR="00E0118B" w:rsidRPr="006B24F0" w:rsidRDefault="00F76ACB" w:rsidP="0035091A">
            <w:pPr>
              <w:pStyle w:val="TableField-Center"/>
              <w:rPr>
                <w:rFonts w:ascii="Calibri Light" w:hAnsi="Calibri Light" w:cs="Arial"/>
              </w:rPr>
            </w:pPr>
            <w:r>
              <w:rPr>
                <w:rFonts w:ascii="Calibri Light" w:hAnsi="Calibri Light" w:cs="Arial"/>
              </w:rPr>
              <w:t>1</w:t>
            </w:r>
            <w:r w:rsidR="00E0118B" w:rsidRPr="006B24F0">
              <w:rPr>
                <w:rFonts w:ascii="Calibri Light" w:hAnsi="Calibri Light" w:cs="Arial"/>
              </w:rPr>
              <w:t>.1</w:t>
            </w:r>
          </w:p>
        </w:tc>
        <w:tc>
          <w:tcPr>
            <w:tcW w:w="3870" w:type="dxa"/>
            <w:tcBorders>
              <w:top w:val="threeDEmboss" w:sz="6" w:space="0" w:color="auto"/>
            </w:tcBorders>
            <w:vAlign w:val="center"/>
          </w:tcPr>
          <w:p w14:paraId="77CE445A"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t>Creation of Initial Version</w:t>
            </w:r>
          </w:p>
        </w:tc>
        <w:tc>
          <w:tcPr>
            <w:tcW w:w="1566" w:type="dxa"/>
            <w:tcBorders>
              <w:top w:val="threeDEmboss" w:sz="6" w:space="0" w:color="auto"/>
            </w:tcBorders>
            <w:vAlign w:val="center"/>
          </w:tcPr>
          <w:p w14:paraId="3F211E77" w14:textId="77777777" w:rsidR="00E0118B" w:rsidRPr="006B24F0" w:rsidRDefault="004B31D5" w:rsidP="0035091A">
            <w:pPr>
              <w:pStyle w:val="TableField-Left"/>
              <w:rPr>
                <w:rFonts w:ascii="Calibri Light" w:hAnsi="Calibri Light" w:cs="Arial"/>
              </w:rPr>
            </w:pPr>
            <w:r>
              <w:rPr>
                <w:rFonts w:ascii="Calibri Light" w:hAnsi="Calibri Light" w:cs="Arial"/>
              </w:rPr>
              <w:t>Dec. 13</w:t>
            </w:r>
            <w:r w:rsidRPr="0017016E">
              <w:rPr>
                <w:rFonts w:ascii="Calibri Light" w:hAnsi="Calibri Light" w:cs="Arial"/>
                <w:vertAlign w:val="superscript"/>
              </w:rPr>
              <w:t>th</w:t>
            </w:r>
            <w:r>
              <w:rPr>
                <w:rFonts w:ascii="Calibri Light" w:hAnsi="Calibri Light" w:cs="Arial"/>
              </w:rPr>
              <w:t>, 2017</w:t>
            </w:r>
          </w:p>
        </w:tc>
        <w:tc>
          <w:tcPr>
            <w:tcW w:w="3024" w:type="dxa"/>
            <w:tcBorders>
              <w:top w:val="threeDEmboss" w:sz="6" w:space="0" w:color="auto"/>
            </w:tcBorders>
            <w:vAlign w:val="center"/>
          </w:tcPr>
          <w:p w14:paraId="749A991D" w14:textId="77777777" w:rsidR="00E0118B" w:rsidRPr="006B24F0" w:rsidRDefault="004B31D5" w:rsidP="0035091A">
            <w:pPr>
              <w:pStyle w:val="TableField-Left"/>
              <w:rPr>
                <w:rFonts w:ascii="Calibri Light" w:hAnsi="Calibri Light" w:cs="Arial"/>
              </w:rPr>
            </w:pPr>
            <w:r>
              <w:rPr>
                <w:rFonts w:ascii="Calibri Light" w:hAnsi="Calibri Light" w:cs="Arial"/>
              </w:rPr>
              <w:t>Diego Lopes</w:t>
            </w:r>
          </w:p>
        </w:tc>
      </w:tr>
      <w:tr w:rsidR="00E0118B" w:rsidRPr="006B24F0" w14:paraId="68C4BF58" w14:textId="77777777" w:rsidTr="0035091A">
        <w:trPr>
          <w:cantSplit/>
          <w:trHeight w:val="432"/>
        </w:trPr>
        <w:tc>
          <w:tcPr>
            <w:tcW w:w="1008" w:type="dxa"/>
            <w:vAlign w:val="center"/>
          </w:tcPr>
          <w:p w14:paraId="588A381A" w14:textId="77777777" w:rsidR="00E0118B" w:rsidRPr="006B24F0" w:rsidRDefault="00F76ACB" w:rsidP="0035091A">
            <w:pPr>
              <w:pStyle w:val="TableField-Center"/>
              <w:rPr>
                <w:rFonts w:ascii="Calibri Light" w:hAnsi="Calibri Light" w:cs="Arial"/>
              </w:rPr>
            </w:pPr>
            <w:r>
              <w:rPr>
                <w:rFonts w:ascii="Calibri Light" w:hAnsi="Calibri Light" w:cs="Arial"/>
              </w:rPr>
              <w:t>1</w:t>
            </w:r>
            <w:r w:rsidR="00E0118B" w:rsidRPr="006B24F0">
              <w:rPr>
                <w:rFonts w:ascii="Calibri Light" w:hAnsi="Calibri Light" w:cs="Arial"/>
              </w:rPr>
              <w:t>.2</w:t>
            </w:r>
          </w:p>
        </w:tc>
        <w:tc>
          <w:tcPr>
            <w:tcW w:w="3870" w:type="dxa"/>
            <w:vAlign w:val="center"/>
          </w:tcPr>
          <w:p w14:paraId="49971FE7" w14:textId="77777777" w:rsidR="00E0118B" w:rsidRPr="006B24F0" w:rsidRDefault="004B31D5" w:rsidP="0035091A">
            <w:pPr>
              <w:pStyle w:val="TableField-Left"/>
              <w:rPr>
                <w:rFonts w:ascii="Calibri Light" w:hAnsi="Calibri Light" w:cs="Arial"/>
              </w:rPr>
            </w:pPr>
            <w:r>
              <w:rPr>
                <w:rFonts w:ascii="Calibri Light" w:hAnsi="Calibri Light" w:cs="Arial"/>
              </w:rPr>
              <w:t>Updated with Process Flow and Enhancement List</w:t>
            </w:r>
          </w:p>
        </w:tc>
        <w:tc>
          <w:tcPr>
            <w:tcW w:w="1566" w:type="dxa"/>
            <w:vAlign w:val="center"/>
          </w:tcPr>
          <w:p w14:paraId="45AFAE52" w14:textId="77777777" w:rsidR="00E0118B" w:rsidRPr="006B24F0" w:rsidRDefault="004B31D5" w:rsidP="0035091A">
            <w:pPr>
              <w:pStyle w:val="TableField-Left"/>
              <w:rPr>
                <w:rFonts w:ascii="Calibri Light" w:hAnsi="Calibri Light" w:cs="Arial"/>
              </w:rPr>
            </w:pPr>
            <w:r>
              <w:rPr>
                <w:rFonts w:ascii="Calibri Light" w:hAnsi="Calibri Light" w:cs="Arial"/>
              </w:rPr>
              <w:t>Jan 7</w:t>
            </w:r>
            <w:r w:rsidRPr="00BF6621">
              <w:rPr>
                <w:rFonts w:ascii="Calibri Light" w:hAnsi="Calibri Light" w:cs="Arial"/>
                <w:vertAlign w:val="superscript"/>
              </w:rPr>
              <w:t>th</w:t>
            </w:r>
            <w:r>
              <w:rPr>
                <w:rFonts w:ascii="Calibri Light" w:hAnsi="Calibri Light" w:cs="Arial"/>
              </w:rPr>
              <w:t>, 2018</w:t>
            </w:r>
          </w:p>
        </w:tc>
        <w:tc>
          <w:tcPr>
            <w:tcW w:w="3024" w:type="dxa"/>
            <w:vAlign w:val="center"/>
          </w:tcPr>
          <w:p w14:paraId="7FBF4B9D" w14:textId="77777777" w:rsidR="00E0118B" w:rsidRPr="006B24F0" w:rsidRDefault="004B31D5" w:rsidP="0035091A">
            <w:pPr>
              <w:pStyle w:val="TableField-Left"/>
              <w:rPr>
                <w:rFonts w:ascii="Calibri Light" w:hAnsi="Calibri Light" w:cs="Arial"/>
              </w:rPr>
            </w:pPr>
            <w:r>
              <w:rPr>
                <w:rFonts w:ascii="Calibri Light" w:hAnsi="Calibri Light" w:cs="Arial"/>
              </w:rPr>
              <w:t>Vasu Jasti</w:t>
            </w:r>
          </w:p>
        </w:tc>
      </w:tr>
      <w:tr w:rsidR="00E0118B" w:rsidRPr="006B24F0" w14:paraId="19731375" w14:textId="77777777" w:rsidTr="0035091A">
        <w:trPr>
          <w:cantSplit/>
          <w:trHeight w:val="432"/>
        </w:trPr>
        <w:tc>
          <w:tcPr>
            <w:tcW w:w="1008" w:type="dxa"/>
            <w:vAlign w:val="center"/>
          </w:tcPr>
          <w:p w14:paraId="5EED6FCE" w14:textId="77777777" w:rsidR="00E0118B" w:rsidRPr="006B24F0" w:rsidRDefault="00A66B26" w:rsidP="0035091A">
            <w:pPr>
              <w:pStyle w:val="TableField-Center"/>
              <w:rPr>
                <w:rFonts w:ascii="Calibri Light" w:hAnsi="Calibri Light" w:cs="Arial"/>
              </w:rPr>
            </w:pPr>
            <w:r>
              <w:rPr>
                <w:rFonts w:ascii="Calibri Light" w:hAnsi="Calibri Light" w:cs="Arial"/>
              </w:rPr>
              <w:t>1.3</w:t>
            </w:r>
          </w:p>
        </w:tc>
        <w:tc>
          <w:tcPr>
            <w:tcW w:w="3870" w:type="dxa"/>
            <w:vAlign w:val="center"/>
          </w:tcPr>
          <w:p w14:paraId="55E70DB2" w14:textId="77777777" w:rsidR="00E0118B" w:rsidRPr="001C126D" w:rsidRDefault="00A66B26" w:rsidP="0035091A">
            <w:pPr>
              <w:pStyle w:val="TableField-Left"/>
              <w:rPr>
                <w:rFonts w:ascii="Calibri Light" w:hAnsi="Calibri Light" w:cs="Arial"/>
              </w:rPr>
            </w:pPr>
            <w:r w:rsidRPr="001C126D">
              <w:rPr>
                <w:rFonts w:ascii="Calibri Light" w:hAnsi="Calibri Light" w:cs="Arial"/>
              </w:rPr>
              <w:t>Updated with Activity screen captures</w:t>
            </w:r>
          </w:p>
        </w:tc>
        <w:tc>
          <w:tcPr>
            <w:tcW w:w="1566" w:type="dxa"/>
            <w:vAlign w:val="center"/>
          </w:tcPr>
          <w:p w14:paraId="1C055A08" w14:textId="77777777" w:rsidR="00E0118B" w:rsidRPr="001C126D" w:rsidRDefault="00A66B26" w:rsidP="0035091A">
            <w:pPr>
              <w:pStyle w:val="TableField-Left"/>
              <w:rPr>
                <w:rFonts w:ascii="Calibri Light" w:hAnsi="Calibri Light" w:cs="Arial"/>
              </w:rPr>
            </w:pPr>
            <w:r w:rsidRPr="001C126D">
              <w:rPr>
                <w:rFonts w:ascii="Calibri Light" w:hAnsi="Calibri Light" w:cs="Arial"/>
              </w:rPr>
              <w:t>Jan 14</w:t>
            </w:r>
            <w:r w:rsidRPr="001C126D">
              <w:rPr>
                <w:rFonts w:ascii="Calibri Light" w:hAnsi="Calibri Light" w:cs="Arial"/>
                <w:vertAlign w:val="superscript"/>
              </w:rPr>
              <w:t>th</w:t>
            </w:r>
            <w:r w:rsidRPr="001C126D">
              <w:rPr>
                <w:rFonts w:ascii="Calibri Light" w:hAnsi="Calibri Light" w:cs="Arial"/>
              </w:rPr>
              <w:t>, 2018</w:t>
            </w:r>
          </w:p>
        </w:tc>
        <w:tc>
          <w:tcPr>
            <w:tcW w:w="3024" w:type="dxa"/>
            <w:vAlign w:val="center"/>
          </w:tcPr>
          <w:p w14:paraId="145B9BC2" w14:textId="77777777" w:rsidR="00E0118B" w:rsidRPr="001C126D" w:rsidRDefault="00A66B26" w:rsidP="0035091A">
            <w:pPr>
              <w:pStyle w:val="TableField-Left"/>
              <w:rPr>
                <w:rFonts w:ascii="Calibri Light" w:hAnsi="Calibri Light" w:cs="Arial"/>
              </w:rPr>
            </w:pPr>
            <w:r w:rsidRPr="001C126D">
              <w:rPr>
                <w:rFonts w:ascii="Calibri Light" w:hAnsi="Calibri Light" w:cs="Arial"/>
              </w:rPr>
              <w:t>Diego Lopes/Vasu Jasti</w:t>
            </w:r>
          </w:p>
        </w:tc>
      </w:tr>
      <w:tr w:rsidR="00E3140E" w:rsidRPr="006B24F0" w14:paraId="686ABAA8" w14:textId="77777777" w:rsidTr="0035091A">
        <w:trPr>
          <w:cantSplit/>
          <w:trHeight w:val="432"/>
        </w:trPr>
        <w:tc>
          <w:tcPr>
            <w:tcW w:w="1008" w:type="dxa"/>
            <w:vAlign w:val="center"/>
          </w:tcPr>
          <w:p w14:paraId="6EBE28E5" w14:textId="77777777" w:rsidR="00E3140E" w:rsidRDefault="001B39B7" w:rsidP="0035091A">
            <w:pPr>
              <w:pStyle w:val="TableField-Center"/>
              <w:rPr>
                <w:rFonts w:ascii="Calibri Light" w:hAnsi="Calibri Light" w:cs="Arial"/>
              </w:rPr>
            </w:pPr>
            <w:r>
              <w:rPr>
                <w:rFonts w:ascii="Calibri Light" w:hAnsi="Calibri Light" w:cs="Arial"/>
              </w:rPr>
              <w:t>1.4</w:t>
            </w:r>
          </w:p>
        </w:tc>
        <w:tc>
          <w:tcPr>
            <w:tcW w:w="3870" w:type="dxa"/>
            <w:vAlign w:val="center"/>
          </w:tcPr>
          <w:p w14:paraId="1033DEA4" w14:textId="2B5A9FB6" w:rsidR="00E3140E" w:rsidRPr="001C126D" w:rsidRDefault="001B39B7" w:rsidP="0035091A">
            <w:pPr>
              <w:pStyle w:val="TableField-Left"/>
              <w:rPr>
                <w:rFonts w:ascii="Calibri Light" w:hAnsi="Calibri Light" w:cs="Arial"/>
              </w:rPr>
            </w:pPr>
            <w:r>
              <w:rPr>
                <w:rFonts w:ascii="Calibri Light" w:hAnsi="Calibri Light" w:cs="Arial"/>
              </w:rPr>
              <w:t>Updated as per</w:t>
            </w:r>
            <w:r w:rsidR="000F7C54">
              <w:rPr>
                <w:rFonts w:ascii="Calibri Light" w:hAnsi="Calibri Light" w:cs="Arial"/>
              </w:rPr>
              <w:t xml:space="preserve"> the</w:t>
            </w:r>
            <w:r>
              <w:rPr>
                <w:rFonts w:ascii="Calibri Light" w:hAnsi="Calibri Light" w:cs="Arial"/>
              </w:rPr>
              <w:t xml:space="preserve"> </w:t>
            </w:r>
            <w:r w:rsidR="00EC3C5D" w:rsidRPr="000F7C54">
              <w:rPr>
                <w:rFonts w:ascii="Calibri Light" w:hAnsi="Calibri Light" w:cs="Arial"/>
                <w:noProof/>
              </w:rPr>
              <w:t>first</w:t>
            </w:r>
            <w:r w:rsidR="00EC3C5D">
              <w:rPr>
                <w:rFonts w:ascii="Calibri Light" w:hAnsi="Calibri Light" w:cs="Arial"/>
              </w:rPr>
              <w:t xml:space="preserve"> review</w:t>
            </w:r>
          </w:p>
        </w:tc>
        <w:tc>
          <w:tcPr>
            <w:tcW w:w="1566" w:type="dxa"/>
            <w:vAlign w:val="center"/>
          </w:tcPr>
          <w:p w14:paraId="30F10063" w14:textId="77777777" w:rsidR="00E3140E" w:rsidRPr="001C126D" w:rsidRDefault="00EC3C5D" w:rsidP="0035091A">
            <w:pPr>
              <w:pStyle w:val="TableField-Left"/>
              <w:rPr>
                <w:rFonts w:ascii="Calibri Light" w:hAnsi="Calibri Light" w:cs="Arial"/>
              </w:rPr>
            </w:pPr>
            <w:r>
              <w:rPr>
                <w:rFonts w:ascii="Calibri Light" w:hAnsi="Calibri Light" w:cs="Arial"/>
              </w:rPr>
              <w:t>Jan 19</w:t>
            </w:r>
            <w:r w:rsidRPr="00EC3C5D">
              <w:rPr>
                <w:rFonts w:ascii="Calibri Light" w:hAnsi="Calibri Light" w:cs="Arial"/>
                <w:vertAlign w:val="superscript"/>
              </w:rPr>
              <w:t>th</w:t>
            </w:r>
            <w:r>
              <w:rPr>
                <w:rFonts w:ascii="Calibri Light" w:hAnsi="Calibri Light" w:cs="Arial"/>
              </w:rPr>
              <w:t>, 2018</w:t>
            </w:r>
          </w:p>
        </w:tc>
        <w:tc>
          <w:tcPr>
            <w:tcW w:w="3024" w:type="dxa"/>
            <w:vAlign w:val="center"/>
          </w:tcPr>
          <w:p w14:paraId="28A8A265" w14:textId="77777777" w:rsidR="00E3140E" w:rsidRPr="001C126D" w:rsidRDefault="00EC3C5D" w:rsidP="0035091A">
            <w:pPr>
              <w:pStyle w:val="TableField-Left"/>
              <w:rPr>
                <w:rFonts w:ascii="Calibri Light" w:hAnsi="Calibri Light" w:cs="Arial"/>
              </w:rPr>
            </w:pPr>
            <w:r>
              <w:rPr>
                <w:rFonts w:ascii="Calibri Light" w:hAnsi="Calibri Light" w:cs="Arial"/>
              </w:rPr>
              <w:t>Diego Lopes</w:t>
            </w:r>
          </w:p>
        </w:tc>
      </w:tr>
      <w:tr w:rsidR="004356AF" w:rsidRPr="006B24F0" w14:paraId="21A737B8" w14:textId="77777777" w:rsidTr="0035091A">
        <w:trPr>
          <w:cantSplit/>
          <w:trHeight w:val="432"/>
        </w:trPr>
        <w:tc>
          <w:tcPr>
            <w:tcW w:w="1008" w:type="dxa"/>
            <w:vAlign w:val="center"/>
          </w:tcPr>
          <w:p w14:paraId="6187A130" w14:textId="77777777" w:rsidR="004356AF" w:rsidRDefault="004356AF" w:rsidP="0035091A">
            <w:pPr>
              <w:pStyle w:val="TableField-Center"/>
              <w:rPr>
                <w:rFonts w:ascii="Calibri Light" w:hAnsi="Calibri Light" w:cs="Arial"/>
              </w:rPr>
            </w:pPr>
            <w:r>
              <w:rPr>
                <w:rFonts w:ascii="Calibri Light" w:hAnsi="Calibri Light" w:cs="Arial"/>
              </w:rPr>
              <w:t>1.5</w:t>
            </w:r>
          </w:p>
        </w:tc>
        <w:tc>
          <w:tcPr>
            <w:tcW w:w="3870" w:type="dxa"/>
            <w:vAlign w:val="center"/>
          </w:tcPr>
          <w:p w14:paraId="2B3F8654" w14:textId="77777777" w:rsidR="004356AF" w:rsidRDefault="004356AF" w:rsidP="0035091A">
            <w:pPr>
              <w:pStyle w:val="TableField-Left"/>
              <w:rPr>
                <w:rFonts w:ascii="Calibri Light" w:hAnsi="Calibri Light" w:cs="Arial"/>
              </w:rPr>
            </w:pPr>
            <w:r>
              <w:rPr>
                <w:rFonts w:ascii="Calibri Light" w:hAnsi="Calibri Light" w:cs="Arial"/>
              </w:rPr>
              <w:t>HCL SA Review</w:t>
            </w:r>
          </w:p>
        </w:tc>
        <w:tc>
          <w:tcPr>
            <w:tcW w:w="1566" w:type="dxa"/>
            <w:vAlign w:val="center"/>
          </w:tcPr>
          <w:p w14:paraId="3F1120D4" w14:textId="77777777" w:rsidR="004356AF" w:rsidRDefault="004356AF" w:rsidP="0035091A">
            <w:pPr>
              <w:pStyle w:val="TableField-Left"/>
              <w:rPr>
                <w:rFonts w:ascii="Calibri Light" w:hAnsi="Calibri Light" w:cs="Arial"/>
              </w:rPr>
            </w:pPr>
            <w:r>
              <w:rPr>
                <w:rFonts w:ascii="Calibri Light" w:hAnsi="Calibri Light" w:cs="Arial"/>
              </w:rPr>
              <w:t>Jan 24</w:t>
            </w:r>
            <w:r w:rsidRPr="004356AF">
              <w:rPr>
                <w:rFonts w:ascii="Calibri Light" w:hAnsi="Calibri Light" w:cs="Arial"/>
                <w:vertAlign w:val="superscript"/>
              </w:rPr>
              <w:t>th</w:t>
            </w:r>
            <w:r>
              <w:rPr>
                <w:rFonts w:ascii="Calibri Light" w:hAnsi="Calibri Light" w:cs="Arial"/>
              </w:rPr>
              <w:t>, 2018</w:t>
            </w:r>
          </w:p>
        </w:tc>
        <w:tc>
          <w:tcPr>
            <w:tcW w:w="3024" w:type="dxa"/>
            <w:vAlign w:val="center"/>
          </w:tcPr>
          <w:p w14:paraId="0F253677" w14:textId="77777777" w:rsidR="004356AF" w:rsidRDefault="004356AF" w:rsidP="0035091A">
            <w:pPr>
              <w:pStyle w:val="TableField-Left"/>
              <w:rPr>
                <w:rFonts w:ascii="Calibri Light" w:hAnsi="Calibri Light" w:cs="Arial"/>
              </w:rPr>
            </w:pPr>
            <w:r>
              <w:rPr>
                <w:rFonts w:ascii="Calibri Light" w:hAnsi="Calibri Light" w:cs="Arial"/>
              </w:rPr>
              <w:t>Pedro Costa</w:t>
            </w:r>
          </w:p>
        </w:tc>
      </w:tr>
      <w:tr w:rsidR="00257EDE" w:rsidRPr="006B24F0" w14:paraId="3C3B0A55" w14:textId="77777777" w:rsidTr="0035091A">
        <w:trPr>
          <w:cantSplit/>
          <w:trHeight w:val="432"/>
        </w:trPr>
        <w:tc>
          <w:tcPr>
            <w:tcW w:w="1008" w:type="dxa"/>
            <w:vAlign w:val="center"/>
          </w:tcPr>
          <w:p w14:paraId="27114212" w14:textId="77777777" w:rsidR="00257EDE" w:rsidRDefault="006669E7" w:rsidP="0035091A">
            <w:pPr>
              <w:pStyle w:val="TableField-Center"/>
              <w:rPr>
                <w:rFonts w:ascii="Calibri Light" w:hAnsi="Calibri Light" w:cs="Arial"/>
              </w:rPr>
            </w:pPr>
            <w:r>
              <w:rPr>
                <w:rFonts w:ascii="Calibri Light" w:hAnsi="Calibri Light" w:cs="Arial"/>
              </w:rPr>
              <w:t>1.6</w:t>
            </w:r>
          </w:p>
        </w:tc>
        <w:tc>
          <w:tcPr>
            <w:tcW w:w="3870" w:type="dxa"/>
            <w:vAlign w:val="center"/>
          </w:tcPr>
          <w:p w14:paraId="5C20772B" w14:textId="00391F0F" w:rsidR="00257EDE" w:rsidRDefault="006669E7" w:rsidP="0035091A">
            <w:pPr>
              <w:pStyle w:val="TableField-Left"/>
              <w:rPr>
                <w:rFonts w:ascii="Calibri Light" w:hAnsi="Calibri Light" w:cs="Arial"/>
              </w:rPr>
            </w:pPr>
            <w:r>
              <w:rPr>
                <w:rFonts w:ascii="Calibri Light" w:hAnsi="Calibri Light" w:cs="Arial"/>
              </w:rPr>
              <w:t>Updated as per</w:t>
            </w:r>
            <w:r w:rsidR="000F7C54">
              <w:rPr>
                <w:rFonts w:ascii="Calibri Light" w:hAnsi="Calibri Light" w:cs="Arial"/>
              </w:rPr>
              <w:t xml:space="preserve"> the</w:t>
            </w:r>
            <w:r>
              <w:rPr>
                <w:rFonts w:ascii="Calibri Light" w:hAnsi="Calibri Light" w:cs="Arial"/>
              </w:rPr>
              <w:t xml:space="preserve"> </w:t>
            </w:r>
            <w:r w:rsidRPr="000F7C54">
              <w:rPr>
                <w:rFonts w:ascii="Calibri Light" w:hAnsi="Calibri Light" w:cs="Arial"/>
                <w:noProof/>
              </w:rPr>
              <w:t>second</w:t>
            </w:r>
            <w:r>
              <w:rPr>
                <w:rFonts w:ascii="Calibri Light" w:hAnsi="Calibri Light" w:cs="Arial"/>
              </w:rPr>
              <w:t xml:space="preserve"> review</w:t>
            </w:r>
          </w:p>
        </w:tc>
        <w:tc>
          <w:tcPr>
            <w:tcW w:w="1566" w:type="dxa"/>
            <w:vAlign w:val="center"/>
          </w:tcPr>
          <w:p w14:paraId="64888329" w14:textId="77777777" w:rsidR="00257EDE" w:rsidRDefault="006669E7" w:rsidP="0035091A">
            <w:pPr>
              <w:pStyle w:val="TableField-Left"/>
              <w:rPr>
                <w:rFonts w:ascii="Calibri Light" w:hAnsi="Calibri Light" w:cs="Arial"/>
              </w:rPr>
            </w:pPr>
            <w:r>
              <w:rPr>
                <w:rFonts w:ascii="Calibri Light" w:hAnsi="Calibri Light" w:cs="Arial"/>
              </w:rPr>
              <w:t>Jan 29</w:t>
            </w:r>
            <w:r w:rsidRPr="006669E7">
              <w:rPr>
                <w:rFonts w:ascii="Calibri Light" w:hAnsi="Calibri Light" w:cs="Arial"/>
                <w:vertAlign w:val="superscript"/>
              </w:rPr>
              <w:t>th</w:t>
            </w:r>
            <w:r>
              <w:rPr>
                <w:rFonts w:ascii="Calibri Light" w:hAnsi="Calibri Light" w:cs="Arial"/>
              </w:rPr>
              <w:t>, 2018</w:t>
            </w:r>
          </w:p>
        </w:tc>
        <w:tc>
          <w:tcPr>
            <w:tcW w:w="3024" w:type="dxa"/>
            <w:vAlign w:val="center"/>
          </w:tcPr>
          <w:p w14:paraId="641CB43A" w14:textId="77777777" w:rsidR="00257EDE" w:rsidRDefault="006669E7" w:rsidP="0035091A">
            <w:pPr>
              <w:pStyle w:val="TableField-Left"/>
              <w:rPr>
                <w:rFonts w:ascii="Calibri Light" w:hAnsi="Calibri Light" w:cs="Arial"/>
              </w:rPr>
            </w:pPr>
            <w:r>
              <w:rPr>
                <w:rFonts w:ascii="Calibri Light" w:hAnsi="Calibri Light" w:cs="Arial"/>
              </w:rPr>
              <w:t>Diego Lopes</w:t>
            </w:r>
          </w:p>
        </w:tc>
      </w:tr>
      <w:tr w:rsidR="006669E7" w:rsidRPr="006B24F0" w14:paraId="74EFE677" w14:textId="77777777" w:rsidTr="0035091A">
        <w:trPr>
          <w:cantSplit/>
          <w:trHeight w:val="432"/>
        </w:trPr>
        <w:tc>
          <w:tcPr>
            <w:tcW w:w="1008" w:type="dxa"/>
            <w:vAlign w:val="center"/>
          </w:tcPr>
          <w:p w14:paraId="400842FC" w14:textId="15454C4A" w:rsidR="006669E7" w:rsidRDefault="004C41B8" w:rsidP="0035091A">
            <w:pPr>
              <w:pStyle w:val="TableField-Center"/>
              <w:rPr>
                <w:rFonts w:ascii="Calibri Light" w:hAnsi="Calibri Light" w:cs="Arial"/>
              </w:rPr>
            </w:pPr>
            <w:r>
              <w:rPr>
                <w:rFonts w:ascii="Calibri Light" w:hAnsi="Calibri Light" w:cs="Arial"/>
              </w:rPr>
              <w:t>1.7</w:t>
            </w:r>
          </w:p>
        </w:tc>
        <w:tc>
          <w:tcPr>
            <w:tcW w:w="3870" w:type="dxa"/>
            <w:vAlign w:val="center"/>
          </w:tcPr>
          <w:p w14:paraId="17FE8ACD" w14:textId="0C453D54" w:rsidR="006669E7" w:rsidRDefault="004C41B8" w:rsidP="0035091A">
            <w:pPr>
              <w:pStyle w:val="TableField-Left"/>
              <w:rPr>
                <w:rFonts w:ascii="Calibri Light" w:hAnsi="Calibri Light" w:cs="Arial"/>
              </w:rPr>
            </w:pPr>
            <w:r>
              <w:rPr>
                <w:rFonts w:ascii="Calibri Light" w:hAnsi="Calibri Light" w:cs="Arial"/>
              </w:rPr>
              <w:t>Updated as per business review</w:t>
            </w:r>
          </w:p>
        </w:tc>
        <w:tc>
          <w:tcPr>
            <w:tcW w:w="1566" w:type="dxa"/>
            <w:vAlign w:val="center"/>
          </w:tcPr>
          <w:p w14:paraId="1B1F985E" w14:textId="1AFC7805" w:rsidR="006669E7" w:rsidRDefault="006D131F" w:rsidP="0035091A">
            <w:pPr>
              <w:pStyle w:val="TableField-Left"/>
              <w:rPr>
                <w:rFonts w:ascii="Calibri Light" w:hAnsi="Calibri Light" w:cs="Arial"/>
              </w:rPr>
            </w:pPr>
            <w:r>
              <w:rPr>
                <w:rFonts w:ascii="Calibri Light" w:hAnsi="Calibri Light" w:cs="Arial"/>
              </w:rPr>
              <w:t>Feb 23</w:t>
            </w:r>
            <w:r w:rsidRPr="006D131F">
              <w:rPr>
                <w:rFonts w:ascii="Calibri Light" w:hAnsi="Calibri Light" w:cs="Arial"/>
                <w:vertAlign w:val="superscript"/>
              </w:rPr>
              <w:t>rd</w:t>
            </w:r>
            <w:r>
              <w:rPr>
                <w:rFonts w:ascii="Calibri Light" w:hAnsi="Calibri Light" w:cs="Arial"/>
              </w:rPr>
              <w:t>, 2018</w:t>
            </w:r>
          </w:p>
        </w:tc>
        <w:tc>
          <w:tcPr>
            <w:tcW w:w="3024" w:type="dxa"/>
            <w:vAlign w:val="center"/>
          </w:tcPr>
          <w:p w14:paraId="262502FA" w14:textId="62951255" w:rsidR="006669E7" w:rsidRDefault="006D131F" w:rsidP="0035091A">
            <w:pPr>
              <w:pStyle w:val="TableField-Left"/>
              <w:rPr>
                <w:rFonts w:ascii="Calibri Light" w:hAnsi="Calibri Light" w:cs="Arial"/>
              </w:rPr>
            </w:pPr>
            <w:r>
              <w:rPr>
                <w:rFonts w:ascii="Calibri Light" w:hAnsi="Calibri Light" w:cs="Arial"/>
              </w:rPr>
              <w:t>Diego Lopes</w:t>
            </w:r>
          </w:p>
        </w:tc>
      </w:tr>
      <w:tr w:rsidR="00052382" w:rsidRPr="006B24F0" w14:paraId="1B481E80" w14:textId="77777777" w:rsidTr="0035091A">
        <w:trPr>
          <w:cantSplit/>
          <w:trHeight w:val="432"/>
        </w:trPr>
        <w:tc>
          <w:tcPr>
            <w:tcW w:w="1008" w:type="dxa"/>
            <w:vAlign w:val="center"/>
          </w:tcPr>
          <w:p w14:paraId="38EBD5DD" w14:textId="38C6D191" w:rsidR="00052382" w:rsidRDefault="00052382" w:rsidP="0035091A">
            <w:pPr>
              <w:pStyle w:val="TableField-Center"/>
              <w:rPr>
                <w:rFonts w:ascii="Calibri Light" w:hAnsi="Calibri Light" w:cs="Arial"/>
              </w:rPr>
            </w:pPr>
            <w:r>
              <w:rPr>
                <w:rFonts w:ascii="Calibri Light" w:hAnsi="Calibri Light" w:cs="Arial"/>
              </w:rPr>
              <w:t>1.8</w:t>
            </w:r>
          </w:p>
        </w:tc>
        <w:tc>
          <w:tcPr>
            <w:tcW w:w="3870" w:type="dxa"/>
            <w:vAlign w:val="center"/>
          </w:tcPr>
          <w:p w14:paraId="4A785B12" w14:textId="014C238E" w:rsidR="00052382" w:rsidRDefault="00052382" w:rsidP="0035091A">
            <w:pPr>
              <w:pStyle w:val="TableField-Left"/>
              <w:rPr>
                <w:rFonts w:ascii="Calibri Light" w:hAnsi="Calibri Light" w:cs="Arial"/>
              </w:rPr>
            </w:pPr>
            <w:r>
              <w:rPr>
                <w:rFonts w:ascii="Calibri Light" w:hAnsi="Calibri Light" w:cs="Arial"/>
              </w:rPr>
              <w:t>Updated with corrections</w:t>
            </w:r>
          </w:p>
        </w:tc>
        <w:tc>
          <w:tcPr>
            <w:tcW w:w="1566" w:type="dxa"/>
            <w:vAlign w:val="center"/>
          </w:tcPr>
          <w:p w14:paraId="064AAEF0" w14:textId="5972BA70" w:rsidR="00052382" w:rsidRDefault="00052382" w:rsidP="0035091A">
            <w:pPr>
              <w:pStyle w:val="TableField-Left"/>
              <w:rPr>
                <w:rFonts w:ascii="Calibri Light" w:hAnsi="Calibri Light" w:cs="Arial"/>
              </w:rPr>
            </w:pPr>
            <w:r>
              <w:rPr>
                <w:rFonts w:ascii="Calibri Light" w:hAnsi="Calibri Light" w:cs="Arial"/>
              </w:rPr>
              <w:t>Feb 27</w:t>
            </w:r>
            <w:r w:rsidRPr="00052382">
              <w:rPr>
                <w:rFonts w:ascii="Calibri Light" w:hAnsi="Calibri Light" w:cs="Arial"/>
                <w:vertAlign w:val="superscript"/>
              </w:rPr>
              <w:t>th</w:t>
            </w:r>
            <w:r>
              <w:rPr>
                <w:rFonts w:ascii="Calibri Light" w:hAnsi="Calibri Light" w:cs="Arial"/>
              </w:rPr>
              <w:t>, 2018</w:t>
            </w:r>
          </w:p>
        </w:tc>
        <w:tc>
          <w:tcPr>
            <w:tcW w:w="3024" w:type="dxa"/>
            <w:vAlign w:val="center"/>
          </w:tcPr>
          <w:p w14:paraId="7A25E827" w14:textId="21674A2F" w:rsidR="00052382" w:rsidRDefault="00052382" w:rsidP="0035091A">
            <w:pPr>
              <w:pStyle w:val="TableField-Left"/>
              <w:rPr>
                <w:rFonts w:ascii="Calibri Light" w:hAnsi="Calibri Light" w:cs="Arial"/>
              </w:rPr>
            </w:pPr>
            <w:r>
              <w:rPr>
                <w:rFonts w:ascii="Calibri Light" w:hAnsi="Calibri Light" w:cs="Arial"/>
              </w:rPr>
              <w:t>Diego Lopes</w:t>
            </w:r>
          </w:p>
        </w:tc>
      </w:tr>
      <w:tr w:rsidR="00EB7898" w:rsidRPr="006B24F0" w14:paraId="131A6F14" w14:textId="77777777" w:rsidTr="0035091A">
        <w:trPr>
          <w:cantSplit/>
          <w:trHeight w:val="432"/>
        </w:trPr>
        <w:tc>
          <w:tcPr>
            <w:tcW w:w="1008" w:type="dxa"/>
            <w:vAlign w:val="center"/>
          </w:tcPr>
          <w:p w14:paraId="00207A01" w14:textId="6A3E669D" w:rsidR="00EB7898" w:rsidRDefault="00EB7898" w:rsidP="0035091A">
            <w:pPr>
              <w:pStyle w:val="TableField-Center"/>
              <w:rPr>
                <w:rFonts w:ascii="Calibri Light" w:hAnsi="Calibri Light" w:cs="Arial"/>
              </w:rPr>
            </w:pPr>
            <w:r>
              <w:rPr>
                <w:rFonts w:ascii="Calibri Light" w:hAnsi="Calibri Light" w:cs="Arial"/>
              </w:rPr>
              <w:t>1.9</w:t>
            </w:r>
          </w:p>
        </w:tc>
        <w:tc>
          <w:tcPr>
            <w:tcW w:w="3870" w:type="dxa"/>
            <w:vAlign w:val="center"/>
          </w:tcPr>
          <w:p w14:paraId="78F53B0C" w14:textId="76F38234" w:rsidR="00EB7898" w:rsidRDefault="00EB7898" w:rsidP="0035091A">
            <w:pPr>
              <w:pStyle w:val="TableField-Left"/>
              <w:rPr>
                <w:rFonts w:ascii="Calibri Light" w:hAnsi="Calibri Light" w:cs="Arial"/>
              </w:rPr>
            </w:pPr>
            <w:r>
              <w:rPr>
                <w:rFonts w:ascii="Calibri Light" w:hAnsi="Calibri Light" w:cs="Arial"/>
              </w:rPr>
              <w:t>Minor Updates</w:t>
            </w:r>
          </w:p>
        </w:tc>
        <w:tc>
          <w:tcPr>
            <w:tcW w:w="1566" w:type="dxa"/>
            <w:vAlign w:val="center"/>
          </w:tcPr>
          <w:p w14:paraId="72E72E86" w14:textId="63BBF221" w:rsidR="00EB7898" w:rsidRDefault="00EB7898" w:rsidP="0035091A">
            <w:pPr>
              <w:pStyle w:val="TableField-Left"/>
              <w:rPr>
                <w:rFonts w:ascii="Calibri Light" w:hAnsi="Calibri Light" w:cs="Arial"/>
              </w:rPr>
            </w:pPr>
            <w:r>
              <w:rPr>
                <w:rFonts w:ascii="Calibri Light" w:hAnsi="Calibri Light" w:cs="Arial"/>
              </w:rPr>
              <w:t>Feb 27</w:t>
            </w:r>
            <w:r w:rsidRPr="00EB7898">
              <w:rPr>
                <w:rFonts w:ascii="Calibri Light" w:hAnsi="Calibri Light" w:cs="Arial"/>
                <w:vertAlign w:val="superscript"/>
              </w:rPr>
              <w:t>th</w:t>
            </w:r>
            <w:r>
              <w:rPr>
                <w:rFonts w:ascii="Calibri Light" w:hAnsi="Calibri Light" w:cs="Arial"/>
              </w:rPr>
              <w:t>, 2018</w:t>
            </w:r>
          </w:p>
        </w:tc>
        <w:tc>
          <w:tcPr>
            <w:tcW w:w="3024" w:type="dxa"/>
            <w:vAlign w:val="center"/>
          </w:tcPr>
          <w:p w14:paraId="29F0B9F3" w14:textId="3C44D42C" w:rsidR="00EB7898" w:rsidRDefault="00EB7898" w:rsidP="0035091A">
            <w:pPr>
              <w:pStyle w:val="TableField-Left"/>
              <w:rPr>
                <w:rFonts w:ascii="Calibri Light" w:hAnsi="Calibri Light" w:cs="Arial"/>
              </w:rPr>
            </w:pPr>
            <w:r>
              <w:rPr>
                <w:rFonts w:ascii="Calibri Light" w:hAnsi="Calibri Light" w:cs="Arial"/>
              </w:rPr>
              <w:t>Adrianus Halim</w:t>
            </w:r>
          </w:p>
        </w:tc>
      </w:tr>
      <w:tr w:rsidR="005E2877" w:rsidRPr="006B24F0" w14:paraId="445F0055" w14:textId="77777777" w:rsidTr="0035091A">
        <w:trPr>
          <w:cantSplit/>
          <w:trHeight w:val="432"/>
        </w:trPr>
        <w:tc>
          <w:tcPr>
            <w:tcW w:w="1008" w:type="dxa"/>
            <w:vAlign w:val="center"/>
          </w:tcPr>
          <w:p w14:paraId="5F53FAE6" w14:textId="0B9CA28F" w:rsidR="005E2877" w:rsidRDefault="005E2877" w:rsidP="0035091A">
            <w:pPr>
              <w:pStyle w:val="TableField-Center"/>
              <w:rPr>
                <w:rFonts w:ascii="Calibri Light" w:hAnsi="Calibri Light" w:cs="Arial"/>
              </w:rPr>
            </w:pPr>
            <w:r>
              <w:rPr>
                <w:rFonts w:ascii="Calibri Light" w:hAnsi="Calibri Light" w:cs="Arial"/>
              </w:rPr>
              <w:t>2.0</w:t>
            </w:r>
          </w:p>
        </w:tc>
        <w:tc>
          <w:tcPr>
            <w:tcW w:w="3870" w:type="dxa"/>
            <w:vAlign w:val="center"/>
          </w:tcPr>
          <w:p w14:paraId="33CD27BE" w14:textId="35510B4A" w:rsidR="005E2877" w:rsidRDefault="005E2877" w:rsidP="0035091A">
            <w:pPr>
              <w:pStyle w:val="TableField-Left"/>
              <w:rPr>
                <w:rFonts w:ascii="Calibri Light" w:hAnsi="Calibri Light" w:cs="Arial"/>
              </w:rPr>
            </w:pPr>
            <w:r>
              <w:rPr>
                <w:rFonts w:ascii="Calibri Light" w:hAnsi="Calibri Light" w:cs="Arial"/>
              </w:rPr>
              <w:t>Up</w:t>
            </w:r>
            <w:r w:rsidR="00E60DA3">
              <w:rPr>
                <w:rFonts w:ascii="Calibri Light" w:hAnsi="Calibri Light" w:cs="Arial"/>
              </w:rPr>
              <w:t>date</w:t>
            </w:r>
            <w:r w:rsidR="00A439CA">
              <w:rPr>
                <w:rFonts w:ascii="Calibri Light" w:hAnsi="Calibri Light" w:cs="Arial"/>
              </w:rPr>
              <w:t>d as per review</w:t>
            </w:r>
          </w:p>
        </w:tc>
        <w:tc>
          <w:tcPr>
            <w:tcW w:w="1566" w:type="dxa"/>
            <w:vAlign w:val="center"/>
          </w:tcPr>
          <w:p w14:paraId="607A63DC" w14:textId="1E94FE2E" w:rsidR="005E2877" w:rsidRDefault="00A439CA" w:rsidP="0035091A">
            <w:pPr>
              <w:pStyle w:val="TableField-Left"/>
              <w:rPr>
                <w:rFonts w:ascii="Calibri Light" w:hAnsi="Calibri Light" w:cs="Arial"/>
              </w:rPr>
            </w:pPr>
            <w:r>
              <w:rPr>
                <w:rFonts w:ascii="Calibri Light" w:hAnsi="Calibri Light" w:cs="Arial"/>
              </w:rPr>
              <w:t>Feb 27</w:t>
            </w:r>
            <w:r w:rsidRPr="00A439CA">
              <w:rPr>
                <w:rFonts w:ascii="Calibri Light" w:hAnsi="Calibri Light" w:cs="Arial"/>
                <w:vertAlign w:val="superscript"/>
              </w:rPr>
              <w:t>th</w:t>
            </w:r>
            <w:r>
              <w:rPr>
                <w:rFonts w:ascii="Calibri Light" w:hAnsi="Calibri Light" w:cs="Arial"/>
              </w:rPr>
              <w:t>, 2018</w:t>
            </w:r>
          </w:p>
        </w:tc>
        <w:tc>
          <w:tcPr>
            <w:tcW w:w="3024" w:type="dxa"/>
            <w:vAlign w:val="center"/>
          </w:tcPr>
          <w:p w14:paraId="5255E5D5" w14:textId="54E80021" w:rsidR="005E2877" w:rsidRDefault="00A439CA" w:rsidP="0035091A">
            <w:pPr>
              <w:pStyle w:val="TableField-Left"/>
              <w:rPr>
                <w:rFonts w:ascii="Calibri Light" w:hAnsi="Calibri Light" w:cs="Arial"/>
              </w:rPr>
            </w:pPr>
            <w:r>
              <w:rPr>
                <w:rFonts w:ascii="Calibri Light" w:hAnsi="Calibri Light" w:cs="Arial"/>
              </w:rPr>
              <w:t>Diego Lopes</w:t>
            </w:r>
          </w:p>
        </w:tc>
      </w:tr>
      <w:tr w:rsidR="00A439CA" w:rsidRPr="006B24F0" w14:paraId="2343257A" w14:textId="77777777" w:rsidTr="0035091A">
        <w:trPr>
          <w:cantSplit/>
          <w:trHeight w:val="432"/>
        </w:trPr>
        <w:tc>
          <w:tcPr>
            <w:tcW w:w="1008" w:type="dxa"/>
            <w:vAlign w:val="center"/>
          </w:tcPr>
          <w:p w14:paraId="10C44C10" w14:textId="4C0E7913" w:rsidR="00A439CA" w:rsidRDefault="00111DE1" w:rsidP="0035091A">
            <w:pPr>
              <w:pStyle w:val="TableField-Center"/>
              <w:rPr>
                <w:rFonts w:ascii="Calibri Light" w:hAnsi="Calibri Light" w:cs="Arial"/>
              </w:rPr>
            </w:pPr>
            <w:r>
              <w:rPr>
                <w:rFonts w:ascii="Calibri Light" w:hAnsi="Calibri Light" w:cs="Arial"/>
              </w:rPr>
              <w:t>2.1</w:t>
            </w:r>
          </w:p>
        </w:tc>
        <w:tc>
          <w:tcPr>
            <w:tcW w:w="3870" w:type="dxa"/>
            <w:vAlign w:val="center"/>
          </w:tcPr>
          <w:p w14:paraId="55A6C0E7" w14:textId="705A2872" w:rsidR="00A439CA" w:rsidRDefault="00111DE1" w:rsidP="0035091A">
            <w:pPr>
              <w:pStyle w:val="TableField-Left"/>
              <w:rPr>
                <w:rFonts w:ascii="Calibri Light" w:hAnsi="Calibri Light" w:cs="Arial"/>
              </w:rPr>
            </w:pPr>
            <w:r>
              <w:rPr>
                <w:rFonts w:ascii="Calibri Light" w:hAnsi="Calibri Light" w:cs="Arial"/>
              </w:rPr>
              <w:t>Updated as per review</w:t>
            </w:r>
          </w:p>
        </w:tc>
        <w:tc>
          <w:tcPr>
            <w:tcW w:w="1566" w:type="dxa"/>
            <w:vAlign w:val="center"/>
          </w:tcPr>
          <w:p w14:paraId="79433582" w14:textId="16F7B650" w:rsidR="00A439CA" w:rsidRDefault="00111DE1" w:rsidP="0035091A">
            <w:pPr>
              <w:pStyle w:val="TableField-Left"/>
              <w:rPr>
                <w:rFonts w:ascii="Calibri Light" w:hAnsi="Calibri Light" w:cs="Arial"/>
              </w:rPr>
            </w:pPr>
            <w:r>
              <w:rPr>
                <w:rFonts w:ascii="Calibri Light" w:hAnsi="Calibri Light" w:cs="Arial"/>
              </w:rPr>
              <w:t>Feb 28</w:t>
            </w:r>
            <w:r w:rsidRPr="00111DE1">
              <w:rPr>
                <w:rFonts w:ascii="Calibri Light" w:hAnsi="Calibri Light" w:cs="Arial"/>
                <w:vertAlign w:val="superscript"/>
              </w:rPr>
              <w:t>th</w:t>
            </w:r>
            <w:r>
              <w:rPr>
                <w:rFonts w:ascii="Calibri Light" w:hAnsi="Calibri Light" w:cs="Arial"/>
              </w:rPr>
              <w:t>, 2018</w:t>
            </w:r>
          </w:p>
        </w:tc>
        <w:tc>
          <w:tcPr>
            <w:tcW w:w="3024" w:type="dxa"/>
            <w:vAlign w:val="center"/>
          </w:tcPr>
          <w:p w14:paraId="2268A308" w14:textId="5411F367" w:rsidR="00A439CA" w:rsidRDefault="00111DE1" w:rsidP="0035091A">
            <w:pPr>
              <w:pStyle w:val="TableField-Left"/>
              <w:rPr>
                <w:rFonts w:ascii="Calibri Light" w:hAnsi="Calibri Light" w:cs="Arial"/>
              </w:rPr>
            </w:pPr>
            <w:r>
              <w:rPr>
                <w:rFonts w:ascii="Calibri Light" w:hAnsi="Calibri Light" w:cs="Arial"/>
              </w:rPr>
              <w:t>Diego Lopes</w:t>
            </w:r>
          </w:p>
        </w:tc>
      </w:tr>
      <w:tr w:rsidR="008A02B7" w:rsidRPr="006B24F0" w14:paraId="6BC865FB" w14:textId="77777777" w:rsidTr="0035091A">
        <w:trPr>
          <w:cantSplit/>
          <w:trHeight w:val="432"/>
        </w:trPr>
        <w:tc>
          <w:tcPr>
            <w:tcW w:w="1008" w:type="dxa"/>
            <w:vAlign w:val="center"/>
          </w:tcPr>
          <w:p w14:paraId="4FA63A77" w14:textId="6CCC2842" w:rsidR="008A02B7" w:rsidRDefault="008A02B7" w:rsidP="0035091A">
            <w:pPr>
              <w:pStyle w:val="TableField-Center"/>
              <w:rPr>
                <w:rFonts w:ascii="Calibri Light" w:hAnsi="Calibri Light" w:cs="Arial"/>
              </w:rPr>
            </w:pPr>
            <w:r>
              <w:rPr>
                <w:rFonts w:ascii="Calibri Light" w:hAnsi="Calibri Light" w:cs="Arial"/>
              </w:rPr>
              <w:t>2.2</w:t>
            </w:r>
          </w:p>
        </w:tc>
        <w:tc>
          <w:tcPr>
            <w:tcW w:w="3870" w:type="dxa"/>
            <w:vAlign w:val="center"/>
          </w:tcPr>
          <w:p w14:paraId="371DB71B" w14:textId="6F316E34" w:rsidR="008A02B7" w:rsidRDefault="008A02B7" w:rsidP="0035091A">
            <w:pPr>
              <w:pStyle w:val="TableField-Left"/>
              <w:rPr>
                <w:rFonts w:ascii="Calibri Light" w:hAnsi="Calibri Light" w:cs="Arial"/>
              </w:rPr>
            </w:pPr>
            <w:r>
              <w:rPr>
                <w:rFonts w:ascii="Calibri Light" w:hAnsi="Calibri Light" w:cs="Arial"/>
              </w:rPr>
              <w:t>Minor updates</w:t>
            </w:r>
          </w:p>
        </w:tc>
        <w:tc>
          <w:tcPr>
            <w:tcW w:w="1566" w:type="dxa"/>
            <w:vAlign w:val="center"/>
          </w:tcPr>
          <w:p w14:paraId="0A06526A" w14:textId="7659042A" w:rsidR="008A02B7" w:rsidRDefault="008A02B7" w:rsidP="0035091A">
            <w:pPr>
              <w:pStyle w:val="TableField-Left"/>
              <w:rPr>
                <w:rFonts w:ascii="Calibri Light" w:hAnsi="Calibri Light" w:cs="Arial"/>
              </w:rPr>
            </w:pPr>
            <w:r>
              <w:rPr>
                <w:rFonts w:ascii="Calibri Light" w:hAnsi="Calibri Light" w:cs="Arial"/>
              </w:rPr>
              <w:t>Mar 1</w:t>
            </w:r>
            <w:r w:rsidRPr="008A02B7">
              <w:rPr>
                <w:rFonts w:ascii="Calibri Light" w:hAnsi="Calibri Light" w:cs="Arial"/>
                <w:vertAlign w:val="superscript"/>
              </w:rPr>
              <w:t>st</w:t>
            </w:r>
            <w:r>
              <w:rPr>
                <w:rFonts w:ascii="Calibri Light" w:hAnsi="Calibri Light" w:cs="Arial"/>
              </w:rPr>
              <w:t>, 2018</w:t>
            </w:r>
          </w:p>
        </w:tc>
        <w:tc>
          <w:tcPr>
            <w:tcW w:w="3024" w:type="dxa"/>
            <w:vAlign w:val="center"/>
          </w:tcPr>
          <w:p w14:paraId="2F946A8D" w14:textId="5001C18F" w:rsidR="008A02B7" w:rsidRDefault="008A02B7" w:rsidP="0035091A">
            <w:pPr>
              <w:pStyle w:val="TableField-Left"/>
              <w:rPr>
                <w:rFonts w:ascii="Calibri Light" w:hAnsi="Calibri Light" w:cs="Arial"/>
              </w:rPr>
            </w:pPr>
            <w:r>
              <w:rPr>
                <w:rFonts w:ascii="Calibri Light" w:hAnsi="Calibri Light" w:cs="Arial"/>
              </w:rPr>
              <w:t>Diego Lopes</w:t>
            </w:r>
          </w:p>
        </w:tc>
      </w:tr>
    </w:tbl>
    <w:p w14:paraId="32696588" w14:textId="77777777" w:rsidR="00E0118B" w:rsidRPr="006B24F0" w:rsidRDefault="00E0118B" w:rsidP="00791578">
      <w:pPr>
        <w:pStyle w:val="Heading2"/>
        <w:rPr>
          <w:rFonts w:ascii="Calibri Light" w:hAnsi="Calibri Light"/>
        </w:rPr>
      </w:pPr>
      <w:bookmarkStart w:id="13" w:name="_Toc406588299"/>
      <w:bookmarkStart w:id="14" w:name="_Toc491613805"/>
      <w:bookmarkStart w:id="15" w:name="_Toc507736355"/>
      <w:r w:rsidRPr="006B24F0">
        <w:rPr>
          <w:rFonts w:ascii="Calibri Light" w:hAnsi="Calibri Light"/>
        </w:rPr>
        <w:t>Terminology</w:t>
      </w:r>
      <w:bookmarkEnd w:id="13"/>
      <w:bookmarkEnd w:id="14"/>
      <w:bookmarkEnd w:id="15"/>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8C3AF4" w:rsidRPr="006B24F0" w14:paraId="1B071457" w14:textId="77777777" w:rsidTr="004F20A0">
        <w:trPr>
          <w:cantSplit/>
          <w:trHeight w:val="432"/>
          <w:tblHeader/>
        </w:trPr>
        <w:tc>
          <w:tcPr>
            <w:tcW w:w="1777" w:type="dxa"/>
            <w:tcBorders>
              <w:top w:val="threeDEmboss" w:sz="6" w:space="0" w:color="auto"/>
              <w:bottom w:val="threeDEmboss" w:sz="6" w:space="0" w:color="auto"/>
            </w:tcBorders>
            <w:shd w:val="clear" w:color="auto" w:fill="F9FBAF"/>
            <w:vAlign w:val="center"/>
          </w:tcPr>
          <w:p w14:paraId="1068E774" w14:textId="77777777" w:rsidR="008C3AF4" w:rsidRPr="006B24F0" w:rsidRDefault="008C3AF4" w:rsidP="00A965E6">
            <w:pPr>
              <w:pStyle w:val="TableHeader-Center"/>
              <w:rPr>
                <w:rFonts w:ascii="Calibri Light" w:hAnsi="Calibri Light" w:cs="Arial"/>
              </w:rPr>
            </w:pPr>
            <w:r w:rsidRPr="006B24F0">
              <w:rPr>
                <w:rFonts w:ascii="Calibri Light" w:hAnsi="Calibri Light" w:cs="Arial"/>
              </w:rPr>
              <w:t>T</w:t>
            </w:r>
            <w:r w:rsidR="00084973" w:rsidRPr="006B24F0">
              <w:rPr>
                <w:rFonts w:ascii="Calibri Light" w:hAnsi="Calibri Light" w:cs="Arial"/>
              </w:rPr>
              <w:t>erm/</w:t>
            </w:r>
            <w:r w:rsidRPr="006B24F0">
              <w:rPr>
                <w:rFonts w:ascii="Calibri Light" w:hAnsi="Calibri Light" w:cs="Arial"/>
              </w:rPr>
              <w:t>Acronym</w:t>
            </w:r>
          </w:p>
        </w:tc>
        <w:tc>
          <w:tcPr>
            <w:tcW w:w="7560" w:type="dxa"/>
            <w:tcBorders>
              <w:top w:val="threeDEmboss" w:sz="6" w:space="0" w:color="auto"/>
              <w:bottom w:val="threeDEmboss" w:sz="6" w:space="0" w:color="auto"/>
            </w:tcBorders>
            <w:shd w:val="clear" w:color="auto" w:fill="F9FBAF"/>
            <w:vAlign w:val="center"/>
          </w:tcPr>
          <w:p w14:paraId="238406D6" w14:textId="77777777" w:rsidR="008C3AF4" w:rsidRPr="006B24F0" w:rsidRDefault="008C3AF4" w:rsidP="00A965E6">
            <w:pPr>
              <w:pStyle w:val="TableHeader-Left"/>
              <w:rPr>
                <w:rFonts w:ascii="Calibri Light" w:hAnsi="Calibri Light" w:cs="Arial"/>
              </w:rPr>
            </w:pPr>
            <w:r w:rsidRPr="006B24F0">
              <w:rPr>
                <w:rFonts w:ascii="Calibri Light" w:hAnsi="Calibri Light" w:cs="Arial"/>
              </w:rPr>
              <w:t>Definition</w:t>
            </w:r>
            <w:r w:rsidR="00084973" w:rsidRPr="006B24F0">
              <w:rPr>
                <w:rFonts w:ascii="Calibri Light" w:hAnsi="Calibri Light" w:cs="Arial"/>
              </w:rPr>
              <w:t xml:space="preserve"> and SAP Equivalent (if applicable)</w:t>
            </w:r>
          </w:p>
        </w:tc>
      </w:tr>
      <w:tr w:rsidR="004F20A0" w:rsidRPr="006B24F0" w14:paraId="143E3565" w14:textId="77777777" w:rsidTr="004F20A0">
        <w:trPr>
          <w:cantSplit/>
          <w:trHeight w:val="135"/>
        </w:trPr>
        <w:tc>
          <w:tcPr>
            <w:tcW w:w="1777" w:type="dxa"/>
            <w:tcBorders>
              <w:top w:val="threeDEmboss" w:sz="6" w:space="0" w:color="auto"/>
              <w:bottom w:val="single" w:sz="4" w:space="0" w:color="auto"/>
            </w:tcBorders>
            <w:vAlign w:val="center"/>
          </w:tcPr>
          <w:p w14:paraId="79A403DA" w14:textId="77777777" w:rsidR="004F20A0" w:rsidRDefault="004F20A0" w:rsidP="00AD2F26">
            <w:pPr>
              <w:pStyle w:val="TableField-Center"/>
              <w:rPr>
                <w:rFonts w:ascii="Calibri Light" w:hAnsi="Calibri Light" w:cs="Arial"/>
                <w:color w:val="000000"/>
                <w:szCs w:val="20"/>
              </w:rPr>
            </w:pPr>
            <w:r>
              <w:rPr>
                <w:rFonts w:ascii="Calibri Light" w:hAnsi="Calibri Light" w:cs="Arial"/>
                <w:color w:val="000000"/>
                <w:szCs w:val="20"/>
              </w:rPr>
              <w:t>Activity</w:t>
            </w:r>
          </w:p>
        </w:tc>
        <w:tc>
          <w:tcPr>
            <w:tcW w:w="7560" w:type="dxa"/>
            <w:tcBorders>
              <w:top w:val="threeDEmboss" w:sz="6" w:space="0" w:color="auto"/>
              <w:bottom w:val="single" w:sz="4" w:space="0" w:color="auto"/>
            </w:tcBorders>
            <w:vAlign w:val="center"/>
          </w:tcPr>
          <w:p w14:paraId="2434AF85" w14:textId="6F13E4AB" w:rsidR="00AC65C4" w:rsidRPr="004F20A0" w:rsidRDefault="009D5889" w:rsidP="008A0985">
            <w:pPr>
              <w:pStyle w:val="TableField-Left"/>
              <w:rPr>
                <w:rFonts w:ascii="Calibri Light" w:hAnsi="Calibri Light" w:cs="Arial"/>
                <w:color w:val="000000"/>
              </w:rPr>
            </w:pPr>
            <w:r w:rsidRPr="009D5889">
              <w:rPr>
                <w:rFonts w:ascii="Calibri Light" w:hAnsi="Calibri Light" w:cs="Arial"/>
                <w:color w:val="000000"/>
              </w:rPr>
              <w:t xml:space="preserve">An Activity is defined as an event when </w:t>
            </w:r>
            <w:r w:rsidRPr="000F7C54">
              <w:rPr>
                <w:rFonts w:ascii="Calibri Light" w:hAnsi="Calibri Light" w:cs="Arial"/>
                <w:noProof/>
                <w:color w:val="000000"/>
              </w:rPr>
              <w:t>a</w:t>
            </w:r>
            <w:r w:rsidR="000F7C54">
              <w:rPr>
                <w:rFonts w:ascii="Calibri Light" w:hAnsi="Calibri Light" w:cs="Arial"/>
                <w:noProof/>
                <w:color w:val="000000"/>
              </w:rPr>
              <w:t>n</w:t>
            </w:r>
            <w:r w:rsidRPr="000F7C54">
              <w:rPr>
                <w:rFonts w:ascii="Calibri Light" w:hAnsi="Calibri Light" w:cs="Arial"/>
                <w:noProof/>
                <w:color w:val="000000"/>
              </w:rPr>
              <w:t xml:space="preserve"> SCE</w:t>
            </w:r>
            <w:r w:rsidRPr="009D5889">
              <w:rPr>
                <w:rFonts w:ascii="Calibri Light" w:hAnsi="Calibri Light" w:cs="Arial"/>
                <w:color w:val="000000"/>
              </w:rPr>
              <w:t xml:space="preserve"> employee or system interacts with the customer through a communication medium or performs an interaction associated with the customer’s account.</w:t>
            </w:r>
            <w:r w:rsidR="00F570EF">
              <w:rPr>
                <w:rFonts w:ascii="Calibri Light" w:hAnsi="Calibri Light" w:cs="Arial"/>
                <w:color w:val="000000"/>
              </w:rPr>
              <w:t xml:space="preserve"> </w:t>
            </w:r>
            <w:r w:rsidR="00AC65C4" w:rsidRPr="007A1D05">
              <w:rPr>
                <w:rFonts w:ascii="Calibri Light" w:hAnsi="Calibri Light" w:cs="Arial"/>
                <w:color w:val="000000"/>
              </w:rPr>
              <w:t xml:space="preserve">Each activity type includes </w:t>
            </w:r>
            <w:r w:rsidR="00AC65C4" w:rsidRPr="000F7C54">
              <w:rPr>
                <w:rFonts w:ascii="Calibri Light" w:hAnsi="Calibri Light" w:cs="Arial"/>
                <w:noProof/>
                <w:color w:val="000000"/>
              </w:rPr>
              <w:t>notes</w:t>
            </w:r>
            <w:r w:rsidR="00AC65C4" w:rsidRPr="007A1D05">
              <w:rPr>
                <w:rFonts w:ascii="Calibri Light" w:hAnsi="Calibri Light" w:cs="Arial"/>
                <w:color w:val="000000"/>
              </w:rPr>
              <w:t xml:space="preserve"> feature that allows you to add more information,</w:t>
            </w:r>
            <w:r w:rsidR="004558B3">
              <w:rPr>
                <w:rFonts w:ascii="Calibri Light" w:hAnsi="Calibri Light" w:cs="Arial"/>
                <w:color w:val="000000"/>
              </w:rPr>
              <w:t xml:space="preserve"> as necessary.  </w:t>
            </w:r>
          </w:p>
        </w:tc>
      </w:tr>
      <w:tr w:rsidR="00AD2F26" w:rsidRPr="006B24F0" w14:paraId="76565D2F" w14:textId="77777777" w:rsidTr="004F20A0">
        <w:trPr>
          <w:cantSplit/>
          <w:trHeight w:val="135"/>
        </w:trPr>
        <w:tc>
          <w:tcPr>
            <w:tcW w:w="1777" w:type="dxa"/>
            <w:tcBorders>
              <w:top w:val="single" w:sz="4" w:space="0" w:color="auto"/>
              <w:bottom w:val="single" w:sz="6" w:space="0" w:color="auto"/>
            </w:tcBorders>
            <w:vAlign w:val="center"/>
          </w:tcPr>
          <w:p w14:paraId="31932062" w14:textId="77777777" w:rsidR="00AD2F26" w:rsidRPr="006B24F0" w:rsidRDefault="00AD2F26" w:rsidP="00AD2F26">
            <w:pPr>
              <w:pStyle w:val="TableField-Center"/>
              <w:rPr>
                <w:rFonts w:ascii="Calibri Light" w:hAnsi="Calibri Light" w:cs="Arial"/>
              </w:rPr>
            </w:pPr>
            <w:r>
              <w:rPr>
                <w:rFonts w:ascii="Calibri Light" w:hAnsi="Calibri Light" w:cs="Arial"/>
                <w:color w:val="000000"/>
                <w:szCs w:val="20"/>
              </w:rPr>
              <w:t>APSE</w:t>
            </w:r>
          </w:p>
        </w:tc>
        <w:tc>
          <w:tcPr>
            <w:tcW w:w="7560" w:type="dxa"/>
            <w:tcBorders>
              <w:top w:val="single" w:sz="4" w:space="0" w:color="auto"/>
              <w:bottom w:val="single" w:sz="6" w:space="0" w:color="auto"/>
            </w:tcBorders>
            <w:vAlign w:val="center"/>
          </w:tcPr>
          <w:p w14:paraId="744E2E62" w14:textId="77777777" w:rsidR="00AD2F26" w:rsidRPr="006B24F0" w:rsidRDefault="00AD2F26" w:rsidP="00AD2F26">
            <w:pPr>
              <w:pStyle w:val="TableField-Left"/>
              <w:rPr>
                <w:rFonts w:ascii="Calibri Light" w:hAnsi="Calibri Light" w:cs="Arial"/>
              </w:rPr>
            </w:pPr>
            <w:r>
              <w:rPr>
                <w:rFonts w:ascii="Calibri Light" w:hAnsi="Calibri Light" w:cs="Arial"/>
                <w:color w:val="000000"/>
              </w:rPr>
              <w:t>Accelerated (or Axon) Project Support Environment</w:t>
            </w:r>
          </w:p>
        </w:tc>
      </w:tr>
      <w:tr w:rsidR="00AD2F26" w:rsidRPr="006B24F0" w14:paraId="3AEB012D" w14:textId="77777777" w:rsidTr="006F24DA">
        <w:trPr>
          <w:cantSplit/>
          <w:trHeight w:val="147"/>
        </w:trPr>
        <w:tc>
          <w:tcPr>
            <w:tcW w:w="1777" w:type="dxa"/>
            <w:tcBorders>
              <w:top w:val="single" w:sz="6" w:space="0" w:color="auto"/>
            </w:tcBorders>
            <w:vAlign w:val="center"/>
          </w:tcPr>
          <w:p w14:paraId="6A41D061" w14:textId="77777777" w:rsidR="00AD2F26" w:rsidRPr="006B24F0" w:rsidRDefault="00AD2F26" w:rsidP="00AD2F26">
            <w:pPr>
              <w:pStyle w:val="TableField-Center"/>
              <w:rPr>
                <w:rFonts w:ascii="Calibri Light" w:hAnsi="Calibri Light" w:cs="Arial"/>
              </w:rPr>
            </w:pPr>
            <w:r>
              <w:rPr>
                <w:rFonts w:ascii="Calibri Light" w:hAnsi="Calibri Light"/>
                <w:color w:val="000000"/>
                <w:szCs w:val="20"/>
              </w:rPr>
              <w:t>BDEX</w:t>
            </w:r>
          </w:p>
        </w:tc>
        <w:tc>
          <w:tcPr>
            <w:tcW w:w="7560" w:type="dxa"/>
            <w:tcBorders>
              <w:top w:val="single" w:sz="6" w:space="0" w:color="auto"/>
            </w:tcBorders>
            <w:vAlign w:val="center"/>
          </w:tcPr>
          <w:p w14:paraId="79E40043" w14:textId="77777777" w:rsidR="00AD2F26" w:rsidRPr="006B24F0" w:rsidRDefault="00AD2F26" w:rsidP="00AD2F26">
            <w:pPr>
              <w:pStyle w:val="TableField-Left"/>
              <w:rPr>
                <w:rFonts w:ascii="Calibri Light" w:hAnsi="Calibri Light" w:cs="Arial"/>
              </w:rPr>
            </w:pPr>
            <w:r>
              <w:rPr>
                <w:rFonts w:ascii="Calibri Light" w:hAnsi="Calibri Light"/>
                <w:color w:val="000000"/>
              </w:rPr>
              <w:t>SAP add-on functionality to support the processing of BPEM Cases</w:t>
            </w:r>
          </w:p>
        </w:tc>
      </w:tr>
      <w:tr w:rsidR="00AD2F26" w:rsidRPr="006B24F0" w14:paraId="11DBB2C1" w14:textId="77777777" w:rsidTr="008C3AF4">
        <w:trPr>
          <w:cantSplit/>
          <w:trHeight w:val="432"/>
        </w:trPr>
        <w:tc>
          <w:tcPr>
            <w:tcW w:w="1777" w:type="dxa"/>
            <w:tcBorders>
              <w:top w:val="single" w:sz="6" w:space="0" w:color="auto"/>
            </w:tcBorders>
            <w:vAlign w:val="center"/>
          </w:tcPr>
          <w:p w14:paraId="6498F87B" w14:textId="77777777" w:rsidR="00AD2F26" w:rsidRPr="006B24F0" w:rsidRDefault="00AD2F26" w:rsidP="00AD2F26">
            <w:pPr>
              <w:pStyle w:val="TableField-Center"/>
              <w:rPr>
                <w:rFonts w:ascii="Calibri Light" w:hAnsi="Calibri Light" w:cs="Arial"/>
              </w:rPr>
            </w:pPr>
            <w:r>
              <w:rPr>
                <w:rFonts w:ascii="Calibri Light" w:hAnsi="Calibri Light"/>
                <w:color w:val="000000"/>
                <w:szCs w:val="20"/>
              </w:rPr>
              <w:t>Billing Cycle</w:t>
            </w:r>
          </w:p>
        </w:tc>
        <w:tc>
          <w:tcPr>
            <w:tcW w:w="7560" w:type="dxa"/>
            <w:tcBorders>
              <w:top w:val="single" w:sz="6" w:space="0" w:color="auto"/>
            </w:tcBorders>
            <w:vAlign w:val="center"/>
          </w:tcPr>
          <w:p w14:paraId="5B817E6B" w14:textId="77777777" w:rsidR="00AD2F26" w:rsidRPr="006B24F0" w:rsidRDefault="00AD2F26" w:rsidP="00AD2F26">
            <w:pPr>
              <w:pStyle w:val="TableField-Left"/>
              <w:rPr>
                <w:rFonts w:ascii="Calibri Light" w:hAnsi="Calibri Light" w:cs="Arial"/>
              </w:rPr>
            </w:pPr>
            <w:r>
              <w:rPr>
                <w:rFonts w:ascii="Calibri Light" w:hAnsi="Calibri Light"/>
                <w:color w:val="000000"/>
              </w:rPr>
              <w:t>Is a group of contracts to be billed together via date-driven or regional criteria, it controls the billing cycle and is linked to the Meter Reading Unit.  SAP equivalent term is the Portion.</w:t>
            </w:r>
          </w:p>
        </w:tc>
      </w:tr>
      <w:tr w:rsidR="00AD2F26" w:rsidRPr="006B24F0" w14:paraId="1B39B254" w14:textId="77777777" w:rsidTr="008C3AF4">
        <w:trPr>
          <w:cantSplit/>
          <w:trHeight w:val="432"/>
        </w:trPr>
        <w:tc>
          <w:tcPr>
            <w:tcW w:w="1777" w:type="dxa"/>
            <w:tcBorders>
              <w:top w:val="single" w:sz="6" w:space="0" w:color="auto"/>
            </w:tcBorders>
            <w:vAlign w:val="center"/>
          </w:tcPr>
          <w:p w14:paraId="34654E76" w14:textId="77777777" w:rsidR="00AD2F26" w:rsidRPr="006B24F0" w:rsidRDefault="00AD2F26" w:rsidP="00AD2F26">
            <w:pPr>
              <w:pStyle w:val="TableField-Center"/>
              <w:rPr>
                <w:rFonts w:ascii="Calibri Light" w:hAnsi="Calibri Light" w:cs="Arial"/>
              </w:rPr>
            </w:pPr>
            <w:r>
              <w:rPr>
                <w:rFonts w:ascii="Calibri Light" w:hAnsi="Calibri Light"/>
                <w:color w:val="000000"/>
                <w:szCs w:val="20"/>
              </w:rPr>
              <w:t>Billing Document</w:t>
            </w:r>
          </w:p>
        </w:tc>
        <w:tc>
          <w:tcPr>
            <w:tcW w:w="7560" w:type="dxa"/>
            <w:tcBorders>
              <w:top w:val="single" w:sz="6" w:space="0" w:color="auto"/>
            </w:tcBorders>
            <w:vAlign w:val="center"/>
          </w:tcPr>
          <w:p w14:paraId="2D7FCF1F" w14:textId="77777777" w:rsidR="00AD2F26" w:rsidRPr="006B24F0" w:rsidRDefault="00AD2F26" w:rsidP="00AD2F26">
            <w:pPr>
              <w:pStyle w:val="TableField-Left"/>
              <w:rPr>
                <w:rFonts w:ascii="Calibri Light" w:hAnsi="Calibri Light" w:cs="Arial"/>
              </w:rPr>
            </w:pPr>
            <w:r>
              <w:rPr>
                <w:rFonts w:ascii="Calibri Light" w:hAnsi="Calibri Light"/>
                <w:color w:val="000000"/>
              </w:rPr>
              <w:t>A document that outlines the charges incurred for energy consumption for a specific contract. During the process of Billing, a billing document is generated for each contract on a contract account.</w:t>
            </w:r>
          </w:p>
        </w:tc>
      </w:tr>
      <w:tr w:rsidR="00AD2F26" w:rsidRPr="006B24F0" w14:paraId="7EC4F6B6" w14:textId="77777777" w:rsidTr="00FE6E81">
        <w:trPr>
          <w:cantSplit/>
          <w:trHeight w:val="49"/>
        </w:trPr>
        <w:tc>
          <w:tcPr>
            <w:tcW w:w="1777" w:type="dxa"/>
            <w:tcBorders>
              <w:top w:val="single" w:sz="6" w:space="0" w:color="auto"/>
            </w:tcBorders>
            <w:vAlign w:val="center"/>
          </w:tcPr>
          <w:p w14:paraId="0F7B00BC" w14:textId="77777777" w:rsidR="00AD2F26" w:rsidRPr="006B24F0" w:rsidRDefault="00AD2F26" w:rsidP="00AD2F26">
            <w:pPr>
              <w:pStyle w:val="TableField-Center"/>
              <w:rPr>
                <w:rFonts w:ascii="Calibri Light" w:hAnsi="Calibri Light" w:cs="Arial"/>
              </w:rPr>
            </w:pPr>
            <w:r>
              <w:rPr>
                <w:rFonts w:ascii="Calibri Light" w:hAnsi="Calibri Light" w:cs="Arial"/>
                <w:color w:val="000000"/>
                <w:szCs w:val="20"/>
              </w:rPr>
              <w:t>BMD</w:t>
            </w:r>
          </w:p>
        </w:tc>
        <w:tc>
          <w:tcPr>
            <w:tcW w:w="7560" w:type="dxa"/>
            <w:tcBorders>
              <w:top w:val="single" w:sz="6" w:space="0" w:color="auto"/>
            </w:tcBorders>
            <w:vAlign w:val="center"/>
          </w:tcPr>
          <w:p w14:paraId="7CD7D2F5" w14:textId="55DCE1B1" w:rsidR="00AD2F26" w:rsidRPr="006B24F0" w:rsidRDefault="00AD2F26" w:rsidP="00AD2F26">
            <w:pPr>
              <w:pStyle w:val="TableField-Left"/>
              <w:rPr>
                <w:rFonts w:ascii="Calibri Light" w:hAnsi="Calibri Light" w:cs="Arial"/>
              </w:rPr>
            </w:pPr>
            <w:r>
              <w:rPr>
                <w:rFonts w:ascii="Calibri Light" w:hAnsi="Calibri Light" w:cs="Arial"/>
                <w:color w:val="000000"/>
              </w:rPr>
              <w:t>Business Master Data.  The customer information which includes personal details, payment terms, dunning levels, billing rates and rate categories.  The business master data objects are Business Partner, Business Agreement/Contract Account</w:t>
            </w:r>
            <w:r w:rsidR="000F7C54">
              <w:rPr>
                <w:rFonts w:ascii="Calibri Light" w:hAnsi="Calibri Light" w:cs="Arial"/>
                <w:color w:val="000000"/>
              </w:rPr>
              <w:t>,</w:t>
            </w:r>
            <w:r>
              <w:rPr>
                <w:rFonts w:ascii="Calibri Light" w:hAnsi="Calibri Light" w:cs="Arial"/>
                <w:color w:val="000000"/>
              </w:rPr>
              <w:t xml:space="preserve"> </w:t>
            </w:r>
            <w:r w:rsidRPr="000F7C54">
              <w:rPr>
                <w:rFonts w:ascii="Calibri Light" w:hAnsi="Calibri Light" w:cs="Arial"/>
                <w:noProof/>
                <w:color w:val="000000"/>
              </w:rPr>
              <w:t>and</w:t>
            </w:r>
            <w:r>
              <w:rPr>
                <w:rFonts w:ascii="Calibri Light" w:hAnsi="Calibri Light" w:cs="Arial"/>
                <w:color w:val="000000"/>
              </w:rPr>
              <w:t xml:space="preserve"> Contract.</w:t>
            </w:r>
          </w:p>
        </w:tc>
      </w:tr>
      <w:tr w:rsidR="00A977B5" w:rsidRPr="006B24F0" w14:paraId="54341702" w14:textId="77777777" w:rsidTr="00FE6E81">
        <w:trPr>
          <w:cantSplit/>
          <w:trHeight w:val="49"/>
        </w:trPr>
        <w:tc>
          <w:tcPr>
            <w:tcW w:w="1777" w:type="dxa"/>
            <w:tcBorders>
              <w:top w:val="single" w:sz="6" w:space="0" w:color="auto"/>
            </w:tcBorders>
            <w:vAlign w:val="center"/>
          </w:tcPr>
          <w:p w14:paraId="6539B21B" w14:textId="77777777" w:rsidR="00A977B5" w:rsidRDefault="00A977B5" w:rsidP="00AD2F26">
            <w:pPr>
              <w:pStyle w:val="TableField-Center"/>
              <w:rPr>
                <w:rFonts w:ascii="Calibri Light" w:hAnsi="Calibri Light" w:cs="Arial"/>
                <w:color w:val="000000"/>
                <w:szCs w:val="20"/>
              </w:rPr>
            </w:pPr>
            <w:r>
              <w:rPr>
                <w:rFonts w:ascii="Calibri Light" w:hAnsi="Calibri Light" w:cs="Arial"/>
                <w:color w:val="000000"/>
                <w:szCs w:val="20"/>
              </w:rPr>
              <w:t>BP</w:t>
            </w:r>
          </w:p>
        </w:tc>
        <w:tc>
          <w:tcPr>
            <w:tcW w:w="7560" w:type="dxa"/>
            <w:tcBorders>
              <w:top w:val="single" w:sz="6" w:space="0" w:color="auto"/>
            </w:tcBorders>
            <w:vAlign w:val="center"/>
          </w:tcPr>
          <w:p w14:paraId="717297BD" w14:textId="77777777" w:rsidR="00A977B5" w:rsidRDefault="00A977B5" w:rsidP="00AD2F26">
            <w:pPr>
              <w:pStyle w:val="TableField-Left"/>
              <w:rPr>
                <w:rFonts w:ascii="Calibri Light" w:hAnsi="Calibri Light" w:cs="Arial"/>
                <w:color w:val="000000"/>
              </w:rPr>
            </w:pPr>
            <w:r>
              <w:rPr>
                <w:rFonts w:ascii="Calibri Light" w:hAnsi="Calibri Light" w:cs="Arial"/>
                <w:color w:val="000000"/>
              </w:rPr>
              <w:t>Business Partner</w:t>
            </w:r>
          </w:p>
        </w:tc>
      </w:tr>
      <w:tr w:rsidR="00AD2F26" w:rsidRPr="006B24F0" w14:paraId="56CF0F01" w14:textId="77777777" w:rsidTr="00FE6E81">
        <w:trPr>
          <w:cantSplit/>
          <w:trHeight w:val="49"/>
        </w:trPr>
        <w:tc>
          <w:tcPr>
            <w:tcW w:w="1777" w:type="dxa"/>
            <w:tcBorders>
              <w:top w:val="single" w:sz="6" w:space="0" w:color="auto"/>
            </w:tcBorders>
            <w:vAlign w:val="center"/>
          </w:tcPr>
          <w:p w14:paraId="6D63908C" w14:textId="77777777" w:rsidR="00AD2F26" w:rsidRPr="006B24F0" w:rsidRDefault="00AD2F26" w:rsidP="00AD2F26">
            <w:pPr>
              <w:pStyle w:val="TableField-Center"/>
              <w:rPr>
                <w:rFonts w:ascii="Calibri Light" w:hAnsi="Calibri Light" w:cs="Arial"/>
              </w:rPr>
            </w:pPr>
            <w:r>
              <w:rPr>
                <w:rFonts w:ascii="Calibri Light" w:hAnsi="Calibri Light" w:cs="Arial"/>
                <w:color w:val="000000"/>
                <w:szCs w:val="20"/>
              </w:rPr>
              <w:t>BPD</w:t>
            </w:r>
          </w:p>
        </w:tc>
        <w:tc>
          <w:tcPr>
            <w:tcW w:w="7560" w:type="dxa"/>
            <w:tcBorders>
              <w:top w:val="single" w:sz="6" w:space="0" w:color="auto"/>
            </w:tcBorders>
            <w:vAlign w:val="center"/>
          </w:tcPr>
          <w:p w14:paraId="1FAD4F7C" w14:textId="77777777" w:rsidR="00AD2F26" w:rsidRPr="006B24F0" w:rsidRDefault="00AD2F26" w:rsidP="00AD2F26">
            <w:pPr>
              <w:pStyle w:val="TableField-Left"/>
              <w:rPr>
                <w:rFonts w:ascii="Calibri Light" w:hAnsi="Calibri Light" w:cs="Arial"/>
              </w:rPr>
            </w:pPr>
            <w:r>
              <w:rPr>
                <w:rFonts w:ascii="Calibri Light" w:hAnsi="Calibri Light" w:cs="Arial"/>
                <w:color w:val="000000"/>
              </w:rPr>
              <w:t>Business Process Design (or Document)</w:t>
            </w:r>
          </w:p>
        </w:tc>
      </w:tr>
      <w:tr w:rsidR="00AD2F26" w:rsidRPr="006B24F0" w14:paraId="2DAC49F0" w14:textId="77777777" w:rsidTr="008C3AF4">
        <w:trPr>
          <w:cantSplit/>
          <w:trHeight w:val="432"/>
        </w:trPr>
        <w:tc>
          <w:tcPr>
            <w:tcW w:w="1777" w:type="dxa"/>
            <w:tcBorders>
              <w:top w:val="single" w:sz="6" w:space="0" w:color="auto"/>
            </w:tcBorders>
            <w:vAlign w:val="center"/>
          </w:tcPr>
          <w:p w14:paraId="607F73BA" w14:textId="77777777" w:rsidR="00AD2F26" w:rsidRPr="006B24F0" w:rsidRDefault="00AD2F26" w:rsidP="00AD2F26">
            <w:pPr>
              <w:pStyle w:val="TableField-Center"/>
              <w:rPr>
                <w:rFonts w:ascii="Calibri Light" w:hAnsi="Calibri Light" w:cs="Arial"/>
              </w:rPr>
            </w:pPr>
            <w:r>
              <w:rPr>
                <w:rFonts w:ascii="Calibri Light" w:hAnsi="Calibri Light" w:cs="Arial"/>
                <w:color w:val="000000"/>
                <w:szCs w:val="20"/>
              </w:rPr>
              <w:t>BPEM</w:t>
            </w:r>
          </w:p>
        </w:tc>
        <w:tc>
          <w:tcPr>
            <w:tcW w:w="7560" w:type="dxa"/>
            <w:tcBorders>
              <w:top w:val="single" w:sz="6" w:space="0" w:color="auto"/>
            </w:tcBorders>
            <w:vAlign w:val="center"/>
          </w:tcPr>
          <w:p w14:paraId="148782A9" w14:textId="77777777" w:rsidR="00AD2F26" w:rsidRPr="006B24F0" w:rsidRDefault="00AD2F26" w:rsidP="00AD2F26">
            <w:pPr>
              <w:pStyle w:val="TableField-Left"/>
              <w:rPr>
                <w:rFonts w:ascii="Calibri Light" w:hAnsi="Calibri Light" w:cs="Arial"/>
              </w:rPr>
            </w:pPr>
            <w:r>
              <w:rPr>
                <w:rFonts w:ascii="Calibri Light" w:hAnsi="Calibri Light" w:cs="Arial"/>
                <w:color w:val="000000"/>
              </w:rPr>
              <w:t>Business Process Exception Management</w:t>
            </w:r>
          </w:p>
        </w:tc>
      </w:tr>
      <w:tr w:rsidR="00AD2F26" w:rsidRPr="006B24F0" w14:paraId="4817A07D" w14:textId="77777777" w:rsidTr="00FE6E81">
        <w:trPr>
          <w:cantSplit/>
          <w:trHeight w:val="147"/>
        </w:trPr>
        <w:tc>
          <w:tcPr>
            <w:tcW w:w="1777" w:type="dxa"/>
            <w:tcBorders>
              <w:top w:val="single" w:sz="6" w:space="0" w:color="auto"/>
            </w:tcBorders>
            <w:vAlign w:val="center"/>
          </w:tcPr>
          <w:p w14:paraId="459D4D09" w14:textId="77777777" w:rsidR="00AD2F26" w:rsidRPr="006B24F0" w:rsidRDefault="00AD2F26" w:rsidP="00AD2F26">
            <w:pPr>
              <w:pStyle w:val="TableField-Center"/>
              <w:rPr>
                <w:rFonts w:ascii="Calibri Light" w:hAnsi="Calibri Light" w:cs="Arial"/>
              </w:rPr>
            </w:pPr>
            <w:r>
              <w:rPr>
                <w:rFonts w:ascii="Calibri Light" w:hAnsi="Calibri Light"/>
                <w:color w:val="000000"/>
                <w:szCs w:val="20"/>
              </w:rPr>
              <w:lastRenderedPageBreak/>
              <w:t>BWR</w:t>
            </w:r>
          </w:p>
        </w:tc>
        <w:tc>
          <w:tcPr>
            <w:tcW w:w="7560" w:type="dxa"/>
            <w:tcBorders>
              <w:top w:val="single" w:sz="6" w:space="0" w:color="auto"/>
            </w:tcBorders>
            <w:vAlign w:val="center"/>
          </w:tcPr>
          <w:p w14:paraId="3EA12BBC" w14:textId="77777777" w:rsidR="00AD2F26" w:rsidRPr="006B24F0" w:rsidRDefault="00AD2F26" w:rsidP="00AD2F26">
            <w:pPr>
              <w:pStyle w:val="TableField-Left"/>
              <w:rPr>
                <w:rFonts w:ascii="Calibri Light" w:hAnsi="Calibri Light" w:cs="Arial"/>
              </w:rPr>
            </w:pPr>
            <w:r>
              <w:rPr>
                <w:rFonts w:ascii="Calibri Light" w:hAnsi="Calibri Light"/>
                <w:color w:val="000000"/>
              </w:rPr>
              <w:t>Basic Work Request.  SAP equivalent is BPEM.</w:t>
            </w:r>
          </w:p>
        </w:tc>
      </w:tr>
      <w:tr w:rsidR="00615819" w:rsidRPr="006B24F0" w14:paraId="2B0460B7" w14:textId="77777777" w:rsidTr="00FE6E81">
        <w:trPr>
          <w:cantSplit/>
          <w:trHeight w:val="49"/>
        </w:trPr>
        <w:tc>
          <w:tcPr>
            <w:tcW w:w="1777" w:type="dxa"/>
            <w:vAlign w:val="center"/>
          </w:tcPr>
          <w:p w14:paraId="4D74C968" w14:textId="77777777" w:rsidR="00615819" w:rsidRDefault="00615819" w:rsidP="00615819">
            <w:pPr>
              <w:pStyle w:val="TableField-Center"/>
              <w:rPr>
                <w:rFonts w:ascii="Calibri Light" w:hAnsi="Calibri Light" w:cs="Arial"/>
                <w:color w:val="000000"/>
                <w:szCs w:val="20"/>
              </w:rPr>
            </w:pPr>
            <w:r>
              <w:rPr>
                <w:rFonts w:ascii="Calibri Light" w:hAnsi="Calibri Light" w:cs="Arial"/>
                <w:color w:val="000000"/>
                <w:szCs w:val="20"/>
              </w:rPr>
              <w:t>BP Contact</w:t>
            </w:r>
          </w:p>
        </w:tc>
        <w:tc>
          <w:tcPr>
            <w:tcW w:w="7560" w:type="dxa"/>
            <w:vAlign w:val="center"/>
          </w:tcPr>
          <w:p w14:paraId="145F6723" w14:textId="77777777" w:rsidR="00615819" w:rsidRDefault="00615819" w:rsidP="00615819">
            <w:pPr>
              <w:pStyle w:val="TableField-Left"/>
              <w:rPr>
                <w:rFonts w:ascii="Calibri Light" w:hAnsi="Calibri Light" w:cs="Arial"/>
                <w:color w:val="000000"/>
              </w:rPr>
            </w:pPr>
            <w:r w:rsidRPr="002A3110">
              <w:rPr>
                <w:rFonts w:ascii="Calibri Light" w:hAnsi="Calibri Light" w:cs="Arial"/>
                <w:color w:val="000000"/>
              </w:rPr>
              <w:t xml:space="preserve">This component logs and displays all </w:t>
            </w:r>
            <w:r>
              <w:rPr>
                <w:rFonts w:ascii="Calibri Light" w:hAnsi="Calibri Light" w:cs="Arial"/>
                <w:color w:val="000000"/>
              </w:rPr>
              <w:t>BP</w:t>
            </w:r>
            <w:r w:rsidRPr="002A3110">
              <w:rPr>
                <w:rFonts w:ascii="Calibri Light" w:hAnsi="Calibri Light" w:cs="Arial"/>
                <w:color w:val="000000"/>
              </w:rPr>
              <w:t xml:space="preserve"> contacts that are stored by this or by other components.</w:t>
            </w:r>
          </w:p>
        </w:tc>
      </w:tr>
      <w:tr w:rsidR="00615819" w:rsidRPr="006B24F0" w14:paraId="4C770F16" w14:textId="77777777" w:rsidTr="00FE6E81">
        <w:trPr>
          <w:cantSplit/>
          <w:trHeight w:val="49"/>
        </w:trPr>
        <w:tc>
          <w:tcPr>
            <w:tcW w:w="1777" w:type="dxa"/>
            <w:vAlign w:val="center"/>
          </w:tcPr>
          <w:p w14:paraId="61FF0C64" w14:textId="77777777" w:rsidR="00615819" w:rsidRPr="006B24F0" w:rsidRDefault="00615819" w:rsidP="00615819">
            <w:pPr>
              <w:pStyle w:val="TableField-Center"/>
              <w:rPr>
                <w:rFonts w:ascii="Calibri Light" w:hAnsi="Calibri Light" w:cs="Arial"/>
              </w:rPr>
            </w:pPr>
            <w:r>
              <w:rPr>
                <w:rFonts w:ascii="Calibri Light" w:hAnsi="Calibri Light" w:cs="Arial"/>
                <w:color w:val="000000"/>
                <w:szCs w:val="20"/>
              </w:rPr>
              <w:t>CA</w:t>
            </w:r>
          </w:p>
        </w:tc>
        <w:tc>
          <w:tcPr>
            <w:tcW w:w="7560" w:type="dxa"/>
            <w:vAlign w:val="center"/>
          </w:tcPr>
          <w:p w14:paraId="108B5636" w14:textId="77777777" w:rsidR="00615819" w:rsidRPr="006B24F0" w:rsidRDefault="00615819" w:rsidP="00615819">
            <w:pPr>
              <w:pStyle w:val="TableField-Left"/>
              <w:rPr>
                <w:rFonts w:ascii="Calibri Light" w:hAnsi="Calibri Light" w:cs="Arial"/>
              </w:rPr>
            </w:pPr>
            <w:r>
              <w:rPr>
                <w:rFonts w:ascii="Calibri Light" w:hAnsi="Calibri Light" w:cs="Arial"/>
                <w:color w:val="000000"/>
              </w:rPr>
              <w:t>Contract Account</w:t>
            </w:r>
          </w:p>
        </w:tc>
      </w:tr>
      <w:tr w:rsidR="00615819" w:rsidRPr="006B24F0" w14:paraId="7A3C3949" w14:textId="77777777" w:rsidTr="00FE6E81">
        <w:trPr>
          <w:cantSplit/>
          <w:trHeight w:val="49"/>
        </w:trPr>
        <w:tc>
          <w:tcPr>
            <w:tcW w:w="1777" w:type="dxa"/>
            <w:vAlign w:val="center"/>
          </w:tcPr>
          <w:p w14:paraId="0E8AA50C" w14:textId="77777777" w:rsidR="00615819" w:rsidRPr="006B24F0" w:rsidRDefault="00615819" w:rsidP="00615819">
            <w:pPr>
              <w:pStyle w:val="TableField-Center"/>
              <w:rPr>
                <w:rFonts w:ascii="Calibri Light" w:hAnsi="Calibri Light" w:cs="Arial"/>
              </w:rPr>
            </w:pPr>
            <w:r>
              <w:rPr>
                <w:rFonts w:ascii="Calibri Light" w:hAnsi="Calibri Light"/>
                <w:color w:val="000000"/>
                <w:szCs w:val="20"/>
              </w:rPr>
              <w:t>Channel</w:t>
            </w:r>
          </w:p>
        </w:tc>
        <w:tc>
          <w:tcPr>
            <w:tcW w:w="7560" w:type="dxa"/>
            <w:vAlign w:val="center"/>
          </w:tcPr>
          <w:p w14:paraId="77EA7FF8" w14:textId="77777777" w:rsidR="00615819" w:rsidRPr="006B24F0" w:rsidRDefault="00615819" w:rsidP="00615819">
            <w:pPr>
              <w:pStyle w:val="TableField-Left"/>
              <w:rPr>
                <w:rFonts w:ascii="Calibri Light" w:hAnsi="Calibri Light" w:cs="Arial"/>
              </w:rPr>
            </w:pPr>
            <w:r>
              <w:rPr>
                <w:rFonts w:ascii="Calibri Light" w:hAnsi="Calibri Light"/>
                <w:color w:val="000000"/>
              </w:rPr>
              <w:t>Data object in SAP that holds the interval data.  Intervals can be kwh, price, factor, etc.  SAP equivalent is Profile.</w:t>
            </w:r>
          </w:p>
        </w:tc>
      </w:tr>
      <w:tr w:rsidR="00615819" w:rsidRPr="006B24F0" w14:paraId="2ACD57E5" w14:textId="77777777" w:rsidTr="00FE6E81">
        <w:trPr>
          <w:cantSplit/>
          <w:trHeight w:val="49"/>
        </w:trPr>
        <w:tc>
          <w:tcPr>
            <w:tcW w:w="1777" w:type="dxa"/>
            <w:vAlign w:val="center"/>
          </w:tcPr>
          <w:p w14:paraId="736EB0CF" w14:textId="77777777" w:rsidR="00615819" w:rsidRPr="006B24F0" w:rsidRDefault="00615819" w:rsidP="00615819">
            <w:pPr>
              <w:pStyle w:val="TableField-Center"/>
              <w:rPr>
                <w:rFonts w:ascii="Calibri Light" w:hAnsi="Calibri Light" w:cs="Arial"/>
              </w:rPr>
            </w:pPr>
            <w:r>
              <w:rPr>
                <w:rFonts w:ascii="Calibri Light" w:hAnsi="Calibri Light"/>
                <w:color w:val="000000"/>
                <w:szCs w:val="20"/>
              </w:rPr>
              <w:t>Clarification</w:t>
            </w:r>
          </w:p>
        </w:tc>
        <w:tc>
          <w:tcPr>
            <w:tcW w:w="7560" w:type="dxa"/>
            <w:vAlign w:val="center"/>
          </w:tcPr>
          <w:p w14:paraId="7881E8CF" w14:textId="77777777" w:rsidR="00615819" w:rsidRPr="006B24F0" w:rsidRDefault="00615819" w:rsidP="00615819">
            <w:pPr>
              <w:pStyle w:val="TableField-Left"/>
              <w:rPr>
                <w:rFonts w:ascii="Calibri Light" w:hAnsi="Calibri Light" w:cs="Arial"/>
              </w:rPr>
            </w:pPr>
            <w:r>
              <w:rPr>
                <w:rFonts w:ascii="Calibri Light" w:hAnsi="Calibri Light"/>
                <w:color w:val="000000"/>
              </w:rPr>
              <w:t>A list of payments that could not be processed and require additional work in order to be posted.</w:t>
            </w:r>
          </w:p>
        </w:tc>
      </w:tr>
      <w:tr w:rsidR="00615819" w:rsidRPr="006B24F0" w14:paraId="6C8F7CE3" w14:textId="77777777" w:rsidTr="00FE6E81">
        <w:trPr>
          <w:cantSplit/>
          <w:trHeight w:val="84"/>
        </w:trPr>
        <w:tc>
          <w:tcPr>
            <w:tcW w:w="1777" w:type="dxa"/>
            <w:vAlign w:val="center"/>
          </w:tcPr>
          <w:p w14:paraId="22B1A810" w14:textId="77777777" w:rsidR="00615819" w:rsidRPr="006B24F0" w:rsidRDefault="00615819" w:rsidP="00615819">
            <w:pPr>
              <w:pStyle w:val="TableField-Center"/>
              <w:rPr>
                <w:rFonts w:ascii="Calibri Light" w:hAnsi="Calibri Light" w:cs="Arial"/>
              </w:rPr>
            </w:pPr>
            <w:r>
              <w:rPr>
                <w:rFonts w:ascii="Calibri Light" w:hAnsi="Calibri Light"/>
                <w:color w:val="000000"/>
                <w:szCs w:val="20"/>
              </w:rPr>
              <w:t>Connection Object</w:t>
            </w:r>
          </w:p>
        </w:tc>
        <w:tc>
          <w:tcPr>
            <w:tcW w:w="7560" w:type="dxa"/>
            <w:vAlign w:val="center"/>
          </w:tcPr>
          <w:p w14:paraId="14892650" w14:textId="7A66A792" w:rsidR="00615819" w:rsidRPr="006B24F0" w:rsidRDefault="000F7C54" w:rsidP="00D7054D">
            <w:pPr>
              <w:pStyle w:val="TableField-Left"/>
              <w:rPr>
                <w:rFonts w:ascii="Calibri Light" w:hAnsi="Calibri Light" w:cs="Arial"/>
              </w:rPr>
            </w:pPr>
            <w:r>
              <w:rPr>
                <w:rFonts w:ascii="Calibri Light" w:hAnsi="Calibri Light"/>
                <w:noProof/>
                <w:color w:val="000000"/>
              </w:rPr>
              <w:t xml:space="preserve">The </w:t>
            </w:r>
            <w:r w:rsidR="00D7054D">
              <w:rPr>
                <w:rFonts w:ascii="Calibri Light" w:hAnsi="Calibri Light"/>
                <w:noProof/>
                <w:color w:val="000000"/>
              </w:rPr>
              <w:t>l</w:t>
            </w:r>
            <w:r w:rsidR="00615819" w:rsidRPr="000F7C54">
              <w:rPr>
                <w:rFonts w:ascii="Calibri Light" w:hAnsi="Calibri Light"/>
                <w:noProof/>
                <w:color w:val="000000"/>
              </w:rPr>
              <w:t>ink</w:t>
            </w:r>
            <w:r w:rsidR="00615819">
              <w:rPr>
                <w:rFonts w:ascii="Calibri Light" w:hAnsi="Calibri Light"/>
                <w:color w:val="000000"/>
              </w:rPr>
              <w:t xml:space="preserve"> between installation and postal regional structure. Usually a building, but can also be a piece of property or </w:t>
            </w:r>
            <w:r>
              <w:rPr>
                <w:rFonts w:ascii="Calibri Light" w:hAnsi="Calibri Light"/>
                <w:color w:val="000000"/>
              </w:rPr>
              <w:t>an</w:t>
            </w:r>
            <w:r w:rsidR="00615819" w:rsidRPr="000F7C54">
              <w:rPr>
                <w:rFonts w:ascii="Calibri Light" w:hAnsi="Calibri Light"/>
                <w:noProof/>
                <w:color w:val="000000"/>
              </w:rPr>
              <w:t>other facility</w:t>
            </w:r>
            <w:r w:rsidR="00615819">
              <w:rPr>
                <w:rFonts w:ascii="Calibri Light" w:hAnsi="Calibri Light"/>
                <w:color w:val="000000"/>
              </w:rPr>
              <w:t>, such as a fountain or construction site. The connection object corresponds to the functional location in plant maintenance (PM).</w:t>
            </w:r>
          </w:p>
        </w:tc>
      </w:tr>
      <w:tr w:rsidR="00615819" w:rsidRPr="006B24F0" w14:paraId="0B059FD7" w14:textId="77777777" w:rsidTr="00FE6E81">
        <w:trPr>
          <w:cantSplit/>
          <w:trHeight w:val="49"/>
        </w:trPr>
        <w:tc>
          <w:tcPr>
            <w:tcW w:w="1777" w:type="dxa"/>
            <w:vAlign w:val="center"/>
          </w:tcPr>
          <w:p w14:paraId="57B708A6" w14:textId="77777777" w:rsidR="00615819" w:rsidRPr="006B24F0" w:rsidRDefault="00615819" w:rsidP="00615819">
            <w:pPr>
              <w:pStyle w:val="TableField-Center"/>
              <w:rPr>
                <w:rFonts w:ascii="Calibri Light" w:hAnsi="Calibri Light" w:cs="Arial"/>
              </w:rPr>
            </w:pPr>
            <w:r>
              <w:rPr>
                <w:rFonts w:ascii="Calibri Light" w:hAnsi="Calibri Light" w:cs="Arial"/>
                <w:color w:val="000000"/>
                <w:szCs w:val="20"/>
              </w:rPr>
              <w:t>CRB</w:t>
            </w:r>
          </w:p>
        </w:tc>
        <w:tc>
          <w:tcPr>
            <w:tcW w:w="7560" w:type="dxa"/>
            <w:vAlign w:val="center"/>
          </w:tcPr>
          <w:p w14:paraId="23D3AFA2" w14:textId="77777777" w:rsidR="00615819" w:rsidRPr="006B24F0" w:rsidRDefault="00615819" w:rsidP="00615819">
            <w:pPr>
              <w:pStyle w:val="TableField-Left"/>
              <w:rPr>
                <w:rFonts w:ascii="Calibri Light" w:hAnsi="Calibri Light" w:cs="Arial"/>
              </w:rPr>
            </w:pPr>
            <w:r>
              <w:rPr>
                <w:rFonts w:ascii="Calibri Light" w:hAnsi="Calibri Light" w:cs="Arial"/>
                <w:color w:val="000000"/>
              </w:rPr>
              <w:t>SAP Customer Relationship &amp; Billing system. This is what is being implemented with the CSRP program.</w:t>
            </w:r>
          </w:p>
        </w:tc>
      </w:tr>
      <w:tr w:rsidR="00615819" w:rsidRPr="006B24F0" w14:paraId="7E900052" w14:textId="77777777" w:rsidTr="00FE6E81">
        <w:trPr>
          <w:cantSplit/>
          <w:trHeight w:val="93"/>
        </w:trPr>
        <w:tc>
          <w:tcPr>
            <w:tcW w:w="1777" w:type="dxa"/>
            <w:vAlign w:val="center"/>
          </w:tcPr>
          <w:p w14:paraId="71D1A13E" w14:textId="77777777" w:rsidR="00615819" w:rsidRPr="006B24F0" w:rsidRDefault="00615819" w:rsidP="00615819">
            <w:pPr>
              <w:pStyle w:val="TableField-Center"/>
              <w:rPr>
                <w:rFonts w:ascii="Calibri Light" w:hAnsi="Calibri Light" w:cs="Arial"/>
              </w:rPr>
            </w:pPr>
            <w:r>
              <w:rPr>
                <w:rFonts w:ascii="Calibri Light" w:hAnsi="Calibri Light" w:cs="Arial"/>
                <w:color w:val="000000"/>
                <w:szCs w:val="20"/>
              </w:rPr>
              <w:t>Customer</w:t>
            </w:r>
          </w:p>
        </w:tc>
        <w:tc>
          <w:tcPr>
            <w:tcW w:w="7560" w:type="dxa"/>
            <w:vAlign w:val="center"/>
          </w:tcPr>
          <w:p w14:paraId="1223B2D3" w14:textId="4F377DC8" w:rsidR="00615819" w:rsidRPr="006B24F0" w:rsidRDefault="00615819" w:rsidP="00615819">
            <w:pPr>
              <w:pStyle w:val="TableField-Left"/>
              <w:rPr>
                <w:rFonts w:ascii="Calibri Light" w:hAnsi="Calibri Light" w:cs="Arial"/>
              </w:rPr>
            </w:pPr>
            <w:r>
              <w:rPr>
                <w:rFonts w:ascii="Calibri Light" w:hAnsi="Calibri Light"/>
                <w:color w:val="000000"/>
              </w:rPr>
              <w:t xml:space="preserve">Any entity with a relationship with SCE.  This term is usually used in reference to customers (both individuals and organizations) This can include employees and </w:t>
            </w:r>
            <w:r w:rsidRPr="000F7C54">
              <w:rPr>
                <w:rFonts w:ascii="Calibri Light" w:hAnsi="Calibri Light"/>
                <w:noProof/>
                <w:color w:val="000000"/>
              </w:rPr>
              <w:t>third</w:t>
            </w:r>
            <w:r w:rsidR="000F7C54">
              <w:rPr>
                <w:rFonts w:ascii="Calibri Light" w:hAnsi="Calibri Light"/>
                <w:noProof/>
                <w:color w:val="000000"/>
              </w:rPr>
              <w:t>-</w:t>
            </w:r>
            <w:r w:rsidRPr="000F7C54">
              <w:rPr>
                <w:rFonts w:ascii="Calibri Light" w:hAnsi="Calibri Light"/>
                <w:noProof/>
                <w:color w:val="000000"/>
              </w:rPr>
              <w:t>party</w:t>
            </w:r>
            <w:r>
              <w:rPr>
                <w:rFonts w:ascii="Calibri Light" w:hAnsi="Calibri Light"/>
                <w:color w:val="000000"/>
              </w:rPr>
              <w:t xml:space="preserve"> suppliers (banks and payment partners). SAP Equivalent is Business Partner (BP)</w:t>
            </w:r>
          </w:p>
        </w:tc>
      </w:tr>
      <w:tr w:rsidR="00615819" w:rsidRPr="006B24F0" w14:paraId="5FE13B6A" w14:textId="77777777" w:rsidTr="00FE6E81">
        <w:trPr>
          <w:cantSplit/>
          <w:trHeight w:val="183"/>
        </w:trPr>
        <w:tc>
          <w:tcPr>
            <w:tcW w:w="1777" w:type="dxa"/>
            <w:vAlign w:val="center"/>
          </w:tcPr>
          <w:p w14:paraId="7569486A" w14:textId="77777777" w:rsidR="00615819" w:rsidRPr="006B24F0" w:rsidRDefault="00615819" w:rsidP="00615819">
            <w:pPr>
              <w:pStyle w:val="TableField-Center"/>
              <w:rPr>
                <w:rFonts w:ascii="Calibri Light" w:hAnsi="Calibri Light" w:cs="Arial"/>
              </w:rPr>
            </w:pPr>
            <w:r>
              <w:rPr>
                <w:rFonts w:ascii="Calibri Light" w:hAnsi="Calibri Light" w:cs="Arial"/>
                <w:color w:val="000000"/>
                <w:szCs w:val="20"/>
              </w:rPr>
              <w:t>EAM</w:t>
            </w:r>
          </w:p>
        </w:tc>
        <w:tc>
          <w:tcPr>
            <w:tcW w:w="7560" w:type="dxa"/>
            <w:vAlign w:val="center"/>
          </w:tcPr>
          <w:p w14:paraId="630C09CF" w14:textId="77777777" w:rsidR="00615819" w:rsidRPr="006B24F0" w:rsidRDefault="00615819" w:rsidP="00615819">
            <w:pPr>
              <w:pStyle w:val="TableField-Left"/>
              <w:rPr>
                <w:rFonts w:ascii="Calibri Light" w:hAnsi="Calibri Light" w:cs="Arial"/>
              </w:rPr>
            </w:pPr>
            <w:r>
              <w:rPr>
                <w:rFonts w:ascii="Calibri Light" w:hAnsi="Calibri Light" w:cs="Arial"/>
                <w:color w:val="000000"/>
              </w:rPr>
              <w:t>SAP Enterprise Asset Management</w:t>
            </w:r>
          </w:p>
        </w:tc>
      </w:tr>
      <w:tr w:rsidR="00615819" w:rsidRPr="006B24F0" w14:paraId="4AFA7F0F" w14:textId="77777777" w:rsidTr="008C3AF4">
        <w:trPr>
          <w:cantSplit/>
          <w:trHeight w:val="432"/>
        </w:trPr>
        <w:tc>
          <w:tcPr>
            <w:tcW w:w="1777" w:type="dxa"/>
            <w:vAlign w:val="center"/>
          </w:tcPr>
          <w:p w14:paraId="5EB13CF4" w14:textId="77777777" w:rsidR="00615819" w:rsidRPr="006B24F0" w:rsidRDefault="00615819" w:rsidP="00615819">
            <w:pPr>
              <w:pStyle w:val="TableField-Center"/>
              <w:rPr>
                <w:rFonts w:ascii="Calibri Light" w:hAnsi="Calibri Light" w:cs="Arial"/>
              </w:rPr>
            </w:pPr>
            <w:r>
              <w:rPr>
                <w:rFonts w:ascii="Calibri Light" w:hAnsi="Calibri Light" w:cs="Arial"/>
                <w:color w:val="000000"/>
                <w:szCs w:val="20"/>
              </w:rPr>
              <w:t>ERP</w:t>
            </w:r>
          </w:p>
        </w:tc>
        <w:tc>
          <w:tcPr>
            <w:tcW w:w="7560" w:type="dxa"/>
            <w:vAlign w:val="center"/>
          </w:tcPr>
          <w:p w14:paraId="507C489D" w14:textId="77777777" w:rsidR="00615819" w:rsidRPr="006B24F0" w:rsidRDefault="00615819" w:rsidP="00615819">
            <w:pPr>
              <w:pStyle w:val="TableField-Left"/>
              <w:rPr>
                <w:rFonts w:ascii="Calibri Light" w:hAnsi="Calibri Light" w:cs="Arial"/>
              </w:rPr>
            </w:pPr>
            <w:r>
              <w:rPr>
                <w:rFonts w:ascii="Calibri Light" w:hAnsi="Calibri Light" w:cs="Arial"/>
                <w:color w:val="000000"/>
              </w:rPr>
              <w:t>SAP Enterprise Resource Planning</w:t>
            </w:r>
          </w:p>
        </w:tc>
      </w:tr>
      <w:tr w:rsidR="005C7E13" w:rsidRPr="006B24F0" w14:paraId="2893DD6A" w14:textId="77777777" w:rsidTr="008C3AF4">
        <w:trPr>
          <w:cantSplit/>
          <w:trHeight w:val="432"/>
        </w:trPr>
        <w:tc>
          <w:tcPr>
            <w:tcW w:w="1777" w:type="dxa"/>
            <w:vAlign w:val="center"/>
          </w:tcPr>
          <w:p w14:paraId="06E93BFE" w14:textId="77777777" w:rsidR="005C7E13" w:rsidRDefault="005C7E13" w:rsidP="00615819">
            <w:pPr>
              <w:pStyle w:val="TableField-Center"/>
              <w:rPr>
                <w:rFonts w:ascii="Calibri Light" w:hAnsi="Calibri Light" w:cs="Arial"/>
                <w:color w:val="000000"/>
                <w:szCs w:val="20"/>
              </w:rPr>
            </w:pPr>
            <w:r>
              <w:rPr>
                <w:rFonts w:ascii="Calibri Light" w:hAnsi="Calibri Light" w:cs="Arial"/>
                <w:color w:val="000000"/>
                <w:szCs w:val="20"/>
              </w:rPr>
              <w:t>Hybris C4C</w:t>
            </w:r>
          </w:p>
        </w:tc>
        <w:tc>
          <w:tcPr>
            <w:tcW w:w="7560" w:type="dxa"/>
            <w:vAlign w:val="center"/>
          </w:tcPr>
          <w:p w14:paraId="3CAF3513" w14:textId="77777777" w:rsidR="005C7E13" w:rsidRDefault="00E541A8" w:rsidP="00615819">
            <w:pPr>
              <w:pStyle w:val="TableField-Left"/>
              <w:rPr>
                <w:rFonts w:ascii="Calibri Light" w:hAnsi="Calibri Light" w:cs="Arial"/>
                <w:color w:val="000000"/>
              </w:rPr>
            </w:pPr>
            <w:r>
              <w:rPr>
                <w:rFonts w:ascii="Calibri Light" w:hAnsi="Calibri Light" w:cs="Arial"/>
                <w:color w:val="000000"/>
              </w:rPr>
              <w:t>SAP Cloud for Customer Solution</w:t>
            </w:r>
          </w:p>
        </w:tc>
      </w:tr>
      <w:tr w:rsidR="00615819" w:rsidRPr="006B24F0" w14:paraId="2E4211E3" w14:textId="77777777" w:rsidTr="00FE6E81">
        <w:trPr>
          <w:cantSplit/>
          <w:trHeight w:val="246"/>
        </w:trPr>
        <w:tc>
          <w:tcPr>
            <w:tcW w:w="1777" w:type="dxa"/>
            <w:vAlign w:val="center"/>
          </w:tcPr>
          <w:p w14:paraId="4BA1F83C" w14:textId="77777777" w:rsidR="00615819" w:rsidRPr="006B24F0" w:rsidRDefault="00615819" w:rsidP="00615819">
            <w:pPr>
              <w:pStyle w:val="TableField-Center"/>
              <w:rPr>
                <w:rFonts w:ascii="Calibri Light" w:hAnsi="Calibri Light" w:cs="Arial"/>
              </w:rPr>
            </w:pPr>
            <w:r>
              <w:rPr>
                <w:rFonts w:ascii="Calibri Light" w:hAnsi="Calibri Light" w:cs="Arial"/>
                <w:color w:val="000000"/>
                <w:szCs w:val="20"/>
              </w:rPr>
              <w:t>IMG</w:t>
            </w:r>
          </w:p>
        </w:tc>
        <w:tc>
          <w:tcPr>
            <w:tcW w:w="7560" w:type="dxa"/>
            <w:vAlign w:val="center"/>
          </w:tcPr>
          <w:p w14:paraId="1FBCEFA3" w14:textId="77777777" w:rsidR="00615819" w:rsidRPr="006B24F0" w:rsidRDefault="00615819" w:rsidP="00615819">
            <w:pPr>
              <w:pStyle w:val="TableField-Left"/>
              <w:rPr>
                <w:rFonts w:ascii="Calibri Light" w:hAnsi="Calibri Light" w:cs="Arial"/>
              </w:rPr>
            </w:pPr>
            <w:r>
              <w:rPr>
                <w:rFonts w:ascii="Calibri Light" w:hAnsi="Calibri Light" w:cs="Arial"/>
                <w:color w:val="000000"/>
              </w:rPr>
              <w:t>SAP Implementation Guide - where configuration is performed</w:t>
            </w:r>
          </w:p>
        </w:tc>
      </w:tr>
      <w:tr w:rsidR="00615819" w:rsidRPr="006B24F0" w14:paraId="1BDE87C6" w14:textId="77777777" w:rsidTr="008C3AF4">
        <w:trPr>
          <w:cantSplit/>
          <w:trHeight w:val="432"/>
        </w:trPr>
        <w:tc>
          <w:tcPr>
            <w:tcW w:w="1777" w:type="dxa"/>
            <w:vAlign w:val="center"/>
          </w:tcPr>
          <w:p w14:paraId="37B50ADB" w14:textId="77777777" w:rsidR="00615819" w:rsidRPr="006B24F0" w:rsidRDefault="00615819" w:rsidP="00615819">
            <w:pPr>
              <w:pStyle w:val="TableField-Center"/>
              <w:rPr>
                <w:rFonts w:ascii="Calibri Light" w:hAnsi="Calibri Light" w:cs="Arial"/>
              </w:rPr>
            </w:pPr>
            <w:r>
              <w:rPr>
                <w:rFonts w:ascii="Calibri Light" w:hAnsi="Calibri Light"/>
                <w:color w:val="000000"/>
                <w:szCs w:val="20"/>
              </w:rPr>
              <w:t>Level Pay Plans</w:t>
            </w:r>
          </w:p>
        </w:tc>
        <w:tc>
          <w:tcPr>
            <w:tcW w:w="7560" w:type="dxa"/>
            <w:vAlign w:val="center"/>
          </w:tcPr>
          <w:p w14:paraId="376E41C9" w14:textId="77777777" w:rsidR="00615819" w:rsidRPr="006B24F0" w:rsidRDefault="00615819" w:rsidP="00615819">
            <w:pPr>
              <w:pStyle w:val="TableField-Left"/>
              <w:rPr>
                <w:rFonts w:ascii="Calibri Light" w:hAnsi="Calibri Light" w:cs="Arial"/>
              </w:rPr>
            </w:pPr>
            <w:r>
              <w:rPr>
                <w:rFonts w:ascii="Calibri Light" w:hAnsi="Calibri Light"/>
                <w:color w:val="000000"/>
              </w:rPr>
              <w:t>SAP equivalent term is Budget Billing.  Budget Billing allows customers to pay regular equal amounts over a yearly period.</w:t>
            </w:r>
          </w:p>
        </w:tc>
      </w:tr>
      <w:tr w:rsidR="000A480B" w:rsidRPr="006B24F0" w14:paraId="2EE322C7" w14:textId="77777777" w:rsidTr="008C3AF4">
        <w:trPr>
          <w:cantSplit/>
          <w:trHeight w:val="432"/>
        </w:trPr>
        <w:tc>
          <w:tcPr>
            <w:tcW w:w="1777" w:type="dxa"/>
            <w:vAlign w:val="center"/>
          </w:tcPr>
          <w:p w14:paraId="430B82E8" w14:textId="69525C1B" w:rsidR="000A480B" w:rsidRDefault="000A480B" w:rsidP="00B86359">
            <w:pPr>
              <w:pStyle w:val="TableField-Center"/>
              <w:rPr>
                <w:rFonts w:ascii="Calibri Light" w:hAnsi="Calibri Light"/>
                <w:color w:val="000000"/>
                <w:szCs w:val="20"/>
              </w:rPr>
            </w:pPr>
            <w:r>
              <w:rPr>
                <w:rFonts w:ascii="Calibri Light" w:hAnsi="Calibri Light"/>
                <w:color w:val="000000"/>
                <w:szCs w:val="20"/>
              </w:rPr>
              <w:t>S</w:t>
            </w:r>
            <w:r w:rsidR="00B86359">
              <w:rPr>
                <w:rFonts w:ascii="Calibri Light" w:hAnsi="Calibri Light"/>
                <w:color w:val="000000"/>
                <w:szCs w:val="20"/>
              </w:rPr>
              <w:t>/4</w:t>
            </w:r>
            <w:r>
              <w:rPr>
                <w:rFonts w:ascii="Calibri Light" w:hAnsi="Calibri Light"/>
                <w:color w:val="000000"/>
                <w:szCs w:val="20"/>
              </w:rPr>
              <w:t>HANA</w:t>
            </w:r>
          </w:p>
        </w:tc>
        <w:tc>
          <w:tcPr>
            <w:tcW w:w="7560" w:type="dxa"/>
            <w:vAlign w:val="center"/>
          </w:tcPr>
          <w:p w14:paraId="2BA9DF2A" w14:textId="77777777" w:rsidR="000A480B" w:rsidRDefault="000A480B" w:rsidP="00615819">
            <w:pPr>
              <w:pStyle w:val="TableField-Left"/>
              <w:rPr>
                <w:rFonts w:ascii="Calibri Light" w:hAnsi="Calibri Light"/>
                <w:color w:val="000000"/>
              </w:rPr>
            </w:pPr>
            <w:r>
              <w:rPr>
                <w:rFonts w:ascii="Calibri Light" w:hAnsi="Calibri Light" w:cs="Arial"/>
                <w:color w:val="000000"/>
              </w:rPr>
              <w:t>SAP ERP Central Component (SAP) - The core SAP modules (FICO, WM, SD, EAM, HR). This term is commonly used to refer to the existing SAP modules implemented at SCE.</w:t>
            </w:r>
          </w:p>
        </w:tc>
      </w:tr>
      <w:tr w:rsidR="00615819" w:rsidRPr="006B24F0" w14:paraId="06614DB2" w14:textId="77777777" w:rsidTr="008C3AF4">
        <w:trPr>
          <w:cantSplit/>
          <w:trHeight w:val="432"/>
        </w:trPr>
        <w:tc>
          <w:tcPr>
            <w:tcW w:w="1777" w:type="dxa"/>
            <w:vAlign w:val="center"/>
          </w:tcPr>
          <w:p w14:paraId="5ABA01EF" w14:textId="77777777" w:rsidR="00615819" w:rsidRPr="006B24F0" w:rsidRDefault="00615819" w:rsidP="00615819">
            <w:pPr>
              <w:pStyle w:val="TableField-Center"/>
              <w:rPr>
                <w:rFonts w:ascii="Calibri Light" w:hAnsi="Calibri Light" w:cs="Arial"/>
              </w:rPr>
            </w:pPr>
            <w:r>
              <w:rPr>
                <w:rFonts w:ascii="Calibri Light" w:hAnsi="Calibri Light"/>
                <w:color w:val="000000"/>
                <w:szCs w:val="20"/>
              </w:rPr>
              <w:t>Summary Billing</w:t>
            </w:r>
          </w:p>
        </w:tc>
        <w:tc>
          <w:tcPr>
            <w:tcW w:w="7560" w:type="dxa"/>
            <w:vAlign w:val="center"/>
          </w:tcPr>
          <w:p w14:paraId="2CE91F44" w14:textId="77777777" w:rsidR="00615819" w:rsidRPr="006B24F0" w:rsidRDefault="00615819" w:rsidP="00615819">
            <w:pPr>
              <w:pStyle w:val="TableField-Left"/>
              <w:rPr>
                <w:rFonts w:ascii="Calibri Light" w:hAnsi="Calibri Light" w:cs="Arial"/>
              </w:rPr>
            </w:pPr>
            <w:r>
              <w:rPr>
                <w:rFonts w:ascii="Calibri Light" w:hAnsi="Calibri Light"/>
                <w:color w:val="000000"/>
              </w:rPr>
              <w:t>Standard SAP functionality that enables the invoicing of multiple Contract Accounts under one Parent Contract Account (Consolidated Summary Billing).  SAP equivalent is Collective Billing.</w:t>
            </w:r>
          </w:p>
        </w:tc>
      </w:tr>
      <w:tr w:rsidR="00615819" w:rsidRPr="006B24F0" w14:paraId="6ED1F7B8" w14:textId="77777777" w:rsidTr="008C3AF4">
        <w:trPr>
          <w:cantSplit/>
          <w:trHeight w:val="432"/>
        </w:trPr>
        <w:tc>
          <w:tcPr>
            <w:tcW w:w="1777" w:type="dxa"/>
            <w:vAlign w:val="center"/>
          </w:tcPr>
          <w:p w14:paraId="5DEE5EE8" w14:textId="77777777" w:rsidR="00615819" w:rsidRPr="006B24F0" w:rsidRDefault="00615819" w:rsidP="00615819">
            <w:pPr>
              <w:pStyle w:val="TableField-Center"/>
              <w:rPr>
                <w:rFonts w:ascii="Calibri Light" w:hAnsi="Calibri Light" w:cs="Arial"/>
              </w:rPr>
            </w:pPr>
            <w:r>
              <w:rPr>
                <w:rFonts w:ascii="Calibri Light" w:hAnsi="Calibri Light" w:cs="Arial"/>
                <w:color w:val="000000"/>
                <w:szCs w:val="20"/>
              </w:rPr>
              <w:t>TMD</w:t>
            </w:r>
          </w:p>
        </w:tc>
        <w:tc>
          <w:tcPr>
            <w:tcW w:w="7560" w:type="dxa"/>
            <w:vAlign w:val="center"/>
          </w:tcPr>
          <w:p w14:paraId="1CBBE1CB" w14:textId="531E9B5E" w:rsidR="00615819" w:rsidRPr="006B24F0" w:rsidRDefault="00615819" w:rsidP="00615819">
            <w:pPr>
              <w:pStyle w:val="TableField-Left"/>
              <w:rPr>
                <w:rFonts w:ascii="Calibri Light" w:hAnsi="Calibri Light" w:cs="Arial"/>
              </w:rPr>
            </w:pPr>
            <w:r>
              <w:rPr>
                <w:rFonts w:ascii="Calibri Light" w:hAnsi="Calibri Light" w:cs="Arial"/>
                <w:color w:val="000000"/>
              </w:rPr>
              <w:t>SAP Technical Master Data e.g. Connection Object, Premise</w:t>
            </w:r>
            <w:r w:rsidR="000F7C54">
              <w:rPr>
                <w:rFonts w:ascii="Calibri Light" w:hAnsi="Calibri Light" w:cs="Arial"/>
                <w:color w:val="000000"/>
              </w:rPr>
              <w:t>,</w:t>
            </w:r>
            <w:r>
              <w:rPr>
                <w:rFonts w:ascii="Calibri Light" w:hAnsi="Calibri Light" w:cs="Arial"/>
                <w:color w:val="000000"/>
              </w:rPr>
              <w:t xml:space="preserve"> </w:t>
            </w:r>
            <w:r w:rsidRPr="000F7C54">
              <w:rPr>
                <w:rFonts w:ascii="Calibri Light" w:hAnsi="Calibri Light" w:cs="Arial"/>
                <w:noProof/>
                <w:color w:val="000000"/>
              </w:rPr>
              <w:t>and</w:t>
            </w:r>
            <w:r>
              <w:rPr>
                <w:rFonts w:ascii="Calibri Light" w:hAnsi="Calibri Light" w:cs="Arial"/>
                <w:color w:val="000000"/>
              </w:rPr>
              <w:t xml:space="preserve"> Device Location</w:t>
            </w:r>
          </w:p>
        </w:tc>
      </w:tr>
    </w:tbl>
    <w:p w14:paraId="081938EC" w14:textId="77777777" w:rsidR="00E0118B" w:rsidRPr="006B24F0" w:rsidRDefault="00E0118B" w:rsidP="00DF7511">
      <w:pPr>
        <w:pStyle w:val="Heading2Text"/>
        <w:ind w:left="0"/>
        <w:rPr>
          <w:rFonts w:ascii="Calibri Light" w:hAnsi="Calibri Light" w:cs="Arial"/>
        </w:rPr>
      </w:pPr>
    </w:p>
    <w:p w14:paraId="4AA95893" w14:textId="77777777" w:rsidR="00F029C3" w:rsidRPr="006B24F0" w:rsidRDefault="00F029C3" w:rsidP="00E0118B">
      <w:pPr>
        <w:pStyle w:val="Heading2Text"/>
        <w:rPr>
          <w:rFonts w:ascii="Calibri Light" w:hAnsi="Calibri Light" w:cs="Arial"/>
        </w:rPr>
      </w:pPr>
      <w:r w:rsidRPr="006B24F0">
        <w:rPr>
          <w:rFonts w:ascii="Calibri Light" w:hAnsi="Calibri Light" w:cs="Arial"/>
        </w:rPr>
        <w:t xml:space="preserve">Additional terms may be found in APSE </w:t>
      </w:r>
      <w:hyperlink r:id="rId12" w:history="1">
        <w:r w:rsidRPr="006B24F0">
          <w:rPr>
            <w:rStyle w:val="Hyperlink"/>
            <w:rFonts w:ascii="Calibri Light" w:hAnsi="Calibri Light" w:cs="Arial"/>
          </w:rPr>
          <w:t>General Document # 32 CSRP Glossary</w:t>
        </w:r>
      </w:hyperlink>
    </w:p>
    <w:p w14:paraId="5DB7EAFF" w14:textId="77777777" w:rsidR="00E0118B" w:rsidRPr="006B24F0" w:rsidRDefault="00E0118B" w:rsidP="002F58D0">
      <w:pPr>
        <w:pStyle w:val="Heading1"/>
        <w:rPr>
          <w:rFonts w:ascii="Calibri Light" w:hAnsi="Calibri Light"/>
        </w:rPr>
      </w:pPr>
      <w:bookmarkStart w:id="16" w:name="_Toc406588300"/>
      <w:bookmarkStart w:id="17" w:name="_Toc491613806"/>
      <w:bookmarkStart w:id="18" w:name="_Toc507736356"/>
      <w:r w:rsidRPr="006B24F0">
        <w:rPr>
          <w:rFonts w:ascii="Calibri Light" w:hAnsi="Calibri Light"/>
        </w:rPr>
        <w:lastRenderedPageBreak/>
        <w:t>Business Process Design</w:t>
      </w:r>
      <w:bookmarkEnd w:id="16"/>
      <w:bookmarkEnd w:id="17"/>
      <w:bookmarkEnd w:id="18"/>
    </w:p>
    <w:p w14:paraId="73BF328B" w14:textId="77777777" w:rsidR="00E0118B" w:rsidRPr="006B24F0" w:rsidRDefault="00CB2F8A" w:rsidP="00791578">
      <w:pPr>
        <w:pStyle w:val="Heading2"/>
        <w:rPr>
          <w:rFonts w:ascii="Calibri Light" w:hAnsi="Calibri Light"/>
        </w:rPr>
      </w:pPr>
      <w:bookmarkStart w:id="19" w:name="_Toc406588301"/>
      <w:bookmarkStart w:id="20" w:name="_Toc491613807"/>
      <w:bookmarkStart w:id="21" w:name="_Toc507736357"/>
      <w:r>
        <w:rPr>
          <w:rFonts w:ascii="Calibri Light" w:hAnsi="Calibri Light"/>
        </w:rPr>
        <w:t>Manage Customer Interaction</w:t>
      </w:r>
      <w:r w:rsidR="00E0118B" w:rsidRPr="006B24F0">
        <w:rPr>
          <w:rFonts w:ascii="Calibri Light" w:hAnsi="Calibri Light"/>
        </w:rPr>
        <w:t xml:space="preserve"> Details</w:t>
      </w:r>
      <w:bookmarkEnd w:id="19"/>
      <w:bookmarkEnd w:id="20"/>
      <w:bookmarkEnd w:id="21"/>
      <w:r w:rsidR="00E0118B" w:rsidRPr="006B24F0">
        <w:rPr>
          <w:rFonts w:ascii="Calibri Light" w:hAnsi="Calibri Light"/>
        </w:rPr>
        <w:t xml:space="preserve"> </w:t>
      </w:r>
    </w:p>
    <w:p w14:paraId="0902ECA5" w14:textId="0BED41C4" w:rsidR="00974183" w:rsidRDefault="00E2003B" w:rsidP="00974183">
      <w:pPr>
        <w:pStyle w:val="Heading2Text"/>
        <w:rPr>
          <w:rFonts w:ascii="Calibri Light" w:hAnsi="Calibri Light" w:cs="Arial"/>
        </w:rPr>
      </w:pPr>
      <w:bookmarkStart w:id="22" w:name="_Toc368501741"/>
      <w:bookmarkStart w:id="23" w:name="_Ref391280030"/>
      <w:bookmarkStart w:id="24" w:name="_Toc406588302"/>
      <w:bookmarkStart w:id="25" w:name="_Toc491613808"/>
      <w:r>
        <w:rPr>
          <w:rFonts w:ascii="Calibri Light" w:hAnsi="Calibri Light" w:cs="Arial"/>
        </w:rPr>
        <w:t xml:space="preserve">Manage Customer Interactions process will define how to create and display an </w:t>
      </w:r>
      <w:r w:rsidRPr="000A3651">
        <w:rPr>
          <w:rFonts w:ascii="Calibri Light" w:hAnsi="Calibri Light" w:cs="Arial"/>
          <w:i/>
        </w:rPr>
        <w:t>Activity</w:t>
      </w:r>
      <w:r w:rsidR="006D131F">
        <w:rPr>
          <w:rFonts w:ascii="Calibri Light" w:hAnsi="Calibri Light" w:cs="Arial"/>
        </w:rPr>
        <w:t xml:space="preserve"> or a </w:t>
      </w:r>
      <w:r w:rsidR="006D131F" w:rsidRPr="000A3651">
        <w:rPr>
          <w:rFonts w:ascii="Calibri Light" w:hAnsi="Calibri Light" w:cs="Arial"/>
          <w:i/>
        </w:rPr>
        <w:t>BP Contact</w:t>
      </w:r>
      <w:r>
        <w:rPr>
          <w:rFonts w:ascii="Calibri Light" w:hAnsi="Calibri Light" w:cs="Arial"/>
        </w:rPr>
        <w:t xml:space="preserve"> within SCE’s SAP environment.</w:t>
      </w:r>
    </w:p>
    <w:p w14:paraId="503D2A04" w14:textId="03C2E15A" w:rsidR="00974183" w:rsidRPr="006E3F0F" w:rsidRDefault="00974183" w:rsidP="00974183">
      <w:pPr>
        <w:pStyle w:val="Heading2Text"/>
        <w:rPr>
          <w:rFonts w:ascii="Calibri Light" w:hAnsi="Calibri Light" w:cs="Arial"/>
        </w:rPr>
      </w:pPr>
      <w:r w:rsidRPr="006E3F0F">
        <w:rPr>
          <w:rFonts w:ascii="Calibri Light" w:hAnsi="Calibri Light" w:cs="Arial"/>
        </w:rPr>
        <w:t xml:space="preserve">An interaction should be recorded when a </w:t>
      </w:r>
      <w:r w:rsidR="00A37E3D">
        <w:rPr>
          <w:rFonts w:ascii="Calibri Light" w:hAnsi="Calibri Light" w:cs="Arial"/>
        </w:rPr>
        <w:t>user</w:t>
      </w:r>
      <w:r w:rsidRPr="006E3F0F">
        <w:rPr>
          <w:rFonts w:ascii="Calibri Light" w:hAnsi="Calibri Light" w:cs="Arial"/>
        </w:rPr>
        <w:t xml:space="preserve"> accesses details about a customer, regardless of whether or not the customer initiated the activity. </w:t>
      </w:r>
    </w:p>
    <w:p w14:paraId="5581BE82" w14:textId="17A458D8" w:rsidR="00974183" w:rsidRDefault="00974183" w:rsidP="00974183">
      <w:pPr>
        <w:pStyle w:val="Heading2Text"/>
        <w:rPr>
          <w:rFonts w:ascii="Calibri Light" w:hAnsi="Calibri Light" w:cs="Arial"/>
        </w:rPr>
      </w:pPr>
      <w:r>
        <w:rPr>
          <w:rFonts w:ascii="Calibri Light" w:hAnsi="Calibri Light" w:cs="Arial"/>
        </w:rPr>
        <w:t xml:space="preserve">An interaction can be created either from </w:t>
      </w:r>
      <w:r w:rsidR="00C20813">
        <w:rPr>
          <w:rFonts w:ascii="Calibri Light" w:hAnsi="Calibri Light" w:cs="Arial"/>
        </w:rPr>
        <w:t>Hybris C4C</w:t>
      </w:r>
      <w:r>
        <w:rPr>
          <w:rFonts w:ascii="Calibri Light" w:hAnsi="Calibri Light" w:cs="Arial"/>
        </w:rPr>
        <w:t xml:space="preserve"> or from </w:t>
      </w:r>
      <w:r w:rsidR="00B86359">
        <w:rPr>
          <w:rFonts w:ascii="Calibri Light" w:hAnsi="Calibri Light" w:cs="Arial"/>
        </w:rPr>
        <w:t>S/4</w:t>
      </w:r>
      <w:r w:rsidR="00FE6862">
        <w:rPr>
          <w:rFonts w:ascii="Calibri Light" w:hAnsi="Calibri Light" w:cs="Arial"/>
        </w:rPr>
        <w:t>HANA</w:t>
      </w:r>
      <w:r>
        <w:rPr>
          <w:rFonts w:ascii="Calibri Light" w:hAnsi="Calibri Light" w:cs="Arial"/>
        </w:rPr>
        <w:t>, where the following terminology is used:</w:t>
      </w:r>
    </w:p>
    <w:p w14:paraId="6D766002" w14:textId="60BDDEEF" w:rsidR="00974183" w:rsidRDefault="00C20813" w:rsidP="006E2F80">
      <w:pPr>
        <w:pStyle w:val="Heading2Text"/>
        <w:numPr>
          <w:ilvl w:val="0"/>
          <w:numId w:val="16"/>
        </w:numPr>
        <w:rPr>
          <w:rFonts w:ascii="Calibri Light" w:hAnsi="Calibri Light" w:cs="Arial"/>
        </w:rPr>
      </w:pPr>
      <w:r w:rsidRPr="00D5189C">
        <w:rPr>
          <w:rFonts w:ascii="Calibri Light" w:hAnsi="Calibri Light" w:cs="Arial"/>
          <w:b/>
        </w:rPr>
        <w:t>Hybris C4C</w:t>
      </w:r>
      <w:r w:rsidR="00D5189C">
        <w:rPr>
          <w:rFonts w:ascii="Calibri Light" w:hAnsi="Calibri Light" w:cs="Arial"/>
          <w:b/>
        </w:rPr>
        <w:t xml:space="preserve"> </w:t>
      </w:r>
      <w:r w:rsidR="00974183">
        <w:rPr>
          <w:rFonts w:ascii="Calibri Light" w:hAnsi="Calibri Light" w:cs="Arial"/>
        </w:rPr>
        <w:t>– Activity</w:t>
      </w:r>
    </w:p>
    <w:p w14:paraId="714E244F" w14:textId="16F11290" w:rsidR="00974183" w:rsidRDefault="00B86359" w:rsidP="006E2F80">
      <w:pPr>
        <w:pStyle w:val="Heading2Text"/>
        <w:numPr>
          <w:ilvl w:val="0"/>
          <w:numId w:val="16"/>
        </w:numPr>
        <w:rPr>
          <w:rFonts w:ascii="Calibri Light" w:hAnsi="Calibri Light" w:cs="Arial"/>
        </w:rPr>
      </w:pPr>
      <w:r w:rsidRPr="00D5189C">
        <w:rPr>
          <w:rFonts w:ascii="Calibri Light" w:hAnsi="Calibri Light" w:cs="Arial"/>
          <w:b/>
        </w:rPr>
        <w:t>S/4</w:t>
      </w:r>
      <w:r w:rsidR="003461B5" w:rsidRPr="00D5189C">
        <w:rPr>
          <w:rFonts w:ascii="Calibri Light" w:hAnsi="Calibri Light" w:cs="Arial"/>
          <w:b/>
        </w:rPr>
        <w:t>HANA</w:t>
      </w:r>
      <w:r w:rsidR="00974183">
        <w:rPr>
          <w:rFonts w:ascii="Calibri Light" w:hAnsi="Calibri Light" w:cs="Arial"/>
        </w:rPr>
        <w:t xml:space="preserve"> – </w:t>
      </w:r>
      <w:r w:rsidR="00405321">
        <w:rPr>
          <w:rFonts w:ascii="Calibri Light" w:hAnsi="Calibri Light" w:cs="Arial"/>
        </w:rPr>
        <w:t>BP</w:t>
      </w:r>
      <w:r w:rsidR="00974183">
        <w:rPr>
          <w:rFonts w:ascii="Calibri Light" w:hAnsi="Calibri Light" w:cs="Arial"/>
        </w:rPr>
        <w:t xml:space="preserve"> Contact</w:t>
      </w:r>
    </w:p>
    <w:p w14:paraId="5DD3E701" w14:textId="3961EBB7" w:rsidR="00974183" w:rsidRDefault="00345348" w:rsidP="00974183">
      <w:pPr>
        <w:pStyle w:val="Heading2Text"/>
        <w:rPr>
          <w:rFonts w:ascii="Calibri Light" w:hAnsi="Calibri Light" w:cs="Arial"/>
        </w:rPr>
      </w:pPr>
      <w:r>
        <w:rPr>
          <w:rFonts w:ascii="Calibri Light" w:hAnsi="Calibri Light" w:cs="Arial"/>
        </w:rPr>
        <w:t xml:space="preserve">All </w:t>
      </w:r>
      <w:r w:rsidR="00405321">
        <w:rPr>
          <w:rFonts w:ascii="Calibri Light" w:hAnsi="Calibri Light" w:cs="Arial"/>
        </w:rPr>
        <w:t>BP</w:t>
      </w:r>
      <w:r>
        <w:rPr>
          <w:rFonts w:ascii="Calibri Light" w:hAnsi="Calibri Light" w:cs="Arial"/>
        </w:rPr>
        <w:t xml:space="preserve"> Contacts created in </w:t>
      </w:r>
      <w:r w:rsidR="00CD644D">
        <w:rPr>
          <w:rFonts w:ascii="Calibri Light" w:hAnsi="Calibri Light" w:cs="Arial"/>
        </w:rPr>
        <w:t>S</w:t>
      </w:r>
      <w:r w:rsidR="00B86359">
        <w:rPr>
          <w:rFonts w:ascii="Calibri Light" w:hAnsi="Calibri Light" w:cs="Arial"/>
        </w:rPr>
        <w:t>/4</w:t>
      </w:r>
      <w:r w:rsidR="00CD644D">
        <w:rPr>
          <w:rFonts w:ascii="Calibri Light" w:hAnsi="Calibri Light" w:cs="Arial"/>
        </w:rPr>
        <w:t xml:space="preserve">HANA </w:t>
      </w:r>
      <w:r>
        <w:rPr>
          <w:rFonts w:ascii="Calibri Light" w:hAnsi="Calibri Light" w:cs="Arial"/>
        </w:rPr>
        <w:t xml:space="preserve">will be </w:t>
      </w:r>
      <w:r w:rsidR="000F26E4">
        <w:rPr>
          <w:rFonts w:ascii="Calibri Light" w:hAnsi="Calibri Light" w:cs="Arial"/>
        </w:rPr>
        <w:t xml:space="preserve">visible </w:t>
      </w:r>
      <w:r>
        <w:rPr>
          <w:rFonts w:ascii="Calibri Light" w:hAnsi="Calibri Light" w:cs="Arial"/>
        </w:rPr>
        <w:t xml:space="preserve">in </w:t>
      </w:r>
      <w:r w:rsidR="00C20813">
        <w:rPr>
          <w:rFonts w:ascii="Calibri Light" w:hAnsi="Calibri Light" w:cs="Arial"/>
        </w:rPr>
        <w:t>Hybris C4C</w:t>
      </w:r>
      <w:r>
        <w:rPr>
          <w:rFonts w:ascii="Calibri Light" w:hAnsi="Calibri Light" w:cs="Arial"/>
        </w:rPr>
        <w:t xml:space="preserve">, </w:t>
      </w:r>
      <w:r w:rsidR="000F26E4" w:rsidRPr="000F7C54">
        <w:rPr>
          <w:rFonts w:ascii="Calibri Light" w:hAnsi="Calibri Light" w:cs="Arial"/>
          <w:noProof/>
        </w:rPr>
        <w:t>however</w:t>
      </w:r>
      <w:r w:rsidR="000F7C54">
        <w:rPr>
          <w:rFonts w:ascii="Calibri Light" w:hAnsi="Calibri Light" w:cs="Arial"/>
          <w:noProof/>
        </w:rPr>
        <w:t>,</w:t>
      </w:r>
      <w:r w:rsidR="000F26E4">
        <w:rPr>
          <w:rFonts w:ascii="Calibri Light" w:hAnsi="Calibri Light" w:cs="Arial"/>
        </w:rPr>
        <w:t xml:space="preserve"> </w:t>
      </w:r>
      <w:r w:rsidR="0074300E">
        <w:rPr>
          <w:rFonts w:ascii="Calibri Light" w:hAnsi="Calibri Light" w:cs="Arial"/>
        </w:rPr>
        <w:t>no change capability will be available</w:t>
      </w:r>
      <w:r w:rsidR="00F914F3">
        <w:rPr>
          <w:rFonts w:ascii="Calibri Light" w:hAnsi="Calibri Light" w:cs="Arial"/>
        </w:rPr>
        <w:t xml:space="preserve">.  Activities will </w:t>
      </w:r>
      <w:r w:rsidR="000E48EF">
        <w:rPr>
          <w:rFonts w:ascii="Calibri Light" w:hAnsi="Calibri Light" w:cs="Arial"/>
        </w:rPr>
        <w:t xml:space="preserve">always </w:t>
      </w:r>
      <w:r w:rsidR="00F914F3">
        <w:rPr>
          <w:rFonts w:ascii="Calibri Light" w:hAnsi="Calibri Light" w:cs="Arial"/>
        </w:rPr>
        <w:t xml:space="preserve">be created in </w:t>
      </w:r>
      <w:r w:rsidR="00C20813">
        <w:rPr>
          <w:rFonts w:ascii="Calibri Light" w:hAnsi="Calibri Light" w:cs="Arial"/>
        </w:rPr>
        <w:t>Hybris C4C</w:t>
      </w:r>
      <w:r w:rsidR="00C064CC">
        <w:rPr>
          <w:rFonts w:ascii="Calibri Light" w:hAnsi="Calibri Light" w:cs="Arial"/>
        </w:rPr>
        <w:t xml:space="preserve"> </w:t>
      </w:r>
      <w:r w:rsidR="008E5207">
        <w:rPr>
          <w:rFonts w:ascii="Calibri Light" w:hAnsi="Calibri Light" w:cs="Arial"/>
        </w:rPr>
        <w:t xml:space="preserve">by the </w:t>
      </w:r>
      <w:r w:rsidR="000403B7">
        <w:rPr>
          <w:rFonts w:ascii="Calibri Light" w:hAnsi="Calibri Light" w:cs="Arial"/>
        </w:rPr>
        <w:t>user</w:t>
      </w:r>
      <w:r w:rsidR="008E5207">
        <w:rPr>
          <w:rFonts w:ascii="Calibri Light" w:hAnsi="Calibri Light" w:cs="Arial"/>
        </w:rPr>
        <w:t xml:space="preserve">s whenever they are interacting with the Customer.  </w:t>
      </w:r>
      <w:r w:rsidR="003577FA">
        <w:rPr>
          <w:rFonts w:ascii="Calibri Light" w:hAnsi="Calibri Light" w:cs="Arial"/>
        </w:rPr>
        <w:t xml:space="preserve">The creation of the Activity is initiated once the Customer has been confirmed and any activity occurs in the customer’s account.  </w:t>
      </w:r>
      <w:r w:rsidR="0003114A">
        <w:rPr>
          <w:rFonts w:ascii="Calibri Light" w:hAnsi="Calibri Light" w:cs="Arial"/>
        </w:rPr>
        <w:t xml:space="preserve">An Activity </w:t>
      </w:r>
      <w:r w:rsidR="00066D5C">
        <w:rPr>
          <w:rFonts w:ascii="Calibri Light" w:hAnsi="Calibri Light" w:cs="Arial"/>
        </w:rPr>
        <w:t>will</w:t>
      </w:r>
      <w:r w:rsidR="0003114A">
        <w:rPr>
          <w:rFonts w:ascii="Calibri Light" w:hAnsi="Calibri Light" w:cs="Arial"/>
        </w:rPr>
        <w:t xml:space="preserve"> </w:t>
      </w:r>
      <w:r w:rsidR="000E48EF">
        <w:rPr>
          <w:rFonts w:ascii="Calibri Light" w:hAnsi="Calibri Light" w:cs="Arial"/>
        </w:rPr>
        <w:t>be linked</w:t>
      </w:r>
      <w:r w:rsidR="0003114A">
        <w:rPr>
          <w:rFonts w:ascii="Calibri Light" w:hAnsi="Calibri Light" w:cs="Arial"/>
        </w:rPr>
        <w:t xml:space="preserve"> to the Customer and</w:t>
      </w:r>
      <w:r w:rsidR="009F66E3">
        <w:rPr>
          <w:rFonts w:ascii="Calibri Light" w:hAnsi="Calibri Light" w:cs="Arial"/>
        </w:rPr>
        <w:t>/or</w:t>
      </w:r>
      <w:r w:rsidR="0003114A">
        <w:rPr>
          <w:rFonts w:ascii="Calibri Light" w:hAnsi="Calibri Light" w:cs="Arial"/>
        </w:rPr>
        <w:t xml:space="preserve"> </w:t>
      </w:r>
      <w:r w:rsidR="000F7C54">
        <w:rPr>
          <w:rFonts w:ascii="Calibri Light" w:hAnsi="Calibri Light" w:cs="Arial"/>
        </w:rPr>
        <w:t>an</w:t>
      </w:r>
      <w:r w:rsidR="0003114A" w:rsidRPr="000F7C54">
        <w:rPr>
          <w:rFonts w:ascii="Calibri Light" w:hAnsi="Calibri Light" w:cs="Arial"/>
          <w:noProof/>
        </w:rPr>
        <w:t>other business object</w:t>
      </w:r>
      <w:r w:rsidR="0003114A">
        <w:rPr>
          <w:rFonts w:ascii="Calibri Light" w:hAnsi="Calibri Light" w:cs="Arial"/>
        </w:rPr>
        <w:t xml:space="preserve"> (</w:t>
      </w:r>
      <w:r w:rsidR="00241489">
        <w:rPr>
          <w:rFonts w:ascii="Calibri Light" w:hAnsi="Calibri Light" w:cs="Arial"/>
        </w:rPr>
        <w:t>E</w:t>
      </w:r>
      <w:r w:rsidR="009F66E3">
        <w:rPr>
          <w:rFonts w:ascii="Calibri Light" w:hAnsi="Calibri Light" w:cs="Arial"/>
        </w:rPr>
        <w:t xml:space="preserve">.g. </w:t>
      </w:r>
      <w:r w:rsidR="0003114A">
        <w:rPr>
          <w:rFonts w:ascii="Calibri Light" w:hAnsi="Calibri Light" w:cs="Arial"/>
        </w:rPr>
        <w:t>Contract Account</w:t>
      </w:r>
      <w:r w:rsidR="00066D5C">
        <w:rPr>
          <w:rFonts w:ascii="Calibri Light" w:hAnsi="Calibri Light" w:cs="Arial"/>
        </w:rPr>
        <w:t xml:space="preserve">, </w:t>
      </w:r>
      <w:r w:rsidR="0003114A">
        <w:rPr>
          <w:rFonts w:ascii="Calibri Light" w:hAnsi="Calibri Light" w:cs="Arial"/>
        </w:rPr>
        <w:t>Premise</w:t>
      </w:r>
      <w:r w:rsidR="00066D5C">
        <w:rPr>
          <w:rFonts w:ascii="Calibri Light" w:hAnsi="Calibri Light" w:cs="Arial"/>
        </w:rPr>
        <w:t>, etc.</w:t>
      </w:r>
      <w:r w:rsidR="009F66E3">
        <w:rPr>
          <w:rFonts w:ascii="Calibri Light" w:hAnsi="Calibri Light" w:cs="Arial"/>
        </w:rPr>
        <w:t>).</w:t>
      </w:r>
    </w:p>
    <w:p w14:paraId="2551F864" w14:textId="77777777" w:rsidR="00974183" w:rsidRDefault="00D751E0" w:rsidP="002F58D0">
      <w:pPr>
        <w:pStyle w:val="Heading2Text"/>
        <w:rPr>
          <w:rFonts w:ascii="Calibri Light" w:hAnsi="Calibri Light" w:cs="Arial"/>
        </w:rPr>
      </w:pPr>
      <w:r>
        <w:rPr>
          <w:rFonts w:ascii="Calibri Light" w:hAnsi="Calibri Light" w:cs="Arial"/>
        </w:rPr>
        <w:t xml:space="preserve">There are two ways an interaction can be created – </w:t>
      </w:r>
      <w:r w:rsidRPr="001F6557">
        <w:rPr>
          <w:rFonts w:ascii="Calibri Light" w:hAnsi="Calibri Light" w:cs="Arial"/>
          <w:i/>
        </w:rPr>
        <w:t>automatic</w:t>
      </w:r>
      <w:r>
        <w:rPr>
          <w:rFonts w:ascii="Calibri Light" w:hAnsi="Calibri Light" w:cs="Arial"/>
        </w:rPr>
        <w:t xml:space="preserve"> or </w:t>
      </w:r>
      <w:r w:rsidRPr="001F6557">
        <w:rPr>
          <w:rFonts w:ascii="Calibri Light" w:hAnsi="Calibri Light" w:cs="Arial"/>
          <w:i/>
        </w:rPr>
        <w:t>manual</w:t>
      </w:r>
      <w:r>
        <w:rPr>
          <w:rFonts w:ascii="Calibri Light" w:hAnsi="Calibri Light" w:cs="Arial"/>
        </w:rPr>
        <w:t>:</w:t>
      </w:r>
    </w:p>
    <w:p w14:paraId="54B2E4CD" w14:textId="7C9C974E" w:rsidR="00D751E0" w:rsidRDefault="00EF32A4" w:rsidP="006E2F80">
      <w:pPr>
        <w:pStyle w:val="Heading2Text"/>
        <w:numPr>
          <w:ilvl w:val="0"/>
          <w:numId w:val="13"/>
        </w:numPr>
        <w:rPr>
          <w:rFonts w:ascii="Calibri Light" w:hAnsi="Calibri Light" w:cs="Arial"/>
        </w:rPr>
      </w:pPr>
      <w:r>
        <w:rPr>
          <w:rFonts w:ascii="Calibri Light" w:hAnsi="Calibri Light" w:cs="Arial"/>
        </w:rPr>
        <w:t xml:space="preserve">An </w:t>
      </w:r>
      <w:r w:rsidR="00C40B9C">
        <w:rPr>
          <w:rFonts w:ascii="Calibri Light" w:hAnsi="Calibri Light" w:cs="Arial"/>
        </w:rPr>
        <w:t>interaction can</w:t>
      </w:r>
      <w:r w:rsidR="009617E9">
        <w:rPr>
          <w:rFonts w:ascii="Calibri Light" w:hAnsi="Calibri Light" w:cs="Arial"/>
        </w:rPr>
        <w:t xml:space="preserve"> be created automatically</w:t>
      </w:r>
      <w:r w:rsidR="009617E9" w:rsidRPr="0025748C">
        <w:rPr>
          <w:rFonts w:ascii="Calibri Light" w:hAnsi="Calibri Light" w:cs="Arial"/>
        </w:rPr>
        <w:t xml:space="preserve">, for example, </w:t>
      </w:r>
      <w:r w:rsidR="00D751E0" w:rsidRPr="0025748C">
        <w:rPr>
          <w:rFonts w:ascii="Calibri Light" w:hAnsi="Calibri Light" w:cs="Arial"/>
        </w:rPr>
        <w:t>when a Customer performs activities through IVR or Self-service</w:t>
      </w:r>
      <w:r w:rsidR="00D751E0">
        <w:rPr>
          <w:rFonts w:ascii="Calibri Light" w:hAnsi="Calibri Light" w:cs="Arial"/>
        </w:rPr>
        <w:t xml:space="preserve"> (described in </w:t>
      </w:r>
      <w:r w:rsidR="00D751E0" w:rsidRPr="00E26231">
        <w:rPr>
          <w:rFonts w:ascii="Calibri Light" w:hAnsi="Calibri Light" w:cs="Arial"/>
          <w:i/>
        </w:rPr>
        <w:t xml:space="preserve">CIM-CS-13 - Manage Inbound Telephone Call </w:t>
      </w:r>
      <w:r w:rsidR="00D751E0">
        <w:rPr>
          <w:rFonts w:ascii="Calibri Light" w:hAnsi="Calibri Light" w:cs="Arial"/>
          <w:i/>
        </w:rPr>
        <w:t>–</w:t>
      </w:r>
      <w:r w:rsidR="00D751E0" w:rsidRPr="00E26231">
        <w:rPr>
          <w:rFonts w:ascii="Calibri Light" w:hAnsi="Calibri Light" w:cs="Arial"/>
          <w:i/>
        </w:rPr>
        <w:t xml:space="preserve"> IVR</w:t>
      </w:r>
      <w:r w:rsidR="00D751E0">
        <w:rPr>
          <w:rFonts w:ascii="Calibri Light" w:hAnsi="Calibri Light" w:cs="Arial"/>
          <w:i/>
        </w:rPr>
        <w:t xml:space="preserve"> and </w:t>
      </w:r>
      <w:r w:rsidR="00D751E0" w:rsidRPr="00F37586">
        <w:rPr>
          <w:rFonts w:ascii="Calibri Light" w:hAnsi="Calibri Light" w:cs="Arial"/>
          <w:i/>
        </w:rPr>
        <w:t>CIM-CS-10 - Manage Customer Self-Service</w:t>
      </w:r>
      <w:r w:rsidR="00D751E0">
        <w:rPr>
          <w:rFonts w:ascii="Calibri Light" w:hAnsi="Calibri Light" w:cs="Arial"/>
        </w:rPr>
        <w:t xml:space="preserve">) or through the creation of correspondence (described in </w:t>
      </w:r>
      <w:r w:rsidR="00D751E0" w:rsidRPr="00E26231">
        <w:rPr>
          <w:rFonts w:ascii="Calibri Light" w:hAnsi="Calibri Light" w:cs="Arial"/>
          <w:i/>
        </w:rPr>
        <w:t>CIM-CS-08 - Complaints, Claims, and Survey</w:t>
      </w:r>
      <w:r w:rsidR="00D751E0">
        <w:rPr>
          <w:rFonts w:ascii="Calibri Light" w:hAnsi="Calibri Light" w:cs="Arial"/>
        </w:rPr>
        <w:t>)</w:t>
      </w:r>
      <w:r w:rsidR="002C545C">
        <w:rPr>
          <w:rFonts w:ascii="Calibri Light" w:hAnsi="Calibri Light" w:cs="Arial"/>
        </w:rPr>
        <w:t>. Creation of correspondence through Hybris C4C (</w:t>
      </w:r>
      <w:r w:rsidR="002C545C" w:rsidRPr="00A21F80">
        <w:rPr>
          <w:rFonts w:ascii="Calibri Light" w:hAnsi="Calibri Light" w:cs="Arial"/>
          <w:i/>
        </w:rPr>
        <w:t>CIM-CS-11 – Manage Outbound Request</w:t>
      </w:r>
      <w:r w:rsidR="002C545C">
        <w:rPr>
          <w:rFonts w:ascii="Calibri Light" w:hAnsi="Calibri Light" w:cs="Arial"/>
        </w:rPr>
        <w:t xml:space="preserve">) </w:t>
      </w:r>
      <w:r w:rsidR="00DA16AB">
        <w:rPr>
          <w:rFonts w:ascii="Calibri Light" w:hAnsi="Calibri Light" w:cs="Arial"/>
        </w:rPr>
        <w:t xml:space="preserve">will be created </w:t>
      </w:r>
      <w:r w:rsidR="00C22584">
        <w:rPr>
          <w:rFonts w:ascii="Calibri Light" w:hAnsi="Calibri Light" w:cs="Arial"/>
        </w:rPr>
        <w:t>in</w:t>
      </w:r>
      <w:r w:rsidR="00DA16AB">
        <w:rPr>
          <w:rFonts w:ascii="Calibri Light" w:hAnsi="Calibri Light" w:cs="Arial"/>
        </w:rPr>
        <w:t xml:space="preserve"> </w:t>
      </w:r>
      <w:r w:rsidR="00EF4018">
        <w:rPr>
          <w:rFonts w:ascii="Calibri Light" w:hAnsi="Calibri Light" w:cs="Arial"/>
        </w:rPr>
        <w:t>S</w:t>
      </w:r>
      <w:r w:rsidR="00B86359">
        <w:rPr>
          <w:rFonts w:ascii="Calibri Light" w:hAnsi="Calibri Light" w:cs="Arial"/>
        </w:rPr>
        <w:t>/4</w:t>
      </w:r>
      <w:r w:rsidR="00EF4018">
        <w:rPr>
          <w:rFonts w:ascii="Calibri Light" w:hAnsi="Calibri Light" w:cs="Arial"/>
        </w:rPr>
        <w:t>HANA</w:t>
      </w:r>
      <w:r w:rsidR="00DA16AB">
        <w:rPr>
          <w:rFonts w:ascii="Calibri Light" w:hAnsi="Calibri Light" w:cs="Arial"/>
        </w:rPr>
        <w:t xml:space="preserve"> a</w:t>
      </w:r>
      <w:r w:rsidR="00C22584">
        <w:rPr>
          <w:rFonts w:ascii="Calibri Light" w:hAnsi="Calibri Light" w:cs="Arial"/>
        </w:rPr>
        <w:t>s</w:t>
      </w:r>
      <w:r w:rsidR="00536330">
        <w:rPr>
          <w:rFonts w:ascii="Calibri Light" w:hAnsi="Calibri Light" w:cs="Arial"/>
        </w:rPr>
        <w:t xml:space="preserve"> </w:t>
      </w:r>
      <w:r w:rsidR="00405321">
        <w:rPr>
          <w:rFonts w:ascii="Calibri Light" w:hAnsi="Calibri Light" w:cs="Arial"/>
        </w:rPr>
        <w:t>BP</w:t>
      </w:r>
      <w:r w:rsidR="00DA16AB">
        <w:rPr>
          <w:rFonts w:ascii="Calibri Light" w:hAnsi="Calibri Light" w:cs="Arial"/>
        </w:rPr>
        <w:t xml:space="preserve"> Contact</w:t>
      </w:r>
      <w:r w:rsidR="002C545C">
        <w:rPr>
          <w:rFonts w:ascii="Calibri Light" w:hAnsi="Calibri Light" w:cs="Arial"/>
        </w:rPr>
        <w:t>.</w:t>
      </w:r>
      <w:r w:rsidR="00A21F80">
        <w:rPr>
          <w:rFonts w:ascii="Calibri Light" w:hAnsi="Calibri Light" w:cs="Arial"/>
        </w:rPr>
        <w:t xml:space="preserve"> </w:t>
      </w:r>
    </w:p>
    <w:p w14:paraId="6E006975" w14:textId="75EBC56C" w:rsidR="00D751E0" w:rsidRDefault="003E0057" w:rsidP="006E2F80">
      <w:pPr>
        <w:pStyle w:val="Heading2Text"/>
        <w:numPr>
          <w:ilvl w:val="0"/>
          <w:numId w:val="13"/>
        </w:numPr>
        <w:rPr>
          <w:rFonts w:ascii="Calibri Light" w:hAnsi="Calibri Light" w:cs="Arial"/>
        </w:rPr>
      </w:pPr>
      <w:r>
        <w:rPr>
          <w:rFonts w:ascii="Calibri Light" w:hAnsi="Calibri Light" w:cs="Arial"/>
        </w:rPr>
        <w:t xml:space="preserve">The process of creating an </w:t>
      </w:r>
      <w:r w:rsidR="008C1DFB">
        <w:rPr>
          <w:rFonts w:ascii="Calibri Light" w:hAnsi="Calibri Light" w:cs="Arial"/>
        </w:rPr>
        <w:t>activity</w:t>
      </w:r>
      <w:r w:rsidR="00D751E0">
        <w:rPr>
          <w:rFonts w:ascii="Calibri Light" w:hAnsi="Calibri Light" w:cs="Arial"/>
        </w:rPr>
        <w:t xml:space="preserve"> manually from </w:t>
      </w:r>
      <w:r w:rsidR="00C20813">
        <w:rPr>
          <w:rFonts w:ascii="Calibri Light" w:hAnsi="Calibri Light" w:cs="Arial"/>
        </w:rPr>
        <w:t>Hybris C4C</w:t>
      </w:r>
      <w:r w:rsidR="00EF4018">
        <w:rPr>
          <w:rFonts w:ascii="Calibri Light" w:hAnsi="Calibri Light" w:cs="Arial"/>
        </w:rPr>
        <w:t xml:space="preserve"> </w:t>
      </w:r>
      <w:r w:rsidR="00D751E0">
        <w:rPr>
          <w:rFonts w:ascii="Calibri Light" w:hAnsi="Calibri Light" w:cs="Arial"/>
        </w:rPr>
        <w:t xml:space="preserve">begins with </w:t>
      </w:r>
      <w:r w:rsidR="00BD4B0D">
        <w:rPr>
          <w:rFonts w:ascii="Calibri Light" w:hAnsi="Calibri Light" w:cs="Arial"/>
        </w:rPr>
        <w:t xml:space="preserve">the user </w:t>
      </w:r>
      <w:r w:rsidR="00D751E0">
        <w:rPr>
          <w:rFonts w:ascii="Calibri Light" w:hAnsi="Calibri Light" w:cs="Arial"/>
        </w:rPr>
        <w:t xml:space="preserve">interacting with </w:t>
      </w:r>
      <w:r w:rsidR="00BD4B0D">
        <w:rPr>
          <w:rFonts w:ascii="Calibri Light" w:hAnsi="Calibri Light" w:cs="Arial"/>
        </w:rPr>
        <w:t xml:space="preserve">the </w:t>
      </w:r>
      <w:r w:rsidR="00631715">
        <w:rPr>
          <w:rFonts w:ascii="Calibri Light" w:hAnsi="Calibri Light" w:cs="Arial"/>
        </w:rPr>
        <w:t xml:space="preserve">customer </w:t>
      </w:r>
      <w:r w:rsidR="00D751E0">
        <w:rPr>
          <w:rFonts w:ascii="Calibri Light" w:hAnsi="Calibri Light" w:cs="Arial"/>
        </w:rPr>
        <w:t>through various channels</w:t>
      </w:r>
      <w:r w:rsidR="008C1DFB">
        <w:rPr>
          <w:rFonts w:ascii="Calibri Light" w:hAnsi="Calibri Light" w:cs="Arial"/>
        </w:rPr>
        <w:t xml:space="preserve">, </w:t>
      </w:r>
      <w:r w:rsidR="00BD4B0D">
        <w:rPr>
          <w:rFonts w:ascii="Calibri Light" w:hAnsi="Calibri Light" w:cs="Arial"/>
        </w:rPr>
        <w:t>phone call</w:t>
      </w:r>
      <w:r w:rsidR="008C1DFB">
        <w:rPr>
          <w:rFonts w:ascii="Calibri Light" w:hAnsi="Calibri Light" w:cs="Arial"/>
        </w:rPr>
        <w:t xml:space="preserve">, </w:t>
      </w:r>
      <w:r w:rsidR="00631715">
        <w:rPr>
          <w:rFonts w:ascii="Calibri Light" w:hAnsi="Calibri Light" w:cs="Arial"/>
        </w:rPr>
        <w:t>e</w:t>
      </w:r>
      <w:r w:rsidR="008C1DFB">
        <w:rPr>
          <w:rFonts w:ascii="Calibri Light" w:hAnsi="Calibri Light" w:cs="Arial"/>
        </w:rPr>
        <w:t xml:space="preserve">-mail, </w:t>
      </w:r>
      <w:r w:rsidR="00E2697C">
        <w:rPr>
          <w:rFonts w:ascii="Calibri Light" w:hAnsi="Calibri Light" w:cs="Arial"/>
        </w:rPr>
        <w:t>etc</w:t>
      </w:r>
      <w:r w:rsidR="00D751E0">
        <w:rPr>
          <w:rFonts w:ascii="Calibri Light" w:hAnsi="Calibri Light" w:cs="Arial"/>
        </w:rPr>
        <w:t xml:space="preserve">.  Once the </w:t>
      </w:r>
      <w:r w:rsidR="00BD4B0D">
        <w:rPr>
          <w:rFonts w:ascii="Calibri Light" w:hAnsi="Calibri Light" w:cs="Arial"/>
        </w:rPr>
        <w:t xml:space="preserve">user </w:t>
      </w:r>
      <w:r w:rsidR="00D751E0">
        <w:rPr>
          <w:rFonts w:ascii="Calibri Light" w:hAnsi="Calibri Light" w:cs="Arial"/>
        </w:rPr>
        <w:t xml:space="preserve">confirms the </w:t>
      </w:r>
      <w:r w:rsidR="00631715">
        <w:rPr>
          <w:rFonts w:ascii="Calibri Light" w:hAnsi="Calibri Light" w:cs="Arial"/>
        </w:rPr>
        <w:t xml:space="preserve">customer </w:t>
      </w:r>
      <w:r w:rsidR="00D751E0">
        <w:rPr>
          <w:rFonts w:ascii="Calibri Light" w:hAnsi="Calibri Light" w:cs="Arial"/>
        </w:rPr>
        <w:t xml:space="preserve">account and upon verifying the contract account and </w:t>
      </w:r>
      <w:r>
        <w:rPr>
          <w:rFonts w:ascii="Calibri Light" w:hAnsi="Calibri Light" w:cs="Arial"/>
        </w:rPr>
        <w:t xml:space="preserve">or premise they can </w:t>
      </w:r>
      <w:r w:rsidR="00631715">
        <w:rPr>
          <w:rFonts w:ascii="Calibri Light" w:hAnsi="Calibri Light" w:cs="Arial"/>
        </w:rPr>
        <w:t xml:space="preserve">categorize </w:t>
      </w:r>
      <w:r w:rsidR="009319C8">
        <w:rPr>
          <w:rFonts w:ascii="Calibri Light" w:hAnsi="Calibri Light" w:cs="Arial"/>
        </w:rPr>
        <w:t xml:space="preserve">the interaction </w:t>
      </w:r>
      <w:r w:rsidR="00D751E0">
        <w:rPr>
          <w:rFonts w:ascii="Calibri Light" w:hAnsi="Calibri Light" w:cs="Arial"/>
        </w:rPr>
        <w:t xml:space="preserve">by clicking on the </w:t>
      </w:r>
      <w:r w:rsidR="009319C8">
        <w:rPr>
          <w:rFonts w:ascii="Calibri Light" w:hAnsi="Calibri Light" w:cs="Arial"/>
        </w:rPr>
        <w:t>Activit</w:t>
      </w:r>
      <w:r w:rsidR="009A0C1D">
        <w:rPr>
          <w:rFonts w:ascii="Calibri Light" w:hAnsi="Calibri Light" w:cs="Arial"/>
        </w:rPr>
        <w:t xml:space="preserve">ies </w:t>
      </w:r>
      <w:r w:rsidR="000D04FA">
        <w:rPr>
          <w:rFonts w:ascii="Calibri Light" w:hAnsi="Calibri Light" w:cs="Arial"/>
        </w:rPr>
        <w:t>WorkCentre</w:t>
      </w:r>
      <w:r w:rsidR="00D751E0">
        <w:rPr>
          <w:rFonts w:ascii="Calibri Light" w:hAnsi="Calibri Light" w:cs="Arial"/>
        </w:rPr>
        <w:t xml:space="preserve">.  This would open </w:t>
      </w:r>
      <w:r w:rsidR="009E7F8A">
        <w:rPr>
          <w:rFonts w:ascii="Calibri Light" w:hAnsi="Calibri Light" w:cs="Arial"/>
        </w:rPr>
        <w:t>the</w:t>
      </w:r>
      <w:r w:rsidR="00D751E0">
        <w:rPr>
          <w:rFonts w:ascii="Calibri Light" w:hAnsi="Calibri Light" w:cs="Arial"/>
        </w:rPr>
        <w:t xml:space="preserve"> </w:t>
      </w:r>
      <w:r w:rsidR="008C78A4">
        <w:rPr>
          <w:rFonts w:ascii="Calibri Light" w:hAnsi="Calibri Light" w:cs="Arial"/>
        </w:rPr>
        <w:t xml:space="preserve">Activity </w:t>
      </w:r>
      <w:r w:rsidR="00D751E0">
        <w:rPr>
          <w:rFonts w:ascii="Calibri Light" w:hAnsi="Calibri Light" w:cs="Arial"/>
        </w:rPr>
        <w:t xml:space="preserve">view in </w:t>
      </w:r>
      <w:r w:rsidR="00C20813">
        <w:rPr>
          <w:rFonts w:ascii="Calibri Light" w:hAnsi="Calibri Light" w:cs="Arial"/>
        </w:rPr>
        <w:t>Hybris C4C</w:t>
      </w:r>
      <w:r w:rsidR="000D04FA">
        <w:rPr>
          <w:rFonts w:ascii="Calibri Light" w:hAnsi="Calibri Light" w:cs="Arial"/>
        </w:rPr>
        <w:t xml:space="preserve"> </w:t>
      </w:r>
      <w:r w:rsidR="00D751E0">
        <w:rPr>
          <w:rFonts w:ascii="Calibri Light" w:hAnsi="Calibri Light" w:cs="Arial"/>
        </w:rPr>
        <w:t xml:space="preserve">where the </w:t>
      </w:r>
      <w:r w:rsidR="00BD4B0D">
        <w:rPr>
          <w:rFonts w:ascii="Calibri Light" w:hAnsi="Calibri Light" w:cs="Arial"/>
        </w:rPr>
        <w:t xml:space="preserve">user </w:t>
      </w:r>
      <w:r w:rsidR="00D751E0">
        <w:rPr>
          <w:rFonts w:ascii="Calibri Light" w:hAnsi="Calibri Light" w:cs="Arial"/>
        </w:rPr>
        <w:t xml:space="preserve">would select </w:t>
      </w:r>
      <w:r w:rsidR="00D751E0" w:rsidRPr="001C126D">
        <w:rPr>
          <w:rFonts w:ascii="Calibri Light" w:hAnsi="Calibri Light" w:cs="Arial"/>
        </w:rPr>
        <w:t xml:space="preserve">a </w:t>
      </w:r>
      <w:r w:rsidR="003F03A1" w:rsidRPr="001C126D">
        <w:rPr>
          <w:rFonts w:ascii="Calibri Light" w:hAnsi="Calibri Light" w:cs="Arial"/>
        </w:rPr>
        <w:t>category</w:t>
      </w:r>
      <w:r w:rsidR="003F03A1">
        <w:rPr>
          <w:rFonts w:ascii="Calibri Light" w:hAnsi="Calibri Light" w:cs="Arial"/>
        </w:rPr>
        <w:t xml:space="preserve"> (E.g. MOVE IN </w:t>
      </w:r>
      <w:r w:rsidR="0048332A">
        <w:rPr>
          <w:rFonts w:ascii="Calibri Light" w:hAnsi="Calibri Light" w:cs="Arial"/>
        </w:rPr>
        <w:t>–</w:t>
      </w:r>
      <w:r w:rsidR="003F03A1">
        <w:rPr>
          <w:rFonts w:ascii="Calibri Light" w:hAnsi="Calibri Light" w:cs="Arial"/>
        </w:rPr>
        <w:t xml:space="preserve"> </w:t>
      </w:r>
      <w:r w:rsidR="004A1A5B">
        <w:rPr>
          <w:rFonts w:ascii="Calibri Light" w:hAnsi="Calibri Light" w:cs="Arial"/>
        </w:rPr>
        <w:t xml:space="preserve">Create; </w:t>
      </w:r>
      <w:r w:rsidR="004A1A5B" w:rsidRPr="007D3A69">
        <w:rPr>
          <w:rFonts w:ascii="Calibri Light" w:hAnsi="Calibri Light" w:cs="Arial"/>
          <w:i/>
        </w:rPr>
        <w:t>Figure 1</w:t>
      </w:r>
      <w:r w:rsidR="0048332A">
        <w:rPr>
          <w:rFonts w:ascii="Calibri Light" w:hAnsi="Calibri Light" w:cs="Arial"/>
        </w:rPr>
        <w:t>)</w:t>
      </w:r>
      <w:r w:rsidR="00D751E0">
        <w:rPr>
          <w:rFonts w:ascii="Calibri Light" w:hAnsi="Calibri Light" w:cs="Arial"/>
        </w:rPr>
        <w:t xml:space="preserve"> for the </w:t>
      </w:r>
      <w:r w:rsidR="002E3AA3">
        <w:rPr>
          <w:rFonts w:ascii="Calibri Light" w:hAnsi="Calibri Light" w:cs="Arial"/>
        </w:rPr>
        <w:t>activity</w:t>
      </w:r>
      <w:r w:rsidR="00D751E0">
        <w:rPr>
          <w:rFonts w:ascii="Calibri Light" w:hAnsi="Calibri Light" w:cs="Arial"/>
        </w:rPr>
        <w:t xml:space="preserve"> from a </w:t>
      </w:r>
      <w:r w:rsidR="00D751E0" w:rsidRPr="000F7C54">
        <w:rPr>
          <w:rFonts w:ascii="Calibri Light" w:hAnsi="Calibri Light" w:cs="Arial"/>
          <w:noProof/>
        </w:rPr>
        <w:t>drop</w:t>
      </w:r>
      <w:r w:rsidR="00A43336">
        <w:rPr>
          <w:rFonts w:ascii="Calibri Light" w:hAnsi="Calibri Light" w:cs="Arial"/>
          <w:noProof/>
        </w:rPr>
        <w:t>-</w:t>
      </w:r>
      <w:r w:rsidR="00D751E0" w:rsidRPr="000F7C54">
        <w:rPr>
          <w:rFonts w:ascii="Calibri Light" w:hAnsi="Calibri Light" w:cs="Arial"/>
          <w:noProof/>
        </w:rPr>
        <w:t>d</w:t>
      </w:r>
      <w:r w:rsidR="0048332A" w:rsidRPr="000F7C54">
        <w:rPr>
          <w:rFonts w:ascii="Calibri Light" w:hAnsi="Calibri Light" w:cs="Arial"/>
          <w:noProof/>
        </w:rPr>
        <w:t>own</w:t>
      </w:r>
      <w:r w:rsidR="0048332A">
        <w:rPr>
          <w:rFonts w:ascii="Calibri Light" w:hAnsi="Calibri Light" w:cs="Arial"/>
        </w:rPr>
        <w:t xml:space="preserve"> selection list.  </w:t>
      </w:r>
      <w:r w:rsidR="00D751E0">
        <w:rPr>
          <w:rFonts w:ascii="Calibri Light" w:hAnsi="Calibri Light" w:cs="Arial"/>
        </w:rPr>
        <w:t xml:space="preserve">The </w:t>
      </w:r>
      <w:r w:rsidR="0048332A">
        <w:rPr>
          <w:rFonts w:ascii="Calibri Light" w:hAnsi="Calibri Light" w:cs="Arial"/>
        </w:rPr>
        <w:t>category</w:t>
      </w:r>
      <w:r w:rsidR="00D751E0">
        <w:rPr>
          <w:rFonts w:ascii="Calibri Light" w:hAnsi="Calibri Light" w:cs="Arial"/>
        </w:rPr>
        <w:t xml:space="preserve"> </w:t>
      </w:r>
      <w:r w:rsidR="006341D8">
        <w:rPr>
          <w:rFonts w:ascii="Calibri Light" w:hAnsi="Calibri Light" w:cs="Arial"/>
        </w:rPr>
        <w:t xml:space="preserve">dropdown list </w:t>
      </w:r>
      <w:r w:rsidR="00D751E0">
        <w:rPr>
          <w:rFonts w:ascii="Calibri Light" w:hAnsi="Calibri Light" w:cs="Arial"/>
        </w:rPr>
        <w:t xml:space="preserve">will categorize the </w:t>
      </w:r>
      <w:r w:rsidR="00D33962">
        <w:rPr>
          <w:rFonts w:ascii="Calibri Light" w:hAnsi="Calibri Light" w:cs="Arial"/>
        </w:rPr>
        <w:t>A</w:t>
      </w:r>
      <w:r w:rsidR="00201E6B">
        <w:rPr>
          <w:rFonts w:ascii="Calibri Light" w:hAnsi="Calibri Light" w:cs="Arial"/>
        </w:rPr>
        <w:t xml:space="preserve">ctivity that was </w:t>
      </w:r>
      <w:r w:rsidR="00631715">
        <w:rPr>
          <w:rFonts w:ascii="Calibri Light" w:hAnsi="Calibri Light" w:cs="Arial"/>
        </w:rPr>
        <w:t xml:space="preserve">identified </w:t>
      </w:r>
      <w:r w:rsidR="00201E6B">
        <w:rPr>
          <w:rFonts w:ascii="Calibri Light" w:hAnsi="Calibri Light" w:cs="Arial"/>
        </w:rPr>
        <w:t xml:space="preserve">by the </w:t>
      </w:r>
      <w:r w:rsidR="000A1B38">
        <w:rPr>
          <w:rFonts w:ascii="Calibri Light" w:hAnsi="Calibri Light" w:cs="Arial"/>
        </w:rPr>
        <w:t>user</w:t>
      </w:r>
      <w:r w:rsidR="00201E6B">
        <w:rPr>
          <w:rFonts w:ascii="Calibri Light" w:hAnsi="Calibri Light" w:cs="Arial"/>
        </w:rPr>
        <w:t xml:space="preserve"> during the interaction with the customer</w:t>
      </w:r>
      <w:r w:rsidR="00D751E0">
        <w:rPr>
          <w:rFonts w:ascii="Calibri Light" w:hAnsi="Calibri Light" w:cs="Arial"/>
        </w:rPr>
        <w:t xml:space="preserve">.  It is important for the </w:t>
      </w:r>
      <w:r w:rsidR="000A1B38">
        <w:rPr>
          <w:rFonts w:ascii="Calibri Light" w:hAnsi="Calibri Light" w:cs="Arial"/>
        </w:rPr>
        <w:t xml:space="preserve">users </w:t>
      </w:r>
      <w:r w:rsidR="00D751E0">
        <w:rPr>
          <w:rFonts w:ascii="Calibri Light" w:hAnsi="Calibri Light" w:cs="Arial"/>
        </w:rPr>
        <w:t xml:space="preserve">to </w:t>
      </w:r>
      <w:r w:rsidR="000A1B38">
        <w:rPr>
          <w:rFonts w:ascii="Calibri Light" w:hAnsi="Calibri Light" w:cs="Arial"/>
        </w:rPr>
        <w:t>select</w:t>
      </w:r>
      <w:r w:rsidR="00D33962">
        <w:rPr>
          <w:rFonts w:ascii="Calibri Light" w:hAnsi="Calibri Light" w:cs="Arial"/>
        </w:rPr>
        <w:t xml:space="preserve"> the </w:t>
      </w:r>
      <w:r w:rsidR="000A1B38">
        <w:rPr>
          <w:rFonts w:ascii="Calibri Light" w:hAnsi="Calibri Light" w:cs="Arial"/>
        </w:rPr>
        <w:t xml:space="preserve">correct </w:t>
      </w:r>
      <w:r w:rsidR="00D33962">
        <w:rPr>
          <w:rFonts w:ascii="Calibri Light" w:hAnsi="Calibri Light" w:cs="Arial"/>
        </w:rPr>
        <w:t>cate</w:t>
      </w:r>
      <w:r w:rsidR="008A7B1C">
        <w:rPr>
          <w:rFonts w:ascii="Calibri Light" w:hAnsi="Calibri Light" w:cs="Arial"/>
        </w:rPr>
        <w:t>gory</w:t>
      </w:r>
      <w:r w:rsidR="00D751E0">
        <w:rPr>
          <w:rFonts w:ascii="Calibri Light" w:hAnsi="Calibri Light" w:cs="Arial"/>
        </w:rPr>
        <w:t xml:space="preserve"> as this will be h</w:t>
      </w:r>
      <w:r w:rsidR="00201E6B">
        <w:rPr>
          <w:rFonts w:ascii="Calibri Light" w:hAnsi="Calibri Light" w:cs="Arial"/>
        </w:rPr>
        <w:t>elpful to search and sort the interactions with the customer.</w:t>
      </w:r>
    </w:p>
    <w:p w14:paraId="20DA974E" w14:textId="04A60986" w:rsidR="00D751E0" w:rsidRDefault="00263816" w:rsidP="002F58D0">
      <w:pPr>
        <w:pStyle w:val="Heading2Text"/>
        <w:rPr>
          <w:rFonts w:ascii="Calibri Light" w:hAnsi="Calibri Light" w:cs="Arial"/>
        </w:rPr>
      </w:pPr>
      <w:r w:rsidRPr="00263816">
        <w:rPr>
          <w:rFonts w:ascii="Calibri Light" w:hAnsi="Calibri Light" w:cs="Arial"/>
        </w:rPr>
        <w:t xml:space="preserve">Once the </w:t>
      </w:r>
      <w:r w:rsidR="005B2024">
        <w:rPr>
          <w:rFonts w:ascii="Calibri Light" w:hAnsi="Calibri Light" w:cs="Arial"/>
        </w:rPr>
        <w:t>activity</w:t>
      </w:r>
      <w:r w:rsidRPr="00263816">
        <w:rPr>
          <w:rFonts w:ascii="Calibri Light" w:hAnsi="Calibri Light" w:cs="Arial"/>
        </w:rPr>
        <w:t xml:space="preserve"> is saved, the notes field will be greyed out, thereby preventing someone from editing or deleting the notes.  It is recommended that a new </w:t>
      </w:r>
      <w:r w:rsidR="005B2024">
        <w:rPr>
          <w:rFonts w:ascii="Calibri Light" w:hAnsi="Calibri Light" w:cs="Arial"/>
        </w:rPr>
        <w:t>activity should</w:t>
      </w:r>
      <w:r w:rsidRPr="00263816">
        <w:rPr>
          <w:rFonts w:ascii="Calibri Light" w:hAnsi="Calibri Light" w:cs="Arial"/>
        </w:rPr>
        <w:t xml:space="preserve"> be created each time there is an interaction with the customer.  </w:t>
      </w:r>
      <w:r w:rsidRPr="000F7C54">
        <w:rPr>
          <w:rFonts w:ascii="Calibri Light" w:hAnsi="Calibri Light" w:cs="Arial"/>
          <w:noProof/>
        </w:rPr>
        <w:t>However</w:t>
      </w:r>
      <w:r w:rsidR="000F7C54">
        <w:rPr>
          <w:rFonts w:ascii="Calibri Light" w:hAnsi="Calibri Light" w:cs="Arial"/>
          <w:noProof/>
        </w:rPr>
        <w:t>,</w:t>
      </w:r>
      <w:r w:rsidRPr="00263816">
        <w:rPr>
          <w:rFonts w:ascii="Calibri Light" w:hAnsi="Calibri Light" w:cs="Arial"/>
        </w:rPr>
        <w:t xml:space="preserve"> as a process improvement, additional notes can be added to an existing </w:t>
      </w:r>
      <w:r w:rsidR="00A94B03">
        <w:rPr>
          <w:rFonts w:ascii="Calibri Light" w:hAnsi="Calibri Light" w:cs="Arial"/>
        </w:rPr>
        <w:t xml:space="preserve">Activity </w:t>
      </w:r>
      <w:r w:rsidRPr="00263816">
        <w:rPr>
          <w:rFonts w:ascii="Calibri Light" w:hAnsi="Calibri Light" w:cs="Arial"/>
        </w:rPr>
        <w:t>if it makes sense to do so (</w:t>
      </w:r>
      <w:r w:rsidR="009410B2">
        <w:rPr>
          <w:rFonts w:ascii="Calibri Light" w:hAnsi="Calibri Light" w:cs="Arial"/>
        </w:rPr>
        <w:t xml:space="preserve">Example: </w:t>
      </w:r>
      <w:r w:rsidRPr="00263816">
        <w:rPr>
          <w:rFonts w:ascii="Calibri Light" w:hAnsi="Calibri Light" w:cs="Arial"/>
        </w:rPr>
        <w:t>customer calls back</w:t>
      </w:r>
      <w:r w:rsidR="000F7C54">
        <w:rPr>
          <w:rFonts w:ascii="Calibri Light" w:hAnsi="Calibri Light" w:cs="Arial"/>
        </w:rPr>
        <w:t xml:space="preserve"> the</w:t>
      </w:r>
      <w:r w:rsidRPr="00263816">
        <w:rPr>
          <w:rFonts w:ascii="Calibri Light" w:hAnsi="Calibri Light" w:cs="Arial"/>
        </w:rPr>
        <w:t xml:space="preserve"> </w:t>
      </w:r>
      <w:r w:rsidRPr="000F7C54">
        <w:rPr>
          <w:rFonts w:ascii="Calibri Light" w:hAnsi="Calibri Light" w:cs="Arial"/>
          <w:noProof/>
        </w:rPr>
        <w:t>same</w:t>
      </w:r>
      <w:r w:rsidRPr="00263816">
        <w:rPr>
          <w:rFonts w:ascii="Calibri Light" w:hAnsi="Calibri Light" w:cs="Arial"/>
        </w:rPr>
        <w:t xml:space="preserve"> day for </w:t>
      </w:r>
      <w:r w:rsidRPr="00B154C6">
        <w:rPr>
          <w:rFonts w:ascii="Calibri Light" w:hAnsi="Calibri Light" w:cs="Arial"/>
          <w:noProof/>
        </w:rPr>
        <w:t>same</w:t>
      </w:r>
      <w:r w:rsidRPr="00263816">
        <w:rPr>
          <w:rFonts w:ascii="Calibri Light" w:hAnsi="Calibri Light" w:cs="Arial"/>
        </w:rPr>
        <w:t xml:space="preserve"> reason).</w:t>
      </w:r>
    </w:p>
    <w:p w14:paraId="6A92E3AD" w14:textId="4020D079" w:rsidR="005B2024" w:rsidRDefault="005B2024" w:rsidP="00A95394">
      <w:pPr>
        <w:pStyle w:val="Heading2Text"/>
        <w:rPr>
          <w:rFonts w:ascii="Calibri Light" w:hAnsi="Calibri Light" w:cs="Arial"/>
        </w:rPr>
      </w:pPr>
      <w:r>
        <w:rPr>
          <w:rFonts w:ascii="Calibri Light" w:hAnsi="Calibri Light" w:cs="Arial"/>
        </w:rPr>
        <w:t xml:space="preserve">All </w:t>
      </w:r>
      <w:r w:rsidR="00A95394">
        <w:rPr>
          <w:rFonts w:ascii="Calibri Light" w:hAnsi="Calibri Light" w:cs="Arial"/>
        </w:rPr>
        <w:t xml:space="preserve">Activities </w:t>
      </w:r>
      <w:r>
        <w:rPr>
          <w:rFonts w:ascii="Calibri Light" w:hAnsi="Calibri Light" w:cs="Arial"/>
        </w:rPr>
        <w:t xml:space="preserve">for the Customer are available for viewing by the </w:t>
      </w:r>
      <w:r w:rsidR="001C7D1D">
        <w:rPr>
          <w:rFonts w:ascii="Calibri Light" w:hAnsi="Calibri Light" w:cs="Arial"/>
        </w:rPr>
        <w:t xml:space="preserve">user </w:t>
      </w:r>
      <w:r>
        <w:rPr>
          <w:rFonts w:ascii="Calibri Light" w:hAnsi="Calibri Light" w:cs="Arial"/>
        </w:rPr>
        <w:t>with the most recent Interactions at the top, as seen in Figure 1.</w:t>
      </w:r>
    </w:p>
    <w:p w14:paraId="20355BA9" w14:textId="77777777" w:rsidR="00A95394" w:rsidRDefault="00A95394" w:rsidP="00A95394">
      <w:pPr>
        <w:pStyle w:val="Heading2Text"/>
        <w:keepNext/>
      </w:pPr>
    </w:p>
    <w:p w14:paraId="3A0A26E1" w14:textId="77777777" w:rsidR="001F0648" w:rsidRDefault="001F0648" w:rsidP="00A95394">
      <w:pPr>
        <w:pStyle w:val="Heading2Text"/>
        <w:keepNext/>
      </w:pPr>
      <w:r w:rsidRPr="001F0648">
        <w:rPr>
          <w:noProof/>
          <w:lang w:eastAsia="en-US"/>
        </w:rPr>
        <w:drawing>
          <wp:inline distT="0" distB="0" distL="0" distR="0" wp14:anchorId="49338FCE" wp14:editId="60577021">
            <wp:extent cx="5719838"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9838" cy="2743200"/>
                    </a:xfrm>
                    <a:prstGeom prst="rect">
                      <a:avLst/>
                    </a:prstGeom>
                  </pic:spPr>
                </pic:pic>
              </a:graphicData>
            </a:graphic>
          </wp:inline>
        </w:drawing>
      </w:r>
    </w:p>
    <w:p w14:paraId="32826054" w14:textId="77777777" w:rsidR="005B2024" w:rsidRDefault="00A95394" w:rsidP="00A95394">
      <w:pPr>
        <w:pStyle w:val="Caption"/>
        <w:ind w:firstLine="720"/>
      </w:pPr>
      <w:r>
        <w:t xml:space="preserve">Figure </w:t>
      </w:r>
      <w:r>
        <w:fldChar w:fldCharType="begin"/>
      </w:r>
      <w:r>
        <w:instrText xml:space="preserve"> SEQ Figure \* ARABIC </w:instrText>
      </w:r>
      <w:r>
        <w:fldChar w:fldCharType="separate"/>
      </w:r>
      <w:r w:rsidR="00F60291">
        <w:rPr>
          <w:noProof/>
        </w:rPr>
        <w:t>1</w:t>
      </w:r>
      <w:r>
        <w:fldChar w:fldCharType="end"/>
      </w:r>
      <w:r>
        <w:t xml:space="preserve"> </w:t>
      </w:r>
      <w:r w:rsidR="00E87E98">
        <w:t>–</w:t>
      </w:r>
      <w:r>
        <w:t xml:space="preserve"> Activities</w:t>
      </w:r>
      <w:r w:rsidR="00037B42">
        <w:t xml:space="preserve"> in Hybris C4C</w:t>
      </w:r>
    </w:p>
    <w:p w14:paraId="4EB64125" w14:textId="77777777" w:rsidR="00DE3BE4" w:rsidRPr="00DE3BE4" w:rsidRDefault="00DE3BE4" w:rsidP="00DE3BE4"/>
    <w:p w14:paraId="40EDFEFC" w14:textId="77777777" w:rsidR="00DE3BE4" w:rsidRDefault="00DE3BE4" w:rsidP="00DE3BE4"/>
    <w:p w14:paraId="055BDB86" w14:textId="77777777" w:rsidR="00DE3BE4" w:rsidRDefault="00DE3BE4" w:rsidP="00DE3BE4">
      <w:pPr>
        <w:keepNext/>
        <w:ind w:left="720"/>
      </w:pPr>
      <w:r w:rsidRPr="00DE3BE4">
        <w:rPr>
          <w:noProof/>
        </w:rPr>
        <w:drawing>
          <wp:inline distT="0" distB="0" distL="0" distR="0" wp14:anchorId="300858CF" wp14:editId="328CD9B6">
            <wp:extent cx="5634002" cy="210312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4002" cy="2103120"/>
                    </a:xfrm>
                    <a:prstGeom prst="rect">
                      <a:avLst/>
                    </a:prstGeom>
                  </pic:spPr>
                </pic:pic>
              </a:graphicData>
            </a:graphic>
          </wp:inline>
        </w:drawing>
      </w:r>
    </w:p>
    <w:p w14:paraId="30014C38" w14:textId="77777777" w:rsidR="00DE3BE4" w:rsidRPr="00DE3BE4" w:rsidRDefault="00DE3BE4" w:rsidP="00DE3BE4">
      <w:pPr>
        <w:pStyle w:val="Caption"/>
        <w:ind w:firstLine="720"/>
      </w:pPr>
      <w:r>
        <w:t xml:space="preserve">Figure </w:t>
      </w:r>
      <w:r>
        <w:fldChar w:fldCharType="begin"/>
      </w:r>
      <w:r>
        <w:instrText xml:space="preserve"> SEQ Figure \* ARABIC </w:instrText>
      </w:r>
      <w:r>
        <w:fldChar w:fldCharType="separate"/>
      </w:r>
      <w:r w:rsidR="00F60291">
        <w:rPr>
          <w:noProof/>
        </w:rPr>
        <w:t>2</w:t>
      </w:r>
      <w:r>
        <w:fldChar w:fldCharType="end"/>
      </w:r>
      <w:r>
        <w:t xml:space="preserve"> - Activity Fields</w:t>
      </w:r>
    </w:p>
    <w:p w14:paraId="3CD5BE16" w14:textId="77777777" w:rsidR="00E87E98" w:rsidRDefault="00E87E98" w:rsidP="00E87E98"/>
    <w:p w14:paraId="6EEA1F3E" w14:textId="621376BA" w:rsidR="003B598E" w:rsidRDefault="003B598E">
      <w:r>
        <w:br w:type="page"/>
      </w:r>
    </w:p>
    <w:p w14:paraId="1FBE996F" w14:textId="77777777" w:rsidR="00E87E98" w:rsidRDefault="00E87E98" w:rsidP="00E87E98"/>
    <w:p w14:paraId="3180BDD6" w14:textId="2F6E5F2B" w:rsidR="00BF6166" w:rsidRDefault="00BF6166" w:rsidP="006E2F80">
      <w:pPr>
        <w:pStyle w:val="Heading3"/>
        <w:keepNext/>
        <w:numPr>
          <w:ilvl w:val="2"/>
          <w:numId w:val="5"/>
        </w:numPr>
        <w:tabs>
          <w:tab w:val="left" w:pos="1440"/>
        </w:tabs>
        <w:spacing w:before="120" w:after="120"/>
        <w:ind w:left="1440" w:hanging="900"/>
        <w:rPr>
          <w:rFonts w:ascii="Calibri Light" w:hAnsi="Calibri Light"/>
        </w:rPr>
      </w:pPr>
      <w:bookmarkStart w:id="26" w:name="_Toc507736358"/>
      <w:r>
        <w:rPr>
          <w:rFonts w:ascii="Calibri Light" w:hAnsi="Calibri Light"/>
        </w:rPr>
        <w:t>Activities Properties</w:t>
      </w:r>
      <w:bookmarkEnd w:id="26"/>
    </w:p>
    <w:p w14:paraId="130C1924" w14:textId="77777777" w:rsidR="00444A80" w:rsidRDefault="005B27EE" w:rsidP="00444A80">
      <w:pPr>
        <w:pStyle w:val="Heading2Text"/>
        <w:rPr>
          <w:rFonts w:ascii="Calibri Light" w:hAnsi="Calibri Light" w:cs="Arial"/>
        </w:rPr>
      </w:pPr>
      <w:r>
        <w:rPr>
          <w:rFonts w:ascii="Calibri Light" w:hAnsi="Calibri Light" w:cs="Arial"/>
        </w:rPr>
        <w:t xml:space="preserve">An Activity is classified using the following characteristics: category, start date and time, owner (the user who created the record), territory ID, campaign ID, and the notes.  </w:t>
      </w:r>
      <w:bookmarkStart w:id="27" w:name="_Toc507581524"/>
      <w:bookmarkStart w:id="28" w:name="_Toc507581525"/>
      <w:bookmarkStart w:id="29" w:name="_Toc507581526"/>
      <w:bookmarkStart w:id="30" w:name="_Toc507581527"/>
      <w:bookmarkEnd w:id="27"/>
      <w:bookmarkEnd w:id="28"/>
      <w:bookmarkEnd w:id="29"/>
      <w:bookmarkEnd w:id="30"/>
    </w:p>
    <w:p w14:paraId="740E8A82" w14:textId="522D48D4" w:rsidR="00BF6166" w:rsidRPr="00444A80" w:rsidRDefault="00BF6166" w:rsidP="00444A80">
      <w:pPr>
        <w:pStyle w:val="Heading2Text"/>
        <w:rPr>
          <w:rFonts w:ascii="Calibri Light" w:hAnsi="Calibri Light" w:cs="Arial"/>
          <w:b/>
        </w:rPr>
      </w:pPr>
      <w:r w:rsidRPr="00444A80">
        <w:rPr>
          <w:rFonts w:ascii="Calibri Light" w:hAnsi="Calibri Light"/>
          <w:b/>
        </w:rPr>
        <w:t xml:space="preserve">Category  </w:t>
      </w:r>
    </w:p>
    <w:p w14:paraId="55E432EB" w14:textId="77777777" w:rsidR="00BF6166" w:rsidRPr="009A26F5" w:rsidRDefault="00BF6166" w:rsidP="00444A80">
      <w:pPr>
        <w:pStyle w:val="H4-SCE-Text"/>
        <w:ind w:left="720"/>
      </w:pPr>
      <w:r>
        <w:t>In C4C Hybris Category is the only container to categorize an interaction with the customer, therefore it will merge Class and Action from the BP Contact.  It will define the type of transaction between the business and the company and also the type of action carried out.</w:t>
      </w:r>
    </w:p>
    <w:p w14:paraId="3CED7ABE" w14:textId="1E3207D5" w:rsidR="00BF6166" w:rsidRPr="00444A80" w:rsidRDefault="00BF6166" w:rsidP="00444A80">
      <w:pPr>
        <w:pStyle w:val="Heading2Text"/>
        <w:rPr>
          <w:rFonts w:ascii="Calibri Light" w:hAnsi="Calibri Light"/>
          <w:b/>
        </w:rPr>
      </w:pPr>
      <w:r w:rsidRPr="00444A80">
        <w:rPr>
          <w:rFonts w:ascii="Calibri Light" w:hAnsi="Calibri Light"/>
          <w:b/>
        </w:rPr>
        <w:t>Direction</w:t>
      </w:r>
    </w:p>
    <w:p w14:paraId="1D115857" w14:textId="77777777" w:rsidR="006A37AC" w:rsidRPr="006A37AC" w:rsidRDefault="006A37AC" w:rsidP="00444A80">
      <w:pPr>
        <w:pStyle w:val="H4-SCE-Text"/>
        <w:ind w:left="0" w:firstLine="720"/>
      </w:pPr>
      <w:r w:rsidRPr="006A37AC">
        <w:t xml:space="preserve">Type of action carried out </w:t>
      </w:r>
      <w:r w:rsidRPr="00B154C6">
        <w:rPr>
          <w:noProof/>
        </w:rPr>
        <w:t>for</w:t>
      </w:r>
      <w:r w:rsidRPr="006A37AC">
        <w:t xml:space="preserve"> the business partner based on the class category.</w:t>
      </w:r>
    </w:p>
    <w:p w14:paraId="284616E2" w14:textId="3B2D1677" w:rsidR="009F760D" w:rsidRPr="00444A80" w:rsidRDefault="00BF6166" w:rsidP="00444A80">
      <w:pPr>
        <w:pStyle w:val="Heading2Text"/>
        <w:rPr>
          <w:rFonts w:ascii="Calibri Light" w:hAnsi="Calibri Light"/>
          <w:b/>
        </w:rPr>
      </w:pPr>
      <w:r w:rsidRPr="00444A80">
        <w:rPr>
          <w:rFonts w:ascii="Calibri Light" w:hAnsi="Calibri Light"/>
          <w:b/>
        </w:rPr>
        <w:t>Priority</w:t>
      </w:r>
    </w:p>
    <w:p w14:paraId="36C6BAFC" w14:textId="51166602" w:rsidR="00033FB5" w:rsidRDefault="00045EA9" w:rsidP="00444A80">
      <w:pPr>
        <w:pStyle w:val="H4-SCE-Text"/>
        <w:ind w:left="0" w:firstLine="720"/>
      </w:pPr>
      <w:r>
        <w:t>Urgency level of the activity</w:t>
      </w:r>
    </w:p>
    <w:p w14:paraId="48C161E0" w14:textId="77777777" w:rsidR="005B27EE" w:rsidRPr="006A37AC" w:rsidRDefault="005B27EE" w:rsidP="006A37AC">
      <w:pPr>
        <w:pStyle w:val="H4-SCE-Text"/>
      </w:pPr>
    </w:p>
    <w:p w14:paraId="204A70D0" w14:textId="1F91C468" w:rsidR="00450C17" w:rsidRDefault="001E622E" w:rsidP="006E2F80">
      <w:pPr>
        <w:pStyle w:val="Heading3"/>
        <w:keepNext/>
        <w:numPr>
          <w:ilvl w:val="2"/>
          <w:numId w:val="5"/>
        </w:numPr>
        <w:tabs>
          <w:tab w:val="left" w:pos="1440"/>
        </w:tabs>
        <w:spacing w:before="120" w:after="120"/>
        <w:ind w:left="1440" w:hanging="900"/>
        <w:rPr>
          <w:rFonts w:ascii="Calibri Light" w:hAnsi="Calibri Light"/>
        </w:rPr>
      </w:pPr>
      <w:bookmarkStart w:id="31" w:name="_Toc507736359"/>
      <w:r>
        <w:rPr>
          <w:rFonts w:ascii="Calibri Light" w:hAnsi="Calibri Light"/>
        </w:rPr>
        <w:t>BP Contact Properties</w:t>
      </w:r>
      <w:bookmarkEnd w:id="31"/>
    </w:p>
    <w:p w14:paraId="491A0C81" w14:textId="74A62EE6" w:rsidR="005B27EE" w:rsidRDefault="005B27EE" w:rsidP="005B27EE">
      <w:pPr>
        <w:pStyle w:val="Heading2Text"/>
        <w:rPr>
          <w:rFonts w:ascii="Calibri Light" w:hAnsi="Calibri Light" w:cs="Arial"/>
        </w:rPr>
      </w:pPr>
      <w:r>
        <w:rPr>
          <w:rFonts w:ascii="Calibri Light" w:hAnsi="Calibri Light" w:cs="Arial"/>
        </w:rPr>
        <w:t xml:space="preserve">For </w:t>
      </w:r>
      <w:r w:rsidRPr="00B154C6">
        <w:rPr>
          <w:rFonts w:ascii="Calibri Light" w:hAnsi="Calibri Light" w:cs="Arial"/>
          <w:noProof/>
        </w:rPr>
        <w:t>back</w:t>
      </w:r>
      <w:r w:rsidR="00B154C6">
        <w:rPr>
          <w:rFonts w:ascii="Calibri Light" w:hAnsi="Calibri Light" w:cs="Arial"/>
          <w:noProof/>
        </w:rPr>
        <w:t>-</w:t>
      </w:r>
      <w:r w:rsidRPr="00B154C6">
        <w:rPr>
          <w:rFonts w:ascii="Calibri Light" w:hAnsi="Calibri Light" w:cs="Arial"/>
          <w:noProof/>
        </w:rPr>
        <w:t>office</w:t>
      </w:r>
      <w:r>
        <w:rPr>
          <w:rFonts w:ascii="Calibri Light" w:hAnsi="Calibri Light" w:cs="Arial"/>
        </w:rPr>
        <w:t xml:space="preserve"> processes that are executed in S/4HANA, BP Contacts as shown in Figure 3 (</w:t>
      </w:r>
      <w:r w:rsidR="00B154C6">
        <w:rPr>
          <w:rFonts w:ascii="Calibri Light" w:hAnsi="Calibri Light" w:cs="Arial"/>
        </w:rPr>
        <w:t xml:space="preserve">the </w:t>
      </w:r>
      <w:r w:rsidRPr="00B154C6">
        <w:rPr>
          <w:rFonts w:ascii="Calibri Light" w:hAnsi="Calibri Light" w:cs="Arial"/>
          <w:noProof/>
        </w:rPr>
        <w:t>equivalent</w:t>
      </w:r>
      <w:r>
        <w:rPr>
          <w:rFonts w:ascii="Calibri Light" w:hAnsi="Calibri Light" w:cs="Arial"/>
        </w:rPr>
        <w:t xml:space="preserve"> of an activity in Hybris C4C) will be created to identify the type of contact and method of contact with the Customer or system.  BP contacts will be created using the following properties: Class, Action, Type, Direction</w:t>
      </w:r>
      <w:r w:rsidR="00B154C6">
        <w:rPr>
          <w:rFonts w:ascii="Calibri Light" w:hAnsi="Calibri Light" w:cs="Arial"/>
        </w:rPr>
        <w:t>,</w:t>
      </w:r>
      <w:r>
        <w:rPr>
          <w:rFonts w:ascii="Calibri Light" w:hAnsi="Calibri Light" w:cs="Arial"/>
        </w:rPr>
        <w:t xml:space="preserve"> </w:t>
      </w:r>
      <w:r w:rsidRPr="00B154C6">
        <w:rPr>
          <w:rFonts w:ascii="Calibri Light" w:hAnsi="Calibri Light" w:cs="Arial"/>
          <w:noProof/>
        </w:rPr>
        <w:t>and</w:t>
      </w:r>
      <w:r>
        <w:rPr>
          <w:rFonts w:ascii="Calibri Light" w:hAnsi="Calibri Light" w:cs="Arial"/>
        </w:rPr>
        <w:t xml:space="preserve"> Priority.</w:t>
      </w:r>
    </w:p>
    <w:p w14:paraId="4216CBB6" w14:textId="0525CD15" w:rsidR="00A0142A" w:rsidRPr="00444A80" w:rsidRDefault="00BF6166" w:rsidP="00444A80">
      <w:pPr>
        <w:pStyle w:val="Heading2Text"/>
        <w:rPr>
          <w:rFonts w:ascii="Calibri Light" w:hAnsi="Calibri Light"/>
          <w:b/>
        </w:rPr>
      </w:pPr>
      <w:r w:rsidRPr="00444A80">
        <w:rPr>
          <w:rFonts w:ascii="Calibri Light" w:hAnsi="Calibri Light"/>
          <w:b/>
        </w:rPr>
        <w:t xml:space="preserve">Class  </w:t>
      </w:r>
    </w:p>
    <w:p w14:paraId="32F1F6E5" w14:textId="5128B5FC" w:rsidR="00BF6166" w:rsidRDefault="00BF6166" w:rsidP="00444A80">
      <w:pPr>
        <w:pStyle w:val="H4-SCE-Text"/>
        <w:ind w:left="720"/>
      </w:pPr>
      <w:r w:rsidRPr="006A37AC">
        <w:t>Type of transaction between the business partner and the company. Examples of contact classes include dunning, billing, and marketing.</w:t>
      </w:r>
      <w:r w:rsidR="00D5435A">
        <w:t xml:space="preserve">  The</w:t>
      </w:r>
      <w:r w:rsidR="00E7455C">
        <w:t xml:space="preserve"> configured</w:t>
      </w:r>
      <w:r w:rsidR="00D5435A">
        <w:t xml:space="preserve"> contact classes will be </w:t>
      </w:r>
      <w:r w:rsidR="00E7455C">
        <w:t xml:space="preserve">contained in the document </w:t>
      </w:r>
      <w:hyperlink r:id="rId15" w:history="1">
        <w:r w:rsidR="002036CE" w:rsidRPr="002036CE">
          <w:rPr>
            <w:rStyle w:val="Hyperlink"/>
          </w:rPr>
          <w:t>CIM-CS-12 - BP Contact_Activities Categorization List</w:t>
        </w:r>
      </w:hyperlink>
      <w:r w:rsidR="002036CE">
        <w:t>.</w:t>
      </w:r>
    </w:p>
    <w:p w14:paraId="3BFE0C38" w14:textId="006343A2" w:rsidR="001646A0" w:rsidRPr="00444A80" w:rsidRDefault="001E622E" w:rsidP="00444A80">
      <w:pPr>
        <w:pStyle w:val="Heading2Text"/>
        <w:rPr>
          <w:rFonts w:ascii="Calibri Light" w:hAnsi="Calibri Light"/>
          <w:b/>
        </w:rPr>
      </w:pPr>
      <w:r w:rsidRPr="00444A80">
        <w:rPr>
          <w:rFonts w:ascii="Calibri Light" w:hAnsi="Calibri Light"/>
          <w:b/>
        </w:rPr>
        <w:t>Action</w:t>
      </w:r>
    </w:p>
    <w:p w14:paraId="724CC576" w14:textId="7940E1D4" w:rsidR="001E622E" w:rsidRDefault="001E622E" w:rsidP="00444A80">
      <w:pPr>
        <w:pStyle w:val="H4-SCE-Text"/>
        <w:ind w:left="720"/>
      </w:pPr>
      <w:r w:rsidRPr="006A37AC">
        <w:t xml:space="preserve">Type of action carried out </w:t>
      </w:r>
      <w:r w:rsidRPr="00B154C6">
        <w:rPr>
          <w:noProof/>
        </w:rPr>
        <w:t>for</w:t>
      </w:r>
      <w:r w:rsidRPr="006A37AC">
        <w:t xml:space="preserve"> the business partner based on the class category.</w:t>
      </w:r>
      <w:r w:rsidR="003A41DA">
        <w:t xml:space="preserve">  The configured actions will be contained in the document </w:t>
      </w:r>
      <w:hyperlink r:id="rId16" w:history="1">
        <w:r w:rsidR="003A41DA" w:rsidRPr="002036CE">
          <w:rPr>
            <w:rStyle w:val="Hyperlink"/>
          </w:rPr>
          <w:t>CIM-CS-12 - BP Contact_Activities Categorization List</w:t>
        </w:r>
      </w:hyperlink>
      <w:r w:rsidR="003A41DA">
        <w:t>.</w:t>
      </w:r>
    </w:p>
    <w:p w14:paraId="52F5DA26" w14:textId="7B265BBD" w:rsidR="001646A0" w:rsidRPr="00444A80" w:rsidRDefault="001E622E" w:rsidP="00444A80">
      <w:pPr>
        <w:pStyle w:val="Heading2Text"/>
        <w:rPr>
          <w:rFonts w:ascii="Calibri Light" w:hAnsi="Calibri Light"/>
          <w:b/>
        </w:rPr>
      </w:pPr>
      <w:r w:rsidRPr="00444A80">
        <w:rPr>
          <w:rFonts w:ascii="Calibri Light" w:hAnsi="Calibri Light"/>
          <w:b/>
        </w:rPr>
        <w:t>Type</w:t>
      </w:r>
    </w:p>
    <w:p w14:paraId="15BB2A7F" w14:textId="77777777" w:rsidR="00833D65" w:rsidRDefault="001E622E" w:rsidP="00444A80">
      <w:pPr>
        <w:pStyle w:val="H4-SCE-Text"/>
        <w:ind w:left="720"/>
      </w:pPr>
      <w:r w:rsidRPr="006A37AC">
        <w:t>Specifies how the business contact was initiated, for example, by letter, telephone, or via the Internet.</w:t>
      </w:r>
      <w:r w:rsidR="00977BBC">
        <w:t xml:space="preserve">  The following types will be configured in S/4HANA: </w:t>
      </w:r>
    </w:p>
    <w:p w14:paraId="70A34B24" w14:textId="77777777" w:rsidR="00833D65" w:rsidRDefault="00977BBC" w:rsidP="006E2F80">
      <w:pPr>
        <w:pStyle w:val="H4-SCE-Text"/>
        <w:numPr>
          <w:ilvl w:val="0"/>
          <w:numId w:val="18"/>
        </w:numPr>
      </w:pPr>
      <w:r>
        <w:t xml:space="preserve">Phone </w:t>
      </w:r>
    </w:p>
    <w:p w14:paraId="672211DA" w14:textId="77777777" w:rsidR="00833D65" w:rsidRDefault="00977BBC" w:rsidP="006E2F80">
      <w:pPr>
        <w:pStyle w:val="H4-SCE-Text"/>
        <w:numPr>
          <w:ilvl w:val="0"/>
          <w:numId w:val="18"/>
        </w:numPr>
      </w:pPr>
      <w:r>
        <w:t>Mail</w:t>
      </w:r>
    </w:p>
    <w:p w14:paraId="1A489055" w14:textId="77777777" w:rsidR="00833D65" w:rsidRDefault="00977BBC" w:rsidP="006E2F80">
      <w:pPr>
        <w:pStyle w:val="H4-SCE-Text"/>
        <w:numPr>
          <w:ilvl w:val="0"/>
          <w:numId w:val="18"/>
        </w:numPr>
      </w:pPr>
      <w:r>
        <w:t>Email</w:t>
      </w:r>
    </w:p>
    <w:p w14:paraId="16794A6B" w14:textId="77777777" w:rsidR="00833D65" w:rsidRDefault="00977BBC" w:rsidP="006E2F80">
      <w:pPr>
        <w:pStyle w:val="H4-SCE-Text"/>
        <w:numPr>
          <w:ilvl w:val="0"/>
          <w:numId w:val="18"/>
        </w:numPr>
      </w:pPr>
      <w:r>
        <w:t>Web Chat</w:t>
      </w:r>
    </w:p>
    <w:p w14:paraId="7A2A87F6" w14:textId="77777777" w:rsidR="00833D65" w:rsidRDefault="00977BBC" w:rsidP="006E2F80">
      <w:pPr>
        <w:pStyle w:val="H4-SCE-Text"/>
        <w:numPr>
          <w:ilvl w:val="0"/>
          <w:numId w:val="18"/>
        </w:numPr>
      </w:pPr>
      <w:r>
        <w:t>Social Media</w:t>
      </w:r>
    </w:p>
    <w:p w14:paraId="197E6DA6" w14:textId="77777777" w:rsidR="00833D65" w:rsidRDefault="00977BBC" w:rsidP="006E2F80">
      <w:pPr>
        <w:pStyle w:val="H4-SCE-Text"/>
        <w:numPr>
          <w:ilvl w:val="0"/>
          <w:numId w:val="18"/>
        </w:numPr>
      </w:pPr>
      <w:r>
        <w:t>SCE.COM</w:t>
      </w:r>
    </w:p>
    <w:p w14:paraId="2A96FA54" w14:textId="77777777" w:rsidR="00833D65" w:rsidRDefault="00977BBC" w:rsidP="006E2F80">
      <w:pPr>
        <w:pStyle w:val="H4-SCE-Text"/>
        <w:numPr>
          <w:ilvl w:val="0"/>
          <w:numId w:val="18"/>
        </w:numPr>
      </w:pPr>
      <w:r w:rsidRPr="00B154C6">
        <w:rPr>
          <w:noProof/>
        </w:rPr>
        <w:t>Walk</w:t>
      </w:r>
      <w:r w:rsidR="00B154C6">
        <w:rPr>
          <w:noProof/>
        </w:rPr>
        <w:t>-</w:t>
      </w:r>
      <w:r w:rsidRPr="00B154C6">
        <w:rPr>
          <w:noProof/>
        </w:rPr>
        <w:t>In</w:t>
      </w:r>
    </w:p>
    <w:p w14:paraId="490FD005" w14:textId="3DD7725F" w:rsidR="00977BBC" w:rsidRDefault="00833D65" w:rsidP="006E2F80">
      <w:pPr>
        <w:pStyle w:val="H4-SCE-Text"/>
        <w:numPr>
          <w:ilvl w:val="0"/>
          <w:numId w:val="18"/>
        </w:numPr>
      </w:pPr>
      <w:r>
        <w:t>IVR</w:t>
      </w:r>
    </w:p>
    <w:p w14:paraId="3DCA48EF" w14:textId="77777777" w:rsidR="001E622E" w:rsidRPr="00444A80" w:rsidRDefault="001E622E" w:rsidP="00444A80">
      <w:pPr>
        <w:pStyle w:val="Heading2Text"/>
        <w:rPr>
          <w:rFonts w:ascii="Calibri Light" w:hAnsi="Calibri Light"/>
          <w:b/>
        </w:rPr>
      </w:pPr>
      <w:r w:rsidRPr="00444A80">
        <w:rPr>
          <w:rFonts w:ascii="Calibri Light" w:hAnsi="Calibri Light"/>
          <w:b/>
        </w:rPr>
        <w:t>Direction</w:t>
      </w:r>
    </w:p>
    <w:p w14:paraId="0D4B70FE" w14:textId="77777777" w:rsidR="00833D65" w:rsidRDefault="00244973" w:rsidP="00444A80">
      <w:pPr>
        <w:pStyle w:val="H4-SCE-Text"/>
        <w:ind w:left="720"/>
      </w:pPr>
      <w:r w:rsidRPr="006A37AC">
        <w:t xml:space="preserve">Type of action carried out </w:t>
      </w:r>
      <w:r w:rsidRPr="00B154C6">
        <w:rPr>
          <w:noProof/>
        </w:rPr>
        <w:t>for</w:t>
      </w:r>
      <w:r w:rsidRPr="006A37AC">
        <w:t xml:space="preserve"> the business partner based on the class category.</w:t>
      </w:r>
      <w:r w:rsidR="00977BBC">
        <w:t xml:space="preserve">  The following </w:t>
      </w:r>
      <w:r w:rsidR="00486DD1">
        <w:t xml:space="preserve">Directions will be configured in S/4HANA: </w:t>
      </w:r>
    </w:p>
    <w:p w14:paraId="27A5911D" w14:textId="77777777" w:rsidR="00833D65" w:rsidRDefault="00486DD1" w:rsidP="006E2F80">
      <w:pPr>
        <w:pStyle w:val="H4-SCE-Text"/>
        <w:numPr>
          <w:ilvl w:val="0"/>
          <w:numId w:val="19"/>
        </w:numPr>
      </w:pPr>
      <w:r>
        <w:lastRenderedPageBreak/>
        <w:t>Incoming</w:t>
      </w:r>
    </w:p>
    <w:p w14:paraId="1413C26C" w14:textId="7EFA3B6A" w:rsidR="00244973" w:rsidRPr="006A37AC" w:rsidRDefault="00486DD1" w:rsidP="006E2F80">
      <w:pPr>
        <w:pStyle w:val="H4-SCE-Text"/>
        <w:numPr>
          <w:ilvl w:val="0"/>
          <w:numId w:val="19"/>
        </w:numPr>
      </w:pPr>
      <w:r>
        <w:t>Outgoing.</w:t>
      </w:r>
    </w:p>
    <w:p w14:paraId="46DCC302" w14:textId="77777777" w:rsidR="001E622E" w:rsidRPr="00444A80" w:rsidRDefault="001E622E" w:rsidP="00444A80">
      <w:pPr>
        <w:pStyle w:val="Heading2Text"/>
        <w:rPr>
          <w:rFonts w:ascii="Calibri Light" w:hAnsi="Calibri Light"/>
          <w:b/>
        </w:rPr>
      </w:pPr>
      <w:r w:rsidRPr="00444A80">
        <w:rPr>
          <w:rFonts w:ascii="Calibri Light" w:hAnsi="Calibri Light"/>
          <w:b/>
        </w:rPr>
        <w:t>Priority</w:t>
      </w:r>
    </w:p>
    <w:p w14:paraId="60C643EC" w14:textId="77777777" w:rsidR="00833D65" w:rsidRDefault="00045EA9" w:rsidP="00444A80">
      <w:pPr>
        <w:pStyle w:val="H4-SCE-Text"/>
        <w:ind w:left="720"/>
      </w:pPr>
      <w:r w:rsidRPr="00045EA9">
        <w:t xml:space="preserve">Urgency </w:t>
      </w:r>
      <w:r>
        <w:t>level of the BP Contact</w:t>
      </w:r>
      <w:r w:rsidR="00486DD1">
        <w:t xml:space="preserve">.  The following Priorities will be configured in S/4HANA: </w:t>
      </w:r>
    </w:p>
    <w:p w14:paraId="024AD386" w14:textId="77777777" w:rsidR="00833D65" w:rsidRDefault="00833D65" w:rsidP="006E2F80">
      <w:pPr>
        <w:pStyle w:val="H4-SCE-Text"/>
        <w:numPr>
          <w:ilvl w:val="0"/>
          <w:numId w:val="20"/>
        </w:numPr>
      </w:pPr>
      <w:r>
        <w:t>Very Low</w:t>
      </w:r>
    </w:p>
    <w:p w14:paraId="38427F19" w14:textId="77777777" w:rsidR="00833D65" w:rsidRDefault="00486DD1" w:rsidP="006E2F80">
      <w:pPr>
        <w:pStyle w:val="H4-SCE-Text"/>
        <w:numPr>
          <w:ilvl w:val="0"/>
          <w:numId w:val="20"/>
        </w:numPr>
      </w:pPr>
      <w:r>
        <w:t>Low, Average</w:t>
      </w:r>
    </w:p>
    <w:p w14:paraId="207AA14C" w14:textId="77777777" w:rsidR="00833D65" w:rsidRDefault="00486DD1" w:rsidP="006E2F80">
      <w:pPr>
        <w:pStyle w:val="H4-SCE-Text"/>
        <w:numPr>
          <w:ilvl w:val="0"/>
          <w:numId w:val="20"/>
        </w:numPr>
      </w:pPr>
      <w:r>
        <w:t>High</w:t>
      </w:r>
    </w:p>
    <w:p w14:paraId="117B4DCB" w14:textId="7C37DA83" w:rsidR="00486DD1" w:rsidRPr="00045EA9" w:rsidRDefault="00486DD1" w:rsidP="006E2F80">
      <w:pPr>
        <w:pStyle w:val="H4-SCE-Text"/>
        <w:numPr>
          <w:ilvl w:val="0"/>
          <w:numId w:val="20"/>
        </w:numPr>
      </w:pPr>
      <w:r>
        <w:t>Very High.</w:t>
      </w:r>
    </w:p>
    <w:p w14:paraId="1DAF5185" w14:textId="77777777" w:rsidR="00450C17" w:rsidRPr="007E79F1" w:rsidRDefault="00450C17" w:rsidP="007E79F1"/>
    <w:p w14:paraId="1200CC64" w14:textId="77777777" w:rsidR="00976700" w:rsidRDefault="00150A55" w:rsidP="00E31C54">
      <w:pPr>
        <w:pStyle w:val="Heading2Text"/>
        <w:rPr>
          <w:rFonts w:ascii="Calibri Light" w:hAnsi="Calibri Light" w:cs="Arial"/>
        </w:rPr>
      </w:pPr>
      <w:r>
        <w:rPr>
          <w:rFonts w:ascii="Calibri Light" w:hAnsi="Calibri Light" w:cs="Arial"/>
        </w:rPr>
        <w:t>Hybris C4C will provide a view that will display all the BP Contacts from S</w:t>
      </w:r>
      <w:r w:rsidR="00B86359">
        <w:rPr>
          <w:rFonts w:ascii="Calibri Light" w:hAnsi="Calibri Light" w:cs="Arial"/>
        </w:rPr>
        <w:t>/4</w:t>
      </w:r>
      <w:r>
        <w:rPr>
          <w:rFonts w:ascii="Calibri Light" w:hAnsi="Calibri Light" w:cs="Arial"/>
        </w:rPr>
        <w:t>HANA</w:t>
      </w:r>
      <w:r w:rsidR="00A145B0">
        <w:rPr>
          <w:rFonts w:ascii="Calibri Light" w:hAnsi="Calibri Light" w:cs="Arial"/>
        </w:rPr>
        <w:t xml:space="preserve"> as per mention in section 2.4 General Assumptions. </w:t>
      </w:r>
    </w:p>
    <w:p w14:paraId="051E6ED4" w14:textId="77777777" w:rsidR="00450C17" w:rsidRDefault="00450C17" w:rsidP="00E31C54">
      <w:pPr>
        <w:pStyle w:val="Heading2Text"/>
        <w:rPr>
          <w:rFonts w:ascii="Calibri Light" w:hAnsi="Calibri Light" w:cs="Arial"/>
        </w:rPr>
      </w:pPr>
      <w:bookmarkStart w:id="32" w:name="_GoBack"/>
      <w:bookmarkEnd w:id="32"/>
    </w:p>
    <w:p w14:paraId="657E9C6F" w14:textId="77777777" w:rsidR="00855464" w:rsidRDefault="00855464" w:rsidP="00444A80">
      <w:pPr>
        <w:jc w:val="center"/>
      </w:pPr>
      <w:r>
        <w:rPr>
          <w:noProof/>
        </w:rPr>
        <w:drawing>
          <wp:inline distT="0" distB="0" distL="0" distR="0" wp14:anchorId="02A0A333" wp14:editId="7B578E2B">
            <wp:extent cx="3557622" cy="301752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3557622" cy="3017520"/>
                    </a:xfrm>
                    <a:prstGeom prst="rect">
                      <a:avLst/>
                    </a:prstGeom>
                  </pic:spPr>
                </pic:pic>
              </a:graphicData>
            </a:graphic>
          </wp:inline>
        </w:drawing>
      </w:r>
    </w:p>
    <w:p w14:paraId="45444862" w14:textId="379E8AC7" w:rsidR="00E87E98" w:rsidRDefault="00855464" w:rsidP="00444A80">
      <w:pPr>
        <w:pStyle w:val="Caption"/>
        <w:ind w:left="720"/>
        <w:jc w:val="center"/>
      </w:pPr>
      <w:r>
        <w:t xml:space="preserve">Figure </w:t>
      </w:r>
      <w:r>
        <w:fldChar w:fldCharType="begin"/>
      </w:r>
      <w:r>
        <w:instrText xml:space="preserve"> SEQ Figure \* ARABIC </w:instrText>
      </w:r>
      <w:r>
        <w:fldChar w:fldCharType="separate"/>
      </w:r>
      <w:r w:rsidR="00F60291">
        <w:rPr>
          <w:noProof/>
        </w:rPr>
        <w:t>3</w:t>
      </w:r>
      <w:r>
        <w:fldChar w:fldCharType="end"/>
      </w:r>
      <w:r>
        <w:t xml:space="preserve"> - </w:t>
      </w:r>
      <w:r w:rsidR="00405321">
        <w:t>BP</w:t>
      </w:r>
      <w:r>
        <w:t xml:space="preserve"> Contact</w:t>
      </w:r>
      <w:r w:rsidR="00037B42">
        <w:t xml:space="preserve"> in S</w:t>
      </w:r>
      <w:r w:rsidR="00B86359">
        <w:t>/4</w:t>
      </w:r>
      <w:r w:rsidR="00037B42">
        <w:t>HANA</w:t>
      </w:r>
    </w:p>
    <w:p w14:paraId="6799AD51" w14:textId="77777777" w:rsidR="00E87E98" w:rsidRDefault="00E87E98" w:rsidP="00E87E98"/>
    <w:p w14:paraId="458BBFA8" w14:textId="77777777" w:rsidR="0045683A" w:rsidRPr="006B24F0" w:rsidRDefault="006E1B7F" w:rsidP="006E2F80">
      <w:pPr>
        <w:pStyle w:val="Heading3"/>
        <w:keepNext/>
        <w:numPr>
          <w:ilvl w:val="2"/>
          <w:numId w:val="5"/>
        </w:numPr>
        <w:tabs>
          <w:tab w:val="left" w:pos="1440"/>
        </w:tabs>
        <w:spacing w:before="120" w:after="120"/>
        <w:ind w:left="1440" w:hanging="900"/>
        <w:rPr>
          <w:rFonts w:ascii="Calibri Light" w:hAnsi="Calibri Light"/>
        </w:rPr>
      </w:pPr>
      <w:bookmarkStart w:id="33" w:name="_Toc503157615"/>
      <w:bookmarkStart w:id="34" w:name="_Toc507736360"/>
      <w:r>
        <w:rPr>
          <w:rFonts w:ascii="Calibri Light" w:hAnsi="Calibri Light"/>
        </w:rPr>
        <w:t>Activity Attachments</w:t>
      </w:r>
      <w:bookmarkEnd w:id="34"/>
      <w:r w:rsidR="0045683A">
        <w:rPr>
          <w:rFonts w:ascii="Calibri Light" w:hAnsi="Calibri Light"/>
        </w:rPr>
        <w:t xml:space="preserve"> </w:t>
      </w:r>
      <w:bookmarkEnd w:id="33"/>
    </w:p>
    <w:p w14:paraId="1D445DA9" w14:textId="77777777" w:rsidR="0045683A" w:rsidRDefault="00443EE8" w:rsidP="0045683A">
      <w:pPr>
        <w:pStyle w:val="Heading3Text"/>
        <w:rPr>
          <w:rFonts w:ascii="Calibri Light" w:hAnsi="Calibri Light"/>
        </w:rPr>
      </w:pPr>
      <w:r>
        <w:rPr>
          <w:rFonts w:ascii="Calibri Light" w:hAnsi="Calibri Light"/>
        </w:rPr>
        <w:t>Activities allow the possibility of adding a local file, web link or</w:t>
      </w:r>
      <w:r w:rsidR="001F1760">
        <w:rPr>
          <w:rFonts w:ascii="Calibri Light" w:hAnsi="Calibri Light"/>
        </w:rPr>
        <w:t xml:space="preserve"> a document from the library as an attachment to the </w:t>
      </w:r>
      <w:r w:rsidR="00B1597B">
        <w:rPr>
          <w:rFonts w:ascii="Calibri Light" w:hAnsi="Calibri Light"/>
        </w:rPr>
        <w:t>activity</w:t>
      </w:r>
      <w:r w:rsidR="001F1760">
        <w:rPr>
          <w:rFonts w:ascii="Calibri Light" w:hAnsi="Calibri Light"/>
        </w:rPr>
        <w:t xml:space="preserve"> as per displayed in Figure 4.</w:t>
      </w:r>
      <w:r w:rsidR="00FD3FAC">
        <w:rPr>
          <w:rFonts w:ascii="Calibri Light" w:hAnsi="Calibri Light"/>
        </w:rPr>
        <w:t xml:space="preserve">  Multiple files or links can be associated with each Activity.</w:t>
      </w:r>
    </w:p>
    <w:p w14:paraId="62C9D6C3" w14:textId="77777777" w:rsidR="00085523" w:rsidRDefault="00085523" w:rsidP="0045683A">
      <w:pPr>
        <w:pStyle w:val="Heading3Text"/>
        <w:rPr>
          <w:rFonts w:ascii="Calibri Light" w:hAnsi="Calibri Light"/>
        </w:rPr>
      </w:pPr>
    </w:p>
    <w:p w14:paraId="7440E3C8" w14:textId="77777777" w:rsidR="0045683A" w:rsidRDefault="00443EE8" w:rsidP="0077462C">
      <w:r w:rsidRPr="00443EE8">
        <w:rPr>
          <w:noProof/>
        </w:rPr>
        <w:lastRenderedPageBreak/>
        <w:drawing>
          <wp:inline distT="0" distB="0" distL="0" distR="0" wp14:anchorId="3BFACAE9" wp14:editId="26C906CA">
            <wp:extent cx="5712203" cy="274320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2203" cy="2743200"/>
                    </a:xfrm>
                    <a:prstGeom prst="rect">
                      <a:avLst/>
                    </a:prstGeom>
                  </pic:spPr>
                </pic:pic>
              </a:graphicData>
            </a:graphic>
          </wp:inline>
        </w:drawing>
      </w:r>
    </w:p>
    <w:p w14:paraId="786F73E7" w14:textId="77777777" w:rsidR="0045683A" w:rsidRDefault="0045683A" w:rsidP="0077462C">
      <w:pPr>
        <w:pStyle w:val="Caption"/>
        <w:ind w:firstLine="720"/>
      </w:pPr>
      <w:r>
        <w:t xml:space="preserve">Figure </w:t>
      </w:r>
      <w:r>
        <w:fldChar w:fldCharType="begin"/>
      </w:r>
      <w:r>
        <w:instrText xml:space="preserve"> SEQ Figure \* ARABIC </w:instrText>
      </w:r>
      <w:r>
        <w:fldChar w:fldCharType="separate"/>
      </w:r>
      <w:r w:rsidR="00F60291">
        <w:rPr>
          <w:noProof/>
        </w:rPr>
        <w:t>4</w:t>
      </w:r>
      <w:r>
        <w:fldChar w:fldCharType="end"/>
      </w:r>
      <w:r>
        <w:t xml:space="preserve"> </w:t>
      </w:r>
      <w:r w:rsidR="001F1760">
        <w:t>–</w:t>
      </w:r>
      <w:r>
        <w:t xml:space="preserve"> </w:t>
      </w:r>
      <w:r w:rsidR="001F1760">
        <w:t>Activity Attachments</w:t>
      </w:r>
    </w:p>
    <w:p w14:paraId="66BE55AF" w14:textId="77777777" w:rsidR="008648E5" w:rsidRDefault="008648E5" w:rsidP="00E87E98"/>
    <w:p w14:paraId="2EEA02A7" w14:textId="77777777" w:rsidR="00A93732" w:rsidRDefault="00A93732" w:rsidP="00E87E98"/>
    <w:p w14:paraId="2C4B5759" w14:textId="77777777" w:rsidR="0011473F" w:rsidRPr="006B24F0" w:rsidRDefault="0011473F" w:rsidP="006E2F80">
      <w:pPr>
        <w:pStyle w:val="Heading3"/>
        <w:keepNext/>
        <w:numPr>
          <w:ilvl w:val="2"/>
          <w:numId w:val="5"/>
        </w:numPr>
        <w:tabs>
          <w:tab w:val="left" w:pos="1440"/>
        </w:tabs>
        <w:spacing w:before="120" w:after="120"/>
        <w:ind w:left="1440" w:hanging="900"/>
        <w:rPr>
          <w:rFonts w:ascii="Calibri Light" w:hAnsi="Calibri Light"/>
        </w:rPr>
      </w:pPr>
      <w:bookmarkStart w:id="35" w:name="_Toc507736361"/>
      <w:r>
        <w:rPr>
          <w:rFonts w:ascii="Calibri Light" w:hAnsi="Calibri Light"/>
        </w:rPr>
        <w:t>Activity Search</w:t>
      </w:r>
      <w:bookmarkEnd w:id="35"/>
    </w:p>
    <w:p w14:paraId="6162BB5C" w14:textId="77777777" w:rsidR="0011473F" w:rsidRDefault="00495480" w:rsidP="0011473F">
      <w:pPr>
        <w:pStyle w:val="Heading3Text"/>
        <w:rPr>
          <w:rFonts w:ascii="Calibri Light" w:hAnsi="Calibri Light"/>
        </w:rPr>
      </w:pPr>
      <w:r>
        <w:rPr>
          <w:rFonts w:ascii="Calibri Light" w:hAnsi="Calibri Light"/>
        </w:rPr>
        <w:t xml:space="preserve">Activities </w:t>
      </w:r>
      <w:r w:rsidR="006C1143">
        <w:rPr>
          <w:rFonts w:ascii="Calibri Light" w:hAnsi="Calibri Light"/>
        </w:rPr>
        <w:t>can be searched by navigating</w:t>
      </w:r>
      <w:r w:rsidR="00897808">
        <w:rPr>
          <w:rFonts w:ascii="Calibri Light" w:hAnsi="Calibri Light"/>
        </w:rPr>
        <w:t>,</w:t>
      </w:r>
      <w:r w:rsidR="005C09B0">
        <w:rPr>
          <w:rFonts w:ascii="Calibri Light" w:hAnsi="Calibri Light"/>
        </w:rPr>
        <w:t xml:space="preserve"> </w:t>
      </w:r>
      <w:r w:rsidR="00897808">
        <w:rPr>
          <w:rFonts w:ascii="Calibri Light" w:hAnsi="Calibri Light"/>
        </w:rPr>
        <w:t>e.g.</w:t>
      </w:r>
      <w:r w:rsidR="005C09B0">
        <w:rPr>
          <w:rFonts w:ascii="Calibri Light" w:hAnsi="Calibri Light"/>
        </w:rPr>
        <w:t xml:space="preserve"> to</w:t>
      </w:r>
      <w:r w:rsidR="006C1143">
        <w:rPr>
          <w:rFonts w:ascii="Calibri Light" w:hAnsi="Calibri Light"/>
        </w:rPr>
        <w:t xml:space="preserve"> the </w:t>
      </w:r>
      <w:r w:rsidR="004D36E2">
        <w:rPr>
          <w:rFonts w:ascii="Calibri Light" w:hAnsi="Calibri Light"/>
        </w:rPr>
        <w:t>Phone Calls</w:t>
      </w:r>
      <w:r w:rsidR="005C09B0">
        <w:rPr>
          <w:rFonts w:ascii="Calibri Light" w:hAnsi="Calibri Light"/>
        </w:rPr>
        <w:t xml:space="preserve"> view</w:t>
      </w:r>
      <w:r w:rsidR="00085523">
        <w:rPr>
          <w:rFonts w:ascii="Calibri Light" w:hAnsi="Calibri Light"/>
        </w:rPr>
        <w:t>, as displayed in Figure</w:t>
      </w:r>
      <w:r w:rsidR="004D36E2">
        <w:rPr>
          <w:rFonts w:ascii="Calibri Light" w:hAnsi="Calibri Light"/>
        </w:rPr>
        <w:t>5</w:t>
      </w:r>
      <w:r w:rsidR="0011473F">
        <w:rPr>
          <w:rFonts w:ascii="Calibri Light" w:hAnsi="Calibri Light"/>
        </w:rPr>
        <w:t xml:space="preserve">.  This view is configurable and the sections can be added or removed as well </w:t>
      </w:r>
      <w:r w:rsidR="005C09B0">
        <w:rPr>
          <w:rFonts w:ascii="Calibri Light" w:hAnsi="Calibri Light"/>
        </w:rPr>
        <w:t xml:space="preserve">the filters in which is possible to </w:t>
      </w:r>
      <w:r w:rsidR="006E1B7F">
        <w:rPr>
          <w:rFonts w:ascii="Calibri Light" w:hAnsi="Calibri Light"/>
        </w:rPr>
        <w:t xml:space="preserve">return the </w:t>
      </w:r>
      <w:r w:rsidR="00897808">
        <w:rPr>
          <w:rFonts w:ascii="Calibri Light" w:hAnsi="Calibri Light"/>
        </w:rPr>
        <w:t xml:space="preserve">listed </w:t>
      </w:r>
      <w:r w:rsidR="006E1B7F">
        <w:rPr>
          <w:rFonts w:ascii="Calibri Light" w:hAnsi="Calibri Light"/>
        </w:rPr>
        <w:t>activities.</w:t>
      </w:r>
      <w:r w:rsidR="00897808">
        <w:rPr>
          <w:rFonts w:ascii="Calibri Light" w:hAnsi="Calibri Light"/>
        </w:rPr>
        <w:t xml:space="preserve">  </w:t>
      </w:r>
    </w:p>
    <w:p w14:paraId="23BAA3F2" w14:textId="65C86E29" w:rsidR="00570D51" w:rsidRDefault="00037B42" w:rsidP="00570D51">
      <w:pPr>
        <w:pStyle w:val="Heading3Text"/>
        <w:rPr>
          <w:rFonts w:ascii="Calibri Light" w:hAnsi="Calibri Light"/>
          <w:i/>
        </w:rPr>
      </w:pPr>
      <w:r>
        <w:rPr>
          <w:rFonts w:ascii="Calibri Light" w:hAnsi="Calibri Light"/>
        </w:rPr>
        <w:t>Hybris C4C</w:t>
      </w:r>
      <w:r w:rsidR="00570D51" w:rsidRPr="006E1B7F">
        <w:rPr>
          <w:rFonts w:ascii="Calibri Light" w:hAnsi="Calibri Light"/>
          <w:i/>
        </w:rPr>
        <w:t xml:space="preserve"> </w:t>
      </w:r>
      <w:r w:rsidR="00BD4A45">
        <w:rPr>
          <w:rFonts w:ascii="Calibri Light" w:hAnsi="Calibri Light"/>
          <w:i/>
        </w:rPr>
        <w:t>standard proposed</w:t>
      </w:r>
      <w:r w:rsidR="00601233">
        <w:rPr>
          <w:rFonts w:ascii="Calibri Light" w:hAnsi="Calibri Light"/>
          <w:i/>
        </w:rPr>
        <w:t xml:space="preserve"> search</w:t>
      </w:r>
      <w:r w:rsidR="00BD4A45">
        <w:rPr>
          <w:rFonts w:ascii="Calibri Light" w:hAnsi="Calibri Light"/>
          <w:i/>
        </w:rPr>
        <w:t xml:space="preserve"> view</w:t>
      </w:r>
      <w:r w:rsidR="00896BC6">
        <w:rPr>
          <w:rFonts w:ascii="Calibri Light" w:hAnsi="Calibri Light"/>
          <w:i/>
        </w:rPr>
        <w:t>.</w:t>
      </w:r>
      <w:r w:rsidR="00BD4A45">
        <w:rPr>
          <w:rFonts w:ascii="Calibri Light" w:hAnsi="Calibri Light"/>
          <w:i/>
        </w:rPr>
        <w:t xml:space="preserve"> </w:t>
      </w:r>
    </w:p>
    <w:p w14:paraId="393378AD" w14:textId="77777777" w:rsidR="0011473F" w:rsidRDefault="00495480" w:rsidP="0077462C">
      <w:r w:rsidRPr="00495480">
        <w:rPr>
          <w:noProof/>
        </w:rPr>
        <w:drawing>
          <wp:inline distT="0" distB="0" distL="0" distR="0" wp14:anchorId="049F9720" wp14:editId="391D6839">
            <wp:extent cx="5527945" cy="2651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27945" cy="2651760"/>
                    </a:xfrm>
                    <a:prstGeom prst="rect">
                      <a:avLst/>
                    </a:prstGeom>
                  </pic:spPr>
                </pic:pic>
              </a:graphicData>
            </a:graphic>
          </wp:inline>
        </w:drawing>
      </w:r>
    </w:p>
    <w:p w14:paraId="06A95EC4" w14:textId="77777777" w:rsidR="0011473F" w:rsidRDefault="0011473F" w:rsidP="0011473F">
      <w:pPr>
        <w:pStyle w:val="Caption"/>
        <w:ind w:left="360" w:firstLine="720"/>
      </w:pPr>
      <w:r>
        <w:t xml:space="preserve">Figure </w:t>
      </w:r>
      <w:r>
        <w:fldChar w:fldCharType="begin"/>
      </w:r>
      <w:r>
        <w:instrText xml:space="preserve"> SEQ Figure \* ARABIC </w:instrText>
      </w:r>
      <w:r>
        <w:fldChar w:fldCharType="separate"/>
      </w:r>
      <w:r w:rsidR="00F60291">
        <w:rPr>
          <w:noProof/>
        </w:rPr>
        <w:t>5</w:t>
      </w:r>
      <w:r>
        <w:fldChar w:fldCharType="end"/>
      </w:r>
      <w:r>
        <w:t xml:space="preserve"> – Activity Global Search</w:t>
      </w:r>
    </w:p>
    <w:p w14:paraId="6A9FEB6D" w14:textId="77777777" w:rsidR="00A07718" w:rsidRPr="00A07718" w:rsidRDefault="00A07718" w:rsidP="00A07718"/>
    <w:p w14:paraId="1F4E3EF4" w14:textId="77777777" w:rsidR="003357AC" w:rsidRPr="006B24F0" w:rsidRDefault="00A835B1" w:rsidP="006E2F80">
      <w:pPr>
        <w:pStyle w:val="Heading3"/>
        <w:keepNext/>
        <w:numPr>
          <w:ilvl w:val="2"/>
          <w:numId w:val="5"/>
        </w:numPr>
        <w:tabs>
          <w:tab w:val="left" w:pos="1440"/>
        </w:tabs>
        <w:spacing w:before="120" w:after="120"/>
        <w:rPr>
          <w:rFonts w:ascii="Calibri Light" w:hAnsi="Calibri Light"/>
        </w:rPr>
      </w:pPr>
      <w:bookmarkStart w:id="36" w:name="_Toc507736362"/>
      <w:r>
        <w:rPr>
          <w:rFonts w:ascii="Calibri Light" w:hAnsi="Calibri Light"/>
        </w:rPr>
        <w:t>Follow-up</w:t>
      </w:r>
      <w:bookmarkEnd w:id="36"/>
    </w:p>
    <w:p w14:paraId="17D1E53E" w14:textId="466083F3" w:rsidR="003357AC" w:rsidRPr="00272A8E" w:rsidRDefault="00A835B1" w:rsidP="00272A8E">
      <w:pPr>
        <w:pStyle w:val="Heading3Text"/>
        <w:rPr>
          <w:rFonts w:ascii="Calibri Light" w:hAnsi="Calibri Light"/>
        </w:rPr>
      </w:pPr>
      <w:r>
        <w:rPr>
          <w:rFonts w:ascii="Calibri Light" w:hAnsi="Calibri Light"/>
        </w:rPr>
        <w:t>Whenever a follow-up is required</w:t>
      </w:r>
      <w:r w:rsidR="00ED3685">
        <w:rPr>
          <w:rFonts w:ascii="Calibri Light" w:hAnsi="Calibri Light"/>
        </w:rPr>
        <w:t xml:space="preserve"> in order</w:t>
      </w:r>
      <w:r>
        <w:rPr>
          <w:rFonts w:ascii="Calibri Light" w:hAnsi="Calibri Light"/>
        </w:rPr>
        <w:t xml:space="preserve"> to give continuity to a certain Activity</w:t>
      </w:r>
      <w:r w:rsidR="00ED3685">
        <w:rPr>
          <w:rFonts w:ascii="Calibri Light" w:hAnsi="Calibri Light"/>
        </w:rPr>
        <w:t xml:space="preserve">, the </w:t>
      </w:r>
      <w:r w:rsidR="000A1B38">
        <w:rPr>
          <w:rFonts w:ascii="Calibri Light" w:hAnsi="Calibri Light"/>
        </w:rPr>
        <w:t>user</w:t>
      </w:r>
      <w:r>
        <w:rPr>
          <w:rFonts w:ascii="Calibri Light" w:hAnsi="Calibri Light"/>
        </w:rPr>
        <w:t xml:space="preserve"> </w:t>
      </w:r>
      <w:r w:rsidR="00EF4C70">
        <w:rPr>
          <w:rFonts w:ascii="Calibri Light" w:hAnsi="Calibri Light"/>
        </w:rPr>
        <w:t xml:space="preserve">may </w:t>
      </w:r>
      <w:r w:rsidR="00ED3685">
        <w:rPr>
          <w:rFonts w:ascii="Calibri Light" w:hAnsi="Calibri Light"/>
        </w:rPr>
        <w:t xml:space="preserve">do so, </w:t>
      </w:r>
      <w:r>
        <w:rPr>
          <w:rFonts w:ascii="Calibri Light" w:hAnsi="Calibri Light"/>
        </w:rPr>
        <w:t xml:space="preserve">by navigating to </w:t>
      </w:r>
      <w:r w:rsidRPr="00ED3685">
        <w:rPr>
          <w:rFonts w:ascii="Calibri Light" w:hAnsi="Calibri Light"/>
          <w:b/>
        </w:rPr>
        <w:t xml:space="preserve">Related Items </w:t>
      </w:r>
      <w:r>
        <w:rPr>
          <w:rFonts w:ascii="Calibri Light" w:hAnsi="Calibri Light"/>
        </w:rPr>
        <w:t>inside the Activity details</w:t>
      </w:r>
      <w:r w:rsidR="00192BBE">
        <w:rPr>
          <w:rFonts w:ascii="Calibri Light" w:hAnsi="Calibri Light"/>
        </w:rPr>
        <w:t>.  T</w:t>
      </w:r>
      <w:r>
        <w:rPr>
          <w:rFonts w:ascii="Calibri Light" w:hAnsi="Calibri Light"/>
        </w:rPr>
        <w:t xml:space="preserve">his </w:t>
      </w:r>
      <w:r w:rsidRPr="00A43336">
        <w:rPr>
          <w:rFonts w:ascii="Calibri Light" w:hAnsi="Calibri Light"/>
          <w:noProof/>
        </w:rPr>
        <w:t>section</w:t>
      </w:r>
      <w:r w:rsidR="0092723B">
        <w:rPr>
          <w:rFonts w:ascii="Calibri Light" w:hAnsi="Calibri Light"/>
          <w:noProof/>
        </w:rPr>
        <w:t xml:space="preserve"> </w:t>
      </w:r>
      <w:r w:rsidRPr="00A43336">
        <w:rPr>
          <w:rFonts w:ascii="Calibri Light" w:hAnsi="Calibri Light"/>
          <w:noProof/>
        </w:rPr>
        <w:t>allow</w:t>
      </w:r>
      <w:r w:rsidR="001C7D1D" w:rsidRPr="00A43336">
        <w:rPr>
          <w:rFonts w:ascii="Calibri Light" w:hAnsi="Calibri Light"/>
          <w:noProof/>
        </w:rPr>
        <w:t>s</w:t>
      </w:r>
      <w:r w:rsidR="001C7D1D">
        <w:rPr>
          <w:rFonts w:ascii="Calibri Light" w:hAnsi="Calibri Light"/>
        </w:rPr>
        <w:t xml:space="preserve"> the user </w:t>
      </w:r>
      <w:r w:rsidR="001C7D1D" w:rsidRPr="00A43336">
        <w:rPr>
          <w:rFonts w:ascii="Calibri Light" w:hAnsi="Calibri Light"/>
          <w:noProof/>
        </w:rPr>
        <w:t>to</w:t>
      </w:r>
      <w:r w:rsidRPr="00A43336">
        <w:rPr>
          <w:rFonts w:ascii="Calibri Light" w:hAnsi="Calibri Light"/>
          <w:noProof/>
        </w:rPr>
        <w:t xml:space="preserve"> </w:t>
      </w:r>
      <w:r w:rsidR="001C7D1D" w:rsidRPr="00A43336">
        <w:rPr>
          <w:rFonts w:ascii="Calibri Light" w:hAnsi="Calibri Light"/>
          <w:noProof/>
        </w:rPr>
        <w:t>create</w:t>
      </w:r>
      <w:r w:rsidR="001C7D1D">
        <w:rPr>
          <w:rFonts w:ascii="Calibri Light" w:hAnsi="Calibri Light"/>
        </w:rPr>
        <w:t xml:space="preserve"> a </w:t>
      </w:r>
      <w:r w:rsidR="00192BBE">
        <w:rPr>
          <w:rFonts w:ascii="Calibri Light" w:hAnsi="Calibri Light"/>
        </w:rPr>
        <w:t xml:space="preserve">follow-up </w:t>
      </w:r>
      <w:r w:rsidR="005F6CDB">
        <w:rPr>
          <w:rFonts w:ascii="Calibri Light" w:hAnsi="Calibri Light"/>
        </w:rPr>
        <w:t>for the following activities</w:t>
      </w:r>
      <w:r w:rsidR="00A43336">
        <w:rPr>
          <w:rFonts w:ascii="Calibri Light" w:hAnsi="Calibri Light"/>
        </w:rPr>
        <w:t>,</w:t>
      </w:r>
      <w:r w:rsidR="005F6CDB">
        <w:rPr>
          <w:rFonts w:ascii="Calibri Light" w:hAnsi="Calibri Light"/>
        </w:rPr>
        <w:t xml:space="preserve"> </w:t>
      </w:r>
      <w:r w:rsidR="005F6CDB" w:rsidRPr="00A43336">
        <w:rPr>
          <w:rFonts w:ascii="Calibri Light" w:hAnsi="Calibri Light"/>
          <w:noProof/>
        </w:rPr>
        <w:t>for</w:t>
      </w:r>
      <w:r w:rsidR="005F6CDB">
        <w:rPr>
          <w:rFonts w:ascii="Calibri Light" w:hAnsi="Calibri Light"/>
        </w:rPr>
        <w:t xml:space="preserve"> example, </w:t>
      </w:r>
      <w:r w:rsidR="0025748C">
        <w:rPr>
          <w:rFonts w:ascii="Calibri Light" w:hAnsi="Calibri Light"/>
        </w:rPr>
        <w:t xml:space="preserve"> Appointment, Task, Phone Call</w:t>
      </w:r>
      <w:r w:rsidR="005F6CDB">
        <w:rPr>
          <w:rFonts w:ascii="Calibri Light" w:hAnsi="Calibri Light"/>
        </w:rPr>
        <w:t xml:space="preserve">, </w:t>
      </w:r>
      <w:r w:rsidR="0025748C">
        <w:rPr>
          <w:rFonts w:ascii="Calibri Light" w:hAnsi="Calibri Light"/>
        </w:rPr>
        <w:t>Service Ticket</w:t>
      </w:r>
      <w:r w:rsidR="005F6CDB">
        <w:rPr>
          <w:rFonts w:ascii="Calibri Light" w:hAnsi="Calibri Light"/>
        </w:rPr>
        <w:t>, etc</w:t>
      </w:r>
      <w:r w:rsidR="0025748C">
        <w:rPr>
          <w:rFonts w:ascii="Calibri Light" w:hAnsi="Calibri Light"/>
        </w:rPr>
        <w:t>.</w:t>
      </w:r>
      <w:r>
        <w:rPr>
          <w:rFonts w:ascii="Calibri Light" w:hAnsi="Calibri Light"/>
        </w:rPr>
        <w:t xml:space="preserve">  </w:t>
      </w:r>
    </w:p>
    <w:p w14:paraId="6A5443C1" w14:textId="77777777" w:rsidR="003357AC" w:rsidRDefault="00A835B1" w:rsidP="0077462C">
      <w:r w:rsidRPr="00A835B1">
        <w:rPr>
          <w:noProof/>
        </w:rPr>
        <w:lastRenderedPageBreak/>
        <w:drawing>
          <wp:inline distT="0" distB="0" distL="0" distR="0" wp14:anchorId="238A8617" wp14:editId="71AC67A0">
            <wp:extent cx="5502212" cy="265176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2212" cy="2651760"/>
                    </a:xfrm>
                    <a:prstGeom prst="rect">
                      <a:avLst/>
                    </a:prstGeom>
                  </pic:spPr>
                </pic:pic>
              </a:graphicData>
            </a:graphic>
          </wp:inline>
        </w:drawing>
      </w:r>
    </w:p>
    <w:p w14:paraId="3DB820D9" w14:textId="77777777" w:rsidR="003357AC" w:rsidRDefault="003357AC" w:rsidP="003357AC">
      <w:pPr>
        <w:pStyle w:val="Caption"/>
        <w:ind w:left="360" w:firstLine="720"/>
      </w:pPr>
      <w:r>
        <w:t xml:space="preserve">Figure </w:t>
      </w:r>
      <w:r>
        <w:fldChar w:fldCharType="begin"/>
      </w:r>
      <w:r>
        <w:instrText xml:space="preserve"> SEQ Figure \* ARABIC </w:instrText>
      </w:r>
      <w:r>
        <w:fldChar w:fldCharType="separate"/>
      </w:r>
      <w:r w:rsidR="00F60291">
        <w:rPr>
          <w:noProof/>
        </w:rPr>
        <w:t>6</w:t>
      </w:r>
      <w:r>
        <w:fldChar w:fldCharType="end"/>
      </w:r>
      <w:r>
        <w:t xml:space="preserve"> – </w:t>
      </w:r>
      <w:r w:rsidR="00A835B1">
        <w:t>Follow-up Items</w:t>
      </w:r>
    </w:p>
    <w:p w14:paraId="5BD10796" w14:textId="77777777" w:rsidR="003357AC" w:rsidRDefault="003357AC" w:rsidP="003357AC"/>
    <w:p w14:paraId="49985489" w14:textId="77777777" w:rsidR="00B8198B" w:rsidRDefault="00B8198B" w:rsidP="00B8198B"/>
    <w:p w14:paraId="552BA4A3" w14:textId="77777777" w:rsidR="00B8198B" w:rsidRDefault="00B8198B" w:rsidP="00B8198B"/>
    <w:p w14:paraId="5A00B6E9" w14:textId="77777777" w:rsidR="00D66A8A" w:rsidRPr="006B24F0" w:rsidRDefault="00D66A8A" w:rsidP="00791578">
      <w:pPr>
        <w:pStyle w:val="Heading2"/>
        <w:rPr>
          <w:rFonts w:ascii="Calibri Light" w:hAnsi="Calibri Light"/>
        </w:rPr>
      </w:pPr>
      <w:bookmarkStart w:id="37" w:name="_Toc507736363"/>
      <w:r w:rsidRPr="006B24F0">
        <w:rPr>
          <w:rFonts w:ascii="Calibri Light" w:hAnsi="Calibri Light"/>
        </w:rPr>
        <w:t>Process / Performance Improvement</w:t>
      </w:r>
      <w:bookmarkEnd w:id="37"/>
      <w:r w:rsidRPr="006B24F0">
        <w:rPr>
          <w:rFonts w:ascii="Calibri Light" w:hAnsi="Calibri Light"/>
        </w:rPr>
        <w:t xml:space="preserve"> </w:t>
      </w:r>
    </w:p>
    <w:p w14:paraId="44C6EFC7" w14:textId="33E87B13" w:rsidR="002452B5" w:rsidRDefault="00675264" w:rsidP="00BE3F33">
      <w:pPr>
        <w:pStyle w:val="Heading2Text"/>
        <w:rPr>
          <w:rFonts w:ascii="Calibri Light" w:hAnsi="Calibri Light" w:cs="Arial"/>
        </w:rPr>
      </w:pPr>
      <w:r>
        <w:rPr>
          <w:rFonts w:ascii="Calibri Light" w:hAnsi="Calibri Light" w:cs="Arial"/>
        </w:rPr>
        <w:t xml:space="preserve">Greater visibility of </w:t>
      </w:r>
      <w:r w:rsidR="002452B5">
        <w:rPr>
          <w:rFonts w:ascii="Calibri Light" w:hAnsi="Calibri Light" w:cs="Arial"/>
        </w:rPr>
        <w:t xml:space="preserve">all Activities for the Customer Activities can be searched by </w:t>
      </w:r>
      <w:r w:rsidR="00A07718">
        <w:rPr>
          <w:rFonts w:ascii="Calibri Light" w:hAnsi="Calibri Light" w:cs="Arial"/>
        </w:rPr>
        <w:t>category</w:t>
      </w:r>
      <w:r w:rsidR="002452B5">
        <w:rPr>
          <w:rFonts w:ascii="Calibri Light" w:hAnsi="Calibri Light" w:cs="Arial"/>
        </w:rPr>
        <w:t xml:space="preserve">, </w:t>
      </w:r>
      <w:r w:rsidR="00A07718">
        <w:rPr>
          <w:rFonts w:ascii="Calibri Light" w:hAnsi="Calibri Light" w:cs="Arial"/>
        </w:rPr>
        <w:t>owner</w:t>
      </w:r>
      <w:r w:rsidR="00B154C6">
        <w:rPr>
          <w:rFonts w:ascii="Calibri Light" w:hAnsi="Calibri Light" w:cs="Arial"/>
        </w:rPr>
        <w:t>,</w:t>
      </w:r>
      <w:r w:rsidR="00BE3F33">
        <w:rPr>
          <w:rFonts w:ascii="Calibri Light" w:hAnsi="Calibri Light" w:cs="Arial"/>
        </w:rPr>
        <w:t xml:space="preserve"> </w:t>
      </w:r>
      <w:r w:rsidR="00BE3F33" w:rsidRPr="00B154C6">
        <w:rPr>
          <w:rFonts w:ascii="Calibri Light" w:hAnsi="Calibri Light" w:cs="Arial"/>
          <w:noProof/>
        </w:rPr>
        <w:t>and</w:t>
      </w:r>
      <w:r w:rsidR="00BE3F33">
        <w:rPr>
          <w:rFonts w:ascii="Calibri Light" w:hAnsi="Calibri Light" w:cs="Arial"/>
        </w:rPr>
        <w:t xml:space="preserve"> </w:t>
      </w:r>
      <w:r w:rsidR="00A07718">
        <w:rPr>
          <w:rFonts w:ascii="Calibri Light" w:hAnsi="Calibri Light" w:cs="Arial"/>
        </w:rPr>
        <w:t>account</w:t>
      </w:r>
      <w:r w:rsidR="00BE3F33">
        <w:rPr>
          <w:rFonts w:ascii="Calibri Light" w:hAnsi="Calibri Light" w:cs="Arial"/>
        </w:rPr>
        <w:t>.</w:t>
      </w:r>
    </w:p>
    <w:p w14:paraId="0CAF8A09" w14:textId="77777777" w:rsidR="00E0118B" w:rsidRPr="006B24F0" w:rsidRDefault="00E0118B" w:rsidP="00791578">
      <w:pPr>
        <w:pStyle w:val="Heading2"/>
        <w:rPr>
          <w:rFonts w:ascii="Calibri Light" w:hAnsi="Calibri Light"/>
        </w:rPr>
      </w:pPr>
      <w:bookmarkStart w:id="38" w:name="_Toc406588305"/>
      <w:bookmarkStart w:id="39" w:name="_Toc491613811"/>
      <w:bookmarkStart w:id="40" w:name="_Toc507736364"/>
      <w:bookmarkEnd w:id="22"/>
      <w:bookmarkEnd w:id="23"/>
      <w:bookmarkEnd w:id="24"/>
      <w:bookmarkEnd w:id="25"/>
      <w:r w:rsidRPr="006B24F0">
        <w:rPr>
          <w:rFonts w:ascii="Calibri Light" w:hAnsi="Calibri Light"/>
        </w:rPr>
        <w:t>Prerequisites and Inputs</w:t>
      </w:r>
      <w:bookmarkEnd w:id="38"/>
      <w:bookmarkEnd w:id="39"/>
      <w:bookmarkEnd w:id="40"/>
    </w:p>
    <w:p w14:paraId="454F241B" w14:textId="4BADF4D4" w:rsidR="00E0118B" w:rsidRPr="006B24F0" w:rsidRDefault="00E0118B" w:rsidP="00E0118B">
      <w:pPr>
        <w:pStyle w:val="Heading2Text"/>
        <w:rPr>
          <w:rFonts w:ascii="Calibri Light" w:hAnsi="Calibri Light" w:cs="Arial"/>
        </w:rPr>
      </w:pPr>
      <w:r w:rsidRPr="006B24F0">
        <w:rPr>
          <w:rFonts w:ascii="Calibri Light" w:hAnsi="Calibri Light" w:cs="Arial"/>
        </w:rPr>
        <w:t xml:space="preserve">A request to create or change </w:t>
      </w:r>
      <w:r w:rsidR="009246F7">
        <w:rPr>
          <w:rFonts w:ascii="Calibri Light" w:hAnsi="Calibri Light" w:cs="Arial"/>
        </w:rPr>
        <w:t>Activity</w:t>
      </w:r>
      <w:r w:rsidRPr="006B24F0">
        <w:rPr>
          <w:rFonts w:ascii="Calibri Light" w:hAnsi="Calibri Light" w:cs="Arial"/>
        </w:rPr>
        <w:t xml:space="preserve"> may originate via the following channels or systems:</w:t>
      </w:r>
    </w:p>
    <w:p w14:paraId="26F5875E" w14:textId="597F5E10" w:rsidR="005F6CDB" w:rsidRDefault="005F6CDB" w:rsidP="006E2F80">
      <w:pPr>
        <w:pStyle w:val="Heading2TextBulleted"/>
        <w:numPr>
          <w:ilvl w:val="0"/>
          <w:numId w:val="15"/>
        </w:numPr>
        <w:rPr>
          <w:rFonts w:ascii="Calibri Light" w:hAnsi="Calibri Light" w:cs="Arial"/>
        </w:rPr>
      </w:pPr>
      <w:r>
        <w:rPr>
          <w:rFonts w:ascii="Calibri Light" w:hAnsi="Calibri Light" w:cs="Arial"/>
        </w:rPr>
        <w:t>Technica</w:t>
      </w:r>
      <w:r w:rsidR="00BD4B0D">
        <w:rPr>
          <w:rFonts w:ascii="Calibri Light" w:hAnsi="Calibri Light" w:cs="Arial"/>
        </w:rPr>
        <w:t>l</w:t>
      </w:r>
      <w:r>
        <w:rPr>
          <w:rFonts w:ascii="Calibri Light" w:hAnsi="Calibri Light" w:cs="Arial"/>
        </w:rPr>
        <w:t xml:space="preserve"> Master Data</w:t>
      </w:r>
    </w:p>
    <w:p w14:paraId="3456E08A" w14:textId="77777777" w:rsidR="005F6CDB" w:rsidRDefault="005F6CDB" w:rsidP="006E2F80">
      <w:pPr>
        <w:pStyle w:val="Heading2TextBulleted"/>
        <w:numPr>
          <w:ilvl w:val="0"/>
          <w:numId w:val="14"/>
        </w:numPr>
        <w:rPr>
          <w:rFonts w:ascii="Calibri Light" w:hAnsi="Calibri Light" w:cs="Arial"/>
        </w:rPr>
      </w:pPr>
      <w:r>
        <w:rPr>
          <w:rFonts w:ascii="Calibri Light" w:hAnsi="Calibri Light" w:cs="Arial"/>
        </w:rPr>
        <w:t xml:space="preserve">Business Partner </w:t>
      </w:r>
    </w:p>
    <w:p w14:paraId="03F0DB3D" w14:textId="77777777" w:rsidR="00BD4B0D" w:rsidRDefault="00BD4B0D" w:rsidP="006E2F80">
      <w:pPr>
        <w:pStyle w:val="Heading2TextBulleted"/>
        <w:numPr>
          <w:ilvl w:val="0"/>
          <w:numId w:val="14"/>
        </w:numPr>
        <w:rPr>
          <w:rFonts w:ascii="Calibri Light" w:hAnsi="Calibri Light" w:cs="Arial"/>
        </w:rPr>
      </w:pPr>
      <w:r>
        <w:rPr>
          <w:rFonts w:ascii="Calibri Light" w:hAnsi="Calibri Light" w:cs="Arial"/>
        </w:rPr>
        <w:t xml:space="preserve">Contract Account </w:t>
      </w:r>
    </w:p>
    <w:p w14:paraId="4A17631D" w14:textId="77777777" w:rsidR="00BD4B0D" w:rsidRDefault="00BD4B0D" w:rsidP="006E2F80">
      <w:pPr>
        <w:pStyle w:val="Heading2TextBulleted"/>
        <w:numPr>
          <w:ilvl w:val="0"/>
          <w:numId w:val="14"/>
        </w:numPr>
        <w:rPr>
          <w:rFonts w:ascii="Calibri Light" w:hAnsi="Calibri Light" w:cs="Arial"/>
        </w:rPr>
      </w:pPr>
      <w:r>
        <w:rPr>
          <w:rFonts w:ascii="Calibri Light" w:hAnsi="Calibri Light" w:cs="Arial"/>
        </w:rPr>
        <w:t>Premise</w:t>
      </w:r>
    </w:p>
    <w:p w14:paraId="7E4232F6" w14:textId="77777777" w:rsidR="005F6CDB" w:rsidRPr="006B24F0" w:rsidRDefault="005F6CDB" w:rsidP="005F6CDB">
      <w:pPr>
        <w:pStyle w:val="Heading2TextBulleted"/>
        <w:numPr>
          <w:ilvl w:val="0"/>
          <w:numId w:val="0"/>
        </w:numPr>
        <w:ind w:left="1080"/>
        <w:rPr>
          <w:rFonts w:ascii="Calibri Light" w:hAnsi="Calibri Light" w:cs="Arial"/>
        </w:rPr>
      </w:pPr>
    </w:p>
    <w:p w14:paraId="4CAA08FE" w14:textId="77777777" w:rsidR="002D47EF" w:rsidRDefault="002E3279" w:rsidP="00791578">
      <w:pPr>
        <w:pStyle w:val="Heading2"/>
        <w:rPr>
          <w:rFonts w:ascii="Calibri Light" w:hAnsi="Calibri Light"/>
        </w:rPr>
      </w:pPr>
      <w:bookmarkStart w:id="41" w:name="_Toc406588307"/>
      <w:bookmarkStart w:id="42" w:name="_Toc491613813"/>
      <w:bookmarkStart w:id="43" w:name="_Toc507736365"/>
      <w:r>
        <w:rPr>
          <w:rFonts w:ascii="Calibri Light" w:hAnsi="Calibri Light"/>
        </w:rPr>
        <w:t xml:space="preserve">General </w:t>
      </w:r>
      <w:r w:rsidR="002D47EF">
        <w:rPr>
          <w:rFonts w:ascii="Calibri Light" w:hAnsi="Calibri Light"/>
        </w:rPr>
        <w:t>Assumptions</w:t>
      </w:r>
      <w:bookmarkEnd w:id="43"/>
    </w:p>
    <w:p w14:paraId="420E0A96" w14:textId="7FBD6FA6" w:rsidR="00D218F2" w:rsidRPr="002D47EF" w:rsidRDefault="00D218F2" w:rsidP="002D47EF">
      <w:pPr>
        <w:ind w:left="720"/>
      </w:pPr>
      <w:r w:rsidRPr="00B154C6">
        <w:rPr>
          <w:rFonts w:ascii="Calibri Light" w:hAnsi="Calibri Light" w:cs="Arial"/>
          <w:noProof/>
        </w:rPr>
        <w:t>SAP</w:t>
      </w:r>
      <w:r>
        <w:rPr>
          <w:rFonts w:ascii="Calibri Light" w:hAnsi="Calibri Light" w:cs="Arial"/>
        </w:rPr>
        <w:t xml:space="preserve"> is currently pl</w:t>
      </w:r>
      <w:r w:rsidR="008939BA">
        <w:rPr>
          <w:rFonts w:ascii="Calibri Light" w:hAnsi="Calibri Light" w:cs="Arial"/>
        </w:rPr>
        <w:t xml:space="preserve">anning </w:t>
      </w:r>
      <w:r w:rsidR="00A43336">
        <w:rPr>
          <w:rFonts w:ascii="Calibri Light" w:hAnsi="Calibri Light" w:cs="Arial"/>
          <w:noProof/>
        </w:rPr>
        <w:t>o</w:t>
      </w:r>
      <w:r w:rsidR="008939BA" w:rsidRPr="00A43336">
        <w:rPr>
          <w:rFonts w:ascii="Calibri Light" w:hAnsi="Calibri Light" w:cs="Arial"/>
          <w:noProof/>
        </w:rPr>
        <w:t>n</w:t>
      </w:r>
      <w:r w:rsidR="008939BA">
        <w:rPr>
          <w:rFonts w:ascii="Calibri Light" w:hAnsi="Calibri Light" w:cs="Arial"/>
        </w:rPr>
        <w:t xml:space="preserve"> adding a view that will allow </w:t>
      </w:r>
      <w:r w:rsidR="00A43336">
        <w:rPr>
          <w:rFonts w:ascii="Calibri Light" w:hAnsi="Calibri Light" w:cs="Arial"/>
          <w:noProof/>
        </w:rPr>
        <w:t>displaying</w:t>
      </w:r>
      <w:r w:rsidR="008939BA">
        <w:rPr>
          <w:rFonts w:ascii="Calibri Light" w:hAnsi="Calibri Light" w:cs="Arial"/>
        </w:rPr>
        <w:t xml:space="preserve"> BP contacts from S/4H</w:t>
      </w:r>
      <w:r w:rsidR="009246F7">
        <w:rPr>
          <w:rFonts w:ascii="Calibri Light" w:hAnsi="Calibri Light" w:cs="Arial"/>
        </w:rPr>
        <w:t>ANA</w:t>
      </w:r>
      <w:r w:rsidR="008939BA">
        <w:rPr>
          <w:rFonts w:ascii="Calibri Light" w:hAnsi="Calibri Light" w:cs="Arial"/>
        </w:rPr>
        <w:t xml:space="preserve"> in Hybris C4C as of May 2018.</w:t>
      </w:r>
      <w:r w:rsidR="00941226">
        <w:rPr>
          <w:rFonts w:ascii="Calibri Light" w:hAnsi="Calibri Light" w:cs="Arial"/>
        </w:rPr>
        <w:t xml:space="preserve">  </w:t>
      </w:r>
    </w:p>
    <w:p w14:paraId="3E18E42C" w14:textId="77777777" w:rsidR="00725269" w:rsidRDefault="00E823A4" w:rsidP="00791578">
      <w:pPr>
        <w:pStyle w:val="Heading2"/>
        <w:rPr>
          <w:rFonts w:ascii="Calibri Light" w:hAnsi="Calibri Light"/>
        </w:rPr>
      </w:pPr>
      <w:bookmarkStart w:id="44" w:name="_Toc507736366"/>
      <w:r>
        <w:rPr>
          <w:rFonts w:ascii="Calibri Light" w:hAnsi="Calibri Light"/>
        </w:rPr>
        <w:t>Business Process Hierarchy</w:t>
      </w:r>
      <w:bookmarkEnd w:id="44"/>
    </w:p>
    <w:p w14:paraId="5BF63916" w14:textId="77777777" w:rsidR="00E823A4" w:rsidRPr="006B24F0" w:rsidRDefault="00E823A4" w:rsidP="00E823A4">
      <w:pPr>
        <w:pStyle w:val="Heading2Text"/>
        <w:rPr>
          <w:rFonts w:ascii="Calibri Light" w:hAnsi="Calibri Light" w:cs="Arial"/>
        </w:rPr>
      </w:pPr>
      <w:r w:rsidRPr="006B24F0">
        <w:rPr>
          <w:rFonts w:ascii="Calibri Light" w:hAnsi="Calibri Light" w:cs="Arial"/>
        </w:rPr>
        <w:t>This B</w:t>
      </w:r>
      <w:r>
        <w:rPr>
          <w:rFonts w:ascii="Calibri Light" w:hAnsi="Calibri Light" w:cs="Arial"/>
        </w:rPr>
        <w:t>usiness Process Hierarchy provid</w:t>
      </w:r>
      <w:r w:rsidR="00A70D64">
        <w:rPr>
          <w:rFonts w:ascii="Calibri Light" w:hAnsi="Calibri Light" w:cs="Arial"/>
        </w:rPr>
        <w:t>es a listing of all scenarios/</w:t>
      </w:r>
      <w:r>
        <w:rPr>
          <w:rFonts w:ascii="Calibri Light" w:hAnsi="Calibri Light" w:cs="Arial"/>
        </w:rPr>
        <w:t xml:space="preserve">business processes, </w:t>
      </w:r>
      <w:r w:rsidR="00A70D64">
        <w:rPr>
          <w:rFonts w:ascii="Calibri Light" w:hAnsi="Calibri Light" w:cs="Arial"/>
        </w:rPr>
        <w:t xml:space="preserve">sub-processes, </w:t>
      </w:r>
      <w:r>
        <w:rPr>
          <w:rFonts w:ascii="Calibri Light" w:hAnsi="Calibri Light" w:cs="Arial"/>
        </w:rPr>
        <w:t xml:space="preserve">and </w:t>
      </w:r>
      <w:r w:rsidR="00A70D64">
        <w:rPr>
          <w:rFonts w:ascii="Calibri Light" w:hAnsi="Calibri Light" w:cs="Arial"/>
        </w:rPr>
        <w:t>SAP Transaction codes</w:t>
      </w:r>
      <w:r>
        <w:rPr>
          <w:rFonts w:ascii="Calibri Light" w:hAnsi="Calibri Light" w:cs="Arial"/>
        </w:rPr>
        <w:t xml:space="preserve"> identified to support this process.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147"/>
        <w:gridCol w:w="3780"/>
        <w:gridCol w:w="2471"/>
        <w:gridCol w:w="2214"/>
      </w:tblGrid>
      <w:tr w:rsidR="00E823A4" w:rsidRPr="006B24F0" w14:paraId="50231F40" w14:textId="77777777" w:rsidTr="00E823A4">
        <w:trPr>
          <w:cantSplit/>
          <w:trHeight w:val="432"/>
          <w:tblHeader/>
        </w:trPr>
        <w:tc>
          <w:tcPr>
            <w:tcW w:w="1147" w:type="dxa"/>
            <w:tcBorders>
              <w:top w:val="threeDEmboss" w:sz="6" w:space="0" w:color="auto"/>
              <w:bottom w:val="threeDEmboss" w:sz="6" w:space="0" w:color="auto"/>
            </w:tcBorders>
            <w:shd w:val="clear" w:color="auto" w:fill="F9FBAF"/>
            <w:vAlign w:val="center"/>
          </w:tcPr>
          <w:p w14:paraId="0FF8D750" w14:textId="77777777" w:rsidR="00E823A4" w:rsidRPr="006B24F0" w:rsidRDefault="00E823A4" w:rsidP="00AD2F26">
            <w:pPr>
              <w:pStyle w:val="TableHeader-Center"/>
              <w:rPr>
                <w:rFonts w:ascii="Calibri Light" w:hAnsi="Calibri Light" w:cs="Arial"/>
              </w:rPr>
            </w:pPr>
            <w:r>
              <w:rPr>
                <w:rFonts w:ascii="Calibri Light" w:hAnsi="Calibri Light" w:cs="Arial"/>
              </w:rPr>
              <w:lastRenderedPageBreak/>
              <w:t>Level 1</w:t>
            </w:r>
          </w:p>
        </w:tc>
        <w:tc>
          <w:tcPr>
            <w:tcW w:w="3780" w:type="dxa"/>
            <w:tcBorders>
              <w:top w:val="threeDEmboss" w:sz="6" w:space="0" w:color="auto"/>
              <w:bottom w:val="threeDEmboss" w:sz="6" w:space="0" w:color="auto"/>
            </w:tcBorders>
            <w:shd w:val="clear" w:color="auto" w:fill="F9FBAF"/>
            <w:vAlign w:val="center"/>
          </w:tcPr>
          <w:p w14:paraId="5868D521" w14:textId="77777777" w:rsidR="00E823A4" w:rsidRPr="006B24F0" w:rsidRDefault="00E823A4" w:rsidP="00AD2F26">
            <w:pPr>
              <w:pStyle w:val="TableHeader-Left"/>
              <w:rPr>
                <w:rFonts w:ascii="Calibri Light" w:hAnsi="Calibri Light" w:cs="Arial"/>
              </w:rPr>
            </w:pPr>
            <w:r>
              <w:rPr>
                <w:rFonts w:ascii="Calibri Light" w:hAnsi="Calibri Light" w:cs="Arial"/>
              </w:rPr>
              <w:t>Level 2</w:t>
            </w:r>
          </w:p>
        </w:tc>
        <w:tc>
          <w:tcPr>
            <w:tcW w:w="2471" w:type="dxa"/>
            <w:tcBorders>
              <w:top w:val="threeDEmboss" w:sz="6" w:space="0" w:color="auto"/>
              <w:bottom w:val="threeDEmboss" w:sz="6" w:space="0" w:color="auto"/>
            </w:tcBorders>
            <w:shd w:val="clear" w:color="auto" w:fill="F9FBAF"/>
            <w:vAlign w:val="center"/>
          </w:tcPr>
          <w:p w14:paraId="48C52E40" w14:textId="77777777" w:rsidR="00E823A4" w:rsidRPr="006B24F0" w:rsidRDefault="00E823A4" w:rsidP="00AD2F26">
            <w:pPr>
              <w:pStyle w:val="TableHeader-Left"/>
              <w:rPr>
                <w:rFonts w:ascii="Calibri Light" w:hAnsi="Calibri Light" w:cs="Arial"/>
              </w:rPr>
            </w:pPr>
            <w:r>
              <w:rPr>
                <w:rFonts w:ascii="Calibri Light" w:hAnsi="Calibri Light" w:cs="Arial"/>
              </w:rPr>
              <w:t>Level 3</w:t>
            </w:r>
          </w:p>
        </w:tc>
        <w:tc>
          <w:tcPr>
            <w:tcW w:w="2214" w:type="dxa"/>
            <w:tcBorders>
              <w:top w:val="threeDEmboss" w:sz="6" w:space="0" w:color="auto"/>
              <w:bottom w:val="threeDEmboss" w:sz="6" w:space="0" w:color="auto"/>
            </w:tcBorders>
            <w:shd w:val="clear" w:color="auto" w:fill="F9FBAF"/>
            <w:vAlign w:val="center"/>
          </w:tcPr>
          <w:p w14:paraId="4F8C303B" w14:textId="77777777" w:rsidR="00E823A4" w:rsidRPr="006B24F0" w:rsidRDefault="00E823A4" w:rsidP="00AD2F26">
            <w:pPr>
              <w:pStyle w:val="TableHeader-Left"/>
              <w:rPr>
                <w:rFonts w:ascii="Calibri Light" w:hAnsi="Calibri Light" w:cs="Arial"/>
              </w:rPr>
            </w:pPr>
            <w:r>
              <w:rPr>
                <w:rFonts w:ascii="Calibri Light" w:hAnsi="Calibri Light" w:cs="Arial"/>
              </w:rPr>
              <w:t>Level 4</w:t>
            </w:r>
          </w:p>
        </w:tc>
      </w:tr>
      <w:tr w:rsidR="00E823A4" w:rsidRPr="006B24F0" w14:paraId="52E6593B" w14:textId="77777777" w:rsidTr="00E823A4">
        <w:trPr>
          <w:cantSplit/>
          <w:trHeight w:val="432"/>
        </w:trPr>
        <w:tc>
          <w:tcPr>
            <w:tcW w:w="1147" w:type="dxa"/>
            <w:vAlign w:val="center"/>
          </w:tcPr>
          <w:p w14:paraId="27108452" w14:textId="77777777" w:rsidR="00E823A4" w:rsidRPr="006B24F0" w:rsidRDefault="001C2912" w:rsidP="00AD2F26">
            <w:pPr>
              <w:pStyle w:val="TableField-Center"/>
              <w:rPr>
                <w:rFonts w:ascii="Calibri Light" w:hAnsi="Calibri Light" w:cs="Arial"/>
              </w:rPr>
            </w:pPr>
            <w:r>
              <w:rPr>
                <w:rFonts w:ascii="Calibri Light" w:hAnsi="Calibri Light" w:cs="Arial"/>
              </w:rPr>
              <w:t>Back Office, Data Migration, Automatic Contact Creation</w:t>
            </w:r>
          </w:p>
        </w:tc>
        <w:tc>
          <w:tcPr>
            <w:tcW w:w="3780" w:type="dxa"/>
            <w:vAlign w:val="center"/>
          </w:tcPr>
          <w:p w14:paraId="3FB0F3F6" w14:textId="77777777" w:rsidR="00E823A4" w:rsidRPr="006B24F0" w:rsidRDefault="00E00F5B" w:rsidP="00AD2F26">
            <w:pPr>
              <w:pStyle w:val="TableField-Left"/>
              <w:rPr>
                <w:rFonts w:ascii="Calibri Light" w:hAnsi="Calibri Light" w:cs="Arial"/>
              </w:rPr>
            </w:pPr>
            <w:r>
              <w:rPr>
                <w:rFonts w:ascii="Calibri Light" w:hAnsi="Calibri Light" w:cs="Arial"/>
              </w:rPr>
              <w:t xml:space="preserve">BP Contact </w:t>
            </w:r>
            <w:r w:rsidR="0086179F">
              <w:rPr>
                <w:rFonts w:ascii="Calibri Light" w:hAnsi="Calibri Light" w:cs="Arial"/>
              </w:rPr>
              <w:t xml:space="preserve"> Process</w:t>
            </w:r>
          </w:p>
        </w:tc>
        <w:tc>
          <w:tcPr>
            <w:tcW w:w="2471" w:type="dxa"/>
            <w:vAlign w:val="center"/>
          </w:tcPr>
          <w:p w14:paraId="028C0AB9" w14:textId="77777777" w:rsidR="00E823A4" w:rsidRPr="006B24F0" w:rsidRDefault="0086179F" w:rsidP="00AD2F26">
            <w:pPr>
              <w:pStyle w:val="TableField-Left"/>
              <w:rPr>
                <w:rFonts w:ascii="Calibri Light" w:hAnsi="Calibri Light" w:cs="Arial"/>
              </w:rPr>
            </w:pPr>
            <w:r>
              <w:rPr>
                <w:rFonts w:ascii="Calibri Light" w:hAnsi="Calibri Light" w:cs="Arial"/>
              </w:rPr>
              <w:t>Create Contact</w:t>
            </w:r>
          </w:p>
        </w:tc>
        <w:tc>
          <w:tcPr>
            <w:tcW w:w="2214" w:type="dxa"/>
            <w:vAlign w:val="center"/>
          </w:tcPr>
          <w:p w14:paraId="51841354" w14:textId="77777777" w:rsidR="00E823A4" w:rsidRPr="006B24F0" w:rsidRDefault="00314880" w:rsidP="00AD2F26">
            <w:pPr>
              <w:pStyle w:val="TableField-Left"/>
              <w:rPr>
                <w:rFonts w:ascii="Calibri Light" w:hAnsi="Calibri Light" w:cs="Arial"/>
              </w:rPr>
            </w:pPr>
            <w:r>
              <w:rPr>
                <w:rFonts w:ascii="Calibri Light" w:hAnsi="Calibri Light" w:cs="Arial"/>
              </w:rPr>
              <w:t>BCT0</w:t>
            </w:r>
          </w:p>
        </w:tc>
      </w:tr>
      <w:tr w:rsidR="00E823A4" w:rsidRPr="006B24F0" w14:paraId="447A7732" w14:textId="77777777" w:rsidTr="00E823A4">
        <w:trPr>
          <w:cantSplit/>
          <w:trHeight w:val="432"/>
        </w:trPr>
        <w:tc>
          <w:tcPr>
            <w:tcW w:w="1147" w:type="dxa"/>
            <w:vAlign w:val="center"/>
          </w:tcPr>
          <w:p w14:paraId="69FA037F" w14:textId="77777777" w:rsidR="00E823A4" w:rsidRPr="006B24F0" w:rsidRDefault="001C2912" w:rsidP="00AD2F26">
            <w:pPr>
              <w:pStyle w:val="TableField-Center"/>
              <w:rPr>
                <w:rFonts w:ascii="Calibri Light" w:hAnsi="Calibri Light" w:cs="Arial"/>
              </w:rPr>
            </w:pPr>
            <w:r>
              <w:rPr>
                <w:rFonts w:ascii="Calibri Light" w:hAnsi="Calibri Light" w:cs="Arial"/>
              </w:rPr>
              <w:t>Back Office</w:t>
            </w:r>
          </w:p>
        </w:tc>
        <w:tc>
          <w:tcPr>
            <w:tcW w:w="3780" w:type="dxa"/>
            <w:vAlign w:val="center"/>
          </w:tcPr>
          <w:p w14:paraId="376521E3" w14:textId="77777777" w:rsidR="00E823A4" w:rsidRPr="006B24F0" w:rsidRDefault="00E00F5B" w:rsidP="00AD2F26">
            <w:pPr>
              <w:pStyle w:val="TableField-Left"/>
              <w:rPr>
                <w:rFonts w:ascii="Calibri Light" w:hAnsi="Calibri Light" w:cs="Arial"/>
              </w:rPr>
            </w:pPr>
            <w:r>
              <w:rPr>
                <w:rFonts w:ascii="Calibri Light" w:hAnsi="Calibri Light" w:cs="Arial"/>
              </w:rPr>
              <w:t>BP Contact</w:t>
            </w:r>
            <w:r w:rsidR="0086179F">
              <w:rPr>
                <w:rFonts w:ascii="Calibri Light" w:hAnsi="Calibri Light" w:cs="Arial"/>
              </w:rPr>
              <w:t xml:space="preserve"> Process</w:t>
            </w:r>
          </w:p>
        </w:tc>
        <w:tc>
          <w:tcPr>
            <w:tcW w:w="2471" w:type="dxa"/>
            <w:vAlign w:val="center"/>
          </w:tcPr>
          <w:p w14:paraId="3DD1D9E1" w14:textId="77777777" w:rsidR="00E823A4" w:rsidRPr="006B24F0" w:rsidRDefault="0086179F" w:rsidP="00AD2F26">
            <w:pPr>
              <w:pStyle w:val="TableField-Left"/>
              <w:rPr>
                <w:rFonts w:ascii="Calibri Light" w:hAnsi="Calibri Light" w:cs="Arial"/>
              </w:rPr>
            </w:pPr>
            <w:r>
              <w:rPr>
                <w:rFonts w:ascii="Calibri Light" w:hAnsi="Calibri Light" w:cs="Arial"/>
              </w:rPr>
              <w:t>Change Contact</w:t>
            </w:r>
          </w:p>
        </w:tc>
        <w:tc>
          <w:tcPr>
            <w:tcW w:w="2214" w:type="dxa"/>
            <w:vAlign w:val="center"/>
          </w:tcPr>
          <w:p w14:paraId="36A07377" w14:textId="77777777" w:rsidR="00E823A4" w:rsidRPr="006B24F0" w:rsidRDefault="00314880" w:rsidP="00AD2F26">
            <w:pPr>
              <w:pStyle w:val="TableField-Left"/>
              <w:rPr>
                <w:rFonts w:ascii="Calibri Light" w:hAnsi="Calibri Light" w:cs="Arial"/>
              </w:rPr>
            </w:pPr>
            <w:r>
              <w:rPr>
                <w:rFonts w:ascii="Calibri Light" w:hAnsi="Calibri Light" w:cs="Arial"/>
              </w:rPr>
              <w:t>BCT1</w:t>
            </w:r>
          </w:p>
        </w:tc>
      </w:tr>
      <w:tr w:rsidR="00314880" w:rsidRPr="006B24F0" w14:paraId="41AA6744" w14:textId="77777777" w:rsidTr="00E823A4">
        <w:trPr>
          <w:cantSplit/>
          <w:trHeight w:val="432"/>
        </w:trPr>
        <w:tc>
          <w:tcPr>
            <w:tcW w:w="1147" w:type="dxa"/>
            <w:vAlign w:val="center"/>
          </w:tcPr>
          <w:p w14:paraId="293B8046" w14:textId="77777777" w:rsidR="00394322" w:rsidRPr="006B24F0" w:rsidRDefault="001C2912" w:rsidP="00394322">
            <w:pPr>
              <w:pStyle w:val="TableField-Center"/>
              <w:rPr>
                <w:rFonts w:ascii="Calibri Light" w:hAnsi="Calibri Light" w:cs="Arial"/>
              </w:rPr>
            </w:pPr>
            <w:r>
              <w:rPr>
                <w:rFonts w:ascii="Calibri Light" w:hAnsi="Calibri Light" w:cs="Arial"/>
              </w:rPr>
              <w:t>Back Office, Migration, Automatic Contact Creation</w:t>
            </w:r>
            <w:r w:rsidR="00394322">
              <w:rPr>
                <w:rFonts w:ascii="Calibri Light" w:hAnsi="Calibri Light" w:cs="Arial"/>
              </w:rPr>
              <w:t xml:space="preserve">, </w:t>
            </w:r>
            <w:r w:rsidR="00037B42">
              <w:rPr>
                <w:rFonts w:ascii="Calibri Light" w:hAnsi="Calibri Light" w:cs="Arial"/>
              </w:rPr>
              <w:t>Hybris C4C</w:t>
            </w:r>
          </w:p>
        </w:tc>
        <w:tc>
          <w:tcPr>
            <w:tcW w:w="3780" w:type="dxa"/>
            <w:vAlign w:val="center"/>
          </w:tcPr>
          <w:p w14:paraId="6AB4BF5D" w14:textId="77777777" w:rsidR="00314880" w:rsidRPr="006B24F0" w:rsidRDefault="00B34604" w:rsidP="00AD2F26">
            <w:pPr>
              <w:pStyle w:val="TableField-Left"/>
              <w:rPr>
                <w:rFonts w:ascii="Calibri Light" w:hAnsi="Calibri Light" w:cs="Arial"/>
              </w:rPr>
            </w:pPr>
            <w:r>
              <w:rPr>
                <w:rFonts w:ascii="Calibri Light" w:hAnsi="Calibri Light" w:cs="Arial"/>
              </w:rPr>
              <w:t>BP Contact</w:t>
            </w:r>
            <w:r w:rsidR="0086179F">
              <w:rPr>
                <w:rFonts w:ascii="Calibri Light" w:hAnsi="Calibri Light" w:cs="Arial"/>
              </w:rPr>
              <w:t xml:space="preserve"> Process</w:t>
            </w:r>
          </w:p>
        </w:tc>
        <w:tc>
          <w:tcPr>
            <w:tcW w:w="2471" w:type="dxa"/>
            <w:vAlign w:val="center"/>
          </w:tcPr>
          <w:p w14:paraId="331E4CFF" w14:textId="77777777" w:rsidR="00314880" w:rsidRPr="006B24F0" w:rsidRDefault="0086179F" w:rsidP="00AD2F26">
            <w:pPr>
              <w:pStyle w:val="TableField-Left"/>
              <w:rPr>
                <w:rFonts w:ascii="Calibri Light" w:hAnsi="Calibri Light" w:cs="Arial"/>
              </w:rPr>
            </w:pPr>
            <w:r>
              <w:rPr>
                <w:rFonts w:ascii="Calibri Light" w:hAnsi="Calibri Light" w:cs="Arial"/>
              </w:rPr>
              <w:t>Display Contact</w:t>
            </w:r>
          </w:p>
        </w:tc>
        <w:tc>
          <w:tcPr>
            <w:tcW w:w="2214" w:type="dxa"/>
            <w:vAlign w:val="center"/>
          </w:tcPr>
          <w:p w14:paraId="2C7C8FEE" w14:textId="77777777" w:rsidR="00314880" w:rsidRDefault="00314880" w:rsidP="00AD2F26">
            <w:pPr>
              <w:pStyle w:val="TableField-Left"/>
              <w:rPr>
                <w:rFonts w:ascii="Calibri Light" w:hAnsi="Calibri Light" w:cs="Arial"/>
              </w:rPr>
            </w:pPr>
            <w:r>
              <w:rPr>
                <w:rFonts w:ascii="Calibri Light" w:hAnsi="Calibri Light" w:cs="Arial"/>
              </w:rPr>
              <w:t>BCT2</w:t>
            </w:r>
          </w:p>
        </w:tc>
      </w:tr>
      <w:tr w:rsidR="00314880" w:rsidRPr="006B24F0" w14:paraId="75A30562" w14:textId="77777777" w:rsidTr="00E823A4">
        <w:trPr>
          <w:cantSplit/>
          <w:trHeight w:val="432"/>
        </w:trPr>
        <w:tc>
          <w:tcPr>
            <w:tcW w:w="1147" w:type="dxa"/>
            <w:vAlign w:val="center"/>
          </w:tcPr>
          <w:p w14:paraId="41487252" w14:textId="77777777" w:rsidR="00314880" w:rsidRPr="006B24F0" w:rsidRDefault="00570D51" w:rsidP="00AD2F26">
            <w:pPr>
              <w:pStyle w:val="TableField-Center"/>
              <w:rPr>
                <w:rFonts w:ascii="Calibri Light" w:hAnsi="Calibri Light" w:cs="Arial"/>
              </w:rPr>
            </w:pPr>
            <w:r>
              <w:rPr>
                <w:rFonts w:ascii="Calibri Light" w:hAnsi="Calibri Light" w:cs="Arial"/>
              </w:rPr>
              <w:t>Activity Creation</w:t>
            </w:r>
          </w:p>
        </w:tc>
        <w:tc>
          <w:tcPr>
            <w:tcW w:w="3780" w:type="dxa"/>
            <w:vAlign w:val="center"/>
          </w:tcPr>
          <w:p w14:paraId="13568CBB" w14:textId="77777777" w:rsidR="00314880" w:rsidRPr="006B24F0" w:rsidRDefault="00570D51" w:rsidP="00AD2F26">
            <w:pPr>
              <w:pStyle w:val="TableField-Left"/>
              <w:rPr>
                <w:rFonts w:ascii="Calibri Light" w:hAnsi="Calibri Light" w:cs="Arial"/>
              </w:rPr>
            </w:pPr>
            <w:r>
              <w:rPr>
                <w:rFonts w:ascii="Calibri Light" w:hAnsi="Calibri Light" w:cs="Arial"/>
              </w:rPr>
              <w:t xml:space="preserve">Activities Process </w:t>
            </w:r>
          </w:p>
        </w:tc>
        <w:tc>
          <w:tcPr>
            <w:tcW w:w="2471" w:type="dxa"/>
            <w:vAlign w:val="center"/>
          </w:tcPr>
          <w:p w14:paraId="7A61ACB5" w14:textId="77777777" w:rsidR="00314880" w:rsidRPr="006B24F0" w:rsidRDefault="00570D51" w:rsidP="00AD2F26">
            <w:pPr>
              <w:pStyle w:val="TableField-Left"/>
              <w:rPr>
                <w:rFonts w:ascii="Calibri Light" w:hAnsi="Calibri Light" w:cs="Arial"/>
              </w:rPr>
            </w:pPr>
            <w:r>
              <w:rPr>
                <w:rFonts w:ascii="Calibri Light" w:hAnsi="Calibri Light" w:cs="Arial"/>
              </w:rPr>
              <w:t>Display Activities</w:t>
            </w:r>
          </w:p>
        </w:tc>
        <w:tc>
          <w:tcPr>
            <w:tcW w:w="2214" w:type="dxa"/>
            <w:vAlign w:val="center"/>
          </w:tcPr>
          <w:p w14:paraId="102BA699" w14:textId="77777777" w:rsidR="00314880" w:rsidRDefault="00570D51" w:rsidP="00AD2F26">
            <w:pPr>
              <w:pStyle w:val="TableField-Left"/>
              <w:rPr>
                <w:rFonts w:ascii="Calibri Light" w:hAnsi="Calibri Light" w:cs="Arial"/>
              </w:rPr>
            </w:pPr>
            <w:r>
              <w:rPr>
                <w:rFonts w:ascii="Calibri Light" w:hAnsi="Calibri Light" w:cs="Arial"/>
              </w:rPr>
              <w:t>Activities</w:t>
            </w:r>
          </w:p>
        </w:tc>
      </w:tr>
      <w:tr w:rsidR="00314880" w:rsidRPr="006B24F0" w14:paraId="7EFE4301" w14:textId="77777777" w:rsidTr="00E823A4">
        <w:trPr>
          <w:cantSplit/>
          <w:trHeight w:val="432"/>
        </w:trPr>
        <w:tc>
          <w:tcPr>
            <w:tcW w:w="1147" w:type="dxa"/>
            <w:vAlign w:val="center"/>
          </w:tcPr>
          <w:p w14:paraId="0A127D96" w14:textId="77777777" w:rsidR="00314880" w:rsidRPr="006B24F0" w:rsidRDefault="00C255BA" w:rsidP="00AD2F26">
            <w:pPr>
              <w:pStyle w:val="TableField-Center"/>
              <w:rPr>
                <w:rFonts w:ascii="Calibri Light" w:hAnsi="Calibri Light" w:cs="Arial"/>
              </w:rPr>
            </w:pPr>
            <w:r>
              <w:rPr>
                <w:rFonts w:ascii="Calibri Light" w:hAnsi="Calibri Light" w:cs="Arial"/>
              </w:rPr>
              <w:t>Activity Search</w:t>
            </w:r>
          </w:p>
        </w:tc>
        <w:tc>
          <w:tcPr>
            <w:tcW w:w="3780" w:type="dxa"/>
            <w:vAlign w:val="center"/>
          </w:tcPr>
          <w:p w14:paraId="02689613" w14:textId="77777777" w:rsidR="00314880" w:rsidRPr="006B24F0" w:rsidRDefault="00570D51" w:rsidP="00AD2F26">
            <w:pPr>
              <w:pStyle w:val="TableField-Left"/>
              <w:rPr>
                <w:rFonts w:ascii="Calibri Light" w:hAnsi="Calibri Light" w:cs="Arial"/>
              </w:rPr>
            </w:pPr>
            <w:r>
              <w:rPr>
                <w:rFonts w:ascii="Calibri Light" w:hAnsi="Calibri Light" w:cs="Arial"/>
              </w:rPr>
              <w:t>Activities Process</w:t>
            </w:r>
          </w:p>
        </w:tc>
        <w:tc>
          <w:tcPr>
            <w:tcW w:w="2471" w:type="dxa"/>
            <w:vAlign w:val="center"/>
          </w:tcPr>
          <w:p w14:paraId="0151FB52" w14:textId="77777777" w:rsidR="00314880" w:rsidRPr="006B24F0" w:rsidRDefault="00570D51" w:rsidP="00AD2F26">
            <w:pPr>
              <w:pStyle w:val="TableField-Left"/>
              <w:rPr>
                <w:rFonts w:ascii="Calibri Light" w:hAnsi="Calibri Light" w:cs="Arial"/>
              </w:rPr>
            </w:pPr>
            <w:r>
              <w:rPr>
                <w:rFonts w:ascii="Calibri Light" w:hAnsi="Calibri Light" w:cs="Arial"/>
              </w:rPr>
              <w:t>Display Phone Calls (Search)</w:t>
            </w:r>
          </w:p>
        </w:tc>
        <w:tc>
          <w:tcPr>
            <w:tcW w:w="2214" w:type="dxa"/>
            <w:vAlign w:val="center"/>
          </w:tcPr>
          <w:p w14:paraId="412336E8" w14:textId="77777777" w:rsidR="00314880" w:rsidRDefault="00570D51" w:rsidP="00AD2F26">
            <w:pPr>
              <w:pStyle w:val="TableField-Left"/>
              <w:rPr>
                <w:rFonts w:ascii="Calibri Light" w:hAnsi="Calibri Light" w:cs="Arial"/>
              </w:rPr>
            </w:pPr>
            <w:r>
              <w:rPr>
                <w:rFonts w:ascii="Calibri Light" w:hAnsi="Calibri Light" w:cs="Arial"/>
              </w:rPr>
              <w:t>Phone Calls</w:t>
            </w:r>
          </w:p>
        </w:tc>
      </w:tr>
    </w:tbl>
    <w:p w14:paraId="7B5D7D90" w14:textId="77777777" w:rsidR="00725269" w:rsidRPr="00725269" w:rsidRDefault="00725269" w:rsidP="00725269"/>
    <w:p w14:paraId="4CA6F56C" w14:textId="77777777" w:rsidR="00E0118B" w:rsidRPr="006B24F0" w:rsidRDefault="00E0118B" w:rsidP="00791578">
      <w:pPr>
        <w:pStyle w:val="Heading2"/>
        <w:rPr>
          <w:rFonts w:ascii="Calibri Light" w:hAnsi="Calibri Light"/>
        </w:rPr>
      </w:pPr>
      <w:bookmarkStart w:id="45" w:name="_Toc507736367"/>
      <w:r w:rsidRPr="006B24F0">
        <w:rPr>
          <w:rFonts w:ascii="Calibri Light" w:hAnsi="Calibri Light"/>
        </w:rPr>
        <w:t>Process Flows</w:t>
      </w:r>
      <w:bookmarkEnd w:id="41"/>
      <w:bookmarkEnd w:id="42"/>
      <w:bookmarkEnd w:id="45"/>
      <w:r w:rsidRPr="006B24F0">
        <w:rPr>
          <w:rFonts w:ascii="Calibri Light" w:hAnsi="Calibri Light"/>
        </w:rPr>
        <w:t xml:space="preserve"> </w:t>
      </w:r>
    </w:p>
    <w:p w14:paraId="3C2210AB" w14:textId="77777777" w:rsidR="00F1270C" w:rsidRDefault="00F1270C" w:rsidP="00F1270C">
      <w:pPr>
        <w:pStyle w:val="Heading2Text"/>
        <w:rPr>
          <w:rFonts w:ascii="Calibri Light" w:hAnsi="Calibri Light" w:cs="Arial"/>
        </w:rPr>
      </w:pPr>
      <w:r w:rsidRPr="00FC23C5">
        <w:rPr>
          <w:rFonts w:ascii="Calibri Light" w:hAnsi="Calibri Light" w:cs="Arial"/>
        </w:rPr>
        <w:t xml:space="preserve">This BPD will cover the process involved in the creation of </w:t>
      </w:r>
      <w:r w:rsidR="003A7828">
        <w:rPr>
          <w:rFonts w:ascii="Calibri Light" w:hAnsi="Calibri Light" w:cs="Arial"/>
        </w:rPr>
        <w:t>Activities</w:t>
      </w:r>
      <w:r w:rsidRPr="00FC23C5">
        <w:rPr>
          <w:rFonts w:ascii="Calibri Light" w:hAnsi="Calibri Light" w:cs="Arial"/>
        </w:rPr>
        <w:t xml:space="preserve"> via </w:t>
      </w:r>
      <w:r w:rsidR="007A4488">
        <w:rPr>
          <w:rFonts w:ascii="Calibri Light" w:hAnsi="Calibri Light" w:cs="Arial"/>
        </w:rPr>
        <w:t>Hybris C4C</w:t>
      </w:r>
      <w:r w:rsidR="006F1BAE">
        <w:rPr>
          <w:rFonts w:ascii="Calibri Light" w:hAnsi="Calibri Light" w:cs="Arial"/>
        </w:rPr>
        <w:t>.</w:t>
      </w:r>
      <w:r w:rsidR="003A7828">
        <w:rPr>
          <w:rFonts w:ascii="Calibri Light" w:hAnsi="Calibri Light" w:cs="Arial"/>
        </w:rPr>
        <w:t xml:space="preserve">  </w:t>
      </w:r>
      <w:r w:rsidR="003A7828" w:rsidRPr="006B24F0">
        <w:rPr>
          <w:rFonts w:ascii="Calibri Light" w:hAnsi="Calibri Light" w:cs="Arial"/>
        </w:rPr>
        <w:t>Each subsection where the process is detailed will have a process flow diagram for that process and a table detailing the steps that are taken within that process including processes handled outside of SAP.</w:t>
      </w:r>
    </w:p>
    <w:p w14:paraId="01E64133" w14:textId="77777777" w:rsidR="006F1BAE" w:rsidRPr="00FC23C5" w:rsidRDefault="006F1BAE" w:rsidP="00F1270C">
      <w:pPr>
        <w:pStyle w:val="Heading2Text"/>
        <w:rPr>
          <w:rFonts w:ascii="Calibri Light" w:hAnsi="Calibri Light" w:cs="Arial"/>
        </w:rPr>
      </w:pPr>
    </w:p>
    <w:p w14:paraId="795FE32B" w14:textId="77777777" w:rsidR="00E0118B" w:rsidRPr="006B24F0" w:rsidRDefault="00C276B1" w:rsidP="006E2F80">
      <w:pPr>
        <w:pStyle w:val="Heading3"/>
        <w:keepNext/>
        <w:numPr>
          <w:ilvl w:val="2"/>
          <w:numId w:val="5"/>
        </w:numPr>
        <w:tabs>
          <w:tab w:val="left" w:pos="1440"/>
        </w:tabs>
        <w:spacing w:before="120" w:after="120"/>
        <w:ind w:left="1440" w:hanging="900"/>
        <w:rPr>
          <w:rFonts w:ascii="Calibri Light" w:hAnsi="Calibri Light"/>
        </w:rPr>
      </w:pPr>
      <w:bookmarkStart w:id="46" w:name="_Toc507736368"/>
      <w:r>
        <w:rPr>
          <w:rFonts w:ascii="Calibri Light" w:hAnsi="Calibri Light"/>
        </w:rPr>
        <w:t>Manual Creation</w:t>
      </w:r>
      <w:bookmarkEnd w:id="46"/>
    </w:p>
    <w:p w14:paraId="6E9AD7D1" w14:textId="6323BCFD" w:rsidR="00E0118B" w:rsidRPr="006B24F0" w:rsidRDefault="00E06EE7" w:rsidP="00E0118B">
      <w:pPr>
        <w:pStyle w:val="Heading3Text"/>
        <w:rPr>
          <w:rFonts w:ascii="Calibri Light" w:hAnsi="Calibri Light"/>
        </w:rPr>
      </w:pPr>
      <w:r>
        <w:rPr>
          <w:rFonts w:ascii="Calibri Light" w:hAnsi="Calibri Light"/>
        </w:rPr>
        <w:t>The below</w:t>
      </w:r>
      <w:r w:rsidR="00C276B1" w:rsidRPr="00C276B1">
        <w:rPr>
          <w:rFonts w:ascii="Calibri Light" w:hAnsi="Calibri Light"/>
        </w:rPr>
        <w:t xml:space="preserve"> flow shows the manual creation of the </w:t>
      </w:r>
      <w:r w:rsidR="00C276B1">
        <w:rPr>
          <w:rFonts w:ascii="Calibri Light" w:hAnsi="Calibri Light"/>
        </w:rPr>
        <w:t>Activity</w:t>
      </w:r>
      <w:r w:rsidR="00C276B1" w:rsidRPr="00C276B1">
        <w:rPr>
          <w:rFonts w:ascii="Calibri Light" w:hAnsi="Calibri Light"/>
        </w:rPr>
        <w:t xml:space="preserve"> – one in which the </w:t>
      </w:r>
      <w:r w:rsidR="000A1B38" w:rsidRPr="00A43336">
        <w:rPr>
          <w:rFonts w:ascii="Calibri Light" w:hAnsi="Calibri Light"/>
          <w:noProof/>
        </w:rPr>
        <w:t>user</w:t>
      </w:r>
      <w:r w:rsidR="00C276B1" w:rsidRPr="00C276B1">
        <w:rPr>
          <w:rFonts w:ascii="Calibri Light" w:hAnsi="Calibri Light"/>
        </w:rPr>
        <w:t xml:space="preserve"> creates </w:t>
      </w:r>
      <w:r w:rsidR="00D3287C">
        <w:rPr>
          <w:rFonts w:ascii="Calibri Light" w:hAnsi="Calibri Light"/>
        </w:rPr>
        <w:t>an</w:t>
      </w:r>
      <w:r w:rsidR="00C276B1" w:rsidRPr="00C276B1">
        <w:rPr>
          <w:rFonts w:ascii="Calibri Light" w:hAnsi="Calibri Light"/>
        </w:rPr>
        <w:t xml:space="preserve"> </w:t>
      </w:r>
      <w:r w:rsidR="00D3287C">
        <w:rPr>
          <w:rFonts w:ascii="Calibri Light" w:hAnsi="Calibri Light"/>
        </w:rPr>
        <w:t>Activity by clicking on the Activities</w:t>
      </w:r>
      <w:r w:rsidR="00C276B1" w:rsidRPr="00C276B1">
        <w:rPr>
          <w:rFonts w:ascii="Calibri Light" w:hAnsi="Calibri Light"/>
        </w:rPr>
        <w:t xml:space="preserve"> </w:t>
      </w:r>
      <w:r w:rsidR="006F1BAE">
        <w:rPr>
          <w:rFonts w:ascii="Calibri Light" w:hAnsi="Calibri Light"/>
        </w:rPr>
        <w:t>facet</w:t>
      </w:r>
      <w:r w:rsidR="00C276B1" w:rsidRPr="00C276B1">
        <w:rPr>
          <w:rFonts w:ascii="Calibri Light" w:hAnsi="Calibri Light"/>
        </w:rPr>
        <w:t xml:space="preserve"> after confirming the </w:t>
      </w:r>
      <w:r w:rsidR="006F1BAE">
        <w:rPr>
          <w:rFonts w:ascii="Calibri Light" w:hAnsi="Calibri Light"/>
        </w:rPr>
        <w:t>Customer</w:t>
      </w:r>
      <w:r w:rsidR="00C276B1" w:rsidRPr="00C276B1">
        <w:rPr>
          <w:rFonts w:ascii="Calibri Light" w:hAnsi="Calibri Light"/>
        </w:rPr>
        <w:t>.</w:t>
      </w:r>
      <w:r w:rsidR="00E720F6">
        <w:rPr>
          <w:rFonts w:ascii="Calibri Light" w:hAnsi="Calibri Light"/>
        </w:rPr>
        <w:t xml:space="preserve">  </w:t>
      </w:r>
    </w:p>
    <w:p w14:paraId="45564CC2" w14:textId="77777777" w:rsidR="00E0118B" w:rsidRPr="006B24F0" w:rsidRDefault="00E0118B" w:rsidP="00E0118B">
      <w:pPr>
        <w:pStyle w:val="Heading4"/>
        <w:rPr>
          <w:rFonts w:ascii="Calibri Light" w:hAnsi="Calibri Light" w:cs="Arial"/>
        </w:rPr>
      </w:pPr>
      <w:bookmarkStart w:id="47" w:name="_Toc491613815"/>
      <w:r w:rsidRPr="006B24F0">
        <w:rPr>
          <w:rFonts w:ascii="Calibri Light" w:hAnsi="Calibri Light" w:cs="Arial"/>
        </w:rPr>
        <w:lastRenderedPageBreak/>
        <w:t>Process Flow Diagram</w:t>
      </w:r>
      <w:bookmarkEnd w:id="47"/>
      <w:r w:rsidRPr="006B24F0">
        <w:rPr>
          <w:rFonts w:ascii="Calibri Light" w:hAnsi="Calibri Light" w:cs="Arial"/>
        </w:rPr>
        <w:t xml:space="preserve"> </w:t>
      </w:r>
    </w:p>
    <w:p w14:paraId="11D1378B" w14:textId="77777777" w:rsidR="00140349" w:rsidRDefault="001C597C" w:rsidP="00E0118B">
      <w:r>
        <w:object w:dxaOrig="15156" w:dyaOrig="11737" w14:anchorId="7C89E0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62.25pt" o:ole="">
            <v:imagedata r:id="rId21" o:title=""/>
          </v:shape>
          <o:OLEObject Type="Embed" ProgID="Visio.Drawing.15" ShapeID="_x0000_i1025" DrawAspect="Content" ObjectID="_1581478291" r:id="rId22"/>
        </w:object>
      </w:r>
    </w:p>
    <w:p w14:paraId="224C8E70" w14:textId="77777777" w:rsidR="00140349" w:rsidRDefault="00140349" w:rsidP="00E0118B"/>
    <w:p w14:paraId="6E012857" w14:textId="77777777" w:rsidR="00140349" w:rsidRDefault="00140349" w:rsidP="00E0118B"/>
    <w:p w14:paraId="3D7580A6" w14:textId="77777777" w:rsidR="00140349" w:rsidRDefault="00140349" w:rsidP="00E0118B">
      <w:pPr>
        <w:rPr>
          <w:rFonts w:ascii="Calibri Light" w:hAnsi="Calibri Light" w:cs="Arial"/>
        </w:rPr>
      </w:pPr>
    </w:p>
    <w:p w14:paraId="5FD541A3" w14:textId="77777777" w:rsidR="00E3140E" w:rsidRDefault="00E3140E" w:rsidP="00E0118B">
      <w:pPr>
        <w:rPr>
          <w:rFonts w:ascii="Calibri Light" w:hAnsi="Calibri Light" w:cs="Arial"/>
        </w:rPr>
      </w:pPr>
    </w:p>
    <w:p w14:paraId="1343E22F" w14:textId="77777777" w:rsidR="00E3140E" w:rsidRDefault="00E3140E" w:rsidP="00E0118B">
      <w:pPr>
        <w:rPr>
          <w:rFonts w:ascii="Calibri Light" w:hAnsi="Calibri Light" w:cs="Arial"/>
        </w:rPr>
      </w:pPr>
    </w:p>
    <w:p w14:paraId="0DC1CACF" w14:textId="77777777" w:rsidR="00E0118B" w:rsidRPr="006B24F0" w:rsidRDefault="00E0118B" w:rsidP="00E0118B">
      <w:pPr>
        <w:pStyle w:val="Heading4"/>
        <w:rPr>
          <w:rFonts w:ascii="Calibri Light" w:hAnsi="Calibri Light" w:cs="Arial"/>
        </w:rPr>
      </w:pPr>
      <w:bookmarkStart w:id="48" w:name="_Toc491613816"/>
      <w:r w:rsidRPr="006B24F0">
        <w:rPr>
          <w:rFonts w:ascii="Calibri Light" w:hAnsi="Calibri Light" w:cs="Arial"/>
        </w:rPr>
        <w:t>Process Flow Steps</w:t>
      </w:r>
      <w:bookmarkEnd w:id="48"/>
    </w:p>
    <w:p w14:paraId="5E8E17E7" w14:textId="77777777" w:rsidR="0023101C" w:rsidRPr="006B24F0" w:rsidRDefault="0023101C" w:rsidP="0023101C">
      <w:pPr>
        <w:rPr>
          <w:rFonts w:ascii="Calibri Light" w:hAnsi="Calibri Light"/>
        </w:rPr>
      </w:pPr>
    </w:p>
    <w:tbl>
      <w:tblPr>
        <w:tblW w:w="944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667"/>
        <w:gridCol w:w="4407"/>
        <w:gridCol w:w="2159"/>
        <w:gridCol w:w="2213"/>
      </w:tblGrid>
      <w:tr w:rsidR="00E0118B" w:rsidRPr="006B24F0" w14:paraId="5A5007A0" w14:textId="77777777" w:rsidTr="002C5F5F">
        <w:trPr>
          <w:cantSplit/>
          <w:trHeight w:val="432"/>
          <w:tblHeader/>
        </w:trPr>
        <w:tc>
          <w:tcPr>
            <w:tcW w:w="667" w:type="dxa"/>
            <w:tcBorders>
              <w:top w:val="threeDEmboss" w:sz="6" w:space="0" w:color="auto"/>
              <w:bottom w:val="threeDEmboss" w:sz="6" w:space="0" w:color="auto"/>
            </w:tcBorders>
            <w:shd w:val="clear" w:color="auto" w:fill="F9FBAF"/>
            <w:vAlign w:val="center"/>
          </w:tcPr>
          <w:p w14:paraId="0C37D54F" w14:textId="77777777" w:rsidR="00E0118B" w:rsidRPr="006B24F0" w:rsidRDefault="00E0118B" w:rsidP="0035091A">
            <w:pPr>
              <w:pStyle w:val="TableHeader-Center"/>
              <w:rPr>
                <w:rFonts w:ascii="Calibri Light" w:hAnsi="Calibri Light" w:cs="Arial"/>
              </w:rPr>
            </w:pPr>
            <w:r w:rsidRPr="006B24F0">
              <w:rPr>
                <w:rFonts w:ascii="Calibri Light" w:hAnsi="Calibri Light" w:cs="Arial"/>
              </w:rPr>
              <w:t>Step</w:t>
            </w:r>
          </w:p>
        </w:tc>
        <w:tc>
          <w:tcPr>
            <w:tcW w:w="4407" w:type="dxa"/>
            <w:tcBorders>
              <w:top w:val="threeDEmboss" w:sz="6" w:space="0" w:color="auto"/>
              <w:bottom w:val="threeDEmboss" w:sz="6" w:space="0" w:color="auto"/>
            </w:tcBorders>
            <w:shd w:val="clear" w:color="auto" w:fill="F9FBAF"/>
            <w:vAlign w:val="center"/>
          </w:tcPr>
          <w:p w14:paraId="54FEE9C0"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Description of Step</w:t>
            </w:r>
          </w:p>
        </w:tc>
        <w:tc>
          <w:tcPr>
            <w:tcW w:w="2159" w:type="dxa"/>
            <w:tcBorders>
              <w:top w:val="threeDEmboss" w:sz="6" w:space="0" w:color="auto"/>
              <w:bottom w:val="threeDEmboss" w:sz="6" w:space="0" w:color="auto"/>
            </w:tcBorders>
            <w:shd w:val="clear" w:color="auto" w:fill="F9FBAF"/>
            <w:vAlign w:val="center"/>
          </w:tcPr>
          <w:p w14:paraId="525A517A" w14:textId="77777777" w:rsidR="00E0118B" w:rsidRPr="006B24F0" w:rsidRDefault="001C126D" w:rsidP="0035091A">
            <w:pPr>
              <w:pStyle w:val="TableHeader-Left"/>
              <w:rPr>
                <w:rFonts w:ascii="Calibri Light" w:hAnsi="Calibri Light" w:cs="Arial"/>
              </w:rPr>
            </w:pPr>
            <w:r>
              <w:rPr>
                <w:rFonts w:ascii="Calibri Light" w:hAnsi="Calibri Light" w:cs="Arial"/>
              </w:rPr>
              <w:t>Front Office</w:t>
            </w:r>
          </w:p>
        </w:tc>
        <w:tc>
          <w:tcPr>
            <w:tcW w:w="2213" w:type="dxa"/>
            <w:tcBorders>
              <w:top w:val="threeDEmboss" w:sz="6" w:space="0" w:color="auto"/>
              <w:bottom w:val="threeDEmboss" w:sz="6" w:space="0" w:color="auto"/>
            </w:tcBorders>
            <w:shd w:val="clear" w:color="auto" w:fill="F9FBAF"/>
            <w:vAlign w:val="center"/>
          </w:tcPr>
          <w:p w14:paraId="6DF49048"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Role(s)</w:t>
            </w:r>
          </w:p>
        </w:tc>
      </w:tr>
      <w:tr w:rsidR="00E0118B" w:rsidRPr="006B24F0" w14:paraId="47A6D553" w14:textId="77777777" w:rsidTr="002C5F5F">
        <w:trPr>
          <w:cantSplit/>
          <w:trHeight w:val="432"/>
        </w:trPr>
        <w:tc>
          <w:tcPr>
            <w:tcW w:w="667" w:type="dxa"/>
            <w:tcBorders>
              <w:top w:val="threeDEmboss" w:sz="6" w:space="0" w:color="auto"/>
            </w:tcBorders>
            <w:vAlign w:val="center"/>
          </w:tcPr>
          <w:p w14:paraId="2B04B744" w14:textId="77777777" w:rsidR="00E0118B" w:rsidRPr="006B24F0" w:rsidRDefault="00E06EE7" w:rsidP="00E06EE7">
            <w:pPr>
              <w:pStyle w:val="TableField-Center"/>
              <w:rPr>
                <w:rFonts w:ascii="Calibri Light" w:hAnsi="Calibri Light" w:cs="Arial"/>
              </w:rPr>
            </w:pPr>
            <w:r>
              <w:rPr>
                <w:rFonts w:ascii="Calibri Light" w:hAnsi="Calibri Light" w:cs="Arial"/>
              </w:rPr>
              <w:t>10</w:t>
            </w:r>
          </w:p>
        </w:tc>
        <w:tc>
          <w:tcPr>
            <w:tcW w:w="4407" w:type="dxa"/>
            <w:tcBorders>
              <w:top w:val="threeDEmboss" w:sz="6" w:space="0" w:color="auto"/>
            </w:tcBorders>
            <w:vAlign w:val="center"/>
          </w:tcPr>
          <w:p w14:paraId="6EF7701C" w14:textId="77777777" w:rsidR="00E0118B" w:rsidRPr="001708C6" w:rsidRDefault="0025748C" w:rsidP="0035091A">
            <w:pPr>
              <w:pStyle w:val="TableField-Left"/>
              <w:rPr>
                <w:rFonts w:ascii="Calibri Light" w:hAnsi="Calibri Light" w:cs="Arial"/>
                <w:b/>
              </w:rPr>
            </w:pPr>
            <w:r w:rsidRPr="001708C6">
              <w:rPr>
                <w:rFonts w:ascii="Calibri Light" w:hAnsi="Calibri Light" w:cs="Arial"/>
                <w:b/>
              </w:rPr>
              <w:t>START</w:t>
            </w:r>
          </w:p>
        </w:tc>
        <w:tc>
          <w:tcPr>
            <w:tcW w:w="2159" w:type="dxa"/>
            <w:tcBorders>
              <w:top w:val="threeDEmboss" w:sz="6" w:space="0" w:color="auto"/>
            </w:tcBorders>
            <w:vAlign w:val="center"/>
          </w:tcPr>
          <w:p w14:paraId="2594DC28" w14:textId="77777777" w:rsidR="00E0118B" w:rsidRPr="006B24F0" w:rsidRDefault="00570D51" w:rsidP="0035091A">
            <w:pPr>
              <w:pStyle w:val="TableField-Left"/>
              <w:rPr>
                <w:rFonts w:ascii="Calibri Light" w:hAnsi="Calibri Light" w:cs="Arial"/>
              </w:rPr>
            </w:pPr>
            <w:r>
              <w:rPr>
                <w:rFonts w:ascii="Calibri Light" w:hAnsi="Calibri Light" w:cs="Arial"/>
              </w:rPr>
              <w:t>N/A</w:t>
            </w:r>
          </w:p>
        </w:tc>
        <w:tc>
          <w:tcPr>
            <w:tcW w:w="2213" w:type="dxa"/>
            <w:tcBorders>
              <w:top w:val="threeDEmboss" w:sz="6" w:space="0" w:color="auto"/>
            </w:tcBorders>
            <w:vAlign w:val="center"/>
          </w:tcPr>
          <w:p w14:paraId="5ACEB948" w14:textId="77777777" w:rsidR="00E0118B" w:rsidRPr="006B24F0" w:rsidRDefault="00570D51" w:rsidP="0035091A">
            <w:pPr>
              <w:pStyle w:val="TableField-Left"/>
              <w:rPr>
                <w:rFonts w:ascii="Calibri Light" w:hAnsi="Calibri Light" w:cs="Arial"/>
              </w:rPr>
            </w:pPr>
            <w:r>
              <w:rPr>
                <w:rFonts w:ascii="Calibri Light" w:hAnsi="Calibri Light" w:cs="Arial"/>
              </w:rPr>
              <w:t>N/A</w:t>
            </w:r>
          </w:p>
        </w:tc>
      </w:tr>
      <w:tr w:rsidR="00E06EE7" w:rsidRPr="006B24F0" w14:paraId="1AED4EAA" w14:textId="77777777" w:rsidTr="002C5F5F">
        <w:trPr>
          <w:cantSplit/>
          <w:trHeight w:val="432"/>
        </w:trPr>
        <w:tc>
          <w:tcPr>
            <w:tcW w:w="667" w:type="dxa"/>
            <w:vAlign w:val="center"/>
          </w:tcPr>
          <w:p w14:paraId="6652A6A5" w14:textId="77777777" w:rsidR="00E06EE7" w:rsidRPr="006B24F0" w:rsidRDefault="0025748C" w:rsidP="00E06EE7">
            <w:pPr>
              <w:pStyle w:val="TableField-Center"/>
              <w:rPr>
                <w:rFonts w:ascii="Calibri Light" w:hAnsi="Calibri Light" w:cs="Arial"/>
              </w:rPr>
            </w:pPr>
            <w:r>
              <w:rPr>
                <w:rFonts w:ascii="Calibri Light" w:hAnsi="Calibri Light" w:cs="Arial"/>
              </w:rPr>
              <w:t>20</w:t>
            </w:r>
          </w:p>
        </w:tc>
        <w:tc>
          <w:tcPr>
            <w:tcW w:w="4407" w:type="dxa"/>
            <w:vAlign w:val="center"/>
          </w:tcPr>
          <w:p w14:paraId="0BCFEB73" w14:textId="77777777" w:rsidR="00E06EE7" w:rsidRPr="006B24F0" w:rsidRDefault="0025748C" w:rsidP="00E06EE7">
            <w:pPr>
              <w:pStyle w:val="TableField-Left"/>
              <w:rPr>
                <w:rFonts w:ascii="Calibri Light" w:hAnsi="Calibri Light" w:cs="Arial"/>
              </w:rPr>
            </w:pPr>
            <w:r>
              <w:rPr>
                <w:rFonts w:ascii="Calibri Light" w:hAnsi="Calibri Light" w:cs="Arial"/>
              </w:rPr>
              <w:t>Front Office is opened.</w:t>
            </w:r>
          </w:p>
        </w:tc>
        <w:tc>
          <w:tcPr>
            <w:tcW w:w="2159" w:type="dxa"/>
            <w:vAlign w:val="center"/>
          </w:tcPr>
          <w:p w14:paraId="428856A5" w14:textId="77777777" w:rsidR="00E06EE7" w:rsidRPr="006B24F0" w:rsidRDefault="007A4488" w:rsidP="00E06EE7">
            <w:pPr>
              <w:pStyle w:val="TableField-Left"/>
              <w:rPr>
                <w:rFonts w:ascii="Calibri Light" w:hAnsi="Calibri Light" w:cs="Arial"/>
              </w:rPr>
            </w:pPr>
            <w:r>
              <w:rPr>
                <w:rFonts w:ascii="Calibri Light" w:hAnsi="Calibri Light" w:cs="Arial"/>
              </w:rPr>
              <w:t>Hybris C4C</w:t>
            </w:r>
          </w:p>
        </w:tc>
        <w:tc>
          <w:tcPr>
            <w:tcW w:w="2213" w:type="dxa"/>
            <w:vAlign w:val="center"/>
          </w:tcPr>
          <w:p w14:paraId="0370D6CE" w14:textId="05E14B39" w:rsidR="00E06EE7" w:rsidRPr="006B24F0" w:rsidRDefault="00570D51" w:rsidP="00E06EE7">
            <w:pPr>
              <w:pStyle w:val="TableField-Left"/>
              <w:rPr>
                <w:rFonts w:ascii="Calibri Light" w:hAnsi="Calibri Light" w:cs="Arial"/>
              </w:rPr>
            </w:pPr>
            <w:r w:rsidRPr="00570D51">
              <w:rPr>
                <w:rFonts w:ascii="Calibri Light" w:hAnsi="Calibri Light" w:cs="Arial"/>
              </w:rPr>
              <w:t>Customer Interaction Management-Business Master Data</w:t>
            </w:r>
          </w:p>
        </w:tc>
      </w:tr>
      <w:tr w:rsidR="00E06EE7" w:rsidRPr="006B24F0" w14:paraId="3FA04F33" w14:textId="77777777" w:rsidTr="002C5F5F">
        <w:trPr>
          <w:cantSplit/>
          <w:trHeight w:val="432"/>
        </w:trPr>
        <w:tc>
          <w:tcPr>
            <w:tcW w:w="667" w:type="dxa"/>
            <w:vAlign w:val="center"/>
          </w:tcPr>
          <w:p w14:paraId="1CEFA195" w14:textId="77777777" w:rsidR="00E06EE7" w:rsidRPr="006B24F0" w:rsidRDefault="0025748C" w:rsidP="00E06EE7">
            <w:pPr>
              <w:pStyle w:val="TableField-Center"/>
              <w:rPr>
                <w:rFonts w:ascii="Calibri Light" w:hAnsi="Calibri Light" w:cs="Arial"/>
              </w:rPr>
            </w:pPr>
            <w:r>
              <w:rPr>
                <w:rFonts w:ascii="Calibri Light" w:hAnsi="Calibri Light" w:cs="Arial"/>
              </w:rPr>
              <w:t>30</w:t>
            </w:r>
          </w:p>
        </w:tc>
        <w:tc>
          <w:tcPr>
            <w:tcW w:w="4407" w:type="dxa"/>
            <w:vAlign w:val="center"/>
          </w:tcPr>
          <w:p w14:paraId="30169218" w14:textId="77777777" w:rsidR="00E06EE7" w:rsidRPr="006B24F0" w:rsidRDefault="00145EF6" w:rsidP="00E06EE7">
            <w:pPr>
              <w:pStyle w:val="TableField-Left"/>
              <w:rPr>
                <w:rFonts w:ascii="Calibri Light" w:hAnsi="Calibri Light" w:cs="Arial"/>
              </w:rPr>
            </w:pPr>
            <w:r>
              <w:rPr>
                <w:rFonts w:ascii="Calibri Light" w:hAnsi="Calibri Light" w:cs="Arial"/>
              </w:rPr>
              <w:t>Customer calls,</w:t>
            </w:r>
            <w:r w:rsidR="005E459F">
              <w:rPr>
                <w:rFonts w:ascii="Calibri Light" w:hAnsi="Calibri Light" w:cs="Arial"/>
              </w:rPr>
              <w:t xml:space="preserve"> </w:t>
            </w:r>
            <w:r w:rsidR="0025748C">
              <w:rPr>
                <w:rFonts w:ascii="Calibri Light" w:hAnsi="Calibri Light" w:cs="Arial"/>
              </w:rPr>
              <w:t>Agent searches for</w:t>
            </w:r>
            <w:r w:rsidR="00C255BA">
              <w:rPr>
                <w:rFonts w:ascii="Calibri Light" w:hAnsi="Calibri Light" w:cs="Arial"/>
              </w:rPr>
              <w:t xml:space="preserve"> Customer</w:t>
            </w:r>
            <w:r w:rsidR="00511D61">
              <w:rPr>
                <w:rFonts w:ascii="Calibri Light" w:hAnsi="Calibri Light" w:cs="Arial"/>
              </w:rPr>
              <w:t xml:space="preserve"> by</w:t>
            </w:r>
            <w:r w:rsidR="005E459F">
              <w:rPr>
                <w:rFonts w:ascii="Calibri Light" w:hAnsi="Calibri Light" w:cs="Arial"/>
              </w:rPr>
              <w:t xml:space="preserve"> name in Utilities </w:t>
            </w:r>
            <w:r w:rsidR="005E459F" w:rsidRPr="005E459F">
              <w:rPr>
                <w:rFonts w:ascii="Calibri Light" w:hAnsi="Calibri Light" w:cs="Arial"/>
              </w:rPr>
              <w:sym w:font="Wingdings" w:char="F0E0"/>
            </w:r>
            <w:r w:rsidR="005E459F">
              <w:rPr>
                <w:rFonts w:ascii="Calibri Light" w:hAnsi="Calibri Light" w:cs="Arial"/>
              </w:rPr>
              <w:t xml:space="preserve"> Customer Search </w:t>
            </w:r>
            <w:r w:rsidR="00511D61">
              <w:rPr>
                <w:rFonts w:ascii="Calibri Light" w:hAnsi="Calibri Light" w:cs="Arial"/>
              </w:rPr>
              <w:t xml:space="preserve"> </w:t>
            </w:r>
          </w:p>
        </w:tc>
        <w:tc>
          <w:tcPr>
            <w:tcW w:w="2159" w:type="dxa"/>
            <w:vAlign w:val="center"/>
          </w:tcPr>
          <w:p w14:paraId="6CEF68B3" w14:textId="77777777" w:rsidR="00E06EE7" w:rsidRPr="006B24F0" w:rsidRDefault="007A4488" w:rsidP="00E06EE7">
            <w:pPr>
              <w:pStyle w:val="TableField-Left"/>
              <w:rPr>
                <w:rFonts w:ascii="Calibri Light" w:hAnsi="Calibri Light" w:cs="Arial"/>
              </w:rPr>
            </w:pPr>
            <w:r>
              <w:rPr>
                <w:rFonts w:ascii="Calibri Light" w:hAnsi="Calibri Light" w:cs="Arial"/>
              </w:rPr>
              <w:t>Hybris C4C</w:t>
            </w:r>
          </w:p>
        </w:tc>
        <w:tc>
          <w:tcPr>
            <w:tcW w:w="2213" w:type="dxa"/>
            <w:vAlign w:val="center"/>
          </w:tcPr>
          <w:p w14:paraId="37908DE5" w14:textId="77777777" w:rsidR="00E06EE7" w:rsidRPr="006B24F0" w:rsidRDefault="00570D51" w:rsidP="00E06EE7">
            <w:pPr>
              <w:pStyle w:val="TableField-Left"/>
              <w:rPr>
                <w:rFonts w:ascii="Calibri Light" w:hAnsi="Calibri Light" w:cs="Arial"/>
              </w:rPr>
            </w:pPr>
            <w:r w:rsidRPr="00570D51">
              <w:rPr>
                <w:rFonts w:ascii="Calibri Light" w:hAnsi="Calibri Light" w:cs="Arial"/>
              </w:rPr>
              <w:t>Customer Interaction Management-Business Master Data</w:t>
            </w:r>
          </w:p>
        </w:tc>
      </w:tr>
      <w:tr w:rsidR="00E06EE7" w:rsidRPr="006B24F0" w14:paraId="74B1C86B" w14:textId="77777777" w:rsidTr="002C5F5F">
        <w:trPr>
          <w:cantSplit/>
          <w:trHeight w:val="432"/>
        </w:trPr>
        <w:tc>
          <w:tcPr>
            <w:tcW w:w="667" w:type="dxa"/>
            <w:vAlign w:val="center"/>
          </w:tcPr>
          <w:p w14:paraId="040B3C89" w14:textId="77777777" w:rsidR="00E06EE7" w:rsidRPr="006B24F0" w:rsidRDefault="0025748C" w:rsidP="00E06EE7">
            <w:pPr>
              <w:pStyle w:val="TableField-Center"/>
              <w:rPr>
                <w:rFonts w:ascii="Calibri Light" w:hAnsi="Calibri Light" w:cs="Arial"/>
              </w:rPr>
            </w:pPr>
            <w:r>
              <w:rPr>
                <w:rFonts w:ascii="Calibri Light" w:hAnsi="Calibri Light" w:cs="Arial"/>
              </w:rPr>
              <w:t>40</w:t>
            </w:r>
          </w:p>
        </w:tc>
        <w:tc>
          <w:tcPr>
            <w:tcW w:w="4407" w:type="dxa"/>
            <w:vAlign w:val="center"/>
          </w:tcPr>
          <w:p w14:paraId="3E1E018D" w14:textId="77777777" w:rsidR="00E06EE7" w:rsidRPr="006B24F0" w:rsidRDefault="0025748C" w:rsidP="00E06EE7">
            <w:pPr>
              <w:pStyle w:val="TableField-Left"/>
              <w:rPr>
                <w:rFonts w:ascii="Calibri Light" w:hAnsi="Calibri Light" w:cs="Arial"/>
              </w:rPr>
            </w:pPr>
            <w:r>
              <w:rPr>
                <w:rFonts w:ascii="Calibri Light" w:hAnsi="Calibri Light" w:cs="Arial"/>
              </w:rPr>
              <w:t>Agent confirms the customer</w:t>
            </w:r>
            <w:r w:rsidR="005E459F">
              <w:rPr>
                <w:rFonts w:ascii="Calibri Light" w:hAnsi="Calibri Light" w:cs="Arial"/>
              </w:rPr>
              <w:t xml:space="preserve"> by selecting Customer ID from the results returned.</w:t>
            </w:r>
          </w:p>
        </w:tc>
        <w:tc>
          <w:tcPr>
            <w:tcW w:w="2159" w:type="dxa"/>
            <w:vAlign w:val="center"/>
          </w:tcPr>
          <w:p w14:paraId="202E5764" w14:textId="77777777" w:rsidR="00E06EE7" w:rsidRPr="006B24F0" w:rsidRDefault="007A4488" w:rsidP="00E06EE7">
            <w:pPr>
              <w:pStyle w:val="TableField-Left"/>
              <w:rPr>
                <w:rFonts w:ascii="Calibri Light" w:hAnsi="Calibri Light" w:cs="Arial"/>
              </w:rPr>
            </w:pPr>
            <w:r>
              <w:rPr>
                <w:rFonts w:ascii="Calibri Light" w:hAnsi="Calibri Light" w:cs="Arial"/>
              </w:rPr>
              <w:t>Hybris C4C</w:t>
            </w:r>
          </w:p>
        </w:tc>
        <w:tc>
          <w:tcPr>
            <w:tcW w:w="2213" w:type="dxa"/>
            <w:vAlign w:val="center"/>
          </w:tcPr>
          <w:p w14:paraId="2CDB50A6" w14:textId="77777777" w:rsidR="00E06EE7" w:rsidRPr="006B24F0" w:rsidRDefault="00570D51" w:rsidP="00E06EE7">
            <w:pPr>
              <w:pStyle w:val="TableField-Left"/>
              <w:rPr>
                <w:rFonts w:ascii="Calibri Light" w:hAnsi="Calibri Light" w:cs="Arial"/>
              </w:rPr>
            </w:pPr>
            <w:r w:rsidRPr="00570D51">
              <w:rPr>
                <w:rFonts w:ascii="Calibri Light" w:hAnsi="Calibri Light" w:cs="Arial"/>
              </w:rPr>
              <w:t>Customer Interaction Management-Business Master Data</w:t>
            </w:r>
          </w:p>
        </w:tc>
      </w:tr>
      <w:tr w:rsidR="00E06EE7" w:rsidRPr="006B24F0" w14:paraId="42A9929D" w14:textId="77777777" w:rsidTr="002C5F5F">
        <w:trPr>
          <w:cantSplit/>
          <w:trHeight w:val="804"/>
        </w:trPr>
        <w:tc>
          <w:tcPr>
            <w:tcW w:w="667" w:type="dxa"/>
            <w:vAlign w:val="center"/>
          </w:tcPr>
          <w:p w14:paraId="6362A216" w14:textId="77777777" w:rsidR="00E06EE7" w:rsidRPr="006B24F0" w:rsidRDefault="0025748C" w:rsidP="00E06EE7">
            <w:pPr>
              <w:pStyle w:val="TableField-Center"/>
              <w:rPr>
                <w:rFonts w:ascii="Calibri Light" w:hAnsi="Calibri Light" w:cs="Arial"/>
              </w:rPr>
            </w:pPr>
            <w:r>
              <w:rPr>
                <w:rFonts w:ascii="Calibri Light" w:hAnsi="Calibri Light" w:cs="Arial"/>
              </w:rPr>
              <w:lastRenderedPageBreak/>
              <w:t>50</w:t>
            </w:r>
          </w:p>
        </w:tc>
        <w:tc>
          <w:tcPr>
            <w:tcW w:w="4407" w:type="dxa"/>
            <w:vAlign w:val="center"/>
          </w:tcPr>
          <w:p w14:paraId="59F11183" w14:textId="77777777" w:rsidR="00E06EE7" w:rsidRPr="006B24F0" w:rsidRDefault="00082D86" w:rsidP="00082D86">
            <w:pPr>
              <w:pStyle w:val="TableField-Left"/>
              <w:rPr>
                <w:rFonts w:ascii="Calibri Light" w:hAnsi="Calibri Light" w:cs="Arial"/>
              </w:rPr>
            </w:pPr>
            <w:r>
              <w:rPr>
                <w:rFonts w:ascii="Calibri Light" w:hAnsi="Calibri Light" w:cs="Arial"/>
              </w:rPr>
              <w:t>Agent navigates to the Activities tab.</w:t>
            </w:r>
          </w:p>
        </w:tc>
        <w:tc>
          <w:tcPr>
            <w:tcW w:w="2159" w:type="dxa"/>
            <w:vAlign w:val="center"/>
          </w:tcPr>
          <w:p w14:paraId="1039C188" w14:textId="77777777" w:rsidR="00E06EE7" w:rsidRPr="006B24F0" w:rsidRDefault="007A4488" w:rsidP="00E06EE7">
            <w:pPr>
              <w:pStyle w:val="TableField-Left"/>
              <w:rPr>
                <w:rFonts w:ascii="Calibri Light" w:hAnsi="Calibri Light" w:cs="Arial"/>
              </w:rPr>
            </w:pPr>
            <w:r>
              <w:rPr>
                <w:rFonts w:ascii="Calibri Light" w:hAnsi="Calibri Light" w:cs="Arial"/>
              </w:rPr>
              <w:t>Hybris C4C</w:t>
            </w:r>
          </w:p>
        </w:tc>
        <w:tc>
          <w:tcPr>
            <w:tcW w:w="2213" w:type="dxa"/>
            <w:vAlign w:val="center"/>
          </w:tcPr>
          <w:p w14:paraId="12C24A50" w14:textId="77777777" w:rsidR="00E06EE7" w:rsidRPr="006B24F0" w:rsidRDefault="00570D51" w:rsidP="00E06EE7">
            <w:pPr>
              <w:pStyle w:val="TableField-Left"/>
              <w:rPr>
                <w:rFonts w:ascii="Calibri Light" w:hAnsi="Calibri Light" w:cs="Arial"/>
              </w:rPr>
            </w:pPr>
            <w:r w:rsidRPr="00570D51">
              <w:rPr>
                <w:rFonts w:ascii="Calibri Light" w:hAnsi="Calibri Light" w:cs="Arial"/>
              </w:rPr>
              <w:t>Customer Interaction Management-Business Master Data</w:t>
            </w:r>
          </w:p>
        </w:tc>
      </w:tr>
      <w:tr w:rsidR="00E06EE7" w:rsidRPr="006B24F0" w14:paraId="64B50D73" w14:textId="77777777" w:rsidTr="002C5F5F">
        <w:trPr>
          <w:cantSplit/>
          <w:trHeight w:val="432"/>
        </w:trPr>
        <w:tc>
          <w:tcPr>
            <w:tcW w:w="667" w:type="dxa"/>
            <w:vAlign w:val="center"/>
          </w:tcPr>
          <w:p w14:paraId="7E6A69AC" w14:textId="77777777" w:rsidR="00E06EE7" w:rsidRPr="006B24F0" w:rsidRDefault="0025748C" w:rsidP="00E06EE7">
            <w:pPr>
              <w:pStyle w:val="TableField-Center"/>
              <w:rPr>
                <w:rFonts w:ascii="Calibri Light" w:hAnsi="Calibri Light" w:cs="Arial"/>
              </w:rPr>
            </w:pPr>
            <w:r>
              <w:rPr>
                <w:rFonts w:ascii="Calibri Light" w:hAnsi="Calibri Light" w:cs="Arial"/>
              </w:rPr>
              <w:t>60</w:t>
            </w:r>
          </w:p>
        </w:tc>
        <w:tc>
          <w:tcPr>
            <w:tcW w:w="4407" w:type="dxa"/>
            <w:vAlign w:val="center"/>
          </w:tcPr>
          <w:p w14:paraId="5364E71D" w14:textId="77777777" w:rsidR="00E06EE7" w:rsidRPr="006B24F0" w:rsidRDefault="002F0746" w:rsidP="00E06EE7">
            <w:pPr>
              <w:pStyle w:val="TableField-Left"/>
              <w:rPr>
                <w:rFonts w:ascii="Calibri Light" w:hAnsi="Calibri Light" w:cs="Arial"/>
              </w:rPr>
            </w:pPr>
            <w:r>
              <w:rPr>
                <w:rFonts w:ascii="Calibri Light" w:hAnsi="Calibri Light" w:cs="Arial"/>
              </w:rPr>
              <w:t>A</w:t>
            </w:r>
            <w:r w:rsidR="000421B9">
              <w:rPr>
                <w:rFonts w:ascii="Calibri Light" w:hAnsi="Calibri Light" w:cs="Arial"/>
              </w:rPr>
              <w:t>ctivities View opens</w:t>
            </w:r>
          </w:p>
        </w:tc>
        <w:tc>
          <w:tcPr>
            <w:tcW w:w="2159" w:type="dxa"/>
            <w:vAlign w:val="center"/>
          </w:tcPr>
          <w:p w14:paraId="610338A5" w14:textId="77777777" w:rsidR="00E06EE7" w:rsidRPr="006B24F0" w:rsidRDefault="007A4488" w:rsidP="00E06EE7">
            <w:pPr>
              <w:pStyle w:val="TableField-Left"/>
              <w:rPr>
                <w:rFonts w:ascii="Calibri Light" w:hAnsi="Calibri Light" w:cs="Arial"/>
              </w:rPr>
            </w:pPr>
            <w:r>
              <w:rPr>
                <w:rFonts w:ascii="Calibri Light" w:hAnsi="Calibri Light" w:cs="Arial"/>
              </w:rPr>
              <w:t>Hybris C4C</w:t>
            </w:r>
          </w:p>
        </w:tc>
        <w:tc>
          <w:tcPr>
            <w:tcW w:w="2213" w:type="dxa"/>
            <w:vAlign w:val="center"/>
          </w:tcPr>
          <w:p w14:paraId="53A10E79" w14:textId="77777777" w:rsidR="00E06EE7" w:rsidRPr="006B24F0" w:rsidRDefault="00570D51" w:rsidP="00E06EE7">
            <w:pPr>
              <w:pStyle w:val="TableField-Left"/>
              <w:rPr>
                <w:rFonts w:ascii="Calibri Light" w:hAnsi="Calibri Light" w:cs="Arial"/>
              </w:rPr>
            </w:pPr>
            <w:r w:rsidRPr="00570D51">
              <w:rPr>
                <w:rFonts w:ascii="Calibri Light" w:hAnsi="Calibri Light" w:cs="Arial"/>
              </w:rPr>
              <w:t>Customer Interaction Management-Business Master Data</w:t>
            </w:r>
          </w:p>
        </w:tc>
      </w:tr>
      <w:tr w:rsidR="00E06EE7" w:rsidRPr="006B24F0" w14:paraId="0F8C164B" w14:textId="77777777" w:rsidTr="002C5F5F">
        <w:trPr>
          <w:cantSplit/>
          <w:trHeight w:val="432"/>
        </w:trPr>
        <w:tc>
          <w:tcPr>
            <w:tcW w:w="667" w:type="dxa"/>
            <w:vAlign w:val="center"/>
          </w:tcPr>
          <w:p w14:paraId="10D1D849" w14:textId="77777777" w:rsidR="00E06EE7" w:rsidRPr="006B24F0" w:rsidRDefault="0025748C" w:rsidP="00E06EE7">
            <w:pPr>
              <w:pStyle w:val="TableField-Center"/>
              <w:rPr>
                <w:rFonts w:ascii="Calibri Light" w:hAnsi="Calibri Light" w:cs="Arial"/>
              </w:rPr>
            </w:pPr>
            <w:r>
              <w:rPr>
                <w:rFonts w:ascii="Calibri Light" w:hAnsi="Calibri Light" w:cs="Arial"/>
              </w:rPr>
              <w:t>70</w:t>
            </w:r>
          </w:p>
        </w:tc>
        <w:tc>
          <w:tcPr>
            <w:tcW w:w="4407" w:type="dxa"/>
            <w:vAlign w:val="center"/>
          </w:tcPr>
          <w:p w14:paraId="5D632463" w14:textId="77777777" w:rsidR="00E06EE7" w:rsidRPr="006B24F0" w:rsidRDefault="00E3146F" w:rsidP="00583A5F">
            <w:pPr>
              <w:pStyle w:val="TableField-Left"/>
              <w:rPr>
                <w:rFonts w:ascii="Calibri Light" w:hAnsi="Calibri Light" w:cs="Arial"/>
              </w:rPr>
            </w:pPr>
            <w:r>
              <w:rPr>
                <w:rFonts w:ascii="Calibri Light" w:hAnsi="Calibri Light" w:cs="Arial"/>
              </w:rPr>
              <w:t xml:space="preserve">Agent clicks New </w:t>
            </w:r>
            <w:r w:rsidR="00583A5F">
              <w:rPr>
                <w:rFonts w:ascii="Calibri Light" w:hAnsi="Calibri Light" w:cs="Arial"/>
              </w:rPr>
              <w:t xml:space="preserve">in All </w:t>
            </w:r>
            <w:r w:rsidR="00082D86">
              <w:rPr>
                <w:rFonts w:ascii="Calibri Light" w:hAnsi="Calibri Light" w:cs="Arial"/>
              </w:rPr>
              <w:t xml:space="preserve">Phone Calls </w:t>
            </w:r>
            <w:r w:rsidR="00583A5F">
              <w:rPr>
                <w:rFonts w:ascii="Calibri Light" w:hAnsi="Calibri Light" w:cs="Arial"/>
              </w:rPr>
              <w:t>section</w:t>
            </w:r>
          </w:p>
        </w:tc>
        <w:tc>
          <w:tcPr>
            <w:tcW w:w="2159" w:type="dxa"/>
            <w:vAlign w:val="center"/>
          </w:tcPr>
          <w:p w14:paraId="3F77C8D3" w14:textId="77777777" w:rsidR="00E06EE7" w:rsidRPr="006B24F0" w:rsidRDefault="007A4488" w:rsidP="00E06EE7">
            <w:pPr>
              <w:pStyle w:val="TableField-Left"/>
              <w:rPr>
                <w:rFonts w:ascii="Calibri Light" w:hAnsi="Calibri Light" w:cs="Arial"/>
              </w:rPr>
            </w:pPr>
            <w:r>
              <w:rPr>
                <w:rFonts w:ascii="Calibri Light" w:hAnsi="Calibri Light" w:cs="Arial"/>
              </w:rPr>
              <w:t>Hybris C4C</w:t>
            </w:r>
          </w:p>
        </w:tc>
        <w:tc>
          <w:tcPr>
            <w:tcW w:w="2213" w:type="dxa"/>
            <w:vAlign w:val="center"/>
          </w:tcPr>
          <w:p w14:paraId="71601ED7" w14:textId="77777777" w:rsidR="00E06EE7" w:rsidRPr="006B24F0" w:rsidRDefault="00570D51" w:rsidP="00E06EE7">
            <w:pPr>
              <w:pStyle w:val="TableField-Left"/>
              <w:rPr>
                <w:rFonts w:ascii="Calibri Light" w:hAnsi="Calibri Light" w:cs="Arial"/>
              </w:rPr>
            </w:pPr>
            <w:r w:rsidRPr="00570D51">
              <w:rPr>
                <w:rFonts w:ascii="Calibri Light" w:hAnsi="Calibri Light" w:cs="Arial"/>
              </w:rPr>
              <w:t>Customer Interaction Management-Business Master Data</w:t>
            </w:r>
          </w:p>
        </w:tc>
      </w:tr>
      <w:tr w:rsidR="0025748C" w:rsidRPr="006B24F0" w14:paraId="0E4A1128" w14:textId="77777777" w:rsidTr="002C5F5F">
        <w:trPr>
          <w:cantSplit/>
          <w:trHeight w:val="432"/>
        </w:trPr>
        <w:tc>
          <w:tcPr>
            <w:tcW w:w="667" w:type="dxa"/>
            <w:vAlign w:val="center"/>
          </w:tcPr>
          <w:p w14:paraId="0C3FFC36" w14:textId="77777777" w:rsidR="0025748C" w:rsidRPr="006B24F0" w:rsidRDefault="0025748C" w:rsidP="00E06EE7">
            <w:pPr>
              <w:pStyle w:val="TableField-Center"/>
              <w:rPr>
                <w:rFonts w:ascii="Calibri Light" w:hAnsi="Calibri Light" w:cs="Arial"/>
              </w:rPr>
            </w:pPr>
            <w:r>
              <w:rPr>
                <w:rFonts w:ascii="Calibri Light" w:hAnsi="Calibri Light" w:cs="Arial"/>
              </w:rPr>
              <w:t>80</w:t>
            </w:r>
          </w:p>
        </w:tc>
        <w:tc>
          <w:tcPr>
            <w:tcW w:w="4407" w:type="dxa"/>
            <w:vAlign w:val="center"/>
          </w:tcPr>
          <w:p w14:paraId="0DBB699B" w14:textId="77777777" w:rsidR="0025748C" w:rsidRPr="006B24F0" w:rsidRDefault="00082D86" w:rsidP="00082D86">
            <w:pPr>
              <w:pStyle w:val="TableField-Left"/>
              <w:rPr>
                <w:rFonts w:ascii="Calibri Light" w:hAnsi="Calibri Light" w:cs="Arial"/>
              </w:rPr>
            </w:pPr>
            <w:r>
              <w:rPr>
                <w:rFonts w:ascii="Calibri Light" w:hAnsi="Calibri Light" w:cs="Arial"/>
              </w:rPr>
              <w:t>A</w:t>
            </w:r>
            <w:r w:rsidR="00140349">
              <w:rPr>
                <w:rFonts w:ascii="Calibri Light" w:hAnsi="Calibri Light" w:cs="Arial"/>
              </w:rPr>
              <w:t>gent enters the Catego</w:t>
            </w:r>
            <w:r w:rsidR="00B95921">
              <w:rPr>
                <w:rFonts w:ascii="Calibri Light" w:hAnsi="Calibri Light" w:cs="Arial"/>
              </w:rPr>
              <w:t>ry to categorize the type of activity that was interacted with the Customer</w:t>
            </w:r>
          </w:p>
        </w:tc>
        <w:tc>
          <w:tcPr>
            <w:tcW w:w="2159" w:type="dxa"/>
            <w:vAlign w:val="center"/>
          </w:tcPr>
          <w:p w14:paraId="69CF0572" w14:textId="77777777" w:rsidR="0025748C" w:rsidRPr="006B24F0" w:rsidRDefault="007A4488" w:rsidP="00E06EE7">
            <w:pPr>
              <w:pStyle w:val="TableField-Left"/>
              <w:rPr>
                <w:rFonts w:ascii="Calibri Light" w:hAnsi="Calibri Light" w:cs="Arial"/>
              </w:rPr>
            </w:pPr>
            <w:r>
              <w:rPr>
                <w:rFonts w:ascii="Calibri Light" w:hAnsi="Calibri Light" w:cs="Arial"/>
              </w:rPr>
              <w:t>Hybris C4C</w:t>
            </w:r>
          </w:p>
        </w:tc>
        <w:tc>
          <w:tcPr>
            <w:tcW w:w="2213" w:type="dxa"/>
            <w:vAlign w:val="center"/>
          </w:tcPr>
          <w:p w14:paraId="4610D1B6" w14:textId="77777777" w:rsidR="0025748C" w:rsidRPr="006B24F0" w:rsidRDefault="00570D51" w:rsidP="00E06EE7">
            <w:pPr>
              <w:pStyle w:val="TableField-Left"/>
              <w:rPr>
                <w:rFonts w:ascii="Calibri Light" w:hAnsi="Calibri Light" w:cs="Arial"/>
              </w:rPr>
            </w:pPr>
            <w:r w:rsidRPr="00570D51">
              <w:rPr>
                <w:rFonts w:ascii="Calibri Light" w:hAnsi="Calibri Light" w:cs="Arial"/>
              </w:rPr>
              <w:t>Customer Interaction Management-Business Master Data</w:t>
            </w:r>
          </w:p>
        </w:tc>
      </w:tr>
      <w:tr w:rsidR="0025748C" w:rsidRPr="006B24F0" w14:paraId="53528295" w14:textId="77777777" w:rsidTr="002C5F5F">
        <w:trPr>
          <w:cantSplit/>
          <w:trHeight w:val="432"/>
        </w:trPr>
        <w:tc>
          <w:tcPr>
            <w:tcW w:w="667" w:type="dxa"/>
            <w:vAlign w:val="center"/>
          </w:tcPr>
          <w:p w14:paraId="4A80DD6F" w14:textId="77777777" w:rsidR="0025748C" w:rsidRPr="006B24F0" w:rsidRDefault="0025748C" w:rsidP="00E06EE7">
            <w:pPr>
              <w:pStyle w:val="TableField-Center"/>
              <w:rPr>
                <w:rFonts w:ascii="Calibri Light" w:hAnsi="Calibri Light" w:cs="Arial"/>
              </w:rPr>
            </w:pPr>
            <w:r>
              <w:rPr>
                <w:rFonts w:ascii="Calibri Light" w:hAnsi="Calibri Light" w:cs="Arial"/>
              </w:rPr>
              <w:t>90</w:t>
            </w:r>
          </w:p>
        </w:tc>
        <w:tc>
          <w:tcPr>
            <w:tcW w:w="4407" w:type="dxa"/>
            <w:vAlign w:val="center"/>
          </w:tcPr>
          <w:p w14:paraId="4CBBC41D" w14:textId="77777777" w:rsidR="0025748C" w:rsidRPr="006B24F0" w:rsidRDefault="00082D86" w:rsidP="00E06EE7">
            <w:pPr>
              <w:pStyle w:val="TableField-Left"/>
              <w:rPr>
                <w:rFonts w:ascii="Calibri Light" w:hAnsi="Calibri Light" w:cs="Arial"/>
              </w:rPr>
            </w:pPr>
            <w:r>
              <w:rPr>
                <w:rFonts w:ascii="Calibri Light" w:hAnsi="Calibri Light" w:cs="Arial"/>
              </w:rPr>
              <w:t>Agent enters notes</w:t>
            </w:r>
            <w:r w:rsidR="00B95921">
              <w:rPr>
                <w:rFonts w:ascii="Calibri Light" w:hAnsi="Calibri Light" w:cs="Arial"/>
              </w:rPr>
              <w:t xml:space="preserve"> to give further details about the activity</w:t>
            </w:r>
          </w:p>
        </w:tc>
        <w:tc>
          <w:tcPr>
            <w:tcW w:w="2159" w:type="dxa"/>
            <w:vAlign w:val="center"/>
          </w:tcPr>
          <w:p w14:paraId="5A5F6FBD" w14:textId="77777777" w:rsidR="0025748C" w:rsidRPr="006B24F0" w:rsidRDefault="007A4488" w:rsidP="00E06EE7">
            <w:pPr>
              <w:pStyle w:val="TableField-Left"/>
              <w:rPr>
                <w:rFonts w:ascii="Calibri Light" w:hAnsi="Calibri Light" w:cs="Arial"/>
              </w:rPr>
            </w:pPr>
            <w:r>
              <w:rPr>
                <w:rFonts w:ascii="Calibri Light" w:hAnsi="Calibri Light" w:cs="Arial"/>
              </w:rPr>
              <w:t>Hybris C4C</w:t>
            </w:r>
          </w:p>
        </w:tc>
        <w:tc>
          <w:tcPr>
            <w:tcW w:w="2213" w:type="dxa"/>
            <w:vAlign w:val="center"/>
          </w:tcPr>
          <w:p w14:paraId="1A4E9262" w14:textId="77777777" w:rsidR="0025748C" w:rsidRPr="006B24F0" w:rsidRDefault="00570D51" w:rsidP="00E06EE7">
            <w:pPr>
              <w:pStyle w:val="TableField-Left"/>
              <w:rPr>
                <w:rFonts w:ascii="Calibri Light" w:hAnsi="Calibri Light" w:cs="Arial"/>
              </w:rPr>
            </w:pPr>
            <w:r w:rsidRPr="00570D51">
              <w:rPr>
                <w:rFonts w:ascii="Calibri Light" w:hAnsi="Calibri Light" w:cs="Arial"/>
              </w:rPr>
              <w:t>Customer Interaction Management-Business Master Data</w:t>
            </w:r>
          </w:p>
        </w:tc>
      </w:tr>
      <w:tr w:rsidR="0025748C" w:rsidRPr="006B24F0" w14:paraId="6B02B9AB" w14:textId="77777777" w:rsidTr="002C5F5F">
        <w:trPr>
          <w:cantSplit/>
          <w:trHeight w:val="432"/>
        </w:trPr>
        <w:tc>
          <w:tcPr>
            <w:tcW w:w="667" w:type="dxa"/>
            <w:vAlign w:val="center"/>
          </w:tcPr>
          <w:p w14:paraId="1F6864D3" w14:textId="77777777" w:rsidR="0025748C" w:rsidRPr="006B24F0" w:rsidRDefault="0025748C" w:rsidP="00E06EE7">
            <w:pPr>
              <w:pStyle w:val="TableField-Center"/>
              <w:rPr>
                <w:rFonts w:ascii="Calibri Light" w:hAnsi="Calibri Light" w:cs="Arial"/>
              </w:rPr>
            </w:pPr>
            <w:r>
              <w:rPr>
                <w:rFonts w:ascii="Calibri Light" w:hAnsi="Calibri Light" w:cs="Arial"/>
              </w:rPr>
              <w:t>100</w:t>
            </w:r>
          </w:p>
        </w:tc>
        <w:tc>
          <w:tcPr>
            <w:tcW w:w="4407" w:type="dxa"/>
            <w:vAlign w:val="center"/>
          </w:tcPr>
          <w:p w14:paraId="02F0AC34" w14:textId="77777777" w:rsidR="0025748C" w:rsidRPr="006B24F0" w:rsidRDefault="00082D86" w:rsidP="00E06EE7">
            <w:pPr>
              <w:pStyle w:val="TableField-Left"/>
              <w:rPr>
                <w:rFonts w:ascii="Calibri Light" w:hAnsi="Calibri Light" w:cs="Arial"/>
              </w:rPr>
            </w:pPr>
            <w:r>
              <w:rPr>
                <w:rFonts w:ascii="Calibri Light" w:hAnsi="Calibri Light" w:cs="Arial"/>
              </w:rPr>
              <w:t>Agent clicks on Save.</w:t>
            </w:r>
          </w:p>
        </w:tc>
        <w:tc>
          <w:tcPr>
            <w:tcW w:w="2159" w:type="dxa"/>
            <w:vAlign w:val="center"/>
          </w:tcPr>
          <w:p w14:paraId="660AE72F" w14:textId="77777777" w:rsidR="0025748C" w:rsidRPr="006B24F0" w:rsidRDefault="007A4488" w:rsidP="00E06EE7">
            <w:pPr>
              <w:pStyle w:val="TableField-Left"/>
              <w:rPr>
                <w:rFonts w:ascii="Calibri Light" w:hAnsi="Calibri Light" w:cs="Arial"/>
              </w:rPr>
            </w:pPr>
            <w:r>
              <w:rPr>
                <w:rFonts w:ascii="Calibri Light" w:hAnsi="Calibri Light" w:cs="Arial"/>
              </w:rPr>
              <w:t>Hybris C4C</w:t>
            </w:r>
          </w:p>
        </w:tc>
        <w:tc>
          <w:tcPr>
            <w:tcW w:w="2213" w:type="dxa"/>
            <w:vAlign w:val="center"/>
          </w:tcPr>
          <w:p w14:paraId="4B53DAEE" w14:textId="77777777" w:rsidR="0025748C" w:rsidRPr="006B24F0" w:rsidRDefault="00570D51" w:rsidP="00E06EE7">
            <w:pPr>
              <w:pStyle w:val="TableField-Left"/>
              <w:rPr>
                <w:rFonts w:ascii="Calibri Light" w:hAnsi="Calibri Light" w:cs="Arial"/>
              </w:rPr>
            </w:pPr>
            <w:r w:rsidRPr="00570D51">
              <w:rPr>
                <w:rFonts w:ascii="Calibri Light" w:hAnsi="Calibri Light" w:cs="Arial"/>
              </w:rPr>
              <w:t>Customer Interaction Management-Business Master Data</w:t>
            </w:r>
          </w:p>
        </w:tc>
      </w:tr>
      <w:tr w:rsidR="0025748C" w:rsidRPr="006B24F0" w14:paraId="1F5B595C" w14:textId="77777777" w:rsidTr="002C5F5F">
        <w:trPr>
          <w:cantSplit/>
          <w:trHeight w:val="432"/>
        </w:trPr>
        <w:tc>
          <w:tcPr>
            <w:tcW w:w="667" w:type="dxa"/>
            <w:vAlign w:val="center"/>
          </w:tcPr>
          <w:p w14:paraId="6299D3D3" w14:textId="77777777" w:rsidR="0025748C" w:rsidRPr="006B24F0" w:rsidRDefault="0025748C" w:rsidP="00E06EE7">
            <w:pPr>
              <w:pStyle w:val="TableField-Center"/>
              <w:rPr>
                <w:rFonts w:ascii="Calibri Light" w:hAnsi="Calibri Light" w:cs="Arial"/>
              </w:rPr>
            </w:pPr>
            <w:r>
              <w:rPr>
                <w:rFonts w:ascii="Calibri Light" w:hAnsi="Calibri Light" w:cs="Arial"/>
              </w:rPr>
              <w:t>110</w:t>
            </w:r>
          </w:p>
        </w:tc>
        <w:tc>
          <w:tcPr>
            <w:tcW w:w="4407" w:type="dxa"/>
            <w:vAlign w:val="center"/>
          </w:tcPr>
          <w:p w14:paraId="4260257C" w14:textId="77777777" w:rsidR="0025748C" w:rsidRPr="006B24F0" w:rsidRDefault="00082D86" w:rsidP="00E06EE7">
            <w:pPr>
              <w:pStyle w:val="TableField-Left"/>
              <w:rPr>
                <w:rFonts w:ascii="Calibri Light" w:hAnsi="Calibri Light" w:cs="Arial"/>
              </w:rPr>
            </w:pPr>
            <w:r>
              <w:rPr>
                <w:rFonts w:ascii="Calibri Light" w:hAnsi="Calibri Light" w:cs="Arial"/>
              </w:rPr>
              <w:t>The Activity is successfully saved.</w:t>
            </w:r>
          </w:p>
        </w:tc>
        <w:tc>
          <w:tcPr>
            <w:tcW w:w="2159" w:type="dxa"/>
            <w:vAlign w:val="center"/>
          </w:tcPr>
          <w:p w14:paraId="7D8AEC19" w14:textId="77777777" w:rsidR="0025748C" w:rsidRPr="006B24F0" w:rsidRDefault="007A4488" w:rsidP="00E06EE7">
            <w:pPr>
              <w:pStyle w:val="TableField-Left"/>
              <w:rPr>
                <w:rFonts w:ascii="Calibri Light" w:hAnsi="Calibri Light" w:cs="Arial"/>
              </w:rPr>
            </w:pPr>
            <w:r>
              <w:rPr>
                <w:rFonts w:ascii="Calibri Light" w:hAnsi="Calibri Light" w:cs="Arial"/>
              </w:rPr>
              <w:t>Hybris C4C</w:t>
            </w:r>
          </w:p>
        </w:tc>
        <w:tc>
          <w:tcPr>
            <w:tcW w:w="2213" w:type="dxa"/>
            <w:vAlign w:val="center"/>
          </w:tcPr>
          <w:p w14:paraId="5590640E" w14:textId="77777777" w:rsidR="0025748C" w:rsidRPr="006B24F0" w:rsidRDefault="00570D51" w:rsidP="00E06EE7">
            <w:pPr>
              <w:pStyle w:val="TableField-Left"/>
              <w:rPr>
                <w:rFonts w:ascii="Calibri Light" w:hAnsi="Calibri Light" w:cs="Arial"/>
              </w:rPr>
            </w:pPr>
            <w:r w:rsidRPr="00570D51">
              <w:rPr>
                <w:rFonts w:ascii="Calibri Light" w:hAnsi="Calibri Light" w:cs="Arial"/>
              </w:rPr>
              <w:t>Customer Interaction Management-Business Master Data</w:t>
            </w:r>
          </w:p>
        </w:tc>
      </w:tr>
      <w:tr w:rsidR="0025748C" w:rsidRPr="006B24F0" w14:paraId="614CF579" w14:textId="77777777" w:rsidTr="002C5F5F">
        <w:trPr>
          <w:cantSplit/>
          <w:trHeight w:val="432"/>
        </w:trPr>
        <w:tc>
          <w:tcPr>
            <w:tcW w:w="667" w:type="dxa"/>
            <w:vAlign w:val="center"/>
          </w:tcPr>
          <w:p w14:paraId="0E7FE3F5" w14:textId="77777777" w:rsidR="0025748C" w:rsidRDefault="0025748C" w:rsidP="00E06EE7">
            <w:pPr>
              <w:pStyle w:val="TableField-Center"/>
              <w:rPr>
                <w:rFonts w:ascii="Calibri Light" w:hAnsi="Calibri Light" w:cs="Arial"/>
              </w:rPr>
            </w:pPr>
            <w:r>
              <w:rPr>
                <w:rFonts w:ascii="Calibri Light" w:hAnsi="Calibri Light" w:cs="Arial"/>
              </w:rPr>
              <w:t>120</w:t>
            </w:r>
          </w:p>
        </w:tc>
        <w:tc>
          <w:tcPr>
            <w:tcW w:w="4407" w:type="dxa"/>
            <w:vAlign w:val="center"/>
          </w:tcPr>
          <w:p w14:paraId="5B58F70F" w14:textId="77777777" w:rsidR="0025748C" w:rsidRPr="006B24F0" w:rsidRDefault="0025748C" w:rsidP="00E06EE7">
            <w:pPr>
              <w:pStyle w:val="TableField-Left"/>
              <w:rPr>
                <w:rFonts w:ascii="Calibri Light" w:hAnsi="Calibri Light" w:cs="Arial"/>
              </w:rPr>
            </w:pPr>
            <w:r>
              <w:rPr>
                <w:rFonts w:ascii="Calibri Light" w:hAnsi="Calibri Light" w:cs="Arial"/>
              </w:rPr>
              <w:t>END</w:t>
            </w:r>
          </w:p>
        </w:tc>
        <w:tc>
          <w:tcPr>
            <w:tcW w:w="2159" w:type="dxa"/>
            <w:vAlign w:val="center"/>
          </w:tcPr>
          <w:p w14:paraId="7F0AD81B" w14:textId="77777777" w:rsidR="0025748C" w:rsidRPr="006B24F0" w:rsidRDefault="0025748C" w:rsidP="00E06EE7">
            <w:pPr>
              <w:pStyle w:val="TableField-Left"/>
              <w:rPr>
                <w:rFonts w:ascii="Calibri Light" w:hAnsi="Calibri Light" w:cs="Arial"/>
              </w:rPr>
            </w:pPr>
          </w:p>
        </w:tc>
        <w:tc>
          <w:tcPr>
            <w:tcW w:w="2213" w:type="dxa"/>
            <w:vAlign w:val="center"/>
          </w:tcPr>
          <w:p w14:paraId="5E1185F5" w14:textId="77777777" w:rsidR="0025748C" w:rsidRPr="006B24F0" w:rsidRDefault="0025748C" w:rsidP="00E06EE7">
            <w:pPr>
              <w:pStyle w:val="TableField-Left"/>
              <w:rPr>
                <w:rFonts w:ascii="Calibri Light" w:hAnsi="Calibri Light" w:cs="Arial"/>
              </w:rPr>
            </w:pPr>
          </w:p>
        </w:tc>
      </w:tr>
    </w:tbl>
    <w:p w14:paraId="60720B41" w14:textId="77777777" w:rsidR="00626952" w:rsidRDefault="00626952" w:rsidP="00791578">
      <w:pPr>
        <w:pStyle w:val="Heading2"/>
        <w:rPr>
          <w:rFonts w:ascii="Calibri Light" w:hAnsi="Calibri Light"/>
        </w:rPr>
      </w:pPr>
      <w:bookmarkStart w:id="49" w:name="_Toc406588309"/>
      <w:bookmarkStart w:id="50" w:name="_Toc491613817"/>
      <w:bookmarkStart w:id="51" w:name="_Toc507736369"/>
      <w:r>
        <w:rPr>
          <w:rFonts w:ascii="Calibri Light" w:hAnsi="Calibri Light"/>
        </w:rPr>
        <w:t>3</w:t>
      </w:r>
      <w:r w:rsidRPr="00626952">
        <w:rPr>
          <w:rFonts w:ascii="Calibri Light" w:hAnsi="Calibri Light"/>
          <w:vertAlign w:val="superscript"/>
        </w:rPr>
        <w:t>rd</w:t>
      </w:r>
      <w:r>
        <w:rPr>
          <w:rFonts w:ascii="Calibri Light" w:hAnsi="Calibri Light"/>
        </w:rPr>
        <w:t xml:space="preserve"> Party and </w:t>
      </w:r>
      <w:r w:rsidR="003950F7">
        <w:rPr>
          <w:rFonts w:ascii="Calibri Light" w:hAnsi="Calibri Light"/>
        </w:rPr>
        <w:t xml:space="preserve">SCE </w:t>
      </w:r>
      <w:r>
        <w:rPr>
          <w:rFonts w:ascii="Calibri Light" w:hAnsi="Calibri Light"/>
        </w:rPr>
        <w:t>Legacy</w:t>
      </w:r>
      <w:r w:rsidR="003950F7">
        <w:rPr>
          <w:rFonts w:ascii="Calibri Light" w:hAnsi="Calibri Light"/>
        </w:rPr>
        <w:t xml:space="preserve"> System</w:t>
      </w:r>
      <w:r>
        <w:rPr>
          <w:rFonts w:ascii="Calibri Light" w:hAnsi="Calibri Light"/>
        </w:rPr>
        <w:t xml:space="preserve"> Integrations</w:t>
      </w:r>
      <w:bookmarkEnd w:id="51"/>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6B24F0" w14:paraId="5341BFDE" w14:textId="77777777" w:rsidTr="00801424">
        <w:trPr>
          <w:cantSplit/>
          <w:trHeight w:val="432"/>
          <w:tblHeader/>
        </w:trPr>
        <w:tc>
          <w:tcPr>
            <w:tcW w:w="3397" w:type="dxa"/>
            <w:tcBorders>
              <w:top w:val="threeDEmboss" w:sz="6" w:space="0" w:color="auto"/>
              <w:bottom w:val="threeDEmboss" w:sz="6" w:space="0" w:color="auto"/>
            </w:tcBorders>
            <w:shd w:val="clear" w:color="auto" w:fill="F9FBAF"/>
            <w:vAlign w:val="center"/>
          </w:tcPr>
          <w:p w14:paraId="2E9302B8" w14:textId="77777777" w:rsidR="002F54D6" w:rsidRPr="006B24F0" w:rsidRDefault="00AF1CB5" w:rsidP="00AD2F26">
            <w:pPr>
              <w:pStyle w:val="TableHeader-Left"/>
              <w:rPr>
                <w:rFonts w:ascii="Calibri Light" w:hAnsi="Calibri Light" w:cs="Arial"/>
              </w:rPr>
            </w:pPr>
            <w:r>
              <w:rPr>
                <w:rFonts w:ascii="Calibri Light" w:hAnsi="Calibri Light" w:cs="Arial"/>
              </w:rPr>
              <w:t>3</w:t>
            </w:r>
            <w:r w:rsidRPr="00AF1CB5">
              <w:rPr>
                <w:rFonts w:ascii="Calibri Light" w:hAnsi="Calibri Light" w:cs="Arial"/>
                <w:vertAlign w:val="superscript"/>
              </w:rPr>
              <w:t>rd</w:t>
            </w:r>
            <w:r>
              <w:rPr>
                <w:rFonts w:ascii="Calibri Light" w:hAnsi="Calibri Light" w:cs="Arial"/>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58DC2389" w14:textId="77777777" w:rsidR="002F54D6" w:rsidRPr="006B24F0" w:rsidRDefault="00AF1CB5" w:rsidP="00AD2F26">
            <w:pPr>
              <w:pStyle w:val="TableHeader-Left"/>
              <w:rPr>
                <w:rFonts w:ascii="Calibri Light" w:hAnsi="Calibri Light" w:cs="Arial"/>
              </w:rPr>
            </w:pPr>
            <w:r>
              <w:rPr>
                <w:rFonts w:ascii="Calibri Light" w:hAnsi="Calibri Light" w:cs="Arial"/>
              </w:rPr>
              <w:t xml:space="preserve">Description of </w:t>
            </w:r>
            <w:r w:rsidR="00694D05">
              <w:rPr>
                <w:rFonts w:ascii="Calibri Light" w:hAnsi="Calibri Light" w:cs="Arial"/>
              </w:rPr>
              <w:t xml:space="preserve">Integration and </w:t>
            </w:r>
            <w:r>
              <w:rPr>
                <w:rFonts w:ascii="Calibri Light" w:hAnsi="Calibri Light" w:cs="Arial"/>
              </w:rPr>
              <w:t>Required Change to 3</w:t>
            </w:r>
            <w:r w:rsidRPr="00AF1CB5">
              <w:rPr>
                <w:rFonts w:ascii="Calibri Light" w:hAnsi="Calibri Light" w:cs="Arial"/>
                <w:vertAlign w:val="superscript"/>
              </w:rPr>
              <w:t>rd</w:t>
            </w:r>
            <w:r>
              <w:rPr>
                <w:rFonts w:ascii="Calibri Light" w:hAnsi="Calibri Light" w:cs="Arial"/>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104C1EAE" w14:textId="77777777" w:rsidR="002F54D6" w:rsidRPr="006B24F0" w:rsidRDefault="00AF1CB5" w:rsidP="00AD2F26">
            <w:pPr>
              <w:pStyle w:val="TableHeader-Left"/>
              <w:rPr>
                <w:rFonts w:ascii="Calibri Light" w:hAnsi="Calibri Light" w:cs="Arial"/>
              </w:rPr>
            </w:pPr>
            <w:r>
              <w:rPr>
                <w:rFonts w:ascii="Calibri Light" w:hAnsi="Calibri Light" w:cs="Arial"/>
              </w:rPr>
              <w:t>Estimated Complexity of 3</w:t>
            </w:r>
            <w:r w:rsidRPr="00AF1CB5">
              <w:rPr>
                <w:rFonts w:ascii="Calibri Light" w:hAnsi="Calibri Light" w:cs="Arial"/>
                <w:vertAlign w:val="superscript"/>
              </w:rPr>
              <w:t>rd</w:t>
            </w:r>
            <w:r>
              <w:rPr>
                <w:rFonts w:ascii="Calibri Light" w:hAnsi="Calibri Light" w:cs="Arial"/>
              </w:rPr>
              <w:t xml:space="preserve"> Party or SCE Legacy system change</w:t>
            </w:r>
          </w:p>
        </w:tc>
      </w:tr>
      <w:tr w:rsidR="002F54D6" w:rsidRPr="006B24F0" w14:paraId="6A22AB5B" w14:textId="77777777" w:rsidTr="00801424">
        <w:trPr>
          <w:cantSplit/>
          <w:trHeight w:val="318"/>
        </w:trPr>
        <w:tc>
          <w:tcPr>
            <w:tcW w:w="3397" w:type="dxa"/>
            <w:vAlign w:val="center"/>
          </w:tcPr>
          <w:p w14:paraId="21DCFBFE" w14:textId="77777777" w:rsidR="002F54D6" w:rsidRPr="006B24F0" w:rsidRDefault="005A16B9" w:rsidP="00AD2F26">
            <w:pPr>
              <w:pStyle w:val="TableField-Left"/>
              <w:rPr>
                <w:rFonts w:ascii="Calibri Light" w:hAnsi="Calibri Light" w:cs="Arial"/>
              </w:rPr>
            </w:pPr>
            <w:r>
              <w:rPr>
                <w:rFonts w:ascii="Calibri Light" w:hAnsi="Calibri Light" w:cs="Arial"/>
              </w:rPr>
              <w:t>IVR</w:t>
            </w:r>
          </w:p>
        </w:tc>
        <w:tc>
          <w:tcPr>
            <w:tcW w:w="3173" w:type="dxa"/>
            <w:vAlign w:val="center"/>
          </w:tcPr>
          <w:p w14:paraId="35BC0CFA" w14:textId="77777777" w:rsidR="002F54D6" w:rsidRPr="006B24F0" w:rsidRDefault="003F7BFA" w:rsidP="00AD2F26">
            <w:pPr>
              <w:pStyle w:val="TableField-Left"/>
              <w:rPr>
                <w:rFonts w:ascii="Calibri Light" w:hAnsi="Calibri Light" w:cs="Arial"/>
              </w:rPr>
            </w:pPr>
            <w:r>
              <w:rPr>
                <w:rFonts w:ascii="Calibri Light" w:hAnsi="Calibri Light" w:cs="Arial"/>
              </w:rPr>
              <w:t>Possible use of shared functionality</w:t>
            </w:r>
          </w:p>
        </w:tc>
        <w:tc>
          <w:tcPr>
            <w:tcW w:w="3037" w:type="dxa"/>
            <w:vAlign w:val="center"/>
          </w:tcPr>
          <w:p w14:paraId="0A4A9429" w14:textId="77777777" w:rsidR="002F54D6" w:rsidRPr="006B24F0" w:rsidRDefault="002F54D6" w:rsidP="00AD2F26">
            <w:pPr>
              <w:pStyle w:val="TableField-Left"/>
              <w:rPr>
                <w:rFonts w:ascii="Calibri Light" w:hAnsi="Calibri Light" w:cs="Arial"/>
              </w:rPr>
            </w:pPr>
          </w:p>
        </w:tc>
      </w:tr>
      <w:tr w:rsidR="002F54D6" w:rsidRPr="006B24F0" w14:paraId="0488730F" w14:textId="77777777" w:rsidTr="00801424">
        <w:trPr>
          <w:cantSplit/>
          <w:trHeight w:val="165"/>
        </w:trPr>
        <w:tc>
          <w:tcPr>
            <w:tcW w:w="3397" w:type="dxa"/>
            <w:vAlign w:val="center"/>
          </w:tcPr>
          <w:p w14:paraId="4F14A051" w14:textId="77777777" w:rsidR="002F54D6" w:rsidRPr="006B24F0" w:rsidRDefault="005A16B9" w:rsidP="00AD2F26">
            <w:pPr>
              <w:pStyle w:val="TableField-Left"/>
              <w:rPr>
                <w:rFonts w:ascii="Calibri Light" w:hAnsi="Calibri Light" w:cs="Arial"/>
              </w:rPr>
            </w:pPr>
            <w:r>
              <w:rPr>
                <w:rFonts w:ascii="Calibri Light" w:hAnsi="Calibri Light" w:cs="Arial"/>
              </w:rPr>
              <w:t>SCE.COM</w:t>
            </w:r>
          </w:p>
        </w:tc>
        <w:tc>
          <w:tcPr>
            <w:tcW w:w="3173" w:type="dxa"/>
            <w:vAlign w:val="center"/>
          </w:tcPr>
          <w:p w14:paraId="65573098" w14:textId="77777777" w:rsidR="002F54D6" w:rsidRPr="006B24F0" w:rsidRDefault="005D0F54" w:rsidP="00AD2F26">
            <w:pPr>
              <w:pStyle w:val="TableField-Left"/>
              <w:rPr>
                <w:rFonts w:ascii="Calibri Light" w:hAnsi="Calibri Light" w:cs="Arial"/>
              </w:rPr>
            </w:pPr>
            <w:r>
              <w:rPr>
                <w:rFonts w:ascii="Calibri Light" w:hAnsi="Calibri Light" w:cs="Arial"/>
              </w:rPr>
              <w:t xml:space="preserve">SCE.COM is currently going through a modification in functionality </w:t>
            </w:r>
          </w:p>
        </w:tc>
        <w:tc>
          <w:tcPr>
            <w:tcW w:w="3037" w:type="dxa"/>
            <w:vAlign w:val="center"/>
          </w:tcPr>
          <w:p w14:paraId="5CF02A02" w14:textId="77777777" w:rsidR="002F54D6" w:rsidRPr="006B24F0" w:rsidRDefault="002F54D6" w:rsidP="00AD2F26">
            <w:pPr>
              <w:pStyle w:val="TableField-Left"/>
              <w:rPr>
                <w:rFonts w:ascii="Calibri Light" w:hAnsi="Calibri Light" w:cs="Arial"/>
              </w:rPr>
            </w:pPr>
          </w:p>
        </w:tc>
      </w:tr>
      <w:tr w:rsidR="00570D51" w:rsidRPr="006B24F0" w14:paraId="0F27D199" w14:textId="77777777" w:rsidTr="00801424">
        <w:trPr>
          <w:cantSplit/>
          <w:trHeight w:val="165"/>
        </w:trPr>
        <w:tc>
          <w:tcPr>
            <w:tcW w:w="3397" w:type="dxa"/>
            <w:vAlign w:val="center"/>
          </w:tcPr>
          <w:p w14:paraId="3B5C4E71" w14:textId="77777777" w:rsidR="00570D51" w:rsidRDefault="00570D51" w:rsidP="00AD2F26">
            <w:pPr>
              <w:pStyle w:val="TableField-Left"/>
              <w:rPr>
                <w:rFonts w:ascii="Calibri Light" w:hAnsi="Calibri Light" w:cs="Arial"/>
              </w:rPr>
            </w:pPr>
            <w:r>
              <w:rPr>
                <w:rFonts w:ascii="Calibri Light" w:hAnsi="Calibri Light" w:cs="Arial"/>
              </w:rPr>
              <w:t>Open Text</w:t>
            </w:r>
          </w:p>
        </w:tc>
        <w:tc>
          <w:tcPr>
            <w:tcW w:w="3173" w:type="dxa"/>
            <w:vAlign w:val="center"/>
          </w:tcPr>
          <w:p w14:paraId="5F3A2076" w14:textId="77777777" w:rsidR="00570D51" w:rsidRDefault="007C77D7" w:rsidP="00AD2F26">
            <w:pPr>
              <w:pStyle w:val="TableField-Left"/>
              <w:rPr>
                <w:rFonts w:ascii="Calibri Light" w:hAnsi="Calibri Light" w:cs="Arial"/>
              </w:rPr>
            </w:pPr>
            <w:r>
              <w:rPr>
                <w:rFonts w:ascii="Calibri Light" w:hAnsi="Calibri Light" w:cs="Arial"/>
              </w:rPr>
              <w:t>New Integration</w:t>
            </w:r>
          </w:p>
        </w:tc>
        <w:tc>
          <w:tcPr>
            <w:tcW w:w="3037" w:type="dxa"/>
            <w:vAlign w:val="center"/>
          </w:tcPr>
          <w:p w14:paraId="53FC3FC9" w14:textId="77777777" w:rsidR="00570D51" w:rsidRPr="006B24F0" w:rsidRDefault="00570D51" w:rsidP="00AD2F26">
            <w:pPr>
              <w:pStyle w:val="TableField-Left"/>
              <w:rPr>
                <w:rFonts w:ascii="Calibri Light" w:hAnsi="Calibri Light" w:cs="Arial"/>
              </w:rPr>
            </w:pPr>
          </w:p>
        </w:tc>
      </w:tr>
      <w:tr w:rsidR="00C563C6" w:rsidRPr="006B24F0" w14:paraId="4210BA35" w14:textId="77777777" w:rsidTr="00801424">
        <w:trPr>
          <w:cantSplit/>
          <w:trHeight w:val="165"/>
        </w:trPr>
        <w:tc>
          <w:tcPr>
            <w:tcW w:w="3397" w:type="dxa"/>
            <w:vAlign w:val="center"/>
          </w:tcPr>
          <w:p w14:paraId="6DB28C0E" w14:textId="735EC22C" w:rsidR="00C563C6" w:rsidRDefault="00C563C6" w:rsidP="00AD2F26">
            <w:pPr>
              <w:pStyle w:val="TableField-Left"/>
              <w:rPr>
                <w:rFonts w:ascii="Calibri Light" w:hAnsi="Calibri Light" w:cs="Arial"/>
              </w:rPr>
            </w:pPr>
            <w:r>
              <w:rPr>
                <w:rFonts w:ascii="Calibri Light" w:hAnsi="Calibri Light" w:cs="Arial"/>
              </w:rPr>
              <w:t>Bolt-on</w:t>
            </w:r>
          </w:p>
        </w:tc>
        <w:tc>
          <w:tcPr>
            <w:tcW w:w="3173" w:type="dxa"/>
            <w:vAlign w:val="center"/>
          </w:tcPr>
          <w:p w14:paraId="75B3E5ED" w14:textId="4F81911D" w:rsidR="00C563C6" w:rsidRDefault="002C5F5F" w:rsidP="00AD2F26">
            <w:pPr>
              <w:pStyle w:val="TableField-Left"/>
              <w:rPr>
                <w:rFonts w:ascii="Calibri Light" w:hAnsi="Calibri Light" w:cs="Arial"/>
              </w:rPr>
            </w:pPr>
            <w:r>
              <w:rPr>
                <w:rFonts w:ascii="Calibri Light" w:hAnsi="Calibri Light" w:cs="Arial"/>
              </w:rPr>
              <w:t>New Integration</w:t>
            </w:r>
          </w:p>
        </w:tc>
        <w:tc>
          <w:tcPr>
            <w:tcW w:w="3037" w:type="dxa"/>
            <w:vAlign w:val="center"/>
          </w:tcPr>
          <w:p w14:paraId="1188A438" w14:textId="77777777" w:rsidR="00C563C6" w:rsidRPr="006B24F0" w:rsidRDefault="00C563C6" w:rsidP="00AD2F26">
            <w:pPr>
              <w:pStyle w:val="TableField-Left"/>
              <w:rPr>
                <w:rFonts w:ascii="Calibri Light" w:hAnsi="Calibri Light" w:cs="Arial"/>
              </w:rPr>
            </w:pPr>
          </w:p>
        </w:tc>
      </w:tr>
      <w:tr w:rsidR="00C563C6" w:rsidRPr="006B24F0" w14:paraId="51C4DB4C" w14:textId="77777777" w:rsidTr="00801424">
        <w:trPr>
          <w:cantSplit/>
          <w:trHeight w:val="165"/>
        </w:trPr>
        <w:tc>
          <w:tcPr>
            <w:tcW w:w="3397" w:type="dxa"/>
            <w:vAlign w:val="center"/>
          </w:tcPr>
          <w:p w14:paraId="4115C4DE" w14:textId="154C0A3F" w:rsidR="00C563C6" w:rsidRDefault="00675264" w:rsidP="00AD2F26">
            <w:pPr>
              <w:pStyle w:val="TableField-Left"/>
              <w:rPr>
                <w:rFonts w:ascii="Calibri Light" w:hAnsi="Calibri Light" w:cs="Arial"/>
              </w:rPr>
            </w:pPr>
            <w:r>
              <w:rPr>
                <w:rFonts w:ascii="Calibri Light" w:hAnsi="Calibri Light" w:cs="Arial"/>
              </w:rPr>
              <w:t>Marketing Solution</w:t>
            </w:r>
          </w:p>
        </w:tc>
        <w:tc>
          <w:tcPr>
            <w:tcW w:w="3173" w:type="dxa"/>
            <w:vAlign w:val="center"/>
          </w:tcPr>
          <w:p w14:paraId="7B2E5CAD" w14:textId="77777777" w:rsidR="00C563C6" w:rsidRDefault="00C563C6" w:rsidP="00AD2F26">
            <w:pPr>
              <w:pStyle w:val="TableField-Left"/>
              <w:rPr>
                <w:rFonts w:ascii="Calibri Light" w:hAnsi="Calibri Light" w:cs="Arial"/>
              </w:rPr>
            </w:pPr>
          </w:p>
        </w:tc>
        <w:tc>
          <w:tcPr>
            <w:tcW w:w="3037" w:type="dxa"/>
            <w:vAlign w:val="center"/>
          </w:tcPr>
          <w:p w14:paraId="3CA6457F" w14:textId="77777777" w:rsidR="00C563C6" w:rsidRPr="006B24F0" w:rsidRDefault="00C563C6" w:rsidP="00AD2F26">
            <w:pPr>
              <w:pStyle w:val="TableField-Left"/>
              <w:rPr>
                <w:rFonts w:ascii="Calibri Light" w:hAnsi="Calibri Light" w:cs="Arial"/>
              </w:rPr>
            </w:pPr>
          </w:p>
        </w:tc>
      </w:tr>
    </w:tbl>
    <w:p w14:paraId="05A08A51" w14:textId="77777777" w:rsidR="0079574E" w:rsidRPr="0079574E" w:rsidRDefault="0079574E" w:rsidP="0079574E"/>
    <w:p w14:paraId="7AE6ED96" w14:textId="77777777" w:rsidR="00D66A8A" w:rsidRPr="006B24F0" w:rsidRDefault="00D66A8A" w:rsidP="00791578">
      <w:pPr>
        <w:pStyle w:val="Heading2"/>
        <w:rPr>
          <w:rFonts w:ascii="Calibri Light" w:hAnsi="Calibri Light"/>
        </w:rPr>
      </w:pPr>
      <w:bookmarkStart w:id="52" w:name="_Toc507736370"/>
      <w:r w:rsidRPr="006B24F0">
        <w:rPr>
          <w:rFonts w:ascii="Calibri Light" w:hAnsi="Calibri Light"/>
        </w:rPr>
        <w:t>Data Elements</w:t>
      </w:r>
      <w:bookmarkEnd w:id="52"/>
    </w:p>
    <w:p w14:paraId="3789215E" w14:textId="77777777" w:rsidR="00D66A8A" w:rsidRPr="006B24F0" w:rsidRDefault="00570D51" w:rsidP="006E2F80">
      <w:pPr>
        <w:pStyle w:val="Heading3"/>
        <w:keepNext/>
        <w:numPr>
          <w:ilvl w:val="2"/>
          <w:numId w:val="5"/>
        </w:numPr>
        <w:tabs>
          <w:tab w:val="left" w:pos="1440"/>
        </w:tabs>
        <w:spacing w:before="120" w:after="120"/>
        <w:ind w:left="1440" w:hanging="900"/>
        <w:rPr>
          <w:rFonts w:ascii="Calibri Light" w:hAnsi="Calibri Light"/>
        </w:rPr>
      </w:pPr>
      <w:bookmarkStart w:id="53" w:name="_Toc507736371"/>
      <w:r>
        <w:rPr>
          <w:rFonts w:ascii="Calibri Light" w:hAnsi="Calibri Light"/>
        </w:rPr>
        <w:t>BP Contacts Data Elements</w:t>
      </w:r>
      <w:bookmarkEnd w:id="53"/>
    </w:p>
    <w:p w14:paraId="22D1D576" w14:textId="77777777" w:rsidR="00D66A8A" w:rsidRPr="006B24F0" w:rsidRDefault="00D66A8A" w:rsidP="00D66A8A">
      <w:pPr>
        <w:pStyle w:val="Heading3Text"/>
        <w:rPr>
          <w:rFonts w:ascii="Calibri Light" w:hAnsi="Calibri Light"/>
        </w:rPr>
      </w:pPr>
      <w:r w:rsidRPr="006B24F0">
        <w:rPr>
          <w:rFonts w:ascii="Calibri Light" w:hAnsi="Calibri Light"/>
        </w:rPr>
        <w:t xml:space="preserve">The following data elements will be used by the </w:t>
      </w:r>
      <w:r w:rsidR="005B37B4">
        <w:rPr>
          <w:rFonts w:ascii="Calibri Light" w:hAnsi="Calibri Light"/>
        </w:rPr>
        <w:t>BP Contact</w:t>
      </w:r>
      <w:r w:rsidRPr="006B24F0">
        <w:rPr>
          <w:rFonts w:ascii="Calibri Light" w:hAnsi="Calibri Light"/>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8"/>
        <w:gridCol w:w="1682"/>
        <w:gridCol w:w="4714"/>
      </w:tblGrid>
      <w:tr w:rsidR="00D810DB" w:rsidRPr="006B24F0" w14:paraId="38E86A62" w14:textId="77777777" w:rsidTr="00FC3DD1">
        <w:trPr>
          <w:cantSplit/>
          <w:trHeight w:val="432"/>
          <w:tblHeader/>
        </w:trPr>
        <w:tc>
          <w:tcPr>
            <w:tcW w:w="2918" w:type="dxa"/>
            <w:tcBorders>
              <w:top w:val="threeDEmboss" w:sz="6" w:space="0" w:color="auto"/>
              <w:bottom w:val="threeDEmboss" w:sz="6" w:space="0" w:color="auto"/>
            </w:tcBorders>
            <w:shd w:val="clear" w:color="auto" w:fill="F9FBAF"/>
            <w:vAlign w:val="center"/>
          </w:tcPr>
          <w:p w14:paraId="66F6E030" w14:textId="77777777" w:rsidR="00D810DB" w:rsidRPr="006B24F0" w:rsidRDefault="00D810DB" w:rsidP="00086A87">
            <w:pPr>
              <w:pStyle w:val="TableHeader-Left"/>
              <w:rPr>
                <w:rFonts w:ascii="Calibri Light" w:hAnsi="Calibri Light" w:cs="Arial"/>
              </w:rPr>
            </w:pPr>
            <w:r w:rsidRPr="006B24F0">
              <w:rPr>
                <w:rFonts w:ascii="Calibri Light" w:hAnsi="Calibri Light" w:cs="Arial"/>
              </w:rPr>
              <w:t>Field</w:t>
            </w:r>
          </w:p>
        </w:tc>
        <w:tc>
          <w:tcPr>
            <w:tcW w:w="1682" w:type="dxa"/>
            <w:tcBorders>
              <w:top w:val="threeDEmboss" w:sz="6" w:space="0" w:color="auto"/>
              <w:bottom w:val="threeDEmboss" w:sz="6" w:space="0" w:color="auto"/>
            </w:tcBorders>
            <w:shd w:val="clear" w:color="auto" w:fill="F9FBAF"/>
            <w:vAlign w:val="center"/>
          </w:tcPr>
          <w:p w14:paraId="280386DA" w14:textId="77777777" w:rsidR="00D810DB" w:rsidRPr="006B24F0" w:rsidRDefault="00D810DB" w:rsidP="00086A87">
            <w:pPr>
              <w:pStyle w:val="TableHeader-Left"/>
              <w:rPr>
                <w:rFonts w:ascii="Calibri Light" w:hAnsi="Calibri Light" w:cs="Arial"/>
              </w:rPr>
            </w:pPr>
            <w:r w:rsidRPr="006B24F0">
              <w:rPr>
                <w:rFonts w:ascii="Calibri Light" w:hAnsi="Calibri Light" w:cs="Arial"/>
              </w:rPr>
              <w:t>Type</w:t>
            </w:r>
          </w:p>
        </w:tc>
        <w:tc>
          <w:tcPr>
            <w:tcW w:w="4714" w:type="dxa"/>
            <w:tcBorders>
              <w:top w:val="threeDEmboss" w:sz="6" w:space="0" w:color="auto"/>
              <w:bottom w:val="threeDEmboss" w:sz="6" w:space="0" w:color="auto"/>
            </w:tcBorders>
            <w:shd w:val="clear" w:color="auto" w:fill="F9FBAF"/>
            <w:vAlign w:val="center"/>
          </w:tcPr>
          <w:p w14:paraId="2A5924E0" w14:textId="77777777" w:rsidR="00D810DB" w:rsidRPr="006B24F0" w:rsidRDefault="00D810DB" w:rsidP="00086A87">
            <w:pPr>
              <w:pStyle w:val="TableHeader-Left"/>
              <w:rPr>
                <w:rFonts w:ascii="Calibri Light" w:hAnsi="Calibri Light" w:cs="Arial"/>
              </w:rPr>
            </w:pPr>
            <w:r w:rsidRPr="006B24F0">
              <w:rPr>
                <w:rFonts w:ascii="Calibri Light" w:hAnsi="Calibri Light" w:cs="Arial"/>
              </w:rPr>
              <w:t>Comments</w:t>
            </w:r>
          </w:p>
        </w:tc>
      </w:tr>
      <w:tr w:rsidR="00FC3DD1" w:rsidRPr="006B24F0" w14:paraId="5522F26B" w14:textId="77777777" w:rsidTr="005B5F4D">
        <w:trPr>
          <w:cantSplit/>
          <w:trHeight w:val="432"/>
        </w:trPr>
        <w:tc>
          <w:tcPr>
            <w:tcW w:w="2918" w:type="dxa"/>
          </w:tcPr>
          <w:p w14:paraId="195B7702" w14:textId="64ABDBFC" w:rsidR="00FC3DD1" w:rsidRPr="00FC3DD1" w:rsidRDefault="00FC3DD1" w:rsidP="000E4D81">
            <w:pPr>
              <w:pStyle w:val="TableField-Left"/>
              <w:rPr>
                <w:rFonts w:ascii="Calibri Light" w:hAnsi="Calibri Light" w:cs="Arial"/>
                <w:b/>
              </w:rPr>
            </w:pPr>
            <w:r w:rsidRPr="00724175">
              <w:t xml:space="preserve">Business Partner Number </w:t>
            </w:r>
          </w:p>
        </w:tc>
        <w:tc>
          <w:tcPr>
            <w:tcW w:w="1682" w:type="dxa"/>
            <w:vAlign w:val="center"/>
          </w:tcPr>
          <w:p w14:paraId="64F1598C" w14:textId="77777777" w:rsidR="00FC3DD1" w:rsidRPr="006B24F0" w:rsidRDefault="00293657" w:rsidP="00FC3DD1">
            <w:pPr>
              <w:pStyle w:val="TableField-Left"/>
              <w:rPr>
                <w:rFonts w:ascii="Calibri Light" w:hAnsi="Calibri Light" w:cs="Arial"/>
              </w:rPr>
            </w:pPr>
            <w:r>
              <w:rPr>
                <w:rFonts w:ascii="Calibri Light" w:hAnsi="Calibri Light" w:cs="Arial"/>
              </w:rPr>
              <w:t>Required</w:t>
            </w:r>
          </w:p>
        </w:tc>
        <w:tc>
          <w:tcPr>
            <w:tcW w:w="4714" w:type="dxa"/>
            <w:vAlign w:val="center"/>
          </w:tcPr>
          <w:p w14:paraId="1A053730" w14:textId="77777777" w:rsidR="00FC3DD1" w:rsidRPr="006B24F0" w:rsidRDefault="00D82927" w:rsidP="00FC3DD1">
            <w:pPr>
              <w:pStyle w:val="TableField-Left"/>
              <w:rPr>
                <w:rFonts w:ascii="Calibri Light" w:hAnsi="Calibri Light" w:cs="Arial"/>
              </w:rPr>
            </w:pPr>
            <w:r>
              <w:rPr>
                <w:rFonts w:ascii="Calibri Light" w:hAnsi="Calibri Light" w:cs="Arial"/>
              </w:rPr>
              <w:t>This is the BP number associated with the Contact</w:t>
            </w:r>
          </w:p>
        </w:tc>
      </w:tr>
      <w:tr w:rsidR="00FC3DD1" w:rsidRPr="006B24F0" w14:paraId="71540EF3" w14:textId="77777777" w:rsidTr="005B5F4D">
        <w:trPr>
          <w:cantSplit/>
          <w:trHeight w:val="432"/>
        </w:trPr>
        <w:tc>
          <w:tcPr>
            <w:tcW w:w="2918" w:type="dxa"/>
          </w:tcPr>
          <w:p w14:paraId="38BAE5BD" w14:textId="30234C9B" w:rsidR="00FC3DD1" w:rsidRPr="006B24F0" w:rsidRDefault="00FC3DD1" w:rsidP="000E4D81">
            <w:pPr>
              <w:pStyle w:val="TableField-Left"/>
              <w:rPr>
                <w:rFonts w:ascii="Calibri Light" w:hAnsi="Calibri Light" w:cs="Arial"/>
              </w:rPr>
            </w:pPr>
            <w:r w:rsidRPr="00724175">
              <w:t xml:space="preserve">Contact Type </w:t>
            </w:r>
          </w:p>
        </w:tc>
        <w:tc>
          <w:tcPr>
            <w:tcW w:w="1682" w:type="dxa"/>
            <w:vAlign w:val="center"/>
          </w:tcPr>
          <w:p w14:paraId="750C4897" w14:textId="77777777" w:rsidR="00FC3DD1" w:rsidRPr="006B24F0" w:rsidRDefault="00293657" w:rsidP="00FC3DD1">
            <w:pPr>
              <w:pStyle w:val="TableField-Left"/>
              <w:rPr>
                <w:rFonts w:ascii="Calibri Light" w:hAnsi="Calibri Light" w:cs="Arial"/>
              </w:rPr>
            </w:pPr>
            <w:r>
              <w:rPr>
                <w:rFonts w:ascii="Calibri Light" w:hAnsi="Calibri Light" w:cs="Arial"/>
              </w:rPr>
              <w:t>Required</w:t>
            </w:r>
          </w:p>
        </w:tc>
        <w:tc>
          <w:tcPr>
            <w:tcW w:w="4714" w:type="dxa"/>
            <w:vAlign w:val="center"/>
          </w:tcPr>
          <w:p w14:paraId="7349CD40" w14:textId="77777777" w:rsidR="00FC3DD1" w:rsidRPr="006B24F0" w:rsidRDefault="006669E7" w:rsidP="00FC3DD1">
            <w:pPr>
              <w:pStyle w:val="TableField-Left"/>
              <w:rPr>
                <w:rFonts w:ascii="Calibri Light" w:hAnsi="Calibri Light" w:cs="Arial"/>
              </w:rPr>
            </w:pPr>
            <w:r>
              <w:rPr>
                <w:rFonts w:ascii="Calibri Light" w:hAnsi="Calibri Light" w:cs="Arial"/>
              </w:rPr>
              <w:t>Channel that was used for the interaction</w:t>
            </w:r>
          </w:p>
        </w:tc>
      </w:tr>
      <w:tr w:rsidR="00FC3DD1" w:rsidRPr="006B24F0" w14:paraId="0E16501E" w14:textId="77777777" w:rsidTr="005B5F4D">
        <w:trPr>
          <w:cantSplit/>
          <w:trHeight w:val="432"/>
        </w:trPr>
        <w:tc>
          <w:tcPr>
            <w:tcW w:w="2918" w:type="dxa"/>
          </w:tcPr>
          <w:p w14:paraId="40CE8679" w14:textId="553EAC07" w:rsidR="00FC3DD1" w:rsidRPr="006B24F0" w:rsidRDefault="00FC3DD1" w:rsidP="000E4D81">
            <w:pPr>
              <w:pStyle w:val="TableField-Left"/>
              <w:rPr>
                <w:rFonts w:ascii="Calibri Light" w:hAnsi="Calibri Light" w:cs="Arial"/>
              </w:rPr>
            </w:pPr>
            <w:r w:rsidRPr="00724175">
              <w:lastRenderedPageBreak/>
              <w:t xml:space="preserve">Contact Class </w:t>
            </w:r>
          </w:p>
        </w:tc>
        <w:tc>
          <w:tcPr>
            <w:tcW w:w="1682" w:type="dxa"/>
            <w:vAlign w:val="center"/>
          </w:tcPr>
          <w:p w14:paraId="4E09B615" w14:textId="77777777" w:rsidR="00FC3DD1" w:rsidRPr="006B24F0" w:rsidRDefault="00293657" w:rsidP="00FC3DD1">
            <w:pPr>
              <w:pStyle w:val="TableField-Left"/>
              <w:rPr>
                <w:rFonts w:ascii="Calibri Light" w:hAnsi="Calibri Light" w:cs="Arial"/>
              </w:rPr>
            </w:pPr>
            <w:r>
              <w:rPr>
                <w:rFonts w:ascii="Calibri Light" w:hAnsi="Calibri Light" w:cs="Arial"/>
              </w:rPr>
              <w:t>Required</w:t>
            </w:r>
          </w:p>
        </w:tc>
        <w:tc>
          <w:tcPr>
            <w:tcW w:w="4714" w:type="dxa"/>
            <w:vAlign w:val="center"/>
          </w:tcPr>
          <w:p w14:paraId="659B3392" w14:textId="77777777" w:rsidR="00FC3DD1" w:rsidRPr="006B24F0" w:rsidRDefault="00293657" w:rsidP="00FC3DD1">
            <w:pPr>
              <w:pStyle w:val="TableField-Left"/>
              <w:rPr>
                <w:rFonts w:ascii="Calibri Light" w:hAnsi="Calibri Light" w:cs="Arial"/>
              </w:rPr>
            </w:pPr>
            <w:r>
              <w:rPr>
                <w:rFonts w:ascii="Calibri Light" w:hAnsi="Calibri Light" w:cs="Arial"/>
              </w:rPr>
              <w:t>First level for Contact categorization</w:t>
            </w:r>
          </w:p>
        </w:tc>
      </w:tr>
      <w:tr w:rsidR="00FC3DD1" w:rsidRPr="006B24F0" w14:paraId="45017680" w14:textId="77777777" w:rsidTr="005B5F4D">
        <w:trPr>
          <w:cantSplit/>
          <w:trHeight w:val="432"/>
        </w:trPr>
        <w:tc>
          <w:tcPr>
            <w:tcW w:w="2918" w:type="dxa"/>
          </w:tcPr>
          <w:p w14:paraId="090C4DD8" w14:textId="605A5A96" w:rsidR="00FC3DD1" w:rsidRPr="006B24F0" w:rsidRDefault="00FC3DD1" w:rsidP="000E4D81">
            <w:pPr>
              <w:pStyle w:val="TableField-Left"/>
              <w:rPr>
                <w:rFonts w:ascii="Calibri Light" w:hAnsi="Calibri Light" w:cs="Arial"/>
              </w:rPr>
            </w:pPr>
            <w:r w:rsidRPr="00724175">
              <w:t xml:space="preserve">Contact Action </w:t>
            </w:r>
          </w:p>
        </w:tc>
        <w:tc>
          <w:tcPr>
            <w:tcW w:w="1682" w:type="dxa"/>
            <w:vAlign w:val="center"/>
          </w:tcPr>
          <w:p w14:paraId="3812FAC3" w14:textId="77777777" w:rsidR="00FC3DD1" w:rsidRPr="006B24F0" w:rsidRDefault="00293657" w:rsidP="00FC3DD1">
            <w:pPr>
              <w:pStyle w:val="TableField-Left"/>
              <w:rPr>
                <w:rFonts w:ascii="Calibri Light" w:hAnsi="Calibri Light" w:cs="Arial"/>
              </w:rPr>
            </w:pPr>
            <w:r>
              <w:rPr>
                <w:rFonts w:ascii="Calibri Light" w:hAnsi="Calibri Light" w:cs="Arial"/>
              </w:rPr>
              <w:t>Required</w:t>
            </w:r>
          </w:p>
        </w:tc>
        <w:tc>
          <w:tcPr>
            <w:tcW w:w="4714" w:type="dxa"/>
            <w:vAlign w:val="center"/>
          </w:tcPr>
          <w:p w14:paraId="4B2AD385" w14:textId="77777777" w:rsidR="00FC3DD1" w:rsidRPr="006B24F0" w:rsidRDefault="00542A88" w:rsidP="00FC3DD1">
            <w:pPr>
              <w:pStyle w:val="TableField-Left"/>
              <w:rPr>
                <w:rFonts w:ascii="Calibri Light" w:hAnsi="Calibri Light" w:cs="Arial"/>
              </w:rPr>
            </w:pPr>
            <w:r>
              <w:rPr>
                <w:rFonts w:ascii="Calibri Light" w:hAnsi="Calibri Light" w:cs="Arial"/>
              </w:rPr>
              <w:t>Sub Level for Contact Categorization</w:t>
            </w:r>
          </w:p>
        </w:tc>
      </w:tr>
      <w:tr w:rsidR="00FC3DD1" w:rsidRPr="006B24F0" w14:paraId="4CCB9884" w14:textId="77777777" w:rsidTr="005B5F4D">
        <w:trPr>
          <w:cantSplit/>
          <w:trHeight w:val="432"/>
        </w:trPr>
        <w:tc>
          <w:tcPr>
            <w:tcW w:w="2918" w:type="dxa"/>
          </w:tcPr>
          <w:p w14:paraId="642BD687" w14:textId="055228BA" w:rsidR="00FC3DD1" w:rsidRPr="006B24F0" w:rsidRDefault="00FC3DD1" w:rsidP="000E4D81">
            <w:pPr>
              <w:pStyle w:val="TableField-Left"/>
              <w:rPr>
                <w:rFonts w:ascii="Calibri Light" w:hAnsi="Calibri Light" w:cs="Arial"/>
              </w:rPr>
            </w:pPr>
            <w:r w:rsidRPr="00724175">
              <w:t xml:space="preserve">Date </w:t>
            </w:r>
          </w:p>
        </w:tc>
        <w:tc>
          <w:tcPr>
            <w:tcW w:w="1682" w:type="dxa"/>
            <w:vAlign w:val="center"/>
          </w:tcPr>
          <w:p w14:paraId="00D1E492" w14:textId="3BF12131" w:rsidR="00FC3DD1" w:rsidRPr="006B24F0" w:rsidRDefault="000E4D81" w:rsidP="00FC3DD1">
            <w:pPr>
              <w:pStyle w:val="TableField-Left"/>
              <w:rPr>
                <w:rFonts w:ascii="Calibri Light" w:hAnsi="Calibri Light" w:cs="Arial"/>
              </w:rPr>
            </w:pPr>
            <w:r>
              <w:rPr>
                <w:rFonts w:ascii="Calibri Light" w:hAnsi="Calibri Light" w:cs="Arial"/>
              </w:rPr>
              <w:t>Optional</w:t>
            </w:r>
          </w:p>
        </w:tc>
        <w:tc>
          <w:tcPr>
            <w:tcW w:w="4714" w:type="dxa"/>
            <w:vAlign w:val="center"/>
          </w:tcPr>
          <w:p w14:paraId="0F3A5B41" w14:textId="77777777" w:rsidR="00FC3DD1" w:rsidRPr="006B24F0" w:rsidRDefault="00542A88" w:rsidP="00FC3DD1">
            <w:pPr>
              <w:pStyle w:val="TableField-Left"/>
              <w:rPr>
                <w:rFonts w:ascii="Calibri Light" w:hAnsi="Calibri Light" w:cs="Arial"/>
              </w:rPr>
            </w:pPr>
            <w:r>
              <w:rPr>
                <w:rFonts w:ascii="Calibri Light" w:hAnsi="Calibri Light" w:cs="Arial"/>
              </w:rPr>
              <w:t>Creation</w:t>
            </w:r>
            <w:r w:rsidR="00A902AB">
              <w:rPr>
                <w:rFonts w:ascii="Calibri Light" w:hAnsi="Calibri Light" w:cs="Arial"/>
              </w:rPr>
              <w:t xml:space="preserve"> date of the BP Contact</w:t>
            </w:r>
          </w:p>
        </w:tc>
      </w:tr>
      <w:tr w:rsidR="00FC3DD1" w:rsidRPr="006B24F0" w14:paraId="5D5246F2" w14:textId="77777777" w:rsidTr="005B5F4D">
        <w:trPr>
          <w:cantSplit/>
          <w:trHeight w:val="432"/>
        </w:trPr>
        <w:tc>
          <w:tcPr>
            <w:tcW w:w="2918" w:type="dxa"/>
          </w:tcPr>
          <w:p w14:paraId="39A6E55F" w14:textId="2C93226E" w:rsidR="00FC3DD1" w:rsidRPr="006B24F0" w:rsidRDefault="00FC3DD1" w:rsidP="000E4D81">
            <w:pPr>
              <w:pStyle w:val="TableField-Left"/>
              <w:rPr>
                <w:rFonts w:ascii="Calibri Light" w:hAnsi="Calibri Light" w:cs="Arial"/>
              </w:rPr>
            </w:pPr>
            <w:r w:rsidRPr="00724175">
              <w:t xml:space="preserve">Time </w:t>
            </w:r>
          </w:p>
        </w:tc>
        <w:tc>
          <w:tcPr>
            <w:tcW w:w="1682" w:type="dxa"/>
            <w:vAlign w:val="center"/>
          </w:tcPr>
          <w:p w14:paraId="52BA2E66" w14:textId="239C9055" w:rsidR="00FC3DD1" w:rsidRPr="006B24F0" w:rsidRDefault="000E4D81" w:rsidP="00FC3DD1">
            <w:pPr>
              <w:pStyle w:val="TableField-Left"/>
              <w:rPr>
                <w:rFonts w:ascii="Calibri Light" w:hAnsi="Calibri Light" w:cs="Arial"/>
              </w:rPr>
            </w:pPr>
            <w:r>
              <w:rPr>
                <w:rFonts w:ascii="Calibri Light" w:hAnsi="Calibri Light" w:cs="Arial"/>
              </w:rPr>
              <w:t>Optional</w:t>
            </w:r>
          </w:p>
        </w:tc>
        <w:tc>
          <w:tcPr>
            <w:tcW w:w="4714" w:type="dxa"/>
            <w:vAlign w:val="center"/>
          </w:tcPr>
          <w:p w14:paraId="4B92E46F" w14:textId="77777777" w:rsidR="00FC3DD1" w:rsidRPr="006B24F0" w:rsidRDefault="00A902AB" w:rsidP="00FC3DD1">
            <w:pPr>
              <w:pStyle w:val="TableField-Left"/>
              <w:rPr>
                <w:rFonts w:ascii="Calibri Light" w:hAnsi="Calibri Light" w:cs="Arial"/>
              </w:rPr>
            </w:pPr>
            <w:r>
              <w:rPr>
                <w:rFonts w:ascii="Calibri Light" w:hAnsi="Calibri Light" w:cs="Arial"/>
              </w:rPr>
              <w:t>Creation time of the BP Contact</w:t>
            </w:r>
          </w:p>
        </w:tc>
      </w:tr>
    </w:tbl>
    <w:p w14:paraId="38789CD6" w14:textId="77777777" w:rsidR="00D810DB" w:rsidRPr="006B24F0" w:rsidRDefault="00D810DB" w:rsidP="00D66A8A">
      <w:pPr>
        <w:pStyle w:val="Heading3Text"/>
        <w:rPr>
          <w:rFonts w:ascii="Calibri Light" w:hAnsi="Calibri Light"/>
        </w:rPr>
      </w:pPr>
    </w:p>
    <w:p w14:paraId="06259F4D" w14:textId="77777777" w:rsidR="00D810DB" w:rsidRPr="006B24F0" w:rsidRDefault="00D810DB" w:rsidP="006E2F80">
      <w:pPr>
        <w:pStyle w:val="Heading1Text"/>
        <w:numPr>
          <w:ilvl w:val="2"/>
          <w:numId w:val="5"/>
        </w:numPr>
        <w:rPr>
          <w:rFonts w:ascii="Calibri Light" w:hAnsi="Calibri Light" w:cs="Arial"/>
          <w:b/>
          <w:sz w:val="24"/>
        </w:rPr>
      </w:pPr>
      <w:bookmarkStart w:id="54" w:name="_Toc496015728"/>
      <w:r w:rsidRPr="006B24F0">
        <w:rPr>
          <w:rFonts w:ascii="Calibri Light" w:hAnsi="Calibri Light" w:cs="Arial"/>
          <w:b/>
          <w:sz w:val="24"/>
        </w:rPr>
        <w:t>Source Systems and Data Volumes</w:t>
      </w:r>
      <w:bookmarkEnd w:id="54"/>
    </w:p>
    <w:p w14:paraId="6C5D137A" w14:textId="77777777" w:rsidR="00D810DB" w:rsidRPr="006B24F0" w:rsidRDefault="00D810DB" w:rsidP="00B155CF">
      <w:pPr>
        <w:pStyle w:val="Heading3Text"/>
        <w:rPr>
          <w:rFonts w:ascii="Calibri Light" w:hAnsi="Calibri Light"/>
        </w:rPr>
      </w:pPr>
      <w:r w:rsidRPr="006B24F0">
        <w:rPr>
          <w:rFonts w:ascii="Calibri Light" w:hAnsi="Calibri Light"/>
        </w:rPr>
        <w:t xml:space="preserve">Identify the historical amount, volume, and Southern California Edison source systems for data objects supporting this process.  The expected annual growth rate is </w:t>
      </w:r>
      <w:r w:rsidRPr="006B24F0">
        <w:rPr>
          <w:rFonts w:ascii="Calibri Light" w:hAnsi="Calibri Light"/>
        </w:rPr>
        <w:fldChar w:fldCharType="begin">
          <w:ffData>
            <w:name w:val=""/>
            <w:enabled/>
            <w:calcOnExit w:val="0"/>
            <w:textInput>
              <w:default w:val="[percent growth]"/>
            </w:textInput>
          </w:ffData>
        </w:fldChar>
      </w:r>
      <w:r w:rsidRPr="006B24F0">
        <w:rPr>
          <w:rFonts w:ascii="Calibri Light" w:hAnsi="Calibri Light"/>
        </w:rPr>
        <w:instrText xml:space="preserve"> FORMTEXT </w:instrText>
      </w:r>
      <w:r w:rsidRPr="006B24F0">
        <w:rPr>
          <w:rFonts w:ascii="Calibri Light" w:hAnsi="Calibri Light"/>
        </w:rPr>
      </w:r>
      <w:r w:rsidRPr="006B24F0">
        <w:rPr>
          <w:rFonts w:ascii="Calibri Light" w:hAnsi="Calibri Light"/>
        </w:rPr>
        <w:fldChar w:fldCharType="separate"/>
      </w:r>
      <w:r w:rsidRPr="006B24F0">
        <w:rPr>
          <w:rFonts w:ascii="Calibri Light" w:hAnsi="Calibri Light"/>
          <w:noProof/>
        </w:rPr>
        <w:t>[percent growth]</w:t>
      </w:r>
      <w:r w:rsidRPr="006B24F0">
        <w:rPr>
          <w:rFonts w:ascii="Calibri Light" w:hAnsi="Calibri Light"/>
        </w:rPr>
        <w:fldChar w:fldCharType="end"/>
      </w:r>
      <w:r w:rsidRPr="006B24F0">
        <w:rPr>
          <w:rFonts w:ascii="Calibri Light" w:hAnsi="Calibri Light"/>
        </w:rPr>
        <w:t xml:space="preserve">%, for another </w:t>
      </w:r>
      <w:r w:rsidRPr="006B24F0">
        <w:rPr>
          <w:rFonts w:ascii="Calibri Light" w:hAnsi="Calibri Light"/>
        </w:rPr>
        <w:fldChar w:fldCharType="begin">
          <w:ffData>
            <w:name w:val=""/>
            <w:enabled/>
            <w:calcOnExit w:val="0"/>
            <w:textInput>
              <w:default w:val="[number of records]"/>
            </w:textInput>
          </w:ffData>
        </w:fldChar>
      </w:r>
      <w:r w:rsidRPr="006B24F0">
        <w:rPr>
          <w:rFonts w:ascii="Calibri Light" w:hAnsi="Calibri Light"/>
        </w:rPr>
        <w:instrText xml:space="preserve"> FORMTEXT </w:instrText>
      </w:r>
      <w:r w:rsidRPr="006B24F0">
        <w:rPr>
          <w:rFonts w:ascii="Calibri Light" w:hAnsi="Calibri Light"/>
        </w:rPr>
      </w:r>
      <w:r w:rsidRPr="006B24F0">
        <w:rPr>
          <w:rFonts w:ascii="Calibri Light" w:hAnsi="Calibri Light"/>
        </w:rPr>
        <w:fldChar w:fldCharType="separate"/>
      </w:r>
      <w:r w:rsidRPr="006B24F0">
        <w:rPr>
          <w:rFonts w:ascii="Calibri Light" w:hAnsi="Calibri Light"/>
          <w:noProof/>
        </w:rPr>
        <w:t>[number of records]</w:t>
      </w:r>
      <w:r w:rsidRPr="006B24F0">
        <w:rPr>
          <w:rFonts w:ascii="Calibri Light" w:hAnsi="Calibri Light"/>
        </w:rPr>
        <w:fldChar w:fldCharType="end"/>
      </w:r>
      <w:r w:rsidRPr="006B24F0">
        <w:rPr>
          <w:rFonts w:ascii="Calibri Light" w:hAnsi="Calibri Light"/>
        </w:rPr>
        <w:t xml:space="preserve"> to be added to SAP per annum.</w:t>
      </w:r>
    </w:p>
    <w:p w14:paraId="49C12C9A" w14:textId="77777777" w:rsidR="00E0118B" w:rsidRPr="006B24F0" w:rsidRDefault="008E1E7A" w:rsidP="00791578">
      <w:pPr>
        <w:pStyle w:val="Heading2"/>
        <w:rPr>
          <w:rFonts w:ascii="Calibri Light" w:hAnsi="Calibri Light"/>
        </w:rPr>
      </w:pPr>
      <w:bookmarkStart w:id="55" w:name="_Toc507736372"/>
      <w:r>
        <w:rPr>
          <w:rFonts w:ascii="Calibri Light" w:hAnsi="Calibri Light"/>
        </w:rPr>
        <w:t>Cloud for Customer (C4C)</w:t>
      </w:r>
      <w:r w:rsidR="00E0118B" w:rsidRPr="006B24F0">
        <w:rPr>
          <w:rFonts w:ascii="Calibri Light" w:hAnsi="Calibri Light"/>
        </w:rPr>
        <w:t xml:space="preserve"> </w:t>
      </w:r>
      <w:bookmarkEnd w:id="49"/>
      <w:bookmarkEnd w:id="50"/>
      <w:r w:rsidR="00584616">
        <w:rPr>
          <w:rFonts w:ascii="Calibri Light" w:hAnsi="Calibri Light"/>
        </w:rPr>
        <w:t>Integration</w:t>
      </w:r>
      <w:bookmarkEnd w:id="55"/>
    </w:p>
    <w:p w14:paraId="12D8DE66" w14:textId="77777777" w:rsidR="00E0118B" w:rsidRPr="006B24F0" w:rsidRDefault="00E0118B" w:rsidP="006E2F80">
      <w:pPr>
        <w:pStyle w:val="Heading3"/>
        <w:keepNext/>
        <w:numPr>
          <w:ilvl w:val="2"/>
          <w:numId w:val="5"/>
        </w:numPr>
        <w:tabs>
          <w:tab w:val="left" w:pos="1440"/>
        </w:tabs>
        <w:spacing w:before="120" w:after="120"/>
        <w:ind w:left="1440" w:hanging="900"/>
        <w:rPr>
          <w:rFonts w:ascii="Calibri Light" w:hAnsi="Calibri Light"/>
        </w:rPr>
      </w:pPr>
      <w:bookmarkStart w:id="56" w:name="_Toc406588310"/>
      <w:bookmarkStart w:id="57" w:name="_Toc491613818"/>
      <w:bookmarkStart w:id="58" w:name="_Toc507736373"/>
      <w:r w:rsidRPr="006B24F0">
        <w:rPr>
          <w:rFonts w:ascii="Calibri Light" w:hAnsi="Calibri Light"/>
        </w:rPr>
        <w:t>Processes</w:t>
      </w:r>
      <w:bookmarkEnd w:id="56"/>
      <w:bookmarkEnd w:id="57"/>
      <w:bookmarkEnd w:id="58"/>
    </w:p>
    <w:p w14:paraId="24D8A95A" w14:textId="77777777" w:rsidR="00E0118B" w:rsidRPr="006B24F0" w:rsidRDefault="00005B65" w:rsidP="007867D8">
      <w:pPr>
        <w:pStyle w:val="Heading3TextBulleted"/>
        <w:numPr>
          <w:ilvl w:val="0"/>
          <w:numId w:val="0"/>
        </w:numPr>
        <w:ind w:left="1440"/>
        <w:rPr>
          <w:rFonts w:ascii="Calibri Light" w:hAnsi="Calibri Light"/>
        </w:rPr>
      </w:pPr>
      <w:r>
        <w:rPr>
          <w:rFonts w:ascii="Calibri Light" w:hAnsi="Calibri Light"/>
        </w:rPr>
        <w:t xml:space="preserve">Activity creation will be done </w:t>
      </w:r>
      <w:r w:rsidR="009F0C62">
        <w:rPr>
          <w:rFonts w:ascii="Calibri Light" w:hAnsi="Calibri Light"/>
        </w:rPr>
        <w:t xml:space="preserve">through </w:t>
      </w:r>
      <w:r w:rsidR="00A803B3">
        <w:rPr>
          <w:rFonts w:ascii="Calibri Light" w:hAnsi="Calibri Light"/>
        </w:rPr>
        <w:t xml:space="preserve">the majority of the existing processes. </w:t>
      </w:r>
    </w:p>
    <w:p w14:paraId="26E5A150" w14:textId="77777777" w:rsidR="00E0118B" w:rsidRPr="006B24F0" w:rsidRDefault="00337129" w:rsidP="006E2F80">
      <w:pPr>
        <w:pStyle w:val="Heading3"/>
        <w:keepNext/>
        <w:numPr>
          <w:ilvl w:val="2"/>
          <w:numId w:val="5"/>
        </w:numPr>
        <w:tabs>
          <w:tab w:val="left" w:pos="1440"/>
        </w:tabs>
        <w:spacing w:before="120" w:after="120"/>
        <w:ind w:left="1440" w:hanging="900"/>
        <w:rPr>
          <w:rFonts w:ascii="Calibri Light" w:hAnsi="Calibri Light"/>
        </w:rPr>
      </w:pPr>
      <w:bookmarkStart w:id="59" w:name="_Toc406588311"/>
      <w:bookmarkStart w:id="60" w:name="_Toc491613819"/>
      <w:bookmarkStart w:id="61" w:name="_Toc507736374"/>
      <w:r>
        <w:rPr>
          <w:rFonts w:ascii="Calibri Light" w:hAnsi="Calibri Light"/>
        </w:rPr>
        <w:t xml:space="preserve">C4C </w:t>
      </w:r>
      <w:r w:rsidR="00E0118B" w:rsidRPr="006B24F0">
        <w:rPr>
          <w:rFonts w:ascii="Calibri Light" w:hAnsi="Calibri Light"/>
        </w:rPr>
        <w:t>Views</w:t>
      </w:r>
      <w:bookmarkEnd w:id="59"/>
      <w:bookmarkEnd w:id="60"/>
      <w:bookmarkEnd w:id="61"/>
    </w:p>
    <w:p w14:paraId="526A35B4" w14:textId="77777777" w:rsidR="00E0118B" w:rsidRPr="006B24F0" w:rsidRDefault="00615F73" w:rsidP="007867D8">
      <w:pPr>
        <w:pStyle w:val="Heading3TextBulleted"/>
        <w:numPr>
          <w:ilvl w:val="0"/>
          <w:numId w:val="0"/>
        </w:numPr>
        <w:ind w:left="1440"/>
        <w:rPr>
          <w:rFonts w:ascii="Calibri Light" w:hAnsi="Calibri Light"/>
        </w:rPr>
      </w:pPr>
      <w:r>
        <w:rPr>
          <w:rFonts w:ascii="Calibri Light" w:hAnsi="Calibri Light"/>
        </w:rPr>
        <w:t>Activities View</w:t>
      </w:r>
    </w:p>
    <w:p w14:paraId="4F9B2AB5" w14:textId="77777777" w:rsidR="00E0118B" w:rsidRPr="006B24F0" w:rsidRDefault="001C126D" w:rsidP="006E2F80">
      <w:pPr>
        <w:pStyle w:val="Heading3"/>
        <w:keepNext/>
        <w:numPr>
          <w:ilvl w:val="2"/>
          <w:numId w:val="5"/>
        </w:numPr>
        <w:tabs>
          <w:tab w:val="left" w:pos="1440"/>
        </w:tabs>
        <w:spacing w:before="120" w:after="120"/>
        <w:ind w:left="1440" w:hanging="900"/>
        <w:rPr>
          <w:rFonts w:ascii="Calibri Light" w:hAnsi="Calibri Light"/>
        </w:rPr>
      </w:pPr>
      <w:bookmarkStart w:id="62" w:name="_Toc507736375"/>
      <w:r>
        <w:rPr>
          <w:rFonts w:ascii="Calibri Light" w:hAnsi="Calibri Light"/>
        </w:rPr>
        <w:t>Activities</w:t>
      </w:r>
      <w:bookmarkEnd w:id="62"/>
    </w:p>
    <w:p w14:paraId="0EC24650" w14:textId="77777777" w:rsidR="00173B47" w:rsidRPr="006B24F0" w:rsidRDefault="00615F73" w:rsidP="00B155CF">
      <w:pPr>
        <w:pStyle w:val="Heading3TextBulleted"/>
        <w:numPr>
          <w:ilvl w:val="0"/>
          <w:numId w:val="0"/>
        </w:numPr>
        <w:ind w:left="1440"/>
        <w:rPr>
          <w:rFonts w:ascii="Calibri Light" w:hAnsi="Calibri Light"/>
        </w:rPr>
      </w:pPr>
      <w:r>
        <w:rPr>
          <w:rFonts w:ascii="Calibri Light" w:hAnsi="Calibri Light"/>
        </w:rPr>
        <w:t>All Activities</w:t>
      </w:r>
      <w:r w:rsidR="00102800">
        <w:rPr>
          <w:rFonts w:ascii="Calibri Light" w:hAnsi="Calibri Light"/>
        </w:rPr>
        <w:t xml:space="preserve">, this BPD will provide a </w:t>
      </w:r>
      <w:r w:rsidR="00D847A4">
        <w:rPr>
          <w:rFonts w:ascii="Calibri Light" w:hAnsi="Calibri Light"/>
        </w:rPr>
        <w:t>full list of all the possible Categories.</w:t>
      </w:r>
    </w:p>
    <w:p w14:paraId="4E101565" w14:textId="77777777" w:rsidR="00E0118B" w:rsidRPr="006B24F0" w:rsidRDefault="00C758B2" w:rsidP="00791578">
      <w:pPr>
        <w:pStyle w:val="Heading2"/>
        <w:rPr>
          <w:rFonts w:ascii="Calibri Light" w:hAnsi="Calibri Light"/>
        </w:rPr>
      </w:pPr>
      <w:bookmarkStart w:id="63" w:name="_Toc406588313"/>
      <w:bookmarkStart w:id="64" w:name="_Toc491613821"/>
      <w:r>
        <w:rPr>
          <w:rFonts w:ascii="Calibri Light" w:hAnsi="Calibri Light"/>
        </w:rPr>
        <w:t xml:space="preserve"> </w:t>
      </w:r>
      <w:bookmarkStart w:id="65" w:name="_Toc507736376"/>
      <w:r w:rsidR="00E0118B" w:rsidRPr="006B24F0">
        <w:rPr>
          <w:rFonts w:ascii="Calibri Light" w:hAnsi="Calibri Light"/>
        </w:rPr>
        <w:t>Exception Management Requirement</w:t>
      </w:r>
      <w:bookmarkEnd w:id="63"/>
      <w:bookmarkEnd w:id="64"/>
      <w:r w:rsidR="001D4212">
        <w:rPr>
          <w:rFonts w:ascii="Calibri Light" w:hAnsi="Calibri Light"/>
        </w:rPr>
        <w:t>s</w:t>
      </w:r>
      <w:bookmarkEnd w:id="65"/>
    </w:p>
    <w:p w14:paraId="5A11B595" w14:textId="49D0E954" w:rsidR="00FD04BB" w:rsidRDefault="00FD04BB" w:rsidP="00FD04BB">
      <w:pPr>
        <w:pStyle w:val="Heading2TextBulleted"/>
        <w:numPr>
          <w:ilvl w:val="0"/>
          <w:numId w:val="0"/>
        </w:numPr>
        <w:ind w:left="720"/>
        <w:rPr>
          <w:rFonts w:ascii="Calibri Light" w:hAnsi="Calibri Light" w:cs="Arial"/>
        </w:rPr>
      </w:pPr>
      <w:bookmarkStart w:id="66" w:name="_Toc406588314"/>
      <w:bookmarkStart w:id="67" w:name="_Toc491613822"/>
      <w:r>
        <w:rPr>
          <w:rFonts w:ascii="Calibri Light" w:hAnsi="Calibri Light" w:cs="Arial"/>
        </w:rPr>
        <w:t xml:space="preserve">This section outlines a </w:t>
      </w:r>
      <w:r w:rsidRPr="00A43336">
        <w:rPr>
          <w:rFonts w:ascii="Calibri Light" w:hAnsi="Calibri Light" w:cs="Arial"/>
        </w:rPr>
        <w:t>high</w:t>
      </w:r>
      <w:r w:rsidR="00A43336">
        <w:rPr>
          <w:rFonts w:ascii="Calibri Light" w:hAnsi="Calibri Light" w:cs="Arial"/>
        </w:rPr>
        <w:t>-</w:t>
      </w:r>
      <w:r w:rsidRPr="00A43336">
        <w:rPr>
          <w:rFonts w:ascii="Calibri Light" w:hAnsi="Calibri Light" w:cs="Arial"/>
        </w:rPr>
        <w:t>level</w:t>
      </w:r>
      <w:r>
        <w:rPr>
          <w:rFonts w:ascii="Calibri Light" w:hAnsi="Calibri Light" w:cs="Arial"/>
        </w:rPr>
        <w:t xml:space="preserve"> description of each BPEM Case or other user workflow items (such as “Tickets” used by </w:t>
      </w:r>
      <w:r w:rsidR="007A4488">
        <w:rPr>
          <w:rFonts w:ascii="Calibri Light" w:hAnsi="Calibri Light" w:cs="Arial"/>
        </w:rPr>
        <w:t>Hybris C4C</w:t>
      </w:r>
      <w:r>
        <w:rPr>
          <w:rFonts w:ascii="Calibri Light" w:hAnsi="Calibri Light" w:cs="Arial"/>
        </w:rPr>
        <w:t xml:space="preserve">) used to route work requests between business areas.   The companion document for this section which outlines the detail of each case is documented in APSE on the </w:t>
      </w:r>
      <w:hyperlink r:id="rId23" w:history="1">
        <w:r w:rsidRPr="009B7EB3">
          <w:rPr>
            <w:rStyle w:val="Hyperlink"/>
            <w:rFonts w:ascii="Calibri Light" w:hAnsi="Calibri Light" w:cs="Arial"/>
          </w:rPr>
          <w:t>Exception Case Template General Document #8</w:t>
        </w:r>
      </w:hyperlink>
      <w:r>
        <w:rPr>
          <w:rFonts w:ascii="Calibri Light" w:hAnsi="Calibri Light" w:cs="Arial"/>
        </w:rPr>
        <w:t xml:space="preserve">.  </w:t>
      </w:r>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477"/>
        <w:gridCol w:w="1530"/>
        <w:gridCol w:w="1620"/>
        <w:gridCol w:w="2070"/>
      </w:tblGrid>
      <w:tr w:rsidR="00FD04BB" w:rsidRPr="006B24F0" w14:paraId="6E9164A8" w14:textId="77777777" w:rsidTr="00AD2F26">
        <w:trPr>
          <w:cantSplit/>
          <w:trHeight w:val="432"/>
          <w:tblHeader/>
        </w:trPr>
        <w:tc>
          <w:tcPr>
            <w:tcW w:w="4477" w:type="dxa"/>
            <w:tcBorders>
              <w:top w:val="threeDEmboss" w:sz="6" w:space="0" w:color="auto"/>
              <w:bottom w:val="threeDEmboss" w:sz="6" w:space="0" w:color="auto"/>
            </w:tcBorders>
            <w:shd w:val="clear" w:color="auto" w:fill="F9FBAF"/>
            <w:vAlign w:val="center"/>
          </w:tcPr>
          <w:p w14:paraId="746FF290" w14:textId="77777777" w:rsidR="00FD04BB" w:rsidRPr="006B24F0" w:rsidRDefault="00FD04BB" w:rsidP="00AD2F26">
            <w:pPr>
              <w:pStyle w:val="TableHeader-Left"/>
              <w:rPr>
                <w:rFonts w:ascii="Calibri Light" w:hAnsi="Calibri Light" w:cs="Arial"/>
              </w:rPr>
            </w:pPr>
            <w:r w:rsidRPr="00590CD1">
              <w:rPr>
                <w:rFonts w:ascii="Calibri Light" w:hAnsi="Calibri Light" w:cs="Arial"/>
              </w:rPr>
              <w:t>User Exception Scenario / Description</w:t>
            </w:r>
          </w:p>
        </w:tc>
        <w:tc>
          <w:tcPr>
            <w:tcW w:w="1530" w:type="dxa"/>
            <w:tcBorders>
              <w:top w:val="threeDEmboss" w:sz="6" w:space="0" w:color="auto"/>
              <w:bottom w:val="threeDEmboss" w:sz="6" w:space="0" w:color="auto"/>
            </w:tcBorders>
            <w:shd w:val="clear" w:color="auto" w:fill="F9FBAF"/>
            <w:vAlign w:val="center"/>
          </w:tcPr>
          <w:p w14:paraId="05B96B90" w14:textId="77777777" w:rsidR="00FD04BB" w:rsidRPr="006B24F0" w:rsidRDefault="00FD04BB" w:rsidP="00AD2F26">
            <w:pPr>
              <w:pStyle w:val="TableHeader-Left"/>
              <w:rPr>
                <w:rFonts w:ascii="Calibri Light" w:hAnsi="Calibri Light" w:cs="Arial"/>
              </w:rPr>
            </w:pPr>
            <w:r>
              <w:rPr>
                <w:rFonts w:ascii="Calibri Light" w:hAnsi="Calibri Light" w:cs="Arial"/>
              </w:rPr>
              <w:t>User Group</w:t>
            </w:r>
          </w:p>
        </w:tc>
        <w:tc>
          <w:tcPr>
            <w:tcW w:w="1620" w:type="dxa"/>
            <w:tcBorders>
              <w:top w:val="threeDEmboss" w:sz="6" w:space="0" w:color="auto"/>
              <w:bottom w:val="threeDEmboss" w:sz="6" w:space="0" w:color="auto"/>
            </w:tcBorders>
            <w:shd w:val="clear" w:color="auto" w:fill="F9FBAF"/>
            <w:vAlign w:val="center"/>
          </w:tcPr>
          <w:p w14:paraId="3560207F" w14:textId="77777777" w:rsidR="00FD04BB" w:rsidRDefault="00FD04BB" w:rsidP="00AD2F26">
            <w:pPr>
              <w:pStyle w:val="TableHeader-Left"/>
              <w:jc w:val="center"/>
              <w:rPr>
                <w:rFonts w:ascii="Calibri Light" w:hAnsi="Calibri Light" w:cs="Arial"/>
              </w:rPr>
            </w:pPr>
            <w:r>
              <w:rPr>
                <w:rFonts w:ascii="Calibri Light" w:hAnsi="Calibri Light" w:cs="Arial"/>
              </w:rPr>
              <w:t>Initiated by</w:t>
            </w:r>
          </w:p>
        </w:tc>
        <w:tc>
          <w:tcPr>
            <w:tcW w:w="2070" w:type="dxa"/>
            <w:tcBorders>
              <w:top w:val="threeDEmboss" w:sz="6" w:space="0" w:color="auto"/>
              <w:bottom w:val="threeDEmboss" w:sz="6" w:space="0" w:color="auto"/>
            </w:tcBorders>
            <w:shd w:val="clear" w:color="auto" w:fill="F9FBAF"/>
            <w:vAlign w:val="center"/>
          </w:tcPr>
          <w:p w14:paraId="43CB6FEB" w14:textId="77777777" w:rsidR="00FD04BB" w:rsidRPr="006B24F0" w:rsidRDefault="00FD04BB" w:rsidP="00AD2F26">
            <w:pPr>
              <w:pStyle w:val="TableHeader-Left"/>
              <w:rPr>
                <w:rFonts w:ascii="Calibri Light" w:hAnsi="Calibri Light" w:cs="Arial"/>
              </w:rPr>
            </w:pPr>
            <w:r>
              <w:rPr>
                <w:rFonts w:ascii="Calibri Light" w:hAnsi="Calibri Light" w:cs="Arial"/>
              </w:rPr>
              <w:t>Work Distribution</w:t>
            </w:r>
          </w:p>
        </w:tc>
      </w:tr>
      <w:tr w:rsidR="00FD04BB" w:rsidRPr="006B24F0" w14:paraId="2C1FDD2F" w14:textId="77777777" w:rsidTr="00AD2F26">
        <w:trPr>
          <w:cantSplit/>
          <w:trHeight w:val="432"/>
        </w:trPr>
        <w:tc>
          <w:tcPr>
            <w:tcW w:w="4477" w:type="dxa"/>
          </w:tcPr>
          <w:p w14:paraId="0D685910" w14:textId="216FC5FE" w:rsidR="00FD04BB" w:rsidRPr="006B24F0" w:rsidRDefault="00706837" w:rsidP="00AD2F26">
            <w:pPr>
              <w:pStyle w:val="TableField-Left"/>
              <w:rPr>
                <w:rFonts w:ascii="Calibri Light" w:hAnsi="Calibri Light" w:cs="Arial"/>
              </w:rPr>
            </w:pPr>
            <w:r>
              <w:rPr>
                <w:rFonts w:ascii="Calibri Light" w:hAnsi="Calibri Light" w:cs="Arial"/>
              </w:rPr>
              <w:t>N/A</w:t>
            </w:r>
          </w:p>
        </w:tc>
        <w:tc>
          <w:tcPr>
            <w:tcW w:w="1530" w:type="dxa"/>
            <w:vAlign w:val="center"/>
          </w:tcPr>
          <w:p w14:paraId="772D7208" w14:textId="77777777" w:rsidR="00FD04BB" w:rsidRPr="006B24F0" w:rsidRDefault="00FD04BB" w:rsidP="00AD2F26">
            <w:pPr>
              <w:pStyle w:val="TableField-Left"/>
              <w:rPr>
                <w:rFonts w:ascii="Calibri Light" w:hAnsi="Calibri Light" w:cs="Arial"/>
              </w:rPr>
            </w:pPr>
          </w:p>
        </w:tc>
        <w:tc>
          <w:tcPr>
            <w:tcW w:w="1620" w:type="dxa"/>
          </w:tcPr>
          <w:p w14:paraId="257C9817" w14:textId="77777777" w:rsidR="00FD04BB" w:rsidRPr="006B24F0" w:rsidRDefault="00FD04BB" w:rsidP="00AD2F26">
            <w:pPr>
              <w:pStyle w:val="TableField-Left"/>
              <w:rPr>
                <w:rFonts w:ascii="Calibri Light" w:hAnsi="Calibri Light" w:cs="Arial"/>
              </w:rPr>
            </w:pPr>
          </w:p>
        </w:tc>
        <w:tc>
          <w:tcPr>
            <w:tcW w:w="2070" w:type="dxa"/>
            <w:vAlign w:val="center"/>
          </w:tcPr>
          <w:p w14:paraId="37E37582" w14:textId="77777777" w:rsidR="00FD04BB" w:rsidRPr="006B24F0" w:rsidRDefault="00FD04BB" w:rsidP="00AD2F26">
            <w:pPr>
              <w:pStyle w:val="TableField-Left"/>
              <w:rPr>
                <w:rFonts w:ascii="Calibri Light" w:hAnsi="Calibri Light" w:cs="Arial"/>
              </w:rPr>
            </w:pPr>
          </w:p>
        </w:tc>
      </w:tr>
    </w:tbl>
    <w:p w14:paraId="5D752F8F" w14:textId="77777777" w:rsidR="00FD04BB" w:rsidRPr="006B24F0" w:rsidRDefault="00FD04BB" w:rsidP="00FD04BB">
      <w:pPr>
        <w:rPr>
          <w:rFonts w:ascii="Calibri Light" w:hAnsi="Calibri Light" w:cs="Arial"/>
        </w:rPr>
      </w:pPr>
    </w:p>
    <w:p w14:paraId="075E7533" w14:textId="77777777" w:rsidR="00E0118B" w:rsidRPr="006B24F0" w:rsidRDefault="00E0118B" w:rsidP="00791578">
      <w:pPr>
        <w:pStyle w:val="Heading2"/>
        <w:rPr>
          <w:rFonts w:ascii="Calibri Light" w:hAnsi="Calibri Light"/>
        </w:rPr>
      </w:pPr>
      <w:bookmarkStart w:id="68" w:name="_Toc507736377"/>
      <w:r w:rsidRPr="006B24F0">
        <w:rPr>
          <w:rFonts w:ascii="Calibri Light" w:hAnsi="Calibri Light"/>
        </w:rPr>
        <w:t>Process Risks and Mitigation</w:t>
      </w:r>
      <w:bookmarkEnd w:id="66"/>
      <w:bookmarkEnd w:id="67"/>
      <w:bookmarkEnd w:id="68"/>
    </w:p>
    <w:p w14:paraId="4DC2D5B5" w14:textId="7F16D672" w:rsidR="00173B47" w:rsidRPr="006B24F0" w:rsidRDefault="00094469" w:rsidP="00094469">
      <w:pPr>
        <w:pStyle w:val="Heading2TextBulleted"/>
        <w:numPr>
          <w:ilvl w:val="0"/>
          <w:numId w:val="0"/>
        </w:numPr>
        <w:rPr>
          <w:rFonts w:ascii="Calibri Light" w:hAnsi="Calibri Light"/>
        </w:rPr>
      </w:pPr>
      <w:r w:rsidRPr="006B24F0">
        <w:rPr>
          <w:rFonts w:ascii="Calibri Light" w:hAnsi="Calibri Light"/>
        </w:rPr>
        <w:t xml:space="preserve">            </w:t>
      </w:r>
      <w:r w:rsidR="007139C5">
        <w:rPr>
          <w:rFonts w:ascii="Calibri Light" w:hAnsi="Calibri Light"/>
        </w:rPr>
        <w:t>N</w:t>
      </w:r>
      <w:r w:rsidR="00390E05">
        <w:rPr>
          <w:rFonts w:ascii="Calibri Light" w:hAnsi="Calibri Light"/>
        </w:rPr>
        <w:t>/A</w:t>
      </w:r>
    </w:p>
    <w:p w14:paraId="468D52BA" w14:textId="77777777" w:rsidR="00E0118B" w:rsidRPr="006B24F0" w:rsidRDefault="00E0118B" w:rsidP="00791578">
      <w:pPr>
        <w:pStyle w:val="Heading2"/>
        <w:rPr>
          <w:rFonts w:ascii="Calibri Light" w:hAnsi="Calibri Light"/>
        </w:rPr>
      </w:pPr>
      <w:bookmarkStart w:id="69" w:name="_Toc406588315"/>
      <w:bookmarkStart w:id="70" w:name="_Toc491613823"/>
      <w:bookmarkStart w:id="71" w:name="_Toc507736378"/>
      <w:r w:rsidRPr="006B24F0">
        <w:rPr>
          <w:rFonts w:ascii="Calibri Light" w:hAnsi="Calibri Light"/>
        </w:rPr>
        <w:t>Key Performance Indicators</w:t>
      </w:r>
      <w:bookmarkEnd w:id="69"/>
      <w:bookmarkEnd w:id="70"/>
      <w:bookmarkEnd w:id="71"/>
    </w:p>
    <w:p w14:paraId="36AB7878" w14:textId="77777777" w:rsidR="00E0118B" w:rsidRPr="006B24F0" w:rsidRDefault="00E0118B" w:rsidP="00E0118B">
      <w:pPr>
        <w:pStyle w:val="Heading2Text"/>
        <w:rPr>
          <w:rFonts w:ascii="Calibri Light" w:hAnsi="Calibri Light" w:cs="Arial"/>
        </w:rPr>
      </w:pPr>
      <w:r w:rsidRPr="006B24F0">
        <w:rPr>
          <w:rFonts w:ascii="Calibri Light" w:hAnsi="Calibri Light" w:cs="Arial"/>
        </w:rPr>
        <w:t xml:space="preserve">The following have been identified as KPI’s at </w:t>
      </w:r>
      <w:r w:rsidR="004B7224" w:rsidRPr="006B24F0">
        <w:rPr>
          <w:rFonts w:ascii="Calibri Light" w:hAnsi="Calibri Light" w:cs="Arial"/>
        </w:rPr>
        <w:t>Southern California Edison</w:t>
      </w:r>
      <w:r w:rsidRPr="006B24F0">
        <w:rPr>
          <w:rFonts w:ascii="Calibri Light" w:hAnsi="Calibri Light" w:cs="Arial"/>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6B24F0" w14:paraId="0CF7FAC4" w14:textId="77777777" w:rsidTr="00D75481">
        <w:trPr>
          <w:cantSplit/>
          <w:trHeight w:val="432"/>
          <w:tblHeader/>
        </w:trPr>
        <w:tc>
          <w:tcPr>
            <w:tcW w:w="1818" w:type="dxa"/>
            <w:tcBorders>
              <w:top w:val="threeDEmboss" w:sz="6" w:space="0" w:color="auto"/>
              <w:bottom w:val="threeDEmboss" w:sz="6" w:space="0" w:color="auto"/>
            </w:tcBorders>
            <w:shd w:val="clear" w:color="auto" w:fill="F9FBAF"/>
            <w:vAlign w:val="center"/>
          </w:tcPr>
          <w:p w14:paraId="6B3977B2"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lastRenderedPageBreak/>
              <w:t>Measured KPI</w:t>
            </w:r>
          </w:p>
        </w:tc>
        <w:tc>
          <w:tcPr>
            <w:tcW w:w="3211" w:type="dxa"/>
            <w:tcBorders>
              <w:top w:val="threeDEmboss" w:sz="6" w:space="0" w:color="auto"/>
              <w:bottom w:val="threeDEmboss" w:sz="6" w:space="0" w:color="auto"/>
            </w:tcBorders>
            <w:shd w:val="clear" w:color="auto" w:fill="F9FBAF"/>
            <w:vAlign w:val="center"/>
          </w:tcPr>
          <w:p w14:paraId="16B1DB48"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Description</w:t>
            </w:r>
          </w:p>
        </w:tc>
        <w:tc>
          <w:tcPr>
            <w:tcW w:w="2556" w:type="dxa"/>
            <w:tcBorders>
              <w:top w:val="threeDEmboss" w:sz="6" w:space="0" w:color="auto"/>
              <w:bottom w:val="threeDEmboss" w:sz="6" w:space="0" w:color="auto"/>
            </w:tcBorders>
            <w:shd w:val="clear" w:color="auto" w:fill="F9FBAF"/>
            <w:vAlign w:val="center"/>
          </w:tcPr>
          <w:p w14:paraId="4036171F"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Measurement Method</w:t>
            </w:r>
          </w:p>
        </w:tc>
        <w:tc>
          <w:tcPr>
            <w:tcW w:w="1991" w:type="dxa"/>
            <w:tcBorders>
              <w:top w:val="threeDEmboss" w:sz="6" w:space="0" w:color="auto"/>
              <w:bottom w:val="threeDEmboss" w:sz="6" w:space="0" w:color="auto"/>
            </w:tcBorders>
            <w:shd w:val="clear" w:color="auto" w:fill="F9FBAF"/>
            <w:vAlign w:val="center"/>
          </w:tcPr>
          <w:p w14:paraId="7621E26A"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Current Statistic</w:t>
            </w:r>
          </w:p>
        </w:tc>
      </w:tr>
      <w:tr w:rsidR="00D75481" w:rsidRPr="006B24F0" w14:paraId="1D3A8903" w14:textId="77777777" w:rsidTr="00D75481">
        <w:trPr>
          <w:cantSplit/>
          <w:trHeight w:val="432"/>
        </w:trPr>
        <w:tc>
          <w:tcPr>
            <w:tcW w:w="1818" w:type="dxa"/>
            <w:vAlign w:val="center"/>
          </w:tcPr>
          <w:p w14:paraId="4AAB08D1" w14:textId="7F807BB5" w:rsidR="00D75481" w:rsidRPr="006B24F0" w:rsidRDefault="00390E05" w:rsidP="0035091A">
            <w:pPr>
              <w:pStyle w:val="TableField-Left"/>
              <w:rPr>
                <w:rFonts w:ascii="Calibri Light" w:hAnsi="Calibri Light" w:cs="Arial"/>
              </w:rPr>
            </w:pPr>
            <w:r>
              <w:rPr>
                <w:rFonts w:ascii="Calibri Light" w:hAnsi="Calibri Light" w:cs="Arial"/>
              </w:rPr>
              <w:t>N/A</w:t>
            </w:r>
          </w:p>
        </w:tc>
        <w:tc>
          <w:tcPr>
            <w:tcW w:w="3211" w:type="dxa"/>
          </w:tcPr>
          <w:p w14:paraId="1E7E2381" w14:textId="77777777" w:rsidR="00D75481" w:rsidRPr="006B24F0" w:rsidRDefault="00D75481" w:rsidP="0035091A">
            <w:pPr>
              <w:pStyle w:val="TableField-Left"/>
              <w:rPr>
                <w:rFonts w:ascii="Calibri Light" w:hAnsi="Calibri Light" w:cs="Arial"/>
              </w:rPr>
            </w:pPr>
          </w:p>
        </w:tc>
        <w:tc>
          <w:tcPr>
            <w:tcW w:w="2556" w:type="dxa"/>
            <w:vAlign w:val="center"/>
          </w:tcPr>
          <w:p w14:paraId="6824BCB7" w14:textId="77777777" w:rsidR="00D75481" w:rsidRPr="006B24F0" w:rsidRDefault="00D75481" w:rsidP="0035091A">
            <w:pPr>
              <w:pStyle w:val="TableField-Left"/>
              <w:rPr>
                <w:rFonts w:ascii="Calibri Light" w:hAnsi="Calibri Light" w:cs="Arial"/>
              </w:rPr>
            </w:pPr>
          </w:p>
        </w:tc>
        <w:tc>
          <w:tcPr>
            <w:tcW w:w="1991" w:type="dxa"/>
            <w:vAlign w:val="center"/>
          </w:tcPr>
          <w:p w14:paraId="6468A2CD" w14:textId="77777777" w:rsidR="00D75481" w:rsidRPr="006B24F0" w:rsidRDefault="00D75481" w:rsidP="0035091A">
            <w:pPr>
              <w:pStyle w:val="TableField-Left"/>
              <w:rPr>
                <w:rFonts w:ascii="Calibri Light" w:hAnsi="Calibri Light" w:cs="Arial"/>
              </w:rPr>
            </w:pPr>
          </w:p>
        </w:tc>
      </w:tr>
    </w:tbl>
    <w:p w14:paraId="69A6F933" w14:textId="77777777" w:rsidR="00E0118B" w:rsidRPr="006B24F0" w:rsidRDefault="00E0118B" w:rsidP="00E0118B">
      <w:pPr>
        <w:rPr>
          <w:rFonts w:ascii="Calibri Light" w:hAnsi="Calibri Light" w:cs="Arial"/>
        </w:rPr>
      </w:pPr>
    </w:p>
    <w:p w14:paraId="45B313CF" w14:textId="77777777" w:rsidR="00D75481" w:rsidRPr="006B24F0" w:rsidRDefault="00CA70BF" w:rsidP="006E2F80">
      <w:pPr>
        <w:pStyle w:val="Heading3"/>
        <w:keepNext/>
        <w:numPr>
          <w:ilvl w:val="2"/>
          <w:numId w:val="5"/>
        </w:numPr>
        <w:tabs>
          <w:tab w:val="left" w:pos="1440"/>
        </w:tabs>
        <w:spacing w:before="120" w:after="120"/>
        <w:rPr>
          <w:rFonts w:ascii="Calibri Light" w:hAnsi="Calibri Light"/>
        </w:rPr>
      </w:pPr>
      <w:bookmarkStart w:id="72" w:name="_Toc491613824"/>
      <w:bookmarkStart w:id="73" w:name="_Toc507736379"/>
      <w:r w:rsidRPr="006B24F0">
        <w:rPr>
          <w:rFonts w:ascii="Calibri Light" w:hAnsi="Calibri Light"/>
        </w:rPr>
        <w:t>Key Metric Definition</w:t>
      </w:r>
      <w:bookmarkEnd w:id="72"/>
      <w:bookmarkEnd w:id="73"/>
    </w:p>
    <w:p w14:paraId="020BD6D4" w14:textId="1634E48D" w:rsidR="00D75481" w:rsidRPr="006B24F0" w:rsidRDefault="00D75481" w:rsidP="00D75481">
      <w:pPr>
        <w:pStyle w:val="Heading2Text"/>
        <w:rPr>
          <w:rFonts w:ascii="Calibri Light" w:hAnsi="Calibri Light" w:cs="Arial"/>
        </w:rPr>
      </w:pPr>
      <w:r w:rsidRPr="006B24F0">
        <w:rPr>
          <w:rFonts w:ascii="Calibri Light" w:hAnsi="Calibri Light" w:cs="Arial"/>
        </w:rPr>
        <w:t>The following have been identified as key metrics at Southern California Edison that require</w:t>
      </w:r>
      <w:r w:rsidR="00A43336">
        <w:rPr>
          <w:rFonts w:ascii="Calibri Light" w:hAnsi="Calibri Light" w:cs="Arial"/>
        </w:rPr>
        <w:t xml:space="preserve"> a</w:t>
      </w:r>
      <w:r w:rsidRPr="006B24F0">
        <w:rPr>
          <w:rFonts w:ascii="Calibri Light" w:hAnsi="Calibri Light" w:cs="Arial"/>
        </w:rPr>
        <w:t xml:space="preserve"> </w:t>
      </w:r>
      <w:r w:rsidRPr="00A43336">
        <w:rPr>
          <w:rFonts w:ascii="Calibri Light" w:hAnsi="Calibri Light" w:cs="Arial"/>
          <w:noProof/>
        </w:rPr>
        <w:t>business</w:t>
      </w:r>
      <w:r w:rsidRPr="006B24F0">
        <w:rPr>
          <w:rFonts w:ascii="Calibri Light" w:hAnsi="Calibri Light" w:cs="Arial"/>
        </w:rPr>
        <w:t xml:space="preserve">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6B24F0" w14:paraId="24692BBE" w14:textId="77777777" w:rsidTr="00613D1D">
        <w:trPr>
          <w:cantSplit/>
          <w:trHeight w:val="432"/>
          <w:tblHeader/>
        </w:trPr>
        <w:tc>
          <w:tcPr>
            <w:tcW w:w="1818" w:type="dxa"/>
            <w:tcBorders>
              <w:top w:val="threeDEmboss" w:sz="6" w:space="0" w:color="auto"/>
              <w:bottom w:val="threeDEmboss" w:sz="6" w:space="0" w:color="auto"/>
            </w:tcBorders>
            <w:shd w:val="clear" w:color="auto" w:fill="F9FBAF"/>
            <w:vAlign w:val="center"/>
          </w:tcPr>
          <w:p w14:paraId="1B3D2257"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Key Metric</w:t>
            </w:r>
          </w:p>
        </w:tc>
        <w:tc>
          <w:tcPr>
            <w:tcW w:w="3211" w:type="dxa"/>
            <w:tcBorders>
              <w:top w:val="threeDEmboss" w:sz="6" w:space="0" w:color="auto"/>
              <w:bottom w:val="threeDEmboss" w:sz="6" w:space="0" w:color="auto"/>
            </w:tcBorders>
            <w:shd w:val="clear" w:color="auto" w:fill="F9FBAF"/>
            <w:vAlign w:val="center"/>
          </w:tcPr>
          <w:p w14:paraId="135B143D"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Description</w:t>
            </w:r>
          </w:p>
        </w:tc>
        <w:tc>
          <w:tcPr>
            <w:tcW w:w="2556" w:type="dxa"/>
            <w:tcBorders>
              <w:top w:val="threeDEmboss" w:sz="6" w:space="0" w:color="auto"/>
              <w:bottom w:val="threeDEmboss" w:sz="6" w:space="0" w:color="auto"/>
            </w:tcBorders>
            <w:shd w:val="clear" w:color="auto" w:fill="F9FBAF"/>
            <w:vAlign w:val="center"/>
          </w:tcPr>
          <w:p w14:paraId="28242E38"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Business Rule</w:t>
            </w:r>
          </w:p>
        </w:tc>
        <w:tc>
          <w:tcPr>
            <w:tcW w:w="1991" w:type="dxa"/>
            <w:tcBorders>
              <w:top w:val="threeDEmboss" w:sz="6" w:space="0" w:color="auto"/>
              <w:bottom w:val="threeDEmboss" w:sz="6" w:space="0" w:color="auto"/>
            </w:tcBorders>
            <w:shd w:val="clear" w:color="auto" w:fill="F9FBAF"/>
            <w:vAlign w:val="center"/>
          </w:tcPr>
          <w:p w14:paraId="0F0DEDD1"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Reference</w:t>
            </w:r>
          </w:p>
        </w:tc>
      </w:tr>
      <w:tr w:rsidR="00D75481" w:rsidRPr="006B24F0" w14:paraId="6916893B" w14:textId="77777777" w:rsidTr="00613D1D">
        <w:trPr>
          <w:cantSplit/>
          <w:trHeight w:val="432"/>
        </w:trPr>
        <w:tc>
          <w:tcPr>
            <w:tcW w:w="1818" w:type="dxa"/>
            <w:vAlign w:val="center"/>
          </w:tcPr>
          <w:p w14:paraId="56115D82" w14:textId="0044113E" w:rsidR="00D75481" w:rsidRPr="006B24F0" w:rsidRDefault="00390E05" w:rsidP="00613D1D">
            <w:pPr>
              <w:pStyle w:val="TableField-Left"/>
              <w:rPr>
                <w:rFonts w:ascii="Calibri Light" w:hAnsi="Calibri Light" w:cs="Arial"/>
              </w:rPr>
            </w:pPr>
            <w:r>
              <w:rPr>
                <w:rFonts w:ascii="Calibri Light" w:hAnsi="Calibri Light" w:cs="Arial"/>
              </w:rPr>
              <w:t>N/A</w:t>
            </w:r>
          </w:p>
        </w:tc>
        <w:tc>
          <w:tcPr>
            <w:tcW w:w="3211" w:type="dxa"/>
          </w:tcPr>
          <w:p w14:paraId="733D29AD" w14:textId="77777777" w:rsidR="00D75481" w:rsidRPr="006B24F0" w:rsidRDefault="00D75481" w:rsidP="00613D1D">
            <w:pPr>
              <w:pStyle w:val="TableField-Left"/>
              <w:rPr>
                <w:rFonts w:ascii="Calibri Light" w:hAnsi="Calibri Light" w:cs="Arial"/>
              </w:rPr>
            </w:pPr>
          </w:p>
        </w:tc>
        <w:tc>
          <w:tcPr>
            <w:tcW w:w="2556" w:type="dxa"/>
            <w:vAlign w:val="center"/>
          </w:tcPr>
          <w:p w14:paraId="0C74CFCE" w14:textId="77777777" w:rsidR="00D75481" w:rsidRPr="006B24F0" w:rsidRDefault="00D75481" w:rsidP="00613D1D">
            <w:pPr>
              <w:pStyle w:val="TableField-Left"/>
              <w:rPr>
                <w:rFonts w:ascii="Calibri Light" w:hAnsi="Calibri Light" w:cs="Arial"/>
              </w:rPr>
            </w:pPr>
          </w:p>
        </w:tc>
        <w:tc>
          <w:tcPr>
            <w:tcW w:w="1991" w:type="dxa"/>
            <w:vAlign w:val="center"/>
          </w:tcPr>
          <w:p w14:paraId="7854D259" w14:textId="77777777" w:rsidR="00D75481" w:rsidRPr="006B24F0" w:rsidRDefault="00D75481" w:rsidP="00613D1D">
            <w:pPr>
              <w:pStyle w:val="TableField-Left"/>
              <w:rPr>
                <w:rFonts w:ascii="Calibri Light" w:hAnsi="Calibri Light" w:cs="Arial"/>
              </w:rPr>
            </w:pPr>
          </w:p>
        </w:tc>
      </w:tr>
    </w:tbl>
    <w:p w14:paraId="209B81AA" w14:textId="77777777" w:rsidR="00D75481" w:rsidRPr="006B24F0" w:rsidRDefault="00D75481" w:rsidP="00D75481">
      <w:pPr>
        <w:rPr>
          <w:rFonts w:ascii="Calibri Light" w:hAnsi="Calibri Light" w:cs="Arial"/>
        </w:rPr>
      </w:pPr>
    </w:p>
    <w:p w14:paraId="08CA1973" w14:textId="77777777" w:rsidR="000E6897" w:rsidRPr="006B24F0" w:rsidRDefault="005A70D1" w:rsidP="002F58D0">
      <w:pPr>
        <w:pStyle w:val="Heading1"/>
        <w:rPr>
          <w:rFonts w:ascii="Calibri Light" w:hAnsi="Calibri Light"/>
        </w:rPr>
      </w:pPr>
      <w:bookmarkStart w:id="74" w:name="_Toc491613825"/>
      <w:bookmarkStart w:id="75" w:name="_Toc507736380"/>
      <w:r w:rsidRPr="006B24F0">
        <w:rPr>
          <w:rFonts w:ascii="Calibri Light" w:hAnsi="Calibri Light"/>
        </w:rPr>
        <w:lastRenderedPageBreak/>
        <w:t xml:space="preserve">Controls, </w:t>
      </w:r>
      <w:r w:rsidR="000E6897" w:rsidRPr="006B24F0">
        <w:rPr>
          <w:rFonts w:ascii="Calibri Light" w:hAnsi="Calibri Light"/>
        </w:rPr>
        <w:t>Regulatory Rules</w:t>
      </w:r>
      <w:bookmarkEnd w:id="74"/>
      <w:r w:rsidRPr="006B24F0">
        <w:rPr>
          <w:rFonts w:ascii="Calibri Light" w:hAnsi="Calibri Light"/>
        </w:rPr>
        <w:t>, and Security</w:t>
      </w:r>
      <w:bookmarkEnd w:id="75"/>
    </w:p>
    <w:tbl>
      <w:tblPr>
        <w:tblStyle w:val="TableGrid"/>
        <w:tblW w:w="10080" w:type="dxa"/>
        <w:tblInd w:w="-23"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374"/>
        <w:gridCol w:w="2766"/>
        <w:gridCol w:w="990"/>
        <w:gridCol w:w="990"/>
        <w:gridCol w:w="1800"/>
        <w:gridCol w:w="2160"/>
      </w:tblGrid>
      <w:tr w:rsidR="0044092E" w:rsidRPr="0034372A" w14:paraId="50D1909E" w14:textId="77777777" w:rsidTr="008770F2">
        <w:tc>
          <w:tcPr>
            <w:tcW w:w="1374" w:type="dxa"/>
            <w:tcBorders>
              <w:top w:val="threeDEmboss" w:sz="6" w:space="0" w:color="auto"/>
              <w:bottom w:val="threeDEmboss" w:sz="6" w:space="0" w:color="auto"/>
              <w:right w:val="single" w:sz="4" w:space="0" w:color="auto"/>
            </w:tcBorders>
            <w:shd w:val="clear" w:color="auto" w:fill="FFFF99"/>
          </w:tcPr>
          <w:p w14:paraId="27ABADD7" w14:textId="77777777" w:rsidR="0044092E" w:rsidRPr="00281BA5" w:rsidRDefault="0044092E" w:rsidP="0079009A">
            <w:pPr>
              <w:rPr>
                <w:rFonts w:ascii="Calibri Light" w:hAnsi="Calibri Light" w:cs="Arial"/>
                <w:b/>
                <w:sz w:val="18"/>
                <w:szCs w:val="20"/>
              </w:rPr>
            </w:pPr>
            <w:r w:rsidRPr="00281BA5">
              <w:rPr>
                <w:rFonts w:ascii="Calibri Light" w:hAnsi="Calibri Light" w:cs="Arial"/>
                <w:b/>
                <w:sz w:val="18"/>
                <w:szCs w:val="20"/>
              </w:rPr>
              <w:t xml:space="preserve">Requirement </w:t>
            </w:r>
          </w:p>
          <w:p w14:paraId="0038E328" w14:textId="77777777" w:rsidR="0044092E" w:rsidRPr="00281BA5" w:rsidRDefault="0044092E" w:rsidP="0079009A">
            <w:pPr>
              <w:rPr>
                <w:rFonts w:ascii="Calibri Light" w:hAnsi="Calibri Light" w:cs="Arial"/>
                <w:i/>
                <w:sz w:val="18"/>
                <w:szCs w:val="20"/>
              </w:rPr>
            </w:pPr>
            <w:r w:rsidRPr="00281BA5">
              <w:rPr>
                <w:rFonts w:ascii="Calibri Light" w:hAnsi="Calibri Light" w:cs="Arial"/>
                <w:b/>
                <w:sz w:val="18"/>
                <w:szCs w:val="20"/>
              </w:rPr>
              <w:t>ID (from RTM)</w:t>
            </w:r>
          </w:p>
        </w:tc>
        <w:tc>
          <w:tcPr>
            <w:tcW w:w="2766" w:type="dxa"/>
            <w:tcBorders>
              <w:top w:val="threeDEmboss" w:sz="6" w:space="0" w:color="auto"/>
              <w:bottom w:val="threeDEmboss" w:sz="6" w:space="0" w:color="auto"/>
              <w:right w:val="single" w:sz="4" w:space="0" w:color="auto"/>
            </w:tcBorders>
            <w:shd w:val="clear" w:color="auto" w:fill="FFFF99"/>
          </w:tcPr>
          <w:p w14:paraId="216F250A" w14:textId="77777777" w:rsidR="0044092E" w:rsidRPr="00281BA5" w:rsidRDefault="0044092E" w:rsidP="0079009A">
            <w:pPr>
              <w:rPr>
                <w:rFonts w:ascii="Calibri Light" w:hAnsi="Calibri Light" w:cs="Arial"/>
                <w:b/>
                <w:sz w:val="18"/>
                <w:szCs w:val="20"/>
              </w:rPr>
            </w:pPr>
            <w:r w:rsidRPr="00281BA5">
              <w:rPr>
                <w:rFonts w:ascii="Calibri Light" w:hAnsi="Calibri Light" w:cs="Arial"/>
                <w:b/>
                <w:sz w:val="18"/>
                <w:szCs w:val="20"/>
              </w:rPr>
              <w:t>“As-Is” Control Requirement</w:t>
            </w:r>
          </w:p>
        </w:tc>
        <w:tc>
          <w:tcPr>
            <w:tcW w:w="990" w:type="dxa"/>
            <w:tcBorders>
              <w:top w:val="threeDEmboss" w:sz="6" w:space="0" w:color="auto"/>
              <w:left w:val="single" w:sz="4" w:space="0" w:color="auto"/>
              <w:bottom w:val="threeDEmboss" w:sz="6" w:space="0" w:color="auto"/>
              <w:right w:val="single" w:sz="4" w:space="0" w:color="auto"/>
            </w:tcBorders>
            <w:shd w:val="clear" w:color="auto" w:fill="FFFF99"/>
          </w:tcPr>
          <w:p w14:paraId="3FECAA41" w14:textId="77777777" w:rsidR="0044092E" w:rsidRPr="00281BA5" w:rsidRDefault="0044092E" w:rsidP="0079009A">
            <w:pPr>
              <w:rPr>
                <w:rFonts w:ascii="Calibri Light" w:hAnsi="Calibri Light" w:cs="Arial"/>
                <w:b/>
                <w:sz w:val="18"/>
                <w:szCs w:val="20"/>
              </w:rPr>
            </w:pPr>
            <w:r w:rsidRPr="00281BA5">
              <w:rPr>
                <w:rFonts w:ascii="Calibri Light" w:hAnsi="Calibri Light" w:cs="Arial"/>
                <w:b/>
                <w:sz w:val="18"/>
                <w:szCs w:val="20"/>
              </w:rPr>
              <w:t>“To Be” Risk Statement</w:t>
            </w:r>
          </w:p>
        </w:tc>
        <w:tc>
          <w:tcPr>
            <w:tcW w:w="990" w:type="dxa"/>
            <w:tcBorders>
              <w:top w:val="threeDEmboss" w:sz="6" w:space="0" w:color="auto"/>
              <w:left w:val="single" w:sz="4" w:space="0" w:color="auto"/>
              <w:bottom w:val="threeDEmboss" w:sz="6" w:space="0" w:color="auto"/>
              <w:right w:val="single" w:sz="4" w:space="0" w:color="auto"/>
            </w:tcBorders>
            <w:shd w:val="clear" w:color="auto" w:fill="FFFF99"/>
          </w:tcPr>
          <w:p w14:paraId="754C5B9F" w14:textId="77777777" w:rsidR="0044092E" w:rsidRPr="00281BA5" w:rsidRDefault="0044092E" w:rsidP="0079009A">
            <w:pPr>
              <w:rPr>
                <w:rFonts w:ascii="Calibri Light" w:hAnsi="Calibri Light" w:cs="Arial"/>
                <w:b/>
                <w:sz w:val="18"/>
                <w:szCs w:val="20"/>
              </w:rPr>
            </w:pPr>
            <w:r w:rsidRPr="00281BA5">
              <w:rPr>
                <w:rFonts w:ascii="Calibri Light" w:hAnsi="Calibri Light" w:cs="Arial"/>
                <w:b/>
                <w:sz w:val="18"/>
                <w:szCs w:val="20"/>
              </w:rPr>
              <w:t>“To-Be” Control Activity”</w:t>
            </w:r>
          </w:p>
        </w:tc>
        <w:tc>
          <w:tcPr>
            <w:tcW w:w="1800" w:type="dxa"/>
            <w:tcBorders>
              <w:top w:val="threeDEmboss" w:sz="6" w:space="0" w:color="auto"/>
              <w:left w:val="single" w:sz="4" w:space="0" w:color="auto"/>
              <w:bottom w:val="threeDEmboss" w:sz="6" w:space="0" w:color="auto"/>
              <w:right w:val="single" w:sz="4" w:space="0" w:color="auto"/>
            </w:tcBorders>
            <w:shd w:val="clear" w:color="auto" w:fill="FFFF99"/>
          </w:tcPr>
          <w:p w14:paraId="0D63E511" w14:textId="77777777" w:rsidR="0044092E" w:rsidRPr="00281BA5" w:rsidRDefault="0044092E" w:rsidP="0079009A">
            <w:pPr>
              <w:rPr>
                <w:rFonts w:ascii="Calibri Light" w:hAnsi="Calibri Light" w:cs="Arial"/>
                <w:b/>
                <w:sz w:val="18"/>
                <w:szCs w:val="20"/>
              </w:rPr>
            </w:pPr>
            <w:r w:rsidRPr="00281BA5">
              <w:rPr>
                <w:rFonts w:ascii="Calibri Light" w:hAnsi="Calibri Light" w:cs="Arial"/>
                <w:b/>
                <w:sz w:val="18"/>
                <w:szCs w:val="20"/>
              </w:rPr>
              <w:t>Control Automation (manual, I</w:t>
            </w:r>
            <w:r>
              <w:rPr>
                <w:rFonts w:ascii="Calibri Light" w:hAnsi="Calibri Light" w:cs="Arial"/>
                <w:b/>
                <w:sz w:val="18"/>
                <w:szCs w:val="20"/>
              </w:rPr>
              <w:t>T dependent- manual, automated</w:t>
            </w:r>
          </w:p>
        </w:tc>
        <w:tc>
          <w:tcPr>
            <w:tcW w:w="2160" w:type="dxa"/>
            <w:tcBorders>
              <w:top w:val="threeDEmboss" w:sz="6" w:space="0" w:color="auto"/>
              <w:left w:val="single" w:sz="4" w:space="0" w:color="auto"/>
              <w:bottom w:val="threeDEmboss" w:sz="6" w:space="0" w:color="auto"/>
            </w:tcBorders>
            <w:shd w:val="clear" w:color="auto" w:fill="FFFF99"/>
          </w:tcPr>
          <w:p w14:paraId="4C576BDB" w14:textId="77777777" w:rsidR="0044092E" w:rsidRPr="00281BA5" w:rsidRDefault="0044092E" w:rsidP="0079009A">
            <w:pPr>
              <w:rPr>
                <w:rFonts w:ascii="Calibri Light" w:hAnsi="Calibri Light" w:cs="Arial"/>
                <w:b/>
                <w:sz w:val="18"/>
                <w:szCs w:val="20"/>
              </w:rPr>
            </w:pPr>
            <w:r>
              <w:rPr>
                <w:rFonts w:ascii="Calibri Light" w:hAnsi="Calibri Light" w:cs="Arial"/>
                <w:b/>
                <w:sz w:val="18"/>
                <w:szCs w:val="20"/>
              </w:rPr>
              <w:t>Relevant technical identifier</w:t>
            </w:r>
            <w:r w:rsidRPr="00281BA5">
              <w:rPr>
                <w:rFonts w:ascii="Calibri Light" w:hAnsi="Calibri Light" w:cs="Arial"/>
                <w:b/>
                <w:sz w:val="18"/>
                <w:szCs w:val="20"/>
              </w:rPr>
              <w:t xml:space="preserve"> or RICEFW reference</w:t>
            </w:r>
          </w:p>
        </w:tc>
      </w:tr>
      <w:tr w:rsidR="0044092E" w:rsidRPr="0034372A" w14:paraId="6DDED30F" w14:textId="77777777" w:rsidTr="008770F2">
        <w:trPr>
          <w:trHeight w:val="297"/>
        </w:trPr>
        <w:tc>
          <w:tcPr>
            <w:tcW w:w="1374" w:type="dxa"/>
            <w:tcBorders>
              <w:top w:val="threeDEmboss" w:sz="6" w:space="0" w:color="auto"/>
              <w:bottom w:val="threeDEmboss" w:sz="6" w:space="0" w:color="auto"/>
              <w:right w:val="single" w:sz="4" w:space="0" w:color="auto"/>
            </w:tcBorders>
            <w:vAlign w:val="center"/>
          </w:tcPr>
          <w:p w14:paraId="12A5D1FF" w14:textId="1126AF25" w:rsidR="0044092E" w:rsidRPr="008770F2" w:rsidRDefault="00882294" w:rsidP="008770F2">
            <w:pPr>
              <w:pStyle w:val="TableField-Left"/>
              <w:rPr>
                <w:rFonts w:ascii="Calibri Light" w:hAnsi="Calibri Light" w:cs="Arial"/>
              </w:rPr>
            </w:pPr>
            <w:r w:rsidRPr="008770F2">
              <w:rPr>
                <w:rFonts w:ascii="Calibri Light" w:hAnsi="Calibri Light" w:cs="Arial"/>
              </w:rPr>
              <w:t>N/A</w:t>
            </w:r>
          </w:p>
        </w:tc>
        <w:tc>
          <w:tcPr>
            <w:tcW w:w="2766" w:type="dxa"/>
            <w:tcBorders>
              <w:top w:val="threeDEmboss" w:sz="6" w:space="0" w:color="auto"/>
              <w:bottom w:val="threeDEmboss" w:sz="6" w:space="0" w:color="auto"/>
              <w:right w:val="single" w:sz="4" w:space="0" w:color="auto"/>
            </w:tcBorders>
            <w:vAlign w:val="center"/>
          </w:tcPr>
          <w:p w14:paraId="1FFB29AD" w14:textId="0E090E74" w:rsidR="0044092E" w:rsidRPr="008770F2" w:rsidRDefault="0044092E" w:rsidP="008770F2">
            <w:pPr>
              <w:pStyle w:val="TableField-Left"/>
              <w:rPr>
                <w:rFonts w:ascii="Calibri Light" w:hAnsi="Calibri Light" w:cs="Arial"/>
              </w:rPr>
            </w:pPr>
          </w:p>
        </w:tc>
        <w:tc>
          <w:tcPr>
            <w:tcW w:w="990" w:type="dxa"/>
            <w:tcBorders>
              <w:top w:val="threeDEmboss" w:sz="6" w:space="0" w:color="auto"/>
              <w:left w:val="single" w:sz="4" w:space="0" w:color="auto"/>
              <w:bottom w:val="threeDEmboss" w:sz="6" w:space="0" w:color="auto"/>
              <w:right w:val="single" w:sz="4" w:space="0" w:color="auto"/>
            </w:tcBorders>
            <w:vAlign w:val="center"/>
          </w:tcPr>
          <w:p w14:paraId="017A8E8B" w14:textId="77777777" w:rsidR="0044092E" w:rsidRPr="008770F2" w:rsidRDefault="0044092E" w:rsidP="008770F2">
            <w:pPr>
              <w:pStyle w:val="TableField-Left"/>
              <w:rPr>
                <w:rFonts w:ascii="Calibri Light" w:hAnsi="Calibri Light" w:cs="Arial"/>
              </w:rPr>
            </w:pPr>
          </w:p>
        </w:tc>
        <w:tc>
          <w:tcPr>
            <w:tcW w:w="990" w:type="dxa"/>
            <w:tcBorders>
              <w:top w:val="threeDEmboss" w:sz="6" w:space="0" w:color="auto"/>
              <w:left w:val="single" w:sz="4" w:space="0" w:color="auto"/>
              <w:bottom w:val="threeDEmboss" w:sz="6" w:space="0" w:color="auto"/>
              <w:right w:val="single" w:sz="4" w:space="0" w:color="auto"/>
            </w:tcBorders>
            <w:vAlign w:val="center"/>
          </w:tcPr>
          <w:p w14:paraId="55BB22EB" w14:textId="77777777" w:rsidR="0044092E" w:rsidRPr="008770F2" w:rsidRDefault="0044092E" w:rsidP="008770F2">
            <w:pPr>
              <w:pStyle w:val="TableField-Left"/>
              <w:rPr>
                <w:rFonts w:ascii="Calibri Light" w:hAnsi="Calibri Light" w:cs="Arial"/>
              </w:rPr>
            </w:pPr>
          </w:p>
        </w:tc>
        <w:tc>
          <w:tcPr>
            <w:tcW w:w="1800" w:type="dxa"/>
            <w:tcBorders>
              <w:top w:val="threeDEmboss" w:sz="6" w:space="0" w:color="auto"/>
              <w:left w:val="single" w:sz="4" w:space="0" w:color="auto"/>
              <w:bottom w:val="threeDEmboss" w:sz="6" w:space="0" w:color="auto"/>
              <w:right w:val="single" w:sz="4" w:space="0" w:color="auto"/>
            </w:tcBorders>
            <w:vAlign w:val="center"/>
          </w:tcPr>
          <w:p w14:paraId="07376299" w14:textId="77777777" w:rsidR="0044092E" w:rsidRPr="008770F2" w:rsidRDefault="0044092E" w:rsidP="008770F2">
            <w:pPr>
              <w:pStyle w:val="TableField-Left"/>
              <w:rPr>
                <w:rFonts w:ascii="Calibri Light" w:hAnsi="Calibri Light" w:cs="Arial"/>
              </w:rPr>
            </w:pPr>
          </w:p>
        </w:tc>
        <w:tc>
          <w:tcPr>
            <w:tcW w:w="2160" w:type="dxa"/>
            <w:tcBorders>
              <w:top w:val="threeDEmboss" w:sz="6" w:space="0" w:color="auto"/>
              <w:left w:val="single" w:sz="4" w:space="0" w:color="auto"/>
              <w:bottom w:val="threeDEmboss" w:sz="6" w:space="0" w:color="auto"/>
            </w:tcBorders>
            <w:vAlign w:val="center"/>
          </w:tcPr>
          <w:p w14:paraId="72CE429F" w14:textId="77777777" w:rsidR="0044092E" w:rsidRPr="008770F2" w:rsidRDefault="0044092E" w:rsidP="008770F2">
            <w:pPr>
              <w:pStyle w:val="TableField-Left"/>
              <w:rPr>
                <w:rFonts w:ascii="Calibri Light" w:hAnsi="Calibri Light" w:cs="Arial"/>
              </w:rPr>
            </w:pPr>
          </w:p>
        </w:tc>
      </w:tr>
    </w:tbl>
    <w:p w14:paraId="34D698AB" w14:textId="77777777" w:rsidR="0044092E" w:rsidRPr="006B24F0" w:rsidRDefault="0044092E" w:rsidP="001375DC">
      <w:pPr>
        <w:pStyle w:val="Heading2TextBulleted"/>
        <w:numPr>
          <w:ilvl w:val="0"/>
          <w:numId w:val="0"/>
        </w:numPr>
        <w:ind w:left="720" w:hanging="360"/>
        <w:rPr>
          <w:rFonts w:ascii="Calibri Light" w:hAnsi="Calibri Light" w:cs="Arial"/>
        </w:rPr>
      </w:pPr>
    </w:p>
    <w:p w14:paraId="1406A4B7" w14:textId="77777777" w:rsidR="00D96A12" w:rsidRPr="006B24F0" w:rsidRDefault="00D96A12" w:rsidP="00791578">
      <w:pPr>
        <w:pStyle w:val="Heading2"/>
        <w:rPr>
          <w:rFonts w:ascii="Calibri Light" w:hAnsi="Calibri Light"/>
        </w:rPr>
      </w:pPr>
      <w:bookmarkStart w:id="76" w:name="_Toc507736381"/>
      <w:r w:rsidRPr="006B24F0">
        <w:rPr>
          <w:rFonts w:ascii="Calibri Light" w:hAnsi="Calibri Light"/>
        </w:rPr>
        <w:t>Security Considerations</w:t>
      </w:r>
      <w:bookmarkEnd w:id="76"/>
    </w:p>
    <w:p w14:paraId="53BB4B25" w14:textId="77777777" w:rsidR="00D96A12" w:rsidRPr="006B24F0" w:rsidRDefault="00D96A12" w:rsidP="00FD4587">
      <w:pPr>
        <w:pStyle w:val="Heading2TextBulleted"/>
        <w:numPr>
          <w:ilvl w:val="0"/>
          <w:numId w:val="0"/>
        </w:numPr>
        <w:rPr>
          <w:rFonts w:ascii="Calibri Light" w:hAnsi="Calibri Light" w:cs="Arial"/>
        </w:rPr>
      </w:pPr>
    </w:p>
    <w:tbl>
      <w:tblPr>
        <w:tblW w:w="9810"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800"/>
        <w:gridCol w:w="1170"/>
        <w:gridCol w:w="1980"/>
        <w:gridCol w:w="2340"/>
        <w:gridCol w:w="2520"/>
      </w:tblGrid>
      <w:tr w:rsidR="00D96A12" w:rsidRPr="006B24F0" w14:paraId="6D39477B" w14:textId="77777777" w:rsidTr="00514400">
        <w:trPr>
          <w:cantSplit/>
          <w:trHeight w:val="432"/>
          <w:tblHeader/>
        </w:trPr>
        <w:tc>
          <w:tcPr>
            <w:tcW w:w="1800" w:type="dxa"/>
            <w:tcBorders>
              <w:top w:val="threeDEmboss" w:sz="6" w:space="0" w:color="auto"/>
              <w:bottom w:val="threeDEmboss" w:sz="6" w:space="0" w:color="auto"/>
            </w:tcBorders>
            <w:shd w:val="clear" w:color="auto" w:fill="F9FBAF"/>
            <w:vAlign w:val="center"/>
          </w:tcPr>
          <w:p w14:paraId="533EBD9B"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 xml:space="preserve">Role </w:t>
            </w:r>
          </w:p>
        </w:tc>
        <w:tc>
          <w:tcPr>
            <w:tcW w:w="1170" w:type="dxa"/>
            <w:tcBorders>
              <w:top w:val="threeDEmboss" w:sz="6" w:space="0" w:color="auto"/>
              <w:bottom w:val="threeDEmboss" w:sz="6" w:space="0" w:color="auto"/>
            </w:tcBorders>
            <w:shd w:val="clear" w:color="auto" w:fill="F9FBAF"/>
            <w:vAlign w:val="center"/>
          </w:tcPr>
          <w:p w14:paraId="28FCC41E"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 xml:space="preserve">Transaction Code (T-Code) </w:t>
            </w:r>
          </w:p>
        </w:tc>
        <w:tc>
          <w:tcPr>
            <w:tcW w:w="1980" w:type="dxa"/>
            <w:tcBorders>
              <w:top w:val="threeDEmboss" w:sz="6" w:space="0" w:color="auto"/>
              <w:bottom w:val="threeDEmboss" w:sz="6" w:space="0" w:color="auto"/>
            </w:tcBorders>
            <w:shd w:val="clear" w:color="auto" w:fill="F9FBAF"/>
            <w:vAlign w:val="center"/>
          </w:tcPr>
          <w:p w14:paraId="03FC8074"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T-Code Description</w:t>
            </w:r>
          </w:p>
        </w:tc>
        <w:tc>
          <w:tcPr>
            <w:tcW w:w="2340" w:type="dxa"/>
            <w:tcBorders>
              <w:top w:val="threeDEmboss" w:sz="6" w:space="0" w:color="auto"/>
              <w:bottom w:val="threeDEmboss" w:sz="6" w:space="0" w:color="auto"/>
            </w:tcBorders>
            <w:shd w:val="clear" w:color="auto" w:fill="F9FBAF"/>
            <w:vAlign w:val="center"/>
          </w:tcPr>
          <w:p w14:paraId="08D8958C"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Authorization Attributes</w:t>
            </w:r>
          </w:p>
        </w:tc>
        <w:tc>
          <w:tcPr>
            <w:tcW w:w="2520" w:type="dxa"/>
            <w:tcBorders>
              <w:top w:val="threeDEmboss" w:sz="6" w:space="0" w:color="auto"/>
              <w:bottom w:val="threeDEmboss" w:sz="6" w:space="0" w:color="auto"/>
            </w:tcBorders>
            <w:shd w:val="clear" w:color="auto" w:fill="F9FBAF"/>
            <w:vAlign w:val="center"/>
          </w:tcPr>
          <w:p w14:paraId="77EDC032"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 xml:space="preserve">SOD Conflicts (Yes/No) </w:t>
            </w:r>
          </w:p>
          <w:p w14:paraId="76F34209"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If SOD Conflicts Yes. Identify the 2 conflicting t-codes</w:t>
            </w:r>
          </w:p>
        </w:tc>
      </w:tr>
      <w:tr w:rsidR="00D96A12" w:rsidRPr="006B24F0" w14:paraId="28ABB57D" w14:textId="77777777" w:rsidTr="00514400">
        <w:trPr>
          <w:cantSplit/>
          <w:trHeight w:val="108"/>
          <w:tblHeader/>
        </w:trPr>
        <w:tc>
          <w:tcPr>
            <w:tcW w:w="1800" w:type="dxa"/>
            <w:tcBorders>
              <w:top w:val="threeDEmboss" w:sz="6" w:space="0" w:color="auto"/>
              <w:bottom w:val="threeDEmboss" w:sz="6" w:space="0" w:color="auto"/>
            </w:tcBorders>
            <w:vAlign w:val="center"/>
          </w:tcPr>
          <w:p w14:paraId="22BF1D52" w14:textId="6209973A" w:rsidR="00D96A12" w:rsidRPr="006B24F0" w:rsidRDefault="00593911" w:rsidP="00086A87">
            <w:pPr>
              <w:pStyle w:val="TableField-Left"/>
              <w:rPr>
                <w:rFonts w:ascii="Calibri Light" w:hAnsi="Calibri Light" w:cs="Arial"/>
              </w:rPr>
            </w:pPr>
            <w:r>
              <w:rPr>
                <w:rFonts w:ascii="Calibri Light" w:hAnsi="Calibri Light" w:cs="Arial"/>
              </w:rPr>
              <w:t>N/A</w:t>
            </w:r>
          </w:p>
        </w:tc>
        <w:tc>
          <w:tcPr>
            <w:tcW w:w="1170" w:type="dxa"/>
            <w:tcBorders>
              <w:top w:val="threeDEmboss" w:sz="6" w:space="0" w:color="auto"/>
              <w:bottom w:val="threeDEmboss" w:sz="6" w:space="0" w:color="auto"/>
            </w:tcBorders>
            <w:vAlign w:val="center"/>
          </w:tcPr>
          <w:p w14:paraId="18D48E49" w14:textId="77777777" w:rsidR="00D96A12" w:rsidRPr="006B24F0" w:rsidRDefault="00D96A12" w:rsidP="00086A87">
            <w:pPr>
              <w:pStyle w:val="TableField-Left"/>
              <w:rPr>
                <w:rFonts w:ascii="Calibri Light" w:hAnsi="Calibri Light" w:cs="Arial"/>
              </w:rPr>
            </w:pPr>
          </w:p>
        </w:tc>
        <w:tc>
          <w:tcPr>
            <w:tcW w:w="1980" w:type="dxa"/>
            <w:tcBorders>
              <w:top w:val="threeDEmboss" w:sz="6" w:space="0" w:color="auto"/>
              <w:bottom w:val="threeDEmboss" w:sz="6" w:space="0" w:color="auto"/>
            </w:tcBorders>
            <w:vAlign w:val="center"/>
          </w:tcPr>
          <w:p w14:paraId="53FC6E91" w14:textId="77777777" w:rsidR="00D96A12" w:rsidRPr="006B24F0" w:rsidRDefault="00D96A12" w:rsidP="00086A87">
            <w:pPr>
              <w:pStyle w:val="TableField-Left"/>
              <w:rPr>
                <w:rFonts w:ascii="Calibri Light" w:hAnsi="Calibri Light" w:cs="Arial"/>
              </w:rPr>
            </w:pPr>
          </w:p>
        </w:tc>
        <w:tc>
          <w:tcPr>
            <w:tcW w:w="2340" w:type="dxa"/>
            <w:tcBorders>
              <w:top w:val="threeDEmboss" w:sz="6" w:space="0" w:color="auto"/>
              <w:bottom w:val="threeDEmboss" w:sz="6" w:space="0" w:color="auto"/>
            </w:tcBorders>
            <w:vAlign w:val="center"/>
          </w:tcPr>
          <w:p w14:paraId="77954CB1" w14:textId="77777777" w:rsidR="00D96A12" w:rsidRPr="006B24F0" w:rsidRDefault="00D96A12" w:rsidP="00086A87">
            <w:pPr>
              <w:pStyle w:val="TableField-Left"/>
              <w:rPr>
                <w:rFonts w:ascii="Calibri Light" w:hAnsi="Calibri Light" w:cs="Arial"/>
              </w:rPr>
            </w:pPr>
          </w:p>
        </w:tc>
        <w:tc>
          <w:tcPr>
            <w:tcW w:w="2520" w:type="dxa"/>
            <w:tcBorders>
              <w:top w:val="threeDEmboss" w:sz="6" w:space="0" w:color="auto"/>
              <w:bottom w:val="threeDEmboss" w:sz="6" w:space="0" w:color="auto"/>
            </w:tcBorders>
            <w:vAlign w:val="center"/>
          </w:tcPr>
          <w:p w14:paraId="35AC28F3" w14:textId="77777777" w:rsidR="00D96A12" w:rsidRPr="006B24F0" w:rsidRDefault="00D96A12" w:rsidP="00086A87">
            <w:pPr>
              <w:pStyle w:val="TableField-Left"/>
              <w:rPr>
                <w:rFonts w:ascii="Calibri Light" w:hAnsi="Calibri Light" w:cs="Arial"/>
              </w:rPr>
            </w:pPr>
          </w:p>
        </w:tc>
      </w:tr>
    </w:tbl>
    <w:p w14:paraId="5FA45111" w14:textId="77777777" w:rsidR="00676625" w:rsidRPr="006B24F0" w:rsidRDefault="00676625" w:rsidP="00791578">
      <w:pPr>
        <w:pStyle w:val="Heading2"/>
        <w:rPr>
          <w:rFonts w:ascii="Calibri Light" w:hAnsi="Calibri Light"/>
        </w:rPr>
      </w:pPr>
      <w:bookmarkStart w:id="77" w:name="_Toc507736382"/>
      <w:r w:rsidRPr="006B24F0">
        <w:rPr>
          <w:rFonts w:ascii="Calibri Light" w:hAnsi="Calibri Light"/>
        </w:rPr>
        <w:t>Custom Program/Transaction Codes</w:t>
      </w:r>
      <w:bookmarkEnd w:id="77"/>
    </w:p>
    <w:p w14:paraId="3DC6E047" w14:textId="77777777" w:rsidR="00676625" w:rsidRPr="006B24F0" w:rsidRDefault="00676625" w:rsidP="00676625">
      <w:pPr>
        <w:spacing w:before="100" w:beforeAutospacing="1"/>
        <w:ind w:right="-288"/>
        <w:rPr>
          <w:rFonts w:ascii="Calibri Light" w:hAnsi="Calibri Light" w:cs="Arial"/>
        </w:rPr>
      </w:pPr>
      <w:r w:rsidRPr="006B24F0">
        <w:rPr>
          <w:rFonts w:ascii="Calibri Light" w:hAnsi="Calibri Light" w:cs="Arial"/>
        </w:rPr>
        <w:t>Please identify any custom programs/transaction codes that need to be developed for RICEFW objects.</w:t>
      </w:r>
      <w:r w:rsidRPr="006B24F0">
        <w:rPr>
          <w:rFonts w:ascii="Calibri Light" w:hAnsi="Calibri Light" w:cs="Arial"/>
        </w:rPr>
        <w:tab/>
      </w:r>
    </w:p>
    <w:p w14:paraId="1196DB3D" w14:textId="77777777" w:rsidR="00676625" w:rsidRPr="002C59E1" w:rsidRDefault="00676625" w:rsidP="002C59E1">
      <w:pPr>
        <w:pStyle w:val="Heading2TextBulleted"/>
        <w:rPr>
          <w:rFonts w:ascii="Calibri Light" w:hAnsi="Calibri Light"/>
        </w:rPr>
      </w:pPr>
      <w:r w:rsidRPr="002C59E1">
        <w:rPr>
          <w:rFonts w:ascii="Calibri Light" w:hAnsi="Calibri Light"/>
        </w:rPr>
        <w:t>Is the custom program executed in the batch mode or dialogue mode</w:t>
      </w:r>
    </w:p>
    <w:p w14:paraId="636565A9" w14:textId="77777777" w:rsidR="00676625" w:rsidRPr="002C59E1" w:rsidRDefault="00676625" w:rsidP="002C59E1">
      <w:pPr>
        <w:pStyle w:val="Heading2TextBulleted"/>
        <w:rPr>
          <w:rFonts w:ascii="Calibri Light" w:hAnsi="Calibri Light"/>
        </w:rPr>
      </w:pPr>
      <w:r w:rsidRPr="002C59E1">
        <w:rPr>
          <w:rFonts w:ascii="Calibri Light" w:hAnsi="Calibri Light"/>
        </w:rPr>
        <w:t>Is the custom program assigned to an authorization group</w:t>
      </w:r>
    </w:p>
    <w:p w14:paraId="43F9EE91" w14:textId="77777777" w:rsidR="00676625" w:rsidRPr="002C59E1" w:rsidRDefault="00676625" w:rsidP="002C59E1">
      <w:pPr>
        <w:pStyle w:val="Heading2TextBulleted"/>
        <w:rPr>
          <w:rFonts w:ascii="Calibri Light" w:hAnsi="Calibri Light"/>
        </w:rPr>
      </w:pPr>
      <w:r w:rsidRPr="002C59E1">
        <w:rPr>
          <w:rFonts w:ascii="Calibri Light" w:hAnsi="Calibri Light"/>
        </w:rPr>
        <w:t>What is the custom transaction code for the custom program</w:t>
      </w:r>
    </w:p>
    <w:p w14:paraId="66421946" w14:textId="77777777" w:rsidR="00676625" w:rsidRPr="002C59E1" w:rsidRDefault="00676625" w:rsidP="002C59E1">
      <w:pPr>
        <w:pStyle w:val="Heading2TextBulleted"/>
        <w:rPr>
          <w:rFonts w:ascii="Calibri Light" w:hAnsi="Calibri Light"/>
        </w:rPr>
      </w:pPr>
      <w:r w:rsidRPr="002C59E1">
        <w:rPr>
          <w:rFonts w:ascii="Calibri Light" w:hAnsi="Calibri Light"/>
        </w:rPr>
        <w:t>Should there be an authorization check made against any field in the custom program/custom t-code and if so what is the custom/standard authorization object used(For example does it have to be restricted to residential vs commercial customer)</w:t>
      </w:r>
    </w:p>
    <w:p w14:paraId="10D08227" w14:textId="505DA71F" w:rsidR="00676625" w:rsidRPr="002C59E1" w:rsidRDefault="00676625" w:rsidP="002C59E1">
      <w:pPr>
        <w:pStyle w:val="Heading2TextBulleted"/>
        <w:rPr>
          <w:rFonts w:ascii="Calibri Light" w:hAnsi="Calibri Light"/>
        </w:rPr>
      </w:pPr>
      <w:r w:rsidRPr="002C59E1">
        <w:rPr>
          <w:rFonts w:ascii="Calibri Light" w:hAnsi="Calibri Light"/>
        </w:rPr>
        <w:t xml:space="preserve">Does the custom programs/custom t-codes have any </w:t>
      </w:r>
      <w:r w:rsidRPr="00A43336">
        <w:rPr>
          <w:rFonts w:ascii="Calibri Light" w:hAnsi="Calibri Light"/>
        </w:rPr>
        <w:t>cri</w:t>
      </w:r>
      <w:r w:rsidR="00A43336">
        <w:rPr>
          <w:rFonts w:ascii="Calibri Light" w:hAnsi="Calibri Light"/>
        </w:rPr>
        <w:t>tic</w:t>
      </w:r>
      <w:r w:rsidRPr="00A43336">
        <w:rPr>
          <w:rFonts w:ascii="Calibri Light" w:hAnsi="Calibri Light"/>
        </w:rPr>
        <w:t>al</w:t>
      </w:r>
      <w:r w:rsidRPr="002C59E1">
        <w:rPr>
          <w:rFonts w:ascii="Calibri Light" w:hAnsi="Calibri Light"/>
        </w:rPr>
        <w:t xml:space="preserve"> or sensitive customer information that needs extra security</w:t>
      </w:r>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1718"/>
        <w:gridCol w:w="3502"/>
      </w:tblGrid>
      <w:tr w:rsidR="00676625" w:rsidRPr="006B24F0" w14:paraId="2E5D2D91" w14:textId="77777777" w:rsidTr="00D2628C">
        <w:trPr>
          <w:cantSplit/>
          <w:trHeight w:val="432"/>
          <w:tblHeader/>
        </w:trPr>
        <w:tc>
          <w:tcPr>
            <w:tcW w:w="1916" w:type="dxa"/>
            <w:tcBorders>
              <w:bottom w:val="threeDEmboss" w:sz="6" w:space="0" w:color="auto"/>
            </w:tcBorders>
            <w:shd w:val="clear" w:color="auto" w:fill="F9FBAF"/>
            <w:vAlign w:val="center"/>
          </w:tcPr>
          <w:p w14:paraId="2A1DBEFA"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Program</w:t>
            </w:r>
          </w:p>
        </w:tc>
        <w:tc>
          <w:tcPr>
            <w:tcW w:w="2291" w:type="dxa"/>
            <w:tcBorders>
              <w:bottom w:val="threeDEmboss" w:sz="6" w:space="0" w:color="auto"/>
            </w:tcBorders>
            <w:shd w:val="clear" w:color="auto" w:fill="F9FBAF"/>
            <w:vAlign w:val="center"/>
          </w:tcPr>
          <w:p w14:paraId="5234481F"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 xml:space="preserve">Authorization Grp </w:t>
            </w:r>
          </w:p>
        </w:tc>
        <w:tc>
          <w:tcPr>
            <w:tcW w:w="1718" w:type="dxa"/>
            <w:tcBorders>
              <w:bottom w:val="threeDEmboss" w:sz="6" w:space="0" w:color="auto"/>
            </w:tcBorders>
            <w:shd w:val="clear" w:color="auto" w:fill="F9FBAF"/>
            <w:vAlign w:val="center"/>
          </w:tcPr>
          <w:p w14:paraId="3ABFBC28"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T-code</w:t>
            </w:r>
          </w:p>
        </w:tc>
        <w:tc>
          <w:tcPr>
            <w:tcW w:w="3502" w:type="dxa"/>
            <w:tcBorders>
              <w:bottom w:val="threeDEmboss" w:sz="6" w:space="0" w:color="auto"/>
            </w:tcBorders>
            <w:shd w:val="clear" w:color="auto" w:fill="F9FBAF"/>
            <w:vAlign w:val="center"/>
          </w:tcPr>
          <w:p w14:paraId="68A21DC6"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Authorization Object used in the authorization check statement</w:t>
            </w:r>
          </w:p>
        </w:tc>
      </w:tr>
      <w:tr w:rsidR="006650C0" w:rsidRPr="006B24F0" w14:paraId="6B6EB7EE" w14:textId="77777777" w:rsidTr="00D2628C">
        <w:trPr>
          <w:cantSplit/>
          <w:trHeight w:val="54"/>
        </w:trPr>
        <w:tc>
          <w:tcPr>
            <w:tcW w:w="1916" w:type="dxa"/>
            <w:tcBorders>
              <w:bottom w:val="threeDEmboss" w:sz="6" w:space="0" w:color="auto"/>
            </w:tcBorders>
            <w:vAlign w:val="center"/>
          </w:tcPr>
          <w:p w14:paraId="47A9D816" w14:textId="77777777" w:rsidR="006650C0" w:rsidRPr="006B24F0" w:rsidRDefault="000245B9" w:rsidP="00086A87">
            <w:pPr>
              <w:pStyle w:val="TableField-Left"/>
              <w:rPr>
                <w:rFonts w:ascii="Calibri Light" w:hAnsi="Calibri Light" w:cs="Arial"/>
              </w:rPr>
            </w:pPr>
            <w:r>
              <w:rPr>
                <w:rFonts w:ascii="Calibri Light" w:hAnsi="Calibri Light" w:cs="Arial"/>
              </w:rPr>
              <w:t>N/A</w:t>
            </w:r>
          </w:p>
        </w:tc>
        <w:tc>
          <w:tcPr>
            <w:tcW w:w="2291" w:type="dxa"/>
            <w:tcBorders>
              <w:bottom w:val="threeDEmboss" w:sz="6" w:space="0" w:color="auto"/>
            </w:tcBorders>
            <w:vAlign w:val="center"/>
          </w:tcPr>
          <w:p w14:paraId="59D3979C" w14:textId="77777777" w:rsidR="006650C0" w:rsidRPr="006B24F0" w:rsidRDefault="006650C0" w:rsidP="00086A87">
            <w:pPr>
              <w:pStyle w:val="TableField-Left"/>
              <w:rPr>
                <w:rFonts w:ascii="Calibri Light" w:hAnsi="Calibri Light" w:cs="Arial"/>
              </w:rPr>
            </w:pPr>
          </w:p>
        </w:tc>
        <w:tc>
          <w:tcPr>
            <w:tcW w:w="1718" w:type="dxa"/>
            <w:tcBorders>
              <w:bottom w:val="threeDEmboss" w:sz="6" w:space="0" w:color="auto"/>
            </w:tcBorders>
            <w:vAlign w:val="center"/>
          </w:tcPr>
          <w:p w14:paraId="256C30C9" w14:textId="77777777" w:rsidR="006650C0" w:rsidRPr="006B24F0" w:rsidRDefault="006650C0" w:rsidP="00086A87">
            <w:pPr>
              <w:pStyle w:val="TableField-Left"/>
              <w:rPr>
                <w:rFonts w:ascii="Calibri Light" w:hAnsi="Calibri Light" w:cs="Arial"/>
              </w:rPr>
            </w:pPr>
          </w:p>
        </w:tc>
        <w:tc>
          <w:tcPr>
            <w:tcW w:w="3502" w:type="dxa"/>
            <w:tcBorders>
              <w:bottom w:val="threeDEmboss" w:sz="6" w:space="0" w:color="auto"/>
            </w:tcBorders>
            <w:vAlign w:val="center"/>
          </w:tcPr>
          <w:p w14:paraId="42986530" w14:textId="77777777" w:rsidR="006650C0" w:rsidRPr="006B24F0" w:rsidRDefault="006650C0" w:rsidP="00086A87">
            <w:pPr>
              <w:pStyle w:val="TableField-Left"/>
              <w:rPr>
                <w:rFonts w:ascii="Calibri Light" w:hAnsi="Calibri Light" w:cs="Arial"/>
              </w:rPr>
            </w:pPr>
          </w:p>
        </w:tc>
      </w:tr>
    </w:tbl>
    <w:p w14:paraId="57125AB0" w14:textId="77777777" w:rsidR="00676625" w:rsidRPr="006B24F0" w:rsidRDefault="00676625" w:rsidP="00791578">
      <w:pPr>
        <w:pStyle w:val="Heading2"/>
        <w:rPr>
          <w:rFonts w:ascii="Calibri Light" w:hAnsi="Calibri Light"/>
        </w:rPr>
      </w:pPr>
      <w:r w:rsidRPr="006B24F0">
        <w:rPr>
          <w:rFonts w:ascii="Calibri Light" w:hAnsi="Calibri Light"/>
        </w:rPr>
        <w:t xml:space="preserve"> </w:t>
      </w:r>
      <w:bookmarkStart w:id="78" w:name="_Toc507736383"/>
      <w:r w:rsidRPr="006B24F0">
        <w:rPr>
          <w:rFonts w:ascii="Calibri Light" w:hAnsi="Calibri Light"/>
        </w:rPr>
        <w:t>Custom Table/Transaction Codes</w:t>
      </w:r>
      <w:bookmarkEnd w:id="78"/>
    </w:p>
    <w:p w14:paraId="762E04CD" w14:textId="77777777" w:rsidR="00280C7F" w:rsidRPr="006B24F0" w:rsidRDefault="00676625" w:rsidP="00676920">
      <w:pPr>
        <w:ind w:left="360"/>
        <w:rPr>
          <w:rFonts w:ascii="Calibri Light" w:hAnsi="Calibri Light" w:cs="Arial"/>
        </w:rPr>
      </w:pPr>
      <w:r w:rsidRPr="006B24F0">
        <w:rPr>
          <w:rFonts w:ascii="Calibri Light" w:hAnsi="Calibri Light" w:cs="Arial"/>
        </w:rPr>
        <w:t>Please identify any custom tables/transaction codes that need to be developed for RICEFW objects.</w:t>
      </w:r>
    </w:p>
    <w:p w14:paraId="5E7B17C5" w14:textId="77777777" w:rsidR="00280C7F" w:rsidRPr="006B24F0" w:rsidRDefault="00280C7F" w:rsidP="006E2F80">
      <w:pPr>
        <w:pStyle w:val="ListParagraph"/>
        <w:numPr>
          <w:ilvl w:val="0"/>
          <w:numId w:val="10"/>
        </w:numPr>
        <w:spacing w:before="120" w:after="120"/>
        <w:ind w:left="1080"/>
        <w:rPr>
          <w:rFonts w:ascii="Calibri Light" w:hAnsi="Calibri Light" w:cs="Arial"/>
          <w:sz w:val="20"/>
          <w:szCs w:val="20"/>
        </w:rPr>
      </w:pPr>
      <w:r w:rsidRPr="006B24F0">
        <w:rPr>
          <w:rFonts w:ascii="Calibri Light" w:hAnsi="Calibri Light" w:cs="Arial"/>
          <w:sz w:val="20"/>
          <w:szCs w:val="20"/>
        </w:rPr>
        <w:t>Are there any customer sensitive/critical  Z tables created</w:t>
      </w:r>
    </w:p>
    <w:p w14:paraId="334BBE9A" w14:textId="77777777" w:rsidR="00280C7F" w:rsidRPr="006B24F0" w:rsidRDefault="00280C7F" w:rsidP="006E2F80">
      <w:pPr>
        <w:pStyle w:val="ListParagraph"/>
        <w:numPr>
          <w:ilvl w:val="0"/>
          <w:numId w:val="10"/>
        </w:numPr>
        <w:spacing w:before="120" w:after="120"/>
        <w:ind w:left="1080"/>
        <w:rPr>
          <w:rFonts w:ascii="Calibri Light" w:hAnsi="Calibri Light" w:cs="Arial"/>
          <w:sz w:val="20"/>
          <w:szCs w:val="20"/>
        </w:rPr>
      </w:pPr>
      <w:r w:rsidRPr="006B24F0">
        <w:rPr>
          <w:rFonts w:ascii="Calibri Light" w:hAnsi="Calibri Light" w:cs="Arial"/>
          <w:sz w:val="20"/>
          <w:szCs w:val="20"/>
        </w:rPr>
        <w:t>What is the authorization group assigned to the table</w:t>
      </w:r>
    </w:p>
    <w:p w14:paraId="7BDBF235" w14:textId="77777777" w:rsidR="00280C7F" w:rsidRPr="006B24F0" w:rsidRDefault="00280C7F" w:rsidP="006E2F80">
      <w:pPr>
        <w:pStyle w:val="ListParagraph"/>
        <w:numPr>
          <w:ilvl w:val="0"/>
          <w:numId w:val="10"/>
        </w:numPr>
        <w:spacing w:before="120" w:after="120"/>
        <w:ind w:left="1080"/>
        <w:rPr>
          <w:rFonts w:ascii="Calibri Light" w:hAnsi="Calibri Light" w:cs="Arial"/>
          <w:sz w:val="20"/>
          <w:szCs w:val="20"/>
        </w:rPr>
      </w:pPr>
      <w:r w:rsidRPr="006B24F0">
        <w:rPr>
          <w:rFonts w:ascii="Calibri Light" w:hAnsi="Calibri Light" w:cs="Arial"/>
          <w:sz w:val="20"/>
          <w:szCs w:val="20"/>
        </w:rPr>
        <w:t>Is it just a ma</w:t>
      </w:r>
      <w:r w:rsidR="00DC6E6B">
        <w:rPr>
          <w:rFonts w:ascii="Calibri Light" w:hAnsi="Calibri Light" w:cs="Arial"/>
          <w:szCs w:val="20"/>
        </w:rPr>
        <w:t>inten</w:t>
      </w:r>
      <w:r w:rsidRPr="006B24F0">
        <w:rPr>
          <w:rFonts w:ascii="Calibri Light" w:hAnsi="Calibri Light" w:cs="Arial"/>
          <w:szCs w:val="20"/>
        </w:rPr>
        <w:t>ance or display only table</w:t>
      </w:r>
    </w:p>
    <w:p w14:paraId="3FE7DA68" w14:textId="77777777" w:rsidR="00280C7F" w:rsidRPr="006B24F0" w:rsidRDefault="00280C7F" w:rsidP="006E2F80">
      <w:pPr>
        <w:pStyle w:val="ListParagraph"/>
        <w:numPr>
          <w:ilvl w:val="0"/>
          <w:numId w:val="10"/>
        </w:numPr>
        <w:spacing w:before="120" w:after="120"/>
        <w:ind w:left="1080"/>
        <w:rPr>
          <w:rFonts w:ascii="Calibri Light" w:hAnsi="Calibri Light" w:cs="Arial"/>
          <w:sz w:val="20"/>
          <w:szCs w:val="20"/>
        </w:rPr>
      </w:pPr>
      <w:r w:rsidRPr="006B24F0">
        <w:rPr>
          <w:rFonts w:ascii="Calibri Light" w:hAnsi="Calibri Light" w:cs="Arial"/>
          <w:sz w:val="20"/>
          <w:szCs w:val="20"/>
        </w:rPr>
        <w:t>What is the Z transaction code for the custom table</w:t>
      </w:r>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2610"/>
        <w:gridCol w:w="2610"/>
      </w:tblGrid>
      <w:tr w:rsidR="00676625" w:rsidRPr="006B24F0" w14:paraId="18D3476B" w14:textId="77777777" w:rsidTr="00A90B66">
        <w:trPr>
          <w:cantSplit/>
          <w:trHeight w:val="432"/>
          <w:tblHeader/>
        </w:trPr>
        <w:tc>
          <w:tcPr>
            <w:tcW w:w="1916" w:type="dxa"/>
            <w:tcBorders>
              <w:bottom w:val="threeDEmboss" w:sz="6" w:space="0" w:color="auto"/>
            </w:tcBorders>
            <w:shd w:val="clear" w:color="auto" w:fill="F9FBAF"/>
            <w:vAlign w:val="center"/>
          </w:tcPr>
          <w:p w14:paraId="2D595224"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Table</w:t>
            </w:r>
          </w:p>
        </w:tc>
        <w:tc>
          <w:tcPr>
            <w:tcW w:w="2291" w:type="dxa"/>
            <w:tcBorders>
              <w:bottom w:val="threeDEmboss" w:sz="6" w:space="0" w:color="auto"/>
            </w:tcBorders>
            <w:shd w:val="clear" w:color="auto" w:fill="F9FBAF"/>
            <w:vAlign w:val="center"/>
          </w:tcPr>
          <w:p w14:paraId="56B0F3F0"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Authorization Grp Assigned</w:t>
            </w:r>
          </w:p>
        </w:tc>
        <w:tc>
          <w:tcPr>
            <w:tcW w:w="2610" w:type="dxa"/>
            <w:tcBorders>
              <w:bottom w:val="threeDEmboss" w:sz="6" w:space="0" w:color="auto"/>
            </w:tcBorders>
            <w:shd w:val="clear" w:color="auto" w:fill="F9FBAF"/>
            <w:vAlign w:val="center"/>
          </w:tcPr>
          <w:p w14:paraId="5D8B1541"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T-code for the Table</w:t>
            </w:r>
          </w:p>
        </w:tc>
        <w:tc>
          <w:tcPr>
            <w:tcW w:w="2610" w:type="dxa"/>
            <w:tcBorders>
              <w:bottom w:val="threeDEmboss" w:sz="6" w:space="0" w:color="auto"/>
            </w:tcBorders>
            <w:shd w:val="clear" w:color="auto" w:fill="F9FBAF"/>
            <w:vAlign w:val="center"/>
          </w:tcPr>
          <w:p w14:paraId="3BBB3B00"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Table Access (display/update)</w:t>
            </w:r>
          </w:p>
        </w:tc>
      </w:tr>
      <w:tr w:rsidR="00676625" w:rsidRPr="006B24F0" w14:paraId="376DBE91" w14:textId="77777777" w:rsidTr="00A90B66">
        <w:trPr>
          <w:cantSplit/>
          <w:trHeight w:val="108"/>
        </w:trPr>
        <w:tc>
          <w:tcPr>
            <w:tcW w:w="1916" w:type="dxa"/>
            <w:tcBorders>
              <w:top w:val="single" w:sz="4" w:space="0" w:color="auto"/>
            </w:tcBorders>
            <w:vAlign w:val="center"/>
          </w:tcPr>
          <w:p w14:paraId="536532B6" w14:textId="1EC6C71B" w:rsidR="00676625" w:rsidRPr="006B24F0" w:rsidRDefault="0072400B" w:rsidP="00086A87">
            <w:pPr>
              <w:pStyle w:val="TableField-Left"/>
              <w:rPr>
                <w:rFonts w:ascii="Calibri Light" w:hAnsi="Calibri Light" w:cs="Arial"/>
              </w:rPr>
            </w:pPr>
            <w:r>
              <w:rPr>
                <w:rFonts w:ascii="Calibri Light" w:hAnsi="Calibri Light" w:cs="Arial"/>
              </w:rPr>
              <w:t>N/A</w:t>
            </w:r>
          </w:p>
        </w:tc>
        <w:tc>
          <w:tcPr>
            <w:tcW w:w="2291" w:type="dxa"/>
            <w:tcBorders>
              <w:top w:val="single" w:sz="4" w:space="0" w:color="auto"/>
            </w:tcBorders>
            <w:vAlign w:val="center"/>
          </w:tcPr>
          <w:p w14:paraId="6C57593D" w14:textId="77777777" w:rsidR="00676625" w:rsidRPr="006B24F0" w:rsidRDefault="00676625" w:rsidP="00086A87">
            <w:pPr>
              <w:pStyle w:val="TableField-Left"/>
              <w:rPr>
                <w:rFonts w:ascii="Calibri Light" w:hAnsi="Calibri Light" w:cs="Arial"/>
              </w:rPr>
            </w:pPr>
          </w:p>
        </w:tc>
        <w:tc>
          <w:tcPr>
            <w:tcW w:w="2610" w:type="dxa"/>
            <w:tcBorders>
              <w:top w:val="single" w:sz="4" w:space="0" w:color="auto"/>
            </w:tcBorders>
            <w:vAlign w:val="center"/>
          </w:tcPr>
          <w:p w14:paraId="6E07734A" w14:textId="77777777" w:rsidR="00676625" w:rsidRPr="006B24F0" w:rsidRDefault="00676625" w:rsidP="00086A87">
            <w:pPr>
              <w:pStyle w:val="TableField-Left"/>
              <w:rPr>
                <w:rFonts w:ascii="Calibri Light" w:hAnsi="Calibri Light" w:cs="Arial"/>
              </w:rPr>
            </w:pPr>
          </w:p>
        </w:tc>
        <w:tc>
          <w:tcPr>
            <w:tcW w:w="2610" w:type="dxa"/>
            <w:tcBorders>
              <w:top w:val="single" w:sz="4" w:space="0" w:color="auto"/>
            </w:tcBorders>
            <w:vAlign w:val="center"/>
          </w:tcPr>
          <w:p w14:paraId="2EDEE115" w14:textId="77777777" w:rsidR="00676625" w:rsidRPr="006B24F0" w:rsidRDefault="00676625" w:rsidP="00086A87">
            <w:pPr>
              <w:pStyle w:val="TableField-Left"/>
              <w:rPr>
                <w:rFonts w:ascii="Calibri Light" w:hAnsi="Calibri Light" w:cs="Arial"/>
              </w:rPr>
            </w:pPr>
          </w:p>
        </w:tc>
      </w:tr>
    </w:tbl>
    <w:p w14:paraId="2C921B09" w14:textId="77777777" w:rsidR="00526639" w:rsidRPr="00622442" w:rsidRDefault="00526639" w:rsidP="00526639">
      <w:pPr>
        <w:pStyle w:val="Heading2"/>
        <w:rPr>
          <w:rFonts w:ascii="Calibri Light" w:hAnsi="Calibri Light"/>
        </w:rPr>
      </w:pPr>
      <w:bookmarkStart w:id="79" w:name="_Toc507608540"/>
      <w:bookmarkStart w:id="80" w:name="_Toc507609775"/>
      <w:bookmarkStart w:id="81" w:name="_Toc491613826"/>
      <w:bookmarkStart w:id="82" w:name="_Toc507736384"/>
      <w:r w:rsidRPr="00622442">
        <w:rPr>
          <w:rFonts w:ascii="Calibri Light" w:hAnsi="Calibri Light"/>
        </w:rPr>
        <w:lastRenderedPageBreak/>
        <w:t>Data Criticality and Cybersecurity Baseline Risks</w:t>
      </w:r>
      <w:bookmarkEnd w:id="79"/>
      <w:bookmarkEnd w:id="80"/>
      <w:bookmarkEnd w:id="82"/>
    </w:p>
    <w:p w14:paraId="7C23ED93" w14:textId="77777777" w:rsidR="00526639" w:rsidRDefault="00526639" w:rsidP="00526639"/>
    <w:tbl>
      <w:tblPr>
        <w:tblW w:w="0" w:type="auto"/>
        <w:shd w:val="clear" w:color="auto" w:fill="FFFFFF"/>
        <w:tblCellMar>
          <w:left w:w="0" w:type="dxa"/>
          <w:right w:w="0" w:type="dxa"/>
        </w:tblCellMar>
        <w:tblLook w:val="04A0" w:firstRow="1" w:lastRow="0" w:firstColumn="1" w:lastColumn="0" w:noHBand="0" w:noVBand="1"/>
      </w:tblPr>
      <w:tblGrid>
        <w:gridCol w:w="3948"/>
        <w:gridCol w:w="5392"/>
      </w:tblGrid>
      <w:tr w:rsidR="00526639" w:rsidRPr="00AE5F37" w14:paraId="44B3A7E6" w14:textId="77777777" w:rsidTr="005B27EE">
        <w:tc>
          <w:tcPr>
            <w:tcW w:w="3948" w:type="dxa"/>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095E2148"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Specify the Information this BP will process, receive or transmit;</w:t>
            </w:r>
          </w:p>
        </w:tc>
        <w:tc>
          <w:tcPr>
            <w:tcW w:w="5392" w:type="dxa"/>
            <w:tcBorders>
              <w:top w:val="single" w:sz="8" w:space="0" w:color="BFBFBF"/>
              <w:left w:val="nil"/>
              <w:bottom w:val="single" w:sz="8" w:space="0" w:color="BFBFBF"/>
              <w:right w:val="single" w:sz="8" w:space="0" w:color="BFBFBF"/>
            </w:tcBorders>
            <w:shd w:val="clear" w:color="auto" w:fill="FFFFFF"/>
            <w:tcMar>
              <w:top w:w="0" w:type="dxa"/>
              <w:left w:w="108" w:type="dxa"/>
              <w:bottom w:w="0" w:type="dxa"/>
              <w:right w:w="108" w:type="dxa"/>
            </w:tcMar>
            <w:hideMark/>
          </w:tcPr>
          <w:p w14:paraId="7B2F8AD0"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List data elements from section 2.8 here, including volume.</w:t>
            </w:r>
          </w:p>
          <w:tbl>
            <w:tblPr>
              <w:tblW w:w="0" w:type="auto"/>
              <w:tblCellMar>
                <w:left w:w="0" w:type="dxa"/>
                <w:right w:w="0" w:type="dxa"/>
              </w:tblCellMar>
              <w:tblLook w:val="04A0" w:firstRow="1" w:lastRow="0" w:firstColumn="1" w:lastColumn="0" w:noHBand="0" w:noVBand="1"/>
            </w:tblPr>
            <w:tblGrid>
              <w:gridCol w:w="1288"/>
              <w:gridCol w:w="1290"/>
              <w:gridCol w:w="1288"/>
              <w:gridCol w:w="1290"/>
            </w:tblGrid>
            <w:tr w:rsidR="00526639" w:rsidRPr="00AE5F37" w14:paraId="5F5C892D" w14:textId="77777777" w:rsidTr="005B27EE">
              <w:tc>
                <w:tcPr>
                  <w:tcW w:w="12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9ED4E96"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Data element</w:t>
                  </w:r>
                </w:p>
              </w:tc>
              <w:tc>
                <w:tcPr>
                  <w:tcW w:w="12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FECC89A"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Description</w:t>
                  </w:r>
                </w:p>
              </w:tc>
              <w:tc>
                <w:tcPr>
                  <w:tcW w:w="12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9D89C4E"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Volume</w:t>
                  </w:r>
                </w:p>
              </w:tc>
              <w:tc>
                <w:tcPr>
                  <w:tcW w:w="129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5F12671" w14:textId="4C848F92"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Risk (</w:t>
                  </w:r>
                  <w:r w:rsidRPr="00B154C6">
                    <w:rPr>
                      <w:rFonts w:ascii="Calibri Light" w:hAnsi="Calibri Light"/>
                      <w:sz w:val="18"/>
                      <w:szCs w:val="18"/>
                    </w:rPr>
                    <w:t>high,</w:t>
                  </w:r>
                  <w:r w:rsidRPr="00AE5F37">
                    <w:rPr>
                      <w:rFonts w:ascii="Calibri Light" w:hAnsi="Calibri Light"/>
                      <w:sz w:val="18"/>
                      <w:szCs w:val="18"/>
                    </w:rPr>
                    <w:t xml:space="preserve"> medium, low)</w:t>
                  </w:r>
                </w:p>
              </w:tc>
            </w:tr>
          </w:tbl>
          <w:p w14:paraId="7C07722A" w14:textId="77777777" w:rsidR="00526639" w:rsidRPr="00AE5F37" w:rsidRDefault="00526639" w:rsidP="005B27EE">
            <w:pPr>
              <w:rPr>
                <w:rFonts w:ascii="Calibri Light" w:eastAsia="MS Mincho" w:hAnsi="Calibri Light"/>
                <w:noProof/>
                <w:sz w:val="18"/>
                <w:szCs w:val="18"/>
                <w:lang w:eastAsia="ja-JP"/>
              </w:rPr>
            </w:pPr>
          </w:p>
        </w:tc>
      </w:tr>
      <w:tr w:rsidR="00526639" w:rsidRPr="00AE5F37" w14:paraId="2C7DBB83" w14:textId="77777777" w:rsidTr="005B27EE">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3B3CF919"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Specify Access Classification /Special Handling or Regulatory Requirement</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tcPr>
          <w:p w14:paraId="2D2D060E" w14:textId="77777777" w:rsidR="00526639" w:rsidRPr="00AE5F37" w:rsidRDefault="00526639" w:rsidP="005B27EE">
            <w:pPr>
              <w:rPr>
                <w:rFonts w:ascii="Calibri Light" w:eastAsia="MS Mincho" w:hAnsi="Calibri Light"/>
                <w:noProof/>
                <w:sz w:val="18"/>
                <w:szCs w:val="18"/>
                <w:lang w:eastAsia="ja-JP"/>
              </w:rPr>
            </w:pPr>
            <w:r w:rsidRPr="00AE5F37">
              <w:rPr>
                <w:rFonts w:ascii="Calibri Light" w:eastAsia="MS Mincho" w:hAnsi="Calibri Light"/>
                <w:noProof/>
                <w:sz w:val="18"/>
                <w:szCs w:val="18"/>
                <w:lang w:eastAsia="ja-JP"/>
              </w:rPr>
              <w:t>&lt;Select all that apply&gt;</w:t>
            </w:r>
          </w:p>
          <w:p w14:paraId="334E15FD"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920680875"/>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PII - Personal Identifiable Information / Privacy Law</w:t>
            </w:r>
          </w:p>
          <w:p w14:paraId="55AE48A6"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505782686"/>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CEII - Critical Energy Infrastructure Information</w:t>
            </w:r>
          </w:p>
          <w:p w14:paraId="1A25FBEC"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612908069"/>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FERC SOC (Standards of Conduct)</w:t>
            </w:r>
          </w:p>
          <w:p w14:paraId="3E3E4AA0"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72101584"/>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NERC CIP Confidential</w:t>
            </w:r>
          </w:p>
          <w:p w14:paraId="76C1B74F"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258883580"/>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Sarbanes-Oxley (SOX) financial reporting data</w:t>
            </w:r>
          </w:p>
          <w:p w14:paraId="00A25414"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26613592"/>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SCE utility data accessible by affiliate companies (CPUC)</w:t>
            </w:r>
          </w:p>
          <w:p w14:paraId="6E8038D6"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878621717"/>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PCI - Payment Card Industry Compliance</w:t>
            </w:r>
          </w:p>
          <w:p w14:paraId="48116513"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075742097"/>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Customer Information Service Request (CISR, CISR-DRP)</w:t>
            </w:r>
          </w:p>
          <w:p w14:paraId="5E5F6E88" w14:textId="77777777" w:rsidR="00526639" w:rsidRPr="00AE5F37" w:rsidRDefault="006E2F80" w:rsidP="005B27EE">
            <w:pPr>
              <w:spacing w:after="60"/>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586797651"/>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Other _&lt;Please Specify&gt;_</w:t>
            </w:r>
          </w:p>
          <w:p w14:paraId="0E202F13"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063602117"/>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Internal</w:t>
            </w:r>
          </w:p>
          <w:p w14:paraId="03BAB350" w14:textId="77777777" w:rsidR="00526639" w:rsidRPr="00AE5F37" w:rsidRDefault="006E2F80" w:rsidP="005B27EE">
            <w:pPr>
              <w:rPr>
                <w:rFonts w:ascii="Calibri Light" w:hAnsi="Calibri Light"/>
                <w:sz w:val="18"/>
                <w:szCs w:val="18"/>
                <w:lang w:eastAsia="ja-JP"/>
              </w:rPr>
            </w:pPr>
            <w:sdt>
              <w:sdtPr>
                <w:rPr>
                  <w:rFonts w:ascii="Calibri Light" w:eastAsia="MS Mincho" w:hAnsi="Calibri Light"/>
                  <w:noProof/>
                  <w:sz w:val="18"/>
                  <w:szCs w:val="18"/>
                  <w:lang w:eastAsia="ja-JP"/>
                </w:rPr>
                <w:id w:val="-1356962578"/>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Public</w:t>
            </w:r>
          </w:p>
        </w:tc>
      </w:tr>
      <w:tr w:rsidR="00526639" w:rsidRPr="00AE5F37" w14:paraId="707EEA9C" w14:textId="77777777" w:rsidTr="005B27EE">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6E8F53F3"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Please identify which business Group/Role will require access to the data and/or solution:</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tcPr>
          <w:p w14:paraId="0B94766F" w14:textId="77777777" w:rsidR="00526639" w:rsidRPr="00AE5F37" w:rsidRDefault="00526639" w:rsidP="005B27EE">
            <w:pPr>
              <w:rPr>
                <w:rFonts w:ascii="Calibri Light" w:eastAsia="MS Mincho" w:hAnsi="Calibri Light"/>
                <w:noProof/>
                <w:sz w:val="18"/>
                <w:szCs w:val="18"/>
                <w:lang w:eastAsia="ja-JP"/>
              </w:rPr>
            </w:pPr>
            <w:r w:rsidRPr="00AE5F37">
              <w:rPr>
                <w:rFonts w:ascii="Calibri Light" w:eastAsia="MS Mincho" w:hAnsi="Calibri Light"/>
                <w:noProof/>
                <w:sz w:val="18"/>
                <w:szCs w:val="18"/>
                <w:lang w:eastAsia="ja-JP"/>
              </w:rPr>
              <w:t>&lt;Select all that apply&gt;</w:t>
            </w:r>
          </w:p>
          <w:p w14:paraId="59903C31"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816464431"/>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SCE Customer, Res./Comm. Customer;</w:t>
            </w:r>
          </w:p>
          <w:p w14:paraId="0D6202AA"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706086834"/>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SCE OU, Business Function Organization Name:                   </w:t>
            </w:r>
          </w:p>
          <w:p w14:paraId="040CE597"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307594161"/>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Vendor                                                         </w:t>
            </w:r>
          </w:p>
          <w:p w14:paraId="7DD07D4F"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630755079"/>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External business partner(s) &amp; SaaS providers</w:t>
            </w:r>
          </w:p>
          <w:p w14:paraId="42644D64"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550029781"/>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External on-shore contractors</w:t>
            </w:r>
          </w:p>
          <w:p w14:paraId="1CF9BB63"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487165170"/>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External off-shore contractors</w:t>
            </w:r>
          </w:p>
          <w:p w14:paraId="33969870"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597018130"/>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SCE Affiliate Company Employees </w:t>
            </w:r>
          </w:p>
          <w:p w14:paraId="3362C180"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285724078"/>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SCE Employees, specify if they have Marketing Function responsibilities (e.g., ES&amp;M) </w:t>
            </w:r>
          </w:p>
          <w:p w14:paraId="6EA629E8"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485055086"/>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SCE contract workers</w:t>
            </w:r>
          </w:p>
          <w:p w14:paraId="77A2A463" w14:textId="77777777" w:rsidR="00526639" w:rsidRPr="00AE5F37" w:rsidRDefault="006E2F80" w:rsidP="005B27EE">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776876721"/>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xml:space="preserve">  Regulatory Agencies </w:t>
            </w:r>
          </w:p>
          <w:p w14:paraId="35895497" w14:textId="77777777" w:rsidR="00526639" w:rsidRPr="00AE5F37" w:rsidRDefault="006E2F80" w:rsidP="005B27EE">
            <w:pPr>
              <w:rPr>
                <w:rFonts w:ascii="Calibri Light" w:hAnsi="Calibri Light"/>
                <w:sz w:val="18"/>
                <w:szCs w:val="18"/>
                <w:lang w:eastAsia="ja-JP"/>
              </w:rPr>
            </w:pPr>
            <w:sdt>
              <w:sdtPr>
                <w:rPr>
                  <w:rFonts w:ascii="Calibri Light" w:eastAsia="MS Mincho" w:hAnsi="Calibri Light"/>
                  <w:noProof/>
                  <w:sz w:val="18"/>
                  <w:szCs w:val="18"/>
                  <w:lang w:eastAsia="ja-JP"/>
                </w:rPr>
                <w:id w:val="-326907644"/>
                <w14:checkbox>
                  <w14:checked w14:val="0"/>
                  <w14:checkedState w14:val="2612" w14:font="MS Gothic"/>
                  <w14:uncheckedState w14:val="2610" w14:font="MS Gothic"/>
                </w14:checkbox>
              </w:sdtPr>
              <w:sdtEndPr/>
              <w:sdtContent>
                <w:r w:rsidR="00526639" w:rsidRPr="00AE5F37">
                  <w:rPr>
                    <w:rFonts w:ascii="Segoe UI Symbol" w:eastAsia="MS Mincho" w:hAnsi="Segoe UI Symbol" w:cs="Segoe UI Symbol"/>
                    <w:noProof/>
                    <w:sz w:val="18"/>
                    <w:szCs w:val="18"/>
                    <w:lang w:eastAsia="ja-JP"/>
                  </w:rPr>
                  <w:t>☐</w:t>
                </w:r>
              </w:sdtContent>
            </w:sdt>
            <w:r w:rsidR="00526639" w:rsidRPr="00AE5F37">
              <w:rPr>
                <w:rFonts w:ascii="Calibri Light" w:eastAsia="MS Mincho" w:hAnsi="Calibri Light"/>
                <w:noProof/>
                <w:sz w:val="18"/>
                <w:szCs w:val="18"/>
                <w:lang w:eastAsia="ja-JP"/>
              </w:rPr>
              <w:t>  Others _&lt;Please Specify&gt;_</w:t>
            </w:r>
          </w:p>
        </w:tc>
      </w:tr>
      <w:tr w:rsidR="00526639" w:rsidRPr="00AE5F37" w14:paraId="107B0E7B" w14:textId="77777777" w:rsidTr="005B27EE">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4FFB66FF" w14:textId="7920BC70"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 xml:space="preserve">How many of the SCE Customer, Employee, </w:t>
            </w:r>
            <w:r w:rsidRPr="00B154C6">
              <w:rPr>
                <w:rFonts w:ascii="Calibri Light" w:hAnsi="Calibri Light"/>
                <w:sz w:val="18"/>
                <w:szCs w:val="18"/>
              </w:rPr>
              <w:t>Vendors</w:t>
            </w:r>
            <w:r w:rsidRPr="00AE5F37">
              <w:rPr>
                <w:rFonts w:ascii="Calibri Light" w:hAnsi="Calibri Light"/>
                <w:sz w:val="18"/>
                <w:szCs w:val="18"/>
              </w:rPr>
              <w:t xml:space="preserve"> will use or affected by the Business Process?</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p w14:paraId="7AAB1615"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100;  100 – 1,000; …..</w:t>
            </w:r>
          </w:p>
        </w:tc>
      </w:tr>
      <w:tr w:rsidR="00526639" w:rsidRPr="00AE5F37" w14:paraId="11B9E0C2" w14:textId="77777777" w:rsidTr="005B27EE">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5BE7390F" w14:textId="6DBFCF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 xml:space="preserve">How much </w:t>
            </w:r>
            <w:r w:rsidRPr="00B154C6">
              <w:rPr>
                <w:rFonts w:ascii="Calibri Light" w:hAnsi="Calibri Light"/>
                <w:sz w:val="18"/>
                <w:szCs w:val="18"/>
              </w:rPr>
              <w:t>Info</w:t>
            </w:r>
            <w:r w:rsidR="00B154C6">
              <w:rPr>
                <w:rFonts w:ascii="Calibri Light" w:hAnsi="Calibri Light"/>
                <w:sz w:val="18"/>
                <w:szCs w:val="18"/>
              </w:rPr>
              <w:t>rm</w:t>
            </w:r>
            <w:r w:rsidRPr="00B154C6">
              <w:rPr>
                <w:rFonts w:ascii="Calibri Light" w:hAnsi="Calibri Light"/>
                <w:sz w:val="18"/>
                <w:szCs w:val="18"/>
              </w:rPr>
              <w:t>ation</w:t>
            </w:r>
            <w:r w:rsidRPr="00AE5F37">
              <w:rPr>
                <w:rFonts w:ascii="Calibri Light" w:hAnsi="Calibri Light"/>
                <w:sz w:val="18"/>
                <w:szCs w:val="18"/>
              </w:rPr>
              <w:t xml:space="preserve">/data would be processed, received or </w:t>
            </w:r>
            <w:r w:rsidRPr="00B154C6">
              <w:rPr>
                <w:rFonts w:ascii="Calibri Light" w:hAnsi="Calibri Light"/>
                <w:sz w:val="18"/>
                <w:szCs w:val="18"/>
              </w:rPr>
              <w:t>tra</w:t>
            </w:r>
            <w:r w:rsidR="00B154C6">
              <w:rPr>
                <w:rFonts w:ascii="Calibri Light" w:hAnsi="Calibri Light"/>
                <w:sz w:val="18"/>
                <w:szCs w:val="18"/>
              </w:rPr>
              <w:t>ns</w:t>
            </w:r>
            <w:r w:rsidRPr="00B154C6">
              <w:rPr>
                <w:rFonts w:ascii="Calibri Light" w:hAnsi="Calibri Light"/>
                <w:sz w:val="18"/>
                <w:szCs w:val="18"/>
              </w:rPr>
              <w:t>mitted</w:t>
            </w:r>
            <w:r w:rsidRPr="00AE5F37">
              <w:rPr>
                <w:rFonts w:ascii="Calibri Light" w:hAnsi="Calibri Light"/>
                <w:sz w:val="18"/>
                <w:szCs w:val="18"/>
              </w:rPr>
              <w:t xml:space="preserve"> by the Business Process?</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p w14:paraId="5084CD04"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100;  100 – 1,000; …..</w:t>
            </w:r>
          </w:p>
        </w:tc>
      </w:tr>
      <w:tr w:rsidR="00526639" w:rsidRPr="00AE5F37" w14:paraId="395231D7" w14:textId="77777777" w:rsidTr="005B27EE">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22F01ED6" w14:textId="3CF48EC4"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B154C6">
              <w:rPr>
                <w:rFonts w:ascii="Calibri Light" w:hAnsi="Calibri Light"/>
                <w:sz w:val="18"/>
                <w:szCs w:val="18"/>
              </w:rPr>
              <w:t>Number</w:t>
            </w:r>
            <w:r w:rsidRPr="00AE5F37">
              <w:rPr>
                <w:rFonts w:ascii="Calibri Light" w:hAnsi="Calibri Light"/>
                <w:sz w:val="18"/>
                <w:szCs w:val="18"/>
              </w:rPr>
              <w:t xml:space="preserve"> of business transactions </w:t>
            </w:r>
            <w:r w:rsidR="00B154C6">
              <w:rPr>
                <w:rFonts w:ascii="Calibri Light" w:hAnsi="Calibri Light"/>
                <w:sz w:val="18"/>
                <w:szCs w:val="18"/>
              </w:rPr>
              <w:t>o</w:t>
            </w:r>
            <w:r w:rsidRPr="00B154C6">
              <w:rPr>
                <w:rFonts w:ascii="Calibri Light" w:hAnsi="Calibri Light"/>
                <w:sz w:val="18"/>
                <w:szCs w:val="18"/>
              </w:rPr>
              <w:t>n</w:t>
            </w:r>
            <w:r w:rsidRPr="00AE5F37">
              <w:rPr>
                <w:rFonts w:ascii="Calibri Light" w:hAnsi="Calibri Light"/>
                <w:sz w:val="18"/>
                <w:szCs w:val="18"/>
              </w:rPr>
              <w:t xml:space="preserve"> average?</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tcPr>
          <w:p w14:paraId="70DBBF99"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p>
        </w:tc>
      </w:tr>
      <w:tr w:rsidR="00526639" w:rsidRPr="00AE5F37" w14:paraId="18C6B70B" w14:textId="77777777" w:rsidTr="005B27EE">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214ED641"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Legacy System Module (SAP) the Business Process operated on?</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p w14:paraId="687E4A96"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SAP Module, Object name; SCE Enterprise System/Application name: 3rd party application integration;</w:t>
            </w:r>
          </w:p>
          <w:tbl>
            <w:tblPr>
              <w:tblW w:w="0" w:type="auto"/>
              <w:tblCellMar>
                <w:left w:w="0" w:type="dxa"/>
                <w:right w:w="0" w:type="dxa"/>
              </w:tblCellMar>
              <w:tblLook w:val="04A0" w:firstRow="1" w:lastRow="0" w:firstColumn="1" w:lastColumn="0" w:noHBand="0" w:noVBand="1"/>
            </w:tblPr>
            <w:tblGrid>
              <w:gridCol w:w="1719"/>
              <w:gridCol w:w="1719"/>
              <w:gridCol w:w="1718"/>
            </w:tblGrid>
            <w:tr w:rsidR="00526639" w:rsidRPr="00AE5F37" w14:paraId="4B3FC1E5" w14:textId="77777777" w:rsidTr="005B27EE">
              <w:tc>
                <w:tcPr>
                  <w:tcW w:w="17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0004790"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System</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C64ECF"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Module</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CA1978"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Operated By:</w:t>
                  </w:r>
                </w:p>
              </w:tc>
            </w:tr>
            <w:tr w:rsidR="00526639" w:rsidRPr="00AE5F37" w14:paraId="324E39B2" w14:textId="77777777" w:rsidTr="005B27EE">
              <w:tc>
                <w:tcPr>
                  <w:tcW w:w="17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FE5BF6"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CSS</w:t>
                  </w:r>
                </w:p>
              </w:tc>
              <w:tc>
                <w:tcPr>
                  <w:tcW w:w="1723" w:type="dxa"/>
                  <w:tcBorders>
                    <w:top w:val="nil"/>
                    <w:left w:val="nil"/>
                    <w:bottom w:val="single" w:sz="8" w:space="0" w:color="auto"/>
                    <w:right w:val="single" w:sz="8" w:space="0" w:color="auto"/>
                  </w:tcBorders>
                  <w:tcMar>
                    <w:top w:w="0" w:type="dxa"/>
                    <w:left w:w="108" w:type="dxa"/>
                    <w:bottom w:w="0" w:type="dxa"/>
                    <w:right w:w="108" w:type="dxa"/>
                  </w:tcMar>
                  <w:hideMark/>
                </w:tcPr>
                <w:p w14:paraId="241ACA2E"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w:t>
                  </w:r>
                </w:p>
              </w:tc>
              <w:tc>
                <w:tcPr>
                  <w:tcW w:w="1723" w:type="dxa"/>
                  <w:tcBorders>
                    <w:top w:val="nil"/>
                    <w:left w:val="nil"/>
                    <w:bottom w:val="single" w:sz="8" w:space="0" w:color="auto"/>
                    <w:right w:val="single" w:sz="8" w:space="0" w:color="auto"/>
                  </w:tcBorders>
                  <w:tcMar>
                    <w:top w:w="0" w:type="dxa"/>
                    <w:left w:w="108" w:type="dxa"/>
                    <w:bottom w:w="0" w:type="dxa"/>
                    <w:right w:w="108" w:type="dxa"/>
                  </w:tcMar>
                  <w:hideMark/>
                </w:tcPr>
                <w:p w14:paraId="32CB0A13"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MSP</w:t>
                  </w:r>
                </w:p>
              </w:tc>
            </w:tr>
            <w:tr w:rsidR="00526639" w:rsidRPr="00AE5F37" w14:paraId="24503B9C" w14:textId="77777777" w:rsidTr="005B27EE">
              <w:tc>
                <w:tcPr>
                  <w:tcW w:w="17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081D61"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Outage Notification Dispatch</w:t>
                  </w:r>
                </w:p>
              </w:tc>
              <w:tc>
                <w:tcPr>
                  <w:tcW w:w="1723" w:type="dxa"/>
                  <w:tcBorders>
                    <w:top w:val="nil"/>
                    <w:left w:val="nil"/>
                    <w:bottom w:val="single" w:sz="8" w:space="0" w:color="auto"/>
                    <w:right w:val="single" w:sz="8" w:space="0" w:color="auto"/>
                  </w:tcBorders>
                  <w:tcMar>
                    <w:top w:w="0" w:type="dxa"/>
                    <w:left w:w="108" w:type="dxa"/>
                    <w:bottom w:w="0" w:type="dxa"/>
                    <w:right w:w="108" w:type="dxa"/>
                  </w:tcMar>
                  <w:hideMark/>
                </w:tcPr>
                <w:p w14:paraId="185C0987"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Corporate System Engineering</w:t>
                  </w:r>
                </w:p>
              </w:tc>
              <w:tc>
                <w:tcPr>
                  <w:tcW w:w="1723" w:type="dxa"/>
                  <w:tcBorders>
                    <w:top w:val="nil"/>
                    <w:left w:val="nil"/>
                    <w:bottom w:val="single" w:sz="8" w:space="0" w:color="auto"/>
                    <w:right w:val="single" w:sz="8" w:space="0" w:color="auto"/>
                  </w:tcBorders>
                  <w:tcMar>
                    <w:top w:w="0" w:type="dxa"/>
                    <w:left w:w="108" w:type="dxa"/>
                    <w:bottom w:w="0" w:type="dxa"/>
                    <w:right w:w="108" w:type="dxa"/>
                  </w:tcMar>
                  <w:hideMark/>
                </w:tcPr>
                <w:p w14:paraId="1DE63A1D"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3rd Party</w:t>
                  </w:r>
                </w:p>
              </w:tc>
            </w:tr>
          </w:tbl>
          <w:p w14:paraId="350B97AE" w14:textId="77777777" w:rsidR="00526639" w:rsidRPr="00AE5F37" w:rsidRDefault="00526639" w:rsidP="005B27EE">
            <w:pPr>
              <w:rPr>
                <w:rFonts w:ascii="Calibri Light" w:eastAsia="MS Mincho" w:hAnsi="Calibri Light"/>
                <w:noProof/>
                <w:sz w:val="18"/>
                <w:szCs w:val="18"/>
                <w:lang w:eastAsia="ja-JP"/>
              </w:rPr>
            </w:pPr>
          </w:p>
        </w:tc>
      </w:tr>
      <w:tr w:rsidR="00526639" w:rsidRPr="00AE5F37" w14:paraId="030E29F2" w14:textId="77777777" w:rsidTr="005B27EE">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1A68E9C1"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Targeted System Module</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p w14:paraId="45DC52E6"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SAP Module, Object name; SCE Enterprise System/Application name: 3rd party application integration;</w:t>
            </w:r>
          </w:p>
          <w:tbl>
            <w:tblPr>
              <w:tblW w:w="0" w:type="auto"/>
              <w:tblCellMar>
                <w:left w:w="0" w:type="dxa"/>
                <w:right w:w="0" w:type="dxa"/>
              </w:tblCellMar>
              <w:tblLook w:val="04A0" w:firstRow="1" w:lastRow="0" w:firstColumn="1" w:lastColumn="0" w:noHBand="0" w:noVBand="1"/>
            </w:tblPr>
            <w:tblGrid>
              <w:gridCol w:w="1718"/>
              <w:gridCol w:w="1719"/>
              <w:gridCol w:w="1719"/>
            </w:tblGrid>
            <w:tr w:rsidR="00526639" w:rsidRPr="00AE5F37" w14:paraId="4121BE74" w14:textId="77777777" w:rsidTr="005B27EE">
              <w:tc>
                <w:tcPr>
                  <w:tcW w:w="17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0652DD4"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System</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9BE38D"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Module</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756147"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Operated By:</w:t>
                  </w:r>
                </w:p>
              </w:tc>
            </w:tr>
            <w:tr w:rsidR="00526639" w:rsidRPr="00AE5F37" w14:paraId="063FC2C7" w14:textId="77777777" w:rsidTr="005B27EE">
              <w:tc>
                <w:tcPr>
                  <w:tcW w:w="17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69443ED"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c>
                <w:tcPr>
                  <w:tcW w:w="1723" w:type="dxa"/>
                  <w:tcBorders>
                    <w:top w:val="nil"/>
                    <w:left w:val="nil"/>
                    <w:bottom w:val="single" w:sz="8" w:space="0" w:color="auto"/>
                    <w:right w:val="single" w:sz="8" w:space="0" w:color="auto"/>
                  </w:tcBorders>
                  <w:tcMar>
                    <w:top w:w="0" w:type="dxa"/>
                    <w:left w:w="108" w:type="dxa"/>
                    <w:bottom w:w="0" w:type="dxa"/>
                    <w:right w:w="108" w:type="dxa"/>
                  </w:tcMar>
                </w:tcPr>
                <w:p w14:paraId="40FEC87E"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c>
                <w:tcPr>
                  <w:tcW w:w="1723" w:type="dxa"/>
                  <w:tcBorders>
                    <w:top w:val="nil"/>
                    <w:left w:val="nil"/>
                    <w:bottom w:val="single" w:sz="8" w:space="0" w:color="auto"/>
                    <w:right w:val="single" w:sz="8" w:space="0" w:color="auto"/>
                  </w:tcBorders>
                  <w:tcMar>
                    <w:top w:w="0" w:type="dxa"/>
                    <w:left w:w="108" w:type="dxa"/>
                    <w:bottom w:w="0" w:type="dxa"/>
                    <w:right w:w="108" w:type="dxa"/>
                  </w:tcMar>
                </w:tcPr>
                <w:p w14:paraId="095E6B1C"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r>
          </w:tbl>
          <w:p w14:paraId="57200935" w14:textId="77777777" w:rsidR="00526639" w:rsidRPr="00AE5F37" w:rsidRDefault="00526639" w:rsidP="005B27EE">
            <w:pPr>
              <w:rPr>
                <w:rFonts w:ascii="Calibri Light" w:eastAsia="MS Mincho" w:hAnsi="Calibri Light"/>
                <w:noProof/>
                <w:sz w:val="18"/>
                <w:szCs w:val="18"/>
                <w:lang w:eastAsia="ja-JP"/>
              </w:rPr>
            </w:pPr>
          </w:p>
        </w:tc>
      </w:tr>
      <w:tr w:rsidR="00526639" w:rsidRPr="00AE5F37" w14:paraId="49DD1190" w14:textId="77777777" w:rsidTr="005B27EE">
        <w:trPr>
          <w:trHeight w:val="1204"/>
        </w:trPr>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516BEDC6" w14:textId="77777777" w:rsidR="00526639" w:rsidRPr="00AE5F37" w:rsidRDefault="00526639" w:rsidP="005B27EE">
            <w:pPr>
              <w:rPr>
                <w:rFonts w:ascii="Calibri Light" w:eastAsia="MS Mincho" w:hAnsi="Calibri Light"/>
                <w:noProof/>
                <w:sz w:val="18"/>
                <w:szCs w:val="18"/>
                <w:lang w:eastAsia="ja-JP"/>
              </w:rPr>
            </w:pPr>
            <w:r w:rsidRPr="00AE5F37">
              <w:rPr>
                <w:rFonts w:ascii="Calibri Light" w:eastAsia="MS Mincho" w:hAnsi="Calibri Light"/>
                <w:noProof/>
                <w:sz w:val="18"/>
                <w:szCs w:val="18"/>
                <w:lang w:eastAsia="ja-JP"/>
              </w:rPr>
              <w:lastRenderedPageBreak/>
              <w:t>Risk Rating</w:t>
            </w:r>
          </w:p>
          <w:p w14:paraId="348D9C00"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 xml:space="preserve">Please see </w:t>
            </w:r>
            <w:hyperlink r:id="rId24" w:history="1">
              <w:r w:rsidRPr="00AE5F37">
                <w:rPr>
                  <w:rStyle w:val="Hyperlink"/>
                  <w:rFonts w:ascii="Calibri Light" w:hAnsi="Calibri Light"/>
                  <w:sz w:val="18"/>
                  <w:szCs w:val="18"/>
                </w:rPr>
                <w:t>Appendix</w:t>
              </w:r>
            </w:hyperlink>
            <w:r w:rsidRPr="00AE5F37">
              <w:rPr>
                <w:rFonts w:ascii="Calibri Light" w:hAnsi="Calibri Light"/>
                <w:sz w:val="18"/>
                <w:szCs w:val="18"/>
              </w:rPr>
              <w:t xml:space="preserve"> for guidance on risk ratings (Very Low, Low, Moderate, High, or Very High) based on business impact should a breach occur in any of the three security</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tbl>
            <w:tblPr>
              <w:tblW w:w="0" w:type="auto"/>
              <w:tblCellMar>
                <w:left w:w="0" w:type="dxa"/>
                <w:right w:w="0" w:type="dxa"/>
              </w:tblCellMar>
              <w:tblLook w:val="04A0" w:firstRow="1" w:lastRow="0" w:firstColumn="1" w:lastColumn="0" w:noHBand="0" w:noVBand="1"/>
            </w:tblPr>
            <w:tblGrid>
              <w:gridCol w:w="1719"/>
              <w:gridCol w:w="1719"/>
              <w:gridCol w:w="1718"/>
            </w:tblGrid>
            <w:tr w:rsidR="00526639" w:rsidRPr="00AE5F37" w14:paraId="35393E21" w14:textId="77777777" w:rsidTr="005B27EE">
              <w:tc>
                <w:tcPr>
                  <w:tcW w:w="17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7A67907"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Confidential</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87DD0E5"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Integration</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C3A261" w14:textId="3B904690"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B154C6">
                    <w:rPr>
                      <w:rFonts w:ascii="Calibri Light" w:hAnsi="Calibri Light"/>
                      <w:sz w:val="18"/>
                      <w:szCs w:val="18"/>
                    </w:rPr>
                    <w:t>Availability</w:t>
                  </w:r>
                </w:p>
              </w:tc>
            </w:tr>
            <w:tr w:rsidR="00526639" w:rsidRPr="00AE5F37" w14:paraId="04F0DF11" w14:textId="77777777" w:rsidTr="005B27EE">
              <w:tc>
                <w:tcPr>
                  <w:tcW w:w="17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113820"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H, M, L</w:t>
                  </w:r>
                </w:p>
              </w:tc>
              <w:tc>
                <w:tcPr>
                  <w:tcW w:w="1723" w:type="dxa"/>
                  <w:tcBorders>
                    <w:top w:val="nil"/>
                    <w:left w:val="nil"/>
                    <w:bottom w:val="single" w:sz="8" w:space="0" w:color="auto"/>
                    <w:right w:val="single" w:sz="8" w:space="0" w:color="auto"/>
                  </w:tcBorders>
                  <w:tcMar>
                    <w:top w:w="0" w:type="dxa"/>
                    <w:left w:w="108" w:type="dxa"/>
                    <w:bottom w:w="0" w:type="dxa"/>
                    <w:right w:w="108" w:type="dxa"/>
                  </w:tcMar>
                  <w:hideMark/>
                </w:tcPr>
                <w:p w14:paraId="5FA3100B"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H, M, L</w:t>
                  </w:r>
                </w:p>
              </w:tc>
              <w:tc>
                <w:tcPr>
                  <w:tcW w:w="1723" w:type="dxa"/>
                  <w:tcBorders>
                    <w:top w:val="nil"/>
                    <w:left w:val="nil"/>
                    <w:bottom w:val="single" w:sz="8" w:space="0" w:color="auto"/>
                    <w:right w:val="single" w:sz="8" w:space="0" w:color="auto"/>
                  </w:tcBorders>
                  <w:tcMar>
                    <w:top w:w="0" w:type="dxa"/>
                    <w:left w:w="108" w:type="dxa"/>
                    <w:bottom w:w="0" w:type="dxa"/>
                    <w:right w:w="108" w:type="dxa"/>
                  </w:tcMar>
                  <w:hideMark/>
                </w:tcPr>
                <w:p w14:paraId="0DAB6FE8" w14:textId="77777777" w:rsidR="00526639" w:rsidRPr="00AE5F37" w:rsidRDefault="00526639" w:rsidP="005B27EE">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AE5F37">
                    <w:rPr>
                      <w:rFonts w:ascii="Calibri Light" w:hAnsi="Calibri Light"/>
                      <w:sz w:val="18"/>
                      <w:szCs w:val="18"/>
                    </w:rPr>
                    <w:t>H, M, L</w:t>
                  </w:r>
                </w:p>
              </w:tc>
            </w:tr>
          </w:tbl>
          <w:p w14:paraId="27AA431A" w14:textId="77777777" w:rsidR="00526639" w:rsidRPr="00AE5F37" w:rsidRDefault="00526639" w:rsidP="005B27EE">
            <w:pPr>
              <w:rPr>
                <w:rFonts w:ascii="Calibri Light" w:eastAsia="MS Mincho" w:hAnsi="Calibri Light"/>
                <w:noProof/>
                <w:sz w:val="18"/>
                <w:szCs w:val="18"/>
                <w:lang w:eastAsia="ja-JP"/>
              </w:rPr>
            </w:pPr>
          </w:p>
        </w:tc>
      </w:tr>
      <w:tr w:rsidR="00526639" w:rsidRPr="00AE5F37" w14:paraId="712AB454" w14:textId="77777777" w:rsidTr="005B27EE">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40F7A857" w14:textId="77777777" w:rsidR="00526639" w:rsidRPr="00AE5F37" w:rsidRDefault="00526639" w:rsidP="005B27EE">
            <w:pPr>
              <w:rPr>
                <w:rFonts w:ascii="Calibri Light" w:eastAsia="MS Mincho" w:hAnsi="Calibri Light"/>
                <w:noProof/>
                <w:sz w:val="18"/>
                <w:szCs w:val="18"/>
                <w:lang w:eastAsia="ja-JP"/>
              </w:rPr>
            </w:pPr>
            <w:r w:rsidRPr="00AE5F37">
              <w:rPr>
                <w:rFonts w:ascii="Calibri Light" w:eastAsia="MS Mincho" w:hAnsi="Calibri Light"/>
                <w:noProof/>
                <w:sz w:val="18"/>
                <w:szCs w:val="18"/>
                <w:lang w:eastAsia="ja-JP"/>
              </w:rPr>
              <w:t>Additional Security Consideration:</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p w14:paraId="7801E213" w14:textId="77777777" w:rsidR="00526639" w:rsidRPr="00AE5F37" w:rsidRDefault="00526639" w:rsidP="005B27EE">
            <w:pPr>
              <w:pStyle w:val="Heading2TextBulleted"/>
              <w:numPr>
                <w:ilvl w:val="0"/>
                <w:numId w:val="0"/>
              </w:numPr>
              <w:tabs>
                <w:tab w:val="left" w:pos="720"/>
              </w:tabs>
              <w:rPr>
                <w:rFonts w:ascii="Calibri Light" w:hAnsi="Calibri Light"/>
                <w:sz w:val="18"/>
                <w:szCs w:val="18"/>
              </w:rPr>
            </w:pPr>
            <w:r w:rsidRPr="00AE5F37">
              <w:rPr>
                <w:rFonts w:ascii="Calibri Light" w:hAnsi="Calibri Light"/>
                <w:sz w:val="18"/>
                <w:szCs w:val="18"/>
              </w:rPr>
              <w:t>Any Cybersecurity impact in addition to SAP system security:</w:t>
            </w:r>
          </w:p>
          <w:p w14:paraId="7B4AF640" w14:textId="1387853C" w:rsidR="00526639" w:rsidRPr="00AE5F37" w:rsidRDefault="00526639" w:rsidP="006E2F80">
            <w:pPr>
              <w:pStyle w:val="Heading2TextBulleted"/>
              <w:numPr>
                <w:ilvl w:val="0"/>
                <w:numId w:val="17"/>
              </w:numPr>
              <w:tabs>
                <w:tab w:val="left" w:pos="720"/>
              </w:tabs>
              <w:rPr>
                <w:rFonts w:ascii="Calibri Light" w:hAnsi="Calibri Light"/>
                <w:sz w:val="18"/>
                <w:szCs w:val="18"/>
              </w:rPr>
            </w:pPr>
            <w:r w:rsidRPr="00AE5F37">
              <w:rPr>
                <w:rFonts w:ascii="Calibri Light" w:hAnsi="Calibri Light"/>
                <w:sz w:val="18"/>
                <w:szCs w:val="18"/>
              </w:rPr>
              <w:t xml:space="preserve">Internet Facing Web Application? Yes/No, </w:t>
            </w:r>
            <w:r w:rsidRPr="00B154C6">
              <w:rPr>
                <w:rFonts w:ascii="Calibri Light" w:hAnsi="Calibri Light"/>
                <w:sz w:val="18"/>
                <w:szCs w:val="18"/>
              </w:rPr>
              <w:t>Det</w:t>
            </w:r>
            <w:r w:rsidR="00B154C6">
              <w:rPr>
                <w:rFonts w:ascii="Calibri Light" w:hAnsi="Calibri Light"/>
                <w:sz w:val="18"/>
                <w:szCs w:val="18"/>
              </w:rPr>
              <w:t>ai</w:t>
            </w:r>
            <w:r w:rsidRPr="00B154C6">
              <w:rPr>
                <w:rFonts w:ascii="Calibri Light" w:hAnsi="Calibri Light"/>
                <w:sz w:val="18"/>
                <w:szCs w:val="18"/>
              </w:rPr>
              <w:t>ls</w:t>
            </w:r>
            <w:r w:rsidRPr="00AE5F37">
              <w:rPr>
                <w:rFonts w:ascii="Calibri Light" w:hAnsi="Calibri Light"/>
                <w:sz w:val="18"/>
                <w:szCs w:val="18"/>
              </w:rPr>
              <w:t>:</w:t>
            </w:r>
          </w:p>
          <w:p w14:paraId="05D5DF21" w14:textId="77777777" w:rsidR="00526639" w:rsidRPr="00AE5F37" w:rsidRDefault="00526639" w:rsidP="006E2F80">
            <w:pPr>
              <w:pStyle w:val="Heading2TextBulleted"/>
              <w:numPr>
                <w:ilvl w:val="0"/>
                <w:numId w:val="17"/>
              </w:numPr>
              <w:tabs>
                <w:tab w:val="left" w:pos="720"/>
              </w:tabs>
              <w:rPr>
                <w:rFonts w:ascii="Calibri Light" w:hAnsi="Calibri Light"/>
                <w:sz w:val="18"/>
                <w:szCs w:val="18"/>
              </w:rPr>
            </w:pPr>
            <w:r w:rsidRPr="00AE5F37">
              <w:rPr>
                <w:rFonts w:ascii="Calibri Light" w:hAnsi="Calibri Light"/>
                <w:sz w:val="18"/>
                <w:szCs w:val="18"/>
              </w:rPr>
              <w:t>Internet Facing Application Programming Interface?</w:t>
            </w:r>
          </w:p>
          <w:p w14:paraId="78DD9B6C" w14:textId="4BBCE5AC" w:rsidR="00526639" w:rsidRPr="00AE5F37" w:rsidRDefault="00526639" w:rsidP="006E2F80">
            <w:pPr>
              <w:pStyle w:val="Heading2TextBulleted"/>
              <w:numPr>
                <w:ilvl w:val="0"/>
                <w:numId w:val="17"/>
              </w:numPr>
              <w:tabs>
                <w:tab w:val="left" w:pos="720"/>
              </w:tabs>
              <w:rPr>
                <w:rFonts w:ascii="Calibri Light" w:hAnsi="Calibri Light"/>
                <w:sz w:val="18"/>
                <w:szCs w:val="18"/>
              </w:rPr>
            </w:pPr>
            <w:r w:rsidRPr="00AE5F37">
              <w:rPr>
                <w:rFonts w:ascii="Calibri Light" w:hAnsi="Calibri Light"/>
                <w:sz w:val="18"/>
                <w:szCs w:val="18"/>
              </w:rPr>
              <w:t xml:space="preserve">3rd party </w:t>
            </w:r>
            <w:r w:rsidRPr="00B154C6">
              <w:rPr>
                <w:rFonts w:ascii="Calibri Light" w:hAnsi="Calibri Light"/>
                <w:sz w:val="18"/>
                <w:szCs w:val="18"/>
              </w:rPr>
              <w:t>Fed</w:t>
            </w:r>
            <w:r w:rsidR="00B154C6">
              <w:rPr>
                <w:rFonts w:ascii="Calibri Light" w:hAnsi="Calibri Light"/>
                <w:sz w:val="18"/>
                <w:szCs w:val="18"/>
              </w:rPr>
              <w:t>e</w:t>
            </w:r>
            <w:r w:rsidRPr="00B154C6">
              <w:rPr>
                <w:rFonts w:ascii="Calibri Light" w:hAnsi="Calibri Light"/>
                <w:sz w:val="18"/>
                <w:szCs w:val="18"/>
              </w:rPr>
              <w:t>rated</w:t>
            </w:r>
            <w:r w:rsidRPr="00AE5F37">
              <w:rPr>
                <w:rFonts w:ascii="Calibri Light" w:hAnsi="Calibri Light"/>
                <w:sz w:val="18"/>
                <w:szCs w:val="18"/>
              </w:rPr>
              <w:t xml:space="preserve"> Authentication &amp; Authorization, Single </w:t>
            </w:r>
            <w:r w:rsidRPr="00B154C6">
              <w:rPr>
                <w:rFonts w:ascii="Calibri Light" w:hAnsi="Calibri Light"/>
                <w:sz w:val="18"/>
                <w:szCs w:val="18"/>
              </w:rPr>
              <w:t>Sign</w:t>
            </w:r>
            <w:r w:rsidR="00B154C6">
              <w:rPr>
                <w:rFonts w:ascii="Calibri Light" w:hAnsi="Calibri Light"/>
                <w:sz w:val="18"/>
                <w:szCs w:val="18"/>
              </w:rPr>
              <w:t>-</w:t>
            </w:r>
            <w:r w:rsidRPr="00B154C6">
              <w:rPr>
                <w:rFonts w:ascii="Calibri Light" w:hAnsi="Calibri Light"/>
                <w:sz w:val="18"/>
                <w:szCs w:val="18"/>
              </w:rPr>
              <w:t>On</w:t>
            </w:r>
            <w:r w:rsidRPr="00AE5F37">
              <w:rPr>
                <w:rFonts w:ascii="Calibri Light" w:hAnsi="Calibri Light"/>
                <w:sz w:val="18"/>
                <w:szCs w:val="18"/>
              </w:rPr>
              <w:t>?</w:t>
            </w:r>
          </w:p>
          <w:p w14:paraId="68A08567" w14:textId="77777777" w:rsidR="00526639" w:rsidRPr="00AE5F37" w:rsidRDefault="00526639" w:rsidP="006E2F80">
            <w:pPr>
              <w:pStyle w:val="Heading2TextBulleted"/>
              <w:numPr>
                <w:ilvl w:val="0"/>
                <w:numId w:val="17"/>
              </w:numPr>
              <w:tabs>
                <w:tab w:val="left" w:pos="720"/>
              </w:tabs>
              <w:rPr>
                <w:rFonts w:ascii="Calibri Light" w:hAnsi="Calibri Light"/>
                <w:sz w:val="18"/>
                <w:szCs w:val="18"/>
              </w:rPr>
            </w:pPr>
            <w:r w:rsidRPr="00AE5F37">
              <w:rPr>
                <w:rFonts w:ascii="Calibri Light" w:hAnsi="Calibri Light"/>
                <w:sz w:val="18"/>
                <w:szCs w:val="18"/>
              </w:rPr>
              <w:t>Cloud Application (</w:t>
            </w:r>
            <w:r w:rsidRPr="00B154C6">
              <w:rPr>
                <w:rFonts w:ascii="Calibri Light" w:hAnsi="Calibri Light"/>
                <w:sz w:val="18"/>
                <w:szCs w:val="18"/>
              </w:rPr>
              <w:t>non</w:t>
            </w:r>
            <w:r w:rsidRPr="00AE5F37">
              <w:rPr>
                <w:rFonts w:ascii="Calibri Light" w:hAnsi="Calibri Light"/>
                <w:sz w:val="18"/>
                <w:szCs w:val="18"/>
              </w:rPr>
              <w:t>-C4C)?</w:t>
            </w:r>
          </w:p>
        </w:tc>
      </w:tr>
    </w:tbl>
    <w:p w14:paraId="0E54FAA5" w14:textId="77777777" w:rsidR="00526639" w:rsidRPr="006B24F0" w:rsidRDefault="00526639" w:rsidP="00526639">
      <w:pPr>
        <w:pStyle w:val="Heading2TextBulleted"/>
        <w:numPr>
          <w:ilvl w:val="0"/>
          <w:numId w:val="0"/>
        </w:numPr>
        <w:ind w:left="720" w:hanging="360"/>
        <w:rPr>
          <w:rFonts w:ascii="Calibri Light" w:hAnsi="Calibri Light" w:cs="Arial"/>
        </w:rPr>
      </w:pPr>
    </w:p>
    <w:p w14:paraId="645DB407" w14:textId="77777777" w:rsidR="000E6897" w:rsidRPr="006B24F0" w:rsidRDefault="000E6897" w:rsidP="002F58D0">
      <w:pPr>
        <w:pStyle w:val="Heading1"/>
        <w:rPr>
          <w:rFonts w:ascii="Calibri Light" w:hAnsi="Calibri Light"/>
        </w:rPr>
      </w:pPr>
      <w:bookmarkStart w:id="83" w:name="_Toc507736385"/>
      <w:r w:rsidRPr="006B24F0">
        <w:rPr>
          <w:rFonts w:ascii="Calibri Light" w:hAnsi="Calibri Light"/>
        </w:rPr>
        <w:lastRenderedPageBreak/>
        <w:t>Technical Considerations</w:t>
      </w:r>
      <w:bookmarkEnd w:id="81"/>
      <w:bookmarkEnd w:id="83"/>
    </w:p>
    <w:p w14:paraId="4A4D1DBB" w14:textId="77777777" w:rsidR="00E0118B" w:rsidRPr="006B24F0" w:rsidRDefault="007E572B" w:rsidP="00B155CF">
      <w:pPr>
        <w:pStyle w:val="Heading2"/>
        <w:numPr>
          <w:ilvl w:val="0"/>
          <w:numId w:val="0"/>
        </w:numPr>
        <w:ind w:left="936" w:hanging="576"/>
        <w:rPr>
          <w:rFonts w:ascii="Calibri Light" w:hAnsi="Calibri Light"/>
        </w:rPr>
      </w:pPr>
      <w:bookmarkStart w:id="84" w:name="_Toc491613827"/>
      <w:bookmarkStart w:id="85" w:name="_Toc491695023"/>
      <w:bookmarkStart w:id="86" w:name="_Toc496099276"/>
      <w:bookmarkStart w:id="87" w:name="_Toc496176499"/>
      <w:bookmarkStart w:id="88" w:name="_Toc496176548"/>
      <w:bookmarkStart w:id="89" w:name="_Toc496176694"/>
      <w:bookmarkStart w:id="90" w:name="_Toc496177057"/>
      <w:bookmarkStart w:id="91" w:name="_Toc496177453"/>
      <w:bookmarkStart w:id="92" w:name="_Toc496177540"/>
      <w:bookmarkStart w:id="93" w:name="_Toc496213959"/>
      <w:bookmarkStart w:id="94" w:name="_Toc496214163"/>
      <w:bookmarkStart w:id="95" w:name="_Toc496795821"/>
      <w:bookmarkStart w:id="96" w:name="_Toc497714004"/>
      <w:bookmarkStart w:id="97" w:name="_Toc497726379"/>
      <w:bookmarkStart w:id="98" w:name="_Toc500268299"/>
      <w:bookmarkStart w:id="99" w:name="_Toc501705770"/>
      <w:bookmarkStart w:id="100" w:name="_Toc501707145"/>
      <w:bookmarkStart w:id="101" w:name="_Toc501707342"/>
      <w:bookmarkStart w:id="102" w:name="_Toc503797391"/>
      <w:bookmarkStart w:id="103" w:name="_Toc503802805"/>
      <w:bookmarkStart w:id="104" w:name="_Toc503826771"/>
      <w:bookmarkStart w:id="105" w:name="_Toc503854835"/>
      <w:bookmarkStart w:id="106" w:name="_Toc503882315"/>
      <w:bookmarkStart w:id="107" w:name="_Toc503882368"/>
      <w:bookmarkStart w:id="108" w:name="_Toc503885827"/>
      <w:bookmarkStart w:id="109" w:name="_Toc504157760"/>
      <w:bookmarkStart w:id="110" w:name="_Toc505070462"/>
      <w:bookmarkStart w:id="111" w:name="_Toc505075454"/>
      <w:bookmarkStart w:id="112" w:name="_Toc507170164"/>
      <w:bookmarkStart w:id="113" w:name="_Toc491613828"/>
      <w:bookmarkStart w:id="114" w:name="_Toc491695024"/>
      <w:bookmarkStart w:id="115" w:name="_Toc496099277"/>
      <w:bookmarkStart w:id="116" w:name="_Toc496176500"/>
      <w:bookmarkStart w:id="117" w:name="_Toc496176549"/>
      <w:bookmarkStart w:id="118" w:name="_Toc496176695"/>
      <w:bookmarkStart w:id="119" w:name="_Toc496177058"/>
      <w:bookmarkStart w:id="120" w:name="_Toc496177454"/>
      <w:bookmarkStart w:id="121" w:name="_Toc496177541"/>
      <w:bookmarkStart w:id="122" w:name="_Toc496213960"/>
      <w:bookmarkStart w:id="123" w:name="_Toc496214164"/>
      <w:bookmarkStart w:id="124" w:name="_Toc496795822"/>
      <w:bookmarkStart w:id="125" w:name="_Toc497714005"/>
      <w:bookmarkStart w:id="126" w:name="_Toc497726380"/>
      <w:bookmarkStart w:id="127" w:name="_Toc500268300"/>
      <w:bookmarkStart w:id="128" w:name="_Toc501705771"/>
      <w:bookmarkStart w:id="129" w:name="_Toc501707146"/>
      <w:bookmarkStart w:id="130" w:name="_Toc501707343"/>
      <w:bookmarkStart w:id="131" w:name="_Toc503797392"/>
      <w:bookmarkStart w:id="132" w:name="_Toc503802806"/>
      <w:bookmarkStart w:id="133" w:name="_Toc503826772"/>
      <w:bookmarkStart w:id="134" w:name="_Toc503854836"/>
      <w:bookmarkStart w:id="135" w:name="_Toc503882316"/>
      <w:bookmarkStart w:id="136" w:name="_Toc503882369"/>
      <w:bookmarkStart w:id="137" w:name="_Toc503885828"/>
      <w:bookmarkStart w:id="138" w:name="_Toc504157761"/>
      <w:bookmarkStart w:id="139" w:name="_Toc505070463"/>
      <w:bookmarkStart w:id="140" w:name="_Toc505075455"/>
      <w:bookmarkStart w:id="141" w:name="_Toc507170165"/>
      <w:bookmarkStart w:id="142" w:name="_Toc491613829"/>
      <w:bookmarkStart w:id="143" w:name="_Toc491695025"/>
      <w:bookmarkStart w:id="144" w:name="_Toc496099278"/>
      <w:bookmarkStart w:id="145" w:name="_Toc496176501"/>
      <w:bookmarkStart w:id="146" w:name="_Toc496176550"/>
      <w:bookmarkStart w:id="147" w:name="_Toc496176696"/>
      <w:bookmarkStart w:id="148" w:name="_Toc496177059"/>
      <w:bookmarkStart w:id="149" w:name="_Toc496177455"/>
      <w:bookmarkStart w:id="150" w:name="_Toc496177542"/>
      <w:bookmarkStart w:id="151" w:name="_Toc496213961"/>
      <w:bookmarkStart w:id="152" w:name="_Toc496214165"/>
      <w:bookmarkStart w:id="153" w:name="_Toc496795823"/>
      <w:bookmarkStart w:id="154" w:name="_Toc497714006"/>
      <w:bookmarkStart w:id="155" w:name="_Toc497726381"/>
      <w:bookmarkStart w:id="156" w:name="_Toc500268301"/>
      <w:bookmarkStart w:id="157" w:name="_Toc501705772"/>
      <w:bookmarkStart w:id="158" w:name="_Toc501707147"/>
      <w:bookmarkStart w:id="159" w:name="_Toc501707344"/>
      <w:bookmarkStart w:id="160" w:name="_Toc503797393"/>
      <w:bookmarkStart w:id="161" w:name="_Toc503802807"/>
      <w:bookmarkStart w:id="162" w:name="_Toc503826773"/>
      <w:bookmarkStart w:id="163" w:name="_Toc503854837"/>
      <w:bookmarkStart w:id="164" w:name="_Toc503882317"/>
      <w:bookmarkStart w:id="165" w:name="_Toc503882370"/>
      <w:bookmarkStart w:id="166" w:name="_Toc503885829"/>
      <w:bookmarkStart w:id="167" w:name="_Toc504157762"/>
      <w:bookmarkStart w:id="168" w:name="_Toc505070464"/>
      <w:bookmarkStart w:id="169" w:name="_Toc505075456"/>
      <w:bookmarkStart w:id="170" w:name="_Toc507170166"/>
      <w:bookmarkStart w:id="171" w:name="_Toc491613830"/>
      <w:bookmarkStart w:id="172" w:name="_Toc491695026"/>
      <w:bookmarkStart w:id="173" w:name="_Toc496099279"/>
      <w:bookmarkStart w:id="174" w:name="_Toc496176502"/>
      <w:bookmarkStart w:id="175" w:name="_Toc496176551"/>
      <w:bookmarkStart w:id="176" w:name="_Toc496176697"/>
      <w:bookmarkStart w:id="177" w:name="_Toc496177060"/>
      <w:bookmarkStart w:id="178" w:name="_Toc496177456"/>
      <w:bookmarkStart w:id="179" w:name="_Toc496177543"/>
      <w:bookmarkStart w:id="180" w:name="_Toc496213962"/>
      <w:bookmarkStart w:id="181" w:name="_Toc496214166"/>
      <w:bookmarkStart w:id="182" w:name="_Toc496795824"/>
      <w:bookmarkStart w:id="183" w:name="_Toc497714007"/>
      <w:bookmarkStart w:id="184" w:name="_Toc497726382"/>
      <w:bookmarkStart w:id="185" w:name="_Toc500268302"/>
      <w:bookmarkStart w:id="186" w:name="_Toc501705773"/>
      <w:bookmarkStart w:id="187" w:name="_Toc501707148"/>
      <w:bookmarkStart w:id="188" w:name="_Toc501707345"/>
      <w:bookmarkStart w:id="189" w:name="_Toc503797394"/>
      <w:bookmarkStart w:id="190" w:name="_Toc503802808"/>
      <w:bookmarkStart w:id="191" w:name="_Toc503826774"/>
      <w:bookmarkStart w:id="192" w:name="_Toc503854838"/>
      <w:bookmarkStart w:id="193" w:name="_Toc503882318"/>
      <w:bookmarkStart w:id="194" w:name="_Toc503882371"/>
      <w:bookmarkStart w:id="195" w:name="_Toc503885830"/>
      <w:bookmarkStart w:id="196" w:name="_Toc504157763"/>
      <w:bookmarkStart w:id="197" w:name="_Toc505070465"/>
      <w:bookmarkStart w:id="198" w:name="_Toc505075457"/>
      <w:bookmarkStart w:id="199" w:name="_Toc507170167"/>
      <w:bookmarkStart w:id="200" w:name="_Toc491613831"/>
      <w:bookmarkStart w:id="201" w:name="_Toc491695027"/>
      <w:bookmarkStart w:id="202" w:name="_Toc496099280"/>
      <w:bookmarkStart w:id="203" w:name="_Toc496176503"/>
      <w:bookmarkStart w:id="204" w:name="_Toc496176552"/>
      <w:bookmarkStart w:id="205" w:name="_Toc496176698"/>
      <w:bookmarkStart w:id="206" w:name="_Toc496177061"/>
      <w:bookmarkStart w:id="207" w:name="_Toc496177457"/>
      <w:bookmarkStart w:id="208" w:name="_Toc496177544"/>
      <w:bookmarkStart w:id="209" w:name="_Toc496213963"/>
      <w:bookmarkStart w:id="210" w:name="_Toc496214167"/>
      <w:bookmarkStart w:id="211" w:name="_Toc496795825"/>
      <w:bookmarkStart w:id="212" w:name="_Toc497714008"/>
      <w:bookmarkStart w:id="213" w:name="_Toc497726383"/>
      <w:bookmarkStart w:id="214" w:name="_Toc500268303"/>
      <w:bookmarkStart w:id="215" w:name="_Toc501705774"/>
      <w:bookmarkStart w:id="216" w:name="_Toc501707149"/>
      <w:bookmarkStart w:id="217" w:name="_Toc501707346"/>
      <w:bookmarkStart w:id="218" w:name="_Toc503797395"/>
      <w:bookmarkStart w:id="219" w:name="_Toc503802809"/>
      <w:bookmarkStart w:id="220" w:name="_Toc503826775"/>
      <w:bookmarkStart w:id="221" w:name="_Toc503854839"/>
      <w:bookmarkStart w:id="222" w:name="_Toc503882319"/>
      <w:bookmarkStart w:id="223" w:name="_Toc503882372"/>
      <w:bookmarkStart w:id="224" w:name="_Toc503885831"/>
      <w:bookmarkStart w:id="225" w:name="_Toc504157764"/>
      <w:bookmarkStart w:id="226" w:name="_Toc505070466"/>
      <w:bookmarkStart w:id="227" w:name="_Toc505075458"/>
      <w:bookmarkStart w:id="228" w:name="_Toc507170168"/>
      <w:bookmarkStart w:id="229" w:name="_Toc491613832"/>
      <w:bookmarkStart w:id="230" w:name="_Toc491695028"/>
      <w:bookmarkStart w:id="231" w:name="_Toc496099281"/>
      <w:bookmarkStart w:id="232" w:name="_Toc496176504"/>
      <w:bookmarkStart w:id="233" w:name="_Toc496176553"/>
      <w:bookmarkStart w:id="234" w:name="_Toc496176699"/>
      <w:bookmarkStart w:id="235" w:name="_Toc496177062"/>
      <w:bookmarkStart w:id="236" w:name="_Toc496177458"/>
      <w:bookmarkStart w:id="237" w:name="_Toc496177545"/>
      <w:bookmarkStart w:id="238" w:name="_Toc496213964"/>
      <w:bookmarkStart w:id="239" w:name="_Toc496214168"/>
      <w:bookmarkStart w:id="240" w:name="_Toc496795826"/>
      <w:bookmarkStart w:id="241" w:name="_Toc497714009"/>
      <w:bookmarkStart w:id="242" w:name="_Toc497726384"/>
      <w:bookmarkStart w:id="243" w:name="_Toc500268304"/>
      <w:bookmarkStart w:id="244" w:name="_Toc501705775"/>
      <w:bookmarkStart w:id="245" w:name="_Toc501707150"/>
      <w:bookmarkStart w:id="246" w:name="_Toc501707347"/>
      <w:bookmarkStart w:id="247" w:name="_Toc503797396"/>
      <w:bookmarkStart w:id="248" w:name="_Toc503802810"/>
      <w:bookmarkStart w:id="249" w:name="_Toc503826776"/>
      <w:bookmarkStart w:id="250" w:name="_Toc503854840"/>
      <w:bookmarkStart w:id="251" w:name="_Toc503882320"/>
      <w:bookmarkStart w:id="252" w:name="_Toc503882373"/>
      <w:bookmarkStart w:id="253" w:name="_Toc503885832"/>
      <w:bookmarkStart w:id="254" w:name="_Toc504157765"/>
      <w:bookmarkStart w:id="255" w:name="_Toc505070467"/>
      <w:bookmarkStart w:id="256" w:name="_Toc505075459"/>
      <w:bookmarkStart w:id="257" w:name="_Toc507170169"/>
      <w:bookmarkStart w:id="258" w:name="_Toc491613833"/>
      <w:bookmarkStart w:id="259" w:name="_Toc491695029"/>
      <w:bookmarkStart w:id="260" w:name="_Toc496099282"/>
      <w:bookmarkStart w:id="261" w:name="_Toc496176505"/>
      <w:bookmarkStart w:id="262" w:name="_Toc496176554"/>
      <w:bookmarkStart w:id="263" w:name="_Toc496176700"/>
      <w:bookmarkStart w:id="264" w:name="_Toc496177063"/>
      <w:bookmarkStart w:id="265" w:name="_Toc496177459"/>
      <w:bookmarkStart w:id="266" w:name="_Toc496177546"/>
      <w:bookmarkStart w:id="267" w:name="_Toc496213965"/>
      <w:bookmarkStart w:id="268" w:name="_Toc496214169"/>
      <w:bookmarkStart w:id="269" w:name="_Toc496795827"/>
      <w:bookmarkStart w:id="270" w:name="_Toc497714010"/>
      <w:bookmarkStart w:id="271" w:name="_Toc497726385"/>
      <w:bookmarkStart w:id="272" w:name="_Toc500268305"/>
      <w:bookmarkStart w:id="273" w:name="_Toc501705776"/>
      <w:bookmarkStart w:id="274" w:name="_Toc501707151"/>
      <w:bookmarkStart w:id="275" w:name="_Toc501707348"/>
      <w:bookmarkStart w:id="276" w:name="_Toc503797397"/>
      <w:bookmarkStart w:id="277" w:name="_Toc503802811"/>
      <w:bookmarkStart w:id="278" w:name="_Toc503826777"/>
      <w:bookmarkStart w:id="279" w:name="_Toc503854841"/>
      <w:bookmarkStart w:id="280" w:name="_Toc503882321"/>
      <w:bookmarkStart w:id="281" w:name="_Toc503882374"/>
      <w:bookmarkStart w:id="282" w:name="_Toc503885833"/>
      <w:bookmarkStart w:id="283" w:name="_Toc504157766"/>
      <w:bookmarkStart w:id="284" w:name="_Toc505070468"/>
      <w:bookmarkStart w:id="285" w:name="_Toc505075460"/>
      <w:bookmarkStart w:id="286" w:name="_Toc507170170"/>
      <w:bookmarkStart w:id="287" w:name="_Toc491613834"/>
      <w:bookmarkStart w:id="288" w:name="_Toc491695030"/>
      <w:bookmarkStart w:id="289" w:name="_Toc496099283"/>
      <w:bookmarkStart w:id="290" w:name="_Toc496176506"/>
      <w:bookmarkStart w:id="291" w:name="_Toc496176555"/>
      <w:bookmarkStart w:id="292" w:name="_Toc496176701"/>
      <w:bookmarkStart w:id="293" w:name="_Toc496177064"/>
      <w:bookmarkStart w:id="294" w:name="_Toc496177460"/>
      <w:bookmarkStart w:id="295" w:name="_Toc496177547"/>
      <w:bookmarkStart w:id="296" w:name="_Toc496213966"/>
      <w:bookmarkStart w:id="297" w:name="_Toc496214170"/>
      <w:bookmarkStart w:id="298" w:name="_Toc496795828"/>
      <w:bookmarkStart w:id="299" w:name="_Toc497714011"/>
      <w:bookmarkStart w:id="300" w:name="_Toc497726386"/>
      <w:bookmarkStart w:id="301" w:name="_Toc500268306"/>
      <w:bookmarkStart w:id="302" w:name="_Toc501705777"/>
      <w:bookmarkStart w:id="303" w:name="_Toc501707152"/>
      <w:bookmarkStart w:id="304" w:name="_Toc501707349"/>
      <w:bookmarkStart w:id="305" w:name="_Toc503797398"/>
      <w:bookmarkStart w:id="306" w:name="_Toc503802812"/>
      <w:bookmarkStart w:id="307" w:name="_Toc503826778"/>
      <w:bookmarkStart w:id="308" w:name="_Toc503854842"/>
      <w:bookmarkStart w:id="309" w:name="_Toc503882322"/>
      <w:bookmarkStart w:id="310" w:name="_Toc503882375"/>
      <w:bookmarkStart w:id="311" w:name="_Toc503885834"/>
      <w:bookmarkStart w:id="312" w:name="_Toc504157767"/>
      <w:bookmarkStart w:id="313" w:name="_Toc505070469"/>
      <w:bookmarkStart w:id="314" w:name="_Toc505075461"/>
      <w:bookmarkStart w:id="315" w:name="_Toc507170171"/>
      <w:bookmarkStart w:id="316" w:name="_Toc406588321"/>
      <w:bookmarkStart w:id="317" w:name="_Toc491613835"/>
      <w:bookmarkStart w:id="318" w:name="_Toc507736386"/>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sidRPr="006B24F0">
        <w:rPr>
          <w:rFonts w:ascii="Calibri Light" w:hAnsi="Calibri Light"/>
        </w:rPr>
        <w:t xml:space="preserve">4.1 </w:t>
      </w:r>
      <w:r w:rsidR="000F1011" w:rsidRPr="006B24F0">
        <w:rPr>
          <w:rFonts w:ascii="Calibri Light" w:hAnsi="Calibri Light"/>
        </w:rPr>
        <w:t xml:space="preserve">RICEF-W </w:t>
      </w:r>
      <w:r w:rsidR="00E0118B" w:rsidRPr="006B24F0">
        <w:rPr>
          <w:rFonts w:ascii="Calibri Light" w:hAnsi="Calibri Light"/>
        </w:rPr>
        <w:t>Assessment</w:t>
      </w:r>
      <w:bookmarkEnd w:id="316"/>
      <w:bookmarkEnd w:id="317"/>
      <w:bookmarkEnd w:id="318"/>
    </w:p>
    <w:p w14:paraId="0B7A7BBC" w14:textId="77777777" w:rsidR="00E0118B" w:rsidRPr="006B24F0" w:rsidRDefault="00E0118B" w:rsidP="000B4A1B">
      <w:pPr>
        <w:pStyle w:val="Heading2Text"/>
        <w:rPr>
          <w:rFonts w:ascii="Calibri Light" w:hAnsi="Calibri Light" w:cs="Arial"/>
        </w:rPr>
      </w:pPr>
      <w:r w:rsidRPr="006B24F0">
        <w:rPr>
          <w:rFonts w:ascii="Calibri Light" w:hAnsi="Calibri Light" w:cs="Arial"/>
        </w:rPr>
        <w:t xml:space="preserve">All of the Forms, Reports, Interfaces, Conversion items, </w:t>
      </w:r>
      <w:r w:rsidR="001F664D">
        <w:rPr>
          <w:rFonts w:ascii="Calibri Light" w:hAnsi="Calibri Light" w:cs="Arial"/>
        </w:rPr>
        <w:t>Extensions/</w:t>
      </w:r>
      <w:r w:rsidRPr="006B24F0">
        <w:rPr>
          <w:rFonts w:ascii="Calibri Light" w:hAnsi="Calibri Light" w:cs="Arial"/>
        </w:rPr>
        <w:t>Enhancements and Workflows (</w:t>
      </w:r>
      <w:r w:rsidR="000F1011" w:rsidRPr="006B24F0">
        <w:rPr>
          <w:rFonts w:ascii="Calibri Light" w:hAnsi="Calibri Light" w:cs="Arial"/>
        </w:rPr>
        <w:t>RICEF-W</w:t>
      </w:r>
      <w:r w:rsidRPr="006B24F0">
        <w:rPr>
          <w:rFonts w:ascii="Calibri Light" w:hAnsi="Calibri Light" w:cs="Arial"/>
        </w:rPr>
        <w:t xml:space="preserve">) that have been identified for this BPD are detailed in the tables below and will represent the totality of all </w:t>
      </w:r>
      <w:r w:rsidR="000F1011" w:rsidRPr="006B24F0">
        <w:rPr>
          <w:rFonts w:ascii="Calibri Light" w:hAnsi="Calibri Light" w:cs="Arial"/>
        </w:rPr>
        <w:t xml:space="preserve">RICEF-W </w:t>
      </w:r>
      <w:r w:rsidRPr="006B24F0">
        <w:rPr>
          <w:rFonts w:ascii="Calibri Light" w:hAnsi="Calibri Light" w:cs="Arial"/>
        </w:rPr>
        <w:t xml:space="preserve">items documented at the time of sign-off of this BPD.  Any </w:t>
      </w:r>
      <w:r w:rsidR="000F1011" w:rsidRPr="006B24F0">
        <w:rPr>
          <w:rFonts w:ascii="Calibri Light" w:hAnsi="Calibri Light" w:cs="Arial"/>
        </w:rPr>
        <w:t xml:space="preserve">RICEF-W </w:t>
      </w:r>
      <w:r w:rsidR="002843C5">
        <w:rPr>
          <w:rFonts w:ascii="Calibri Light" w:hAnsi="Calibri Light" w:cs="Arial"/>
        </w:rPr>
        <w:t>items that are confirmed via change control</w:t>
      </w:r>
      <w:r w:rsidRPr="006B24F0">
        <w:rPr>
          <w:rFonts w:ascii="Calibri Light" w:hAnsi="Calibri Light" w:cs="Arial"/>
        </w:rPr>
        <w:t xml:space="preserve"> after this BPD re</w:t>
      </w:r>
      <w:r w:rsidR="002843C5">
        <w:rPr>
          <w:rFonts w:ascii="Calibri Light" w:hAnsi="Calibri Light" w:cs="Arial"/>
        </w:rPr>
        <w:t xml:space="preserve">ceives final sign-off, </w:t>
      </w:r>
      <w:r w:rsidR="001F664D">
        <w:rPr>
          <w:rFonts w:ascii="Calibri Light" w:hAnsi="Calibri Light" w:cs="Arial"/>
        </w:rPr>
        <w:t xml:space="preserve">will </w:t>
      </w:r>
      <w:r w:rsidRPr="006B24F0">
        <w:rPr>
          <w:rFonts w:ascii="Calibri Light" w:hAnsi="Calibri Light" w:cs="Arial"/>
        </w:rPr>
        <w:t xml:space="preserve">be managed within </w:t>
      </w:r>
      <w:r w:rsidR="00B751B0" w:rsidRPr="006B24F0">
        <w:rPr>
          <w:rFonts w:ascii="Calibri Light" w:hAnsi="Calibri Light" w:cs="Arial"/>
        </w:rPr>
        <w:t>Southern California Edison</w:t>
      </w:r>
      <w:r w:rsidRPr="006B24F0">
        <w:rPr>
          <w:rFonts w:ascii="Calibri Light" w:hAnsi="Calibri Light" w:cs="Arial"/>
        </w:rPr>
        <w:t>’s APSE environment and not within this document.</w:t>
      </w:r>
    </w:p>
    <w:p w14:paraId="1403E6FB" w14:textId="77777777" w:rsidR="00ED6F8C" w:rsidRPr="00ED6F8C" w:rsidRDefault="00ED6F8C" w:rsidP="006E2F80">
      <w:pPr>
        <w:pStyle w:val="ListParagraph"/>
        <w:keepNext/>
        <w:numPr>
          <w:ilvl w:val="0"/>
          <w:numId w:val="8"/>
        </w:numPr>
        <w:tabs>
          <w:tab w:val="left" w:pos="1440"/>
        </w:tabs>
        <w:spacing w:before="120" w:after="120" w:line="240" w:lineRule="auto"/>
        <w:contextualSpacing w:val="0"/>
        <w:outlineLvl w:val="2"/>
        <w:rPr>
          <w:rFonts w:ascii="Calibri Light" w:eastAsia="Times New Roman" w:hAnsi="Calibri Light" w:cs="Arial"/>
          <w:b/>
          <w:bCs/>
          <w:vanish/>
          <w:sz w:val="24"/>
          <w:szCs w:val="26"/>
        </w:rPr>
      </w:pPr>
      <w:bookmarkStart w:id="319" w:name="_Toc507581563"/>
      <w:bookmarkStart w:id="320" w:name="_Toc406588323"/>
      <w:bookmarkStart w:id="321" w:name="_Toc491613836"/>
      <w:bookmarkStart w:id="322" w:name="_Toc507736334"/>
      <w:bookmarkStart w:id="323" w:name="_Toc507736387"/>
      <w:bookmarkEnd w:id="319"/>
      <w:bookmarkEnd w:id="322"/>
      <w:bookmarkEnd w:id="323"/>
    </w:p>
    <w:p w14:paraId="24C37B3C" w14:textId="77777777" w:rsidR="00ED6F8C" w:rsidRPr="00ED6F8C" w:rsidRDefault="00ED6F8C" w:rsidP="006E2F80">
      <w:pPr>
        <w:pStyle w:val="ListParagraph"/>
        <w:keepNext/>
        <w:numPr>
          <w:ilvl w:val="0"/>
          <w:numId w:val="8"/>
        </w:numPr>
        <w:tabs>
          <w:tab w:val="left" w:pos="1440"/>
        </w:tabs>
        <w:spacing w:before="120" w:after="120" w:line="240" w:lineRule="auto"/>
        <w:contextualSpacing w:val="0"/>
        <w:outlineLvl w:val="2"/>
        <w:rPr>
          <w:rFonts w:ascii="Calibri Light" w:eastAsia="Times New Roman" w:hAnsi="Calibri Light" w:cs="Arial"/>
          <w:b/>
          <w:bCs/>
          <w:vanish/>
          <w:sz w:val="24"/>
          <w:szCs w:val="26"/>
        </w:rPr>
      </w:pPr>
      <w:bookmarkStart w:id="324" w:name="_Toc507581564"/>
      <w:bookmarkStart w:id="325" w:name="_Toc507736335"/>
      <w:bookmarkStart w:id="326" w:name="_Toc507736388"/>
      <w:bookmarkEnd w:id="324"/>
      <w:bookmarkEnd w:id="325"/>
      <w:bookmarkEnd w:id="326"/>
    </w:p>
    <w:p w14:paraId="20F0536E" w14:textId="77777777" w:rsidR="00ED6F8C" w:rsidRPr="00ED6F8C" w:rsidRDefault="00ED6F8C" w:rsidP="006E2F80">
      <w:pPr>
        <w:pStyle w:val="ListParagraph"/>
        <w:keepNext/>
        <w:numPr>
          <w:ilvl w:val="0"/>
          <w:numId w:val="8"/>
        </w:numPr>
        <w:tabs>
          <w:tab w:val="left" w:pos="1440"/>
        </w:tabs>
        <w:spacing w:before="120" w:after="120" w:line="240" w:lineRule="auto"/>
        <w:contextualSpacing w:val="0"/>
        <w:outlineLvl w:val="2"/>
        <w:rPr>
          <w:rFonts w:ascii="Calibri Light" w:eastAsia="Times New Roman" w:hAnsi="Calibri Light" w:cs="Arial"/>
          <w:b/>
          <w:bCs/>
          <w:vanish/>
          <w:sz w:val="24"/>
          <w:szCs w:val="26"/>
        </w:rPr>
      </w:pPr>
      <w:bookmarkStart w:id="327" w:name="_Toc507581565"/>
      <w:bookmarkStart w:id="328" w:name="_Toc507736336"/>
      <w:bookmarkStart w:id="329" w:name="_Toc507736389"/>
      <w:bookmarkEnd w:id="327"/>
      <w:bookmarkEnd w:id="328"/>
      <w:bookmarkEnd w:id="329"/>
    </w:p>
    <w:p w14:paraId="00A9D85D" w14:textId="77777777" w:rsidR="00ED6F8C" w:rsidRPr="00ED6F8C" w:rsidRDefault="00ED6F8C" w:rsidP="006E2F80">
      <w:pPr>
        <w:pStyle w:val="ListParagraph"/>
        <w:keepNext/>
        <w:numPr>
          <w:ilvl w:val="0"/>
          <w:numId w:val="8"/>
        </w:numPr>
        <w:tabs>
          <w:tab w:val="left" w:pos="1440"/>
        </w:tabs>
        <w:spacing w:before="120" w:after="120" w:line="240" w:lineRule="auto"/>
        <w:contextualSpacing w:val="0"/>
        <w:outlineLvl w:val="2"/>
        <w:rPr>
          <w:rFonts w:ascii="Calibri Light" w:eastAsia="Times New Roman" w:hAnsi="Calibri Light" w:cs="Arial"/>
          <w:b/>
          <w:bCs/>
          <w:vanish/>
          <w:sz w:val="24"/>
          <w:szCs w:val="26"/>
        </w:rPr>
      </w:pPr>
      <w:bookmarkStart w:id="330" w:name="_Toc507581566"/>
      <w:bookmarkStart w:id="331" w:name="_Toc507736337"/>
      <w:bookmarkStart w:id="332" w:name="_Toc507736390"/>
      <w:bookmarkEnd w:id="330"/>
      <w:bookmarkEnd w:id="331"/>
      <w:bookmarkEnd w:id="332"/>
    </w:p>
    <w:p w14:paraId="79B76BC9" w14:textId="77777777" w:rsidR="00ED6F8C" w:rsidRPr="00ED6F8C" w:rsidRDefault="00ED6F8C" w:rsidP="006E2F80">
      <w:pPr>
        <w:pStyle w:val="ListParagraph"/>
        <w:keepNext/>
        <w:numPr>
          <w:ilvl w:val="1"/>
          <w:numId w:val="8"/>
        </w:numPr>
        <w:tabs>
          <w:tab w:val="left" w:pos="1440"/>
        </w:tabs>
        <w:spacing w:before="120" w:after="120" w:line="240" w:lineRule="auto"/>
        <w:contextualSpacing w:val="0"/>
        <w:outlineLvl w:val="2"/>
        <w:rPr>
          <w:rFonts w:ascii="Calibri Light" w:eastAsia="Times New Roman" w:hAnsi="Calibri Light" w:cs="Arial"/>
          <w:b/>
          <w:bCs/>
          <w:vanish/>
          <w:sz w:val="24"/>
          <w:szCs w:val="26"/>
        </w:rPr>
      </w:pPr>
      <w:bookmarkStart w:id="333" w:name="_Toc507581567"/>
      <w:bookmarkStart w:id="334" w:name="_Toc507736338"/>
      <w:bookmarkStart w:id="335" w:name="_Toc507736391"/>
      <w:bookmarkEnd w:id="333"/>
      <w:bookmarkEnd w:id="334"/>
      <w:bookmarkEnd w:id="335"/>
    </w:p>
    <w:p w14:paraId="74E984E1" w14:textId="0EDE1AD1" w:rsidR="00E0118B" w:rsidRPr="006B24F0" w:rsidRDefault="00E0118B" w:rsidP="006E2F80">
      <w:pPr>
        <w:pStyle w:val="Heading3"/>
        <w:keepNext/>
        <w:numPr>
          <w:ilvl w:val="2"/>
          <w:numId w:val="8"/>
        </w:numPr>
        <w:tabs>
          <w:tab w:val="left" w:pos="1440"/>
        </w:tabs>
        <w:spacing w:before="120" w:after="120"/>
        <w:ind w:left="1260"/>
        <w:rPr>
          <w:rFonts w:ascii="Calibri Light" w:hAnsi="Calibri Light"/>
        </w:rPr>
      </w:pPr>
      <w:bookmarkStart w:id="336" w:name="_Toc507736392"/>
      <w:r w:rsidRPr="006B24F0">
        <w:rPr>
          <w:rFonts w:ascii="Calibri Light" w:hAnsi="Calibri Light"/>
        </w:rPr>
        <w:t>Reports</w:t>
      </w:r>
      <w:bookmarkEnd w:id="320"/>
      <w:bookmarkEnd w:id="321"/>
      <w:bookmarkEnd w:id="33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48D14F6C" w14:textId="77777777" w:rsidTr="00625F68">
        <w:trPr>
          <w:cantSplit/>
          <w:trHeight w:val="432"/>
          <w:tblHeader/>
        </w:trPr>
        <w:tc>
          <w:tcPr>
            <w:tcW w:w="5868" w:type="dxa"/>
            <w:tcBorders>
              <w:top w:val="threeDEmboss" w:sz="6" w:space="0" w:color="auto"/>
              <w:bottom w:val="single" w:sz="4" w:space="0" w:color="auto"/>
            </w:tcBorders>
            <w:shd w:val="clear" w:color="auto" w:fill="F9FBAF"/>
            <w:vAlign w:val="center"/>
          </w:tcPr>
          <w:p w14:paraId="3D9BA4AC" w14:textId="77777777" w:rsidR="00E0118B" w:rsidRPr="006B24F0" w:rsidRDefault="00C7517F" w:rsidP="0035091A">
            <w:pPr>
              <w:pStyle w:val="TableHeader-Left"/>
              <w:rPr>
                <w:rFonts w:ascii="Calibri Light" w:hAnsi="Calibri Light" w:cs="Arial"/>
              </w:rPr>
            </w:pPr>
            <w:r>
              <w:rPr>
                <w:rFonts w:ascii="Calibri Light" w:hAnsi="Calibri Light" w:cs="Arial"/>
              </w:rPr>
              <w:t>Report Name</w:t>
            </w:r>
            <w:r w:rsidR="001F664D">
              <w:rPr>
                <w:rFonts w:ascii="Calibri Light" w:hAnsi="Calibri Light" w:cs="Arial"/>
              </w:rPr>
              <w:t xml:space="preserve"> &amp; </w:t>
            </w:r>
            <w:r w:rsidR="00E0118B" w:rsidRPr="006B24F0">
              <w:rPr>
                <w:rFonts w:ascii="Calibri Light" w:hAnsi="Calibri Light" w:cs="Arial"/>
              </w:rPr>
              <w:t>Descripti</w:t>
            </w:r>
            <w:r>
              <w:rPr>
                <w:rFonts w:ascii="Calibri Light" w:hAnsi="Calibri Light" w:cs="Arial"/>
              </w:rPr>
              <w:t xml:space="preserve">on (List </w:t>
            </w:r>
            <w:r w:rsidR="001F664D">
              <w:rPr>
                <w:rFonts w:ascii="Calibri Light" w:hAnsi="Calibri Light" w:cs="Arial"/>
              </w:rPr>
              <w:t>Requirements</w:t>
            </w:r>
            <w:r>
              <w:rPr>
                <w:rFonts w:ascii="Calibri Light" w:hAnsi="Calibri Light" w:cs="Arial"/>
              </w:rPr>
              <w:t xml:space="preserve"> met by this Report</w:t>
            </w:r>
            <w:r w:rsidR="00E0118B" w:rsidRPr="006B24F0">
              <w:rPr>
                <w:rFonts w:ascii="Calibri Light" w:hAnsi="Calibri Light" w:cs="Arial"/>
              </w:rPr>
              <w:t>)</w:t>
            </w:r>
          </w:p>
        </w:tc>
        <w:tc>
          <w:tcPr>
            <w:tcW w:w="1710" w:type="dxa"/>
            <w:tcBorders>
              <w:top w:val="threeDEmboss" w:sz="6" w:space="0" w:color="auto"/>
              <w:bottom w:val="single" w:sz="4" w:space="0" w:color="auto"/>
            </w:tcBorders>
            <w:shd w:val="clear" w:color="auto" w:fill="F9FBAF"/>
            <w:vAlign w:val="center"/>
          </w:tcPr>
          <w:p w14:paraId="17093AEB"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single" w:sz="4" w:space="0" w:color="auto"/>
            </w:tcBorders>
            <w:shd w:val="clear" w:color="auto" w:fill="F9FBAF"/>
            <w:vAlign w:val="center"/>
          </w:tcPr>
          <w:p w14:paraId="58261A71"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56BA8685" w14:textId="77777777" w:rsidTr="00625F68">
        <w:trPr>
          <w:cantSplit/>
          <w:trHeight w:val="432"/>
        </w:trPr>
        <w:tc>
          <w:tcPr>
            <w:tcW w:w="5868" w:type="dxa"/>
            <w:tcBorders>
              <w:top w:val="single" w:sz="4" w:space="0" w:color="auto"/>
              <w:bottom w:val="single" w:sz="4" w:space="0" w:color="auto"/>
              <w:right w:val="single" w:sz="4" w:space="0" w:color="auto"/>
            </w:tcBorders>
            <w:vAlign w:val="center"/>
          </w:tcPr>
          <w:p w14:paraId="660F73EE" w14:textId="43E86ACE" w:rsidR="00DB0387" w:rsidRPr="001B0B61" w:rsidRDefault="00464211" w:rsidP="0035091A">
            <w:pPr>
              <w:pStyle w:val="TableField-Left"/>
              <w:rPr>
                <w:rFonts w:ascii="Calibri Light" w:hAnsi="Calibri Light" w:cs="Arial"/>
                <w:strike/>
              </w:rPr>
            </w:pPr>
            <w:r w:rsidRPr="001B0B61">
              <w:rPr>
                <w:rFonts w:ascii="Calibri Light" w:hAnsi="Calibri Light" w:cs="Arial"/>
                <w:strike/>
              </w:rPr>
              <w:t xml:space="preserve"> This will be a self-service report.</w:t>
            </w:r>
          </w:p>
        </w:tc>
        <w:tc>
          <w:tcPr>
            <w:tcW w:w="1710" w:type="dxa"/>
            <w:tcBorders>
              <w:top w:val="single" w:sz="4" w:space="0" w:color="auto"/>
              <w:left w:val="single" w:sz="4" w:space="0" w:color="auto"/>
              <w:bottom w:val="single" w:sz="4" w:space="0" w:color="auto"/>
              <w:right w:val="single" w:sz="4" w:space="0" w:color="auto"/>
            </w:tcBorders>
            <w:vAlign w:val="center"/>
          </w:tcPr>
          <w:p w14:paraId="79DF599C" w14:textId="46564756" w:rsidR="00E0118B" w:rsidRPr="001B0B61" w:rsidRDefault="00E0118B" w:rsidP="0035091A">
            <w:pPr>
              <w:pStyle w:val="TableField-Left"/>
              <w:rPr>
                <w:rFonts w:ascii="Calibri Light" w:hAnsi="Calibri Light" w:cs="Arial"/>
                <w:strike/>
              </w:rPr>
            </w:pPr>
          </w:p>
        </w:tc>
        <w:tc>
          <w:tcPr>
            <w:tcW w:w="1890" w:type="dxa"/>
            <w:tcBorders>
              <w:top w:val="single" w:sz="4" w:space="0" w:color="auto"/>
              <w:left w:val="single" w:sz="4" w:space="0" w:color="auto"/>
              <w:bottom w:val="single" w:sz="4" w:space="0" w:color="auto"/>
            </w:tcBorders>
            <w:vAlign w:val="center"/>
          </w:tcPr>
          <w:p w14:paraId="087DA1F2" w14:textId="5CAA7D47" w:rsidR="00E0118B" w:rsidRPr="001B0B61" w:rsidRDefault="00E0118B" w:rsidP="0035091A">
            <w:pPr>
              <w:pStyle w:val="TableField-Left"/>
              <w:rPr>
                <w:rFonts w:ascii="Calibri Light" w:hAnsi="Calibri Light" w:cs="Arial"/>
                <w:strike/>
              </w:rPr>
            </w:pPr>
          </w:p>
        </w:tc>
      </w:tr>
      <w:tr w:rsidR="000A041A" w:rsidRPr="006B24F0" w14:paraId="2B6A134B" w14:textId="77777777" w:rsidTr="00625F68">
        <w:trPr>
          <w:cantSplit/>
          <w:trHeight w:val="432"/>
        </w:trPr>
        <w:tc>
          <w:tcPr>
            <w:tcW w:w="5868" w:type="dxa"/>
            <w:tcBorders>
              <w:top w:val="single" w:sz="4" w:space="0" w:color="auto"/>
              <w:bottom w:val="single" w:sz="4" w:space="0" w:color="auto"/>
              <w:right w:val="single" w:sz="4" w:space="0" w:color="auto"/>
            </w:tcBorders>
            <w:vAlign w:val="center"/>
          </w:tcPr>
          <w:p w14:paraId="2754076D" w14:textId="1E9FEFD5" w:rsidR="000A041A" w:rsidRPr="001B0B61" w:rsidRDefault="000A041A" w:rsidP="0035091A">
            <w:pPr>
              <w:pStyle w:val="TableField-Left"/>
              <w:rPr>
                <w:rFonts w:ascii="Calibri Light" w:hAnsi="Calibri Light" w:cs="Arial"/>
                <w:strike/>
              </w:rPr>
            </w:pPr>
            <w:r w:rsidRPr="001B0B61">
              <w:rPr>
                <w:rFonts w:ascii="Calibri Light" w:hAnsi="Calibri Light" w:cs="Arial"/>
                <w:strike/>
              </w:rPr>
              <w:t>R-CIM-CS-12 - A&amp;R COE Performance Analytics</w:t>
            </w:r>
          </w:p>
        </w:tc>
        <w:tc>
          <w:tcPr>
            <w:tcW w:w="1710" w:type="dxa"/>
            <w:tcBorders>
              <w:top w:val="single" w:sz="4" w:space="0" w:color="auto"/>
              <w:left w:val="single" w:sz="4" w:space="0" w:color="auto"/>
              <w:bottom w:val="single" w:sz="4" w:space="0" w:color="auto"/>
              <w:right w:val="single" w:sz="4" w:space="0" w:color="auto"/>
            </w:tcBorders>
            <w:vAlign w:val="center"/>
          </w:tcPr>
          <w:p w14:paraId="5DAD9678" w14:textId="1615024C" w:rsidR="000A041A" w:rsidRPr="001B0B61" w:rsidRDefault="00056E51" w:rsidP="0035091A">
            <w:pPr>
              <w:pStyle w:val="TableField-Left"/>
              <w:rPr>
                <w:rFonts w:ascii="Calibri Light" w:hAnsi="Calibri Light" w:cs="Arial"/>
                <w:strike/>
              </w:rPr>
            </w:pPr>
            <w:r w:rsidRPr="001B0B61">
              <w:rPr>
                <w:rFonts w:ascii="Calibri Light" w:hAnsi="Calibri Light" w:cs="Arial"/>
                <w:strike/>
              </w:rPr>
              <w:t>Complex</w:t>
            </w:r>
          </w:p>
        </w:tc>
        <w:tc>
          <w:tcPr>
            <w:tcW w:w="1890" w:type="dxa"/>
            <w:tcBorders>
              <w:top w:val="single" w:sz="4" w:space="0" w:color="auto"/>
              <w:left w:val="single" w:sz="4" w:space="0" w:color="auto"/>
              <w:bottom w:val="single" w:sz="4" w:space="0" w:color="auto"/>
            </w:tcBorders>
            <w:vAlign w:val="center"/>
          </w:tcPr>
          <w:p w14:paraId="67726A6F" w14:textId="1394F4CC" w:rsidR="000A041A" w:rsidRPr="001B0B61" w:rsidRDefault="006E2F80" w:rsidP="0035091A">
            <w:pPr>
              <w:pStyle w:val="TableField-Left"/>
              <w:rPr>
                <w:rFonts w:ascii="Calibri Light" w:hAnsi="Calibri Light" w:cs="Arial"/>
                <w:strike/>
              </w:rPr>
            </w:pPr>
            <w:hyperlink r:id="rId25" w:history="1">
              <w:r w:rsidR="003035F9" w:rsidRPr="001B0B61">
                <w:rPr>
                  <w:rStyle w:val="Hyperlink"/>
                  <w:rFonts w:ascii="Calibri Light" w:hAnsi="Calibri Light" w:cs="Arial"/>
                  <w:strike/>
                </w:rPr>
                <w:t>APSE #817</w:t>
              </w:r>
            </w:hyperlink>
          </w:p>
        </w:tc>
      </w:tr>
      <w:tr w:rsidR="000A041A" w:rsidRPr="006B24F0" w14:paraId="3B2D4062" w14:textId="77777777" w:rsidTr="00625F68">
        <w:trPr>
          <w:cantSplit/>
          <w:trHeight w:val="432"/>
        </w:trPr>
        <w:tc>
          <w:tcPr>
            <w:tcW w:w="5868" w:type="dxa"/>
            <w:tcBorders>
              <w:top w:val="single" w:sz="4" w:space="0" w:color="auto"/>
              <w:bottom w:val="single" w:sz="4" w:space="0" w:color="auto"/>
              <w:right w:val="single" w:sz="4" w:space="0" w:color="auto"/>
            </w:tcBorders>
            <w:vAlign w:val="center"/>
          </w:tcPr>
          <w:p w14:paraId="2EDFB4E1" w14:textId="13AEC140" w:rsidR="000A041A" w:rsidRPr="001B0B61" w:rsidRDefault="00056E51" w:rsidP="0035091A">
            <w:pPr>
              <w:pStyle w:val="TableField-Left"/>
              <w:rPr>
                <w:rFonts w:ascii="Calibri Light" w:hAnsi="Calibri Light" w:cs="Arial"/>
                <w:strike/>
              </w:rPr>
            </w:pPr>
            <w:r w:rsidRPr="001B0B61">
              <w:rPr>
                <w:rFonts w:ascii="Calibri Light" w:hAnsi="Calibri Light" w:cs="Arial"/>
                <w:strike/>
              </w:rPr>
              <w:t>R-CIM-CS-12 - Account Coordinator Activities Tracking Report</w:t>
            </w:r>
          </w:p>
        </w:tc>
        <w:tc>
          <w:tcPr>
            <w:tcW w:w="1710" w:type="dxa"/>
            <w:tcBorders>
              <w:top w:val="single" w:sz="4" w:space="0" w:color="auto"/>
              <w:left w:val="single" w:sz="4" w:space="0" w:color="auto"/>
              <w:bottom w:val="single" w:sz="4" w:space="0" w:color="auto"/>
              <w:right w:val="single" w:sz="4" w:space="0" w:color="auto"/>
            </w:tcBorders>
            <w:vAlign w:val="center"/>
          </w:tcPr>
          <w:p w14:paraId="572AE64A" w14:textId="3F05E3AB" w:rsidR="000A041A" w:rsidRPr="001B0B61" w:rsidRDefault="00056E51" w:rsidP="0035091A">
            <w:pPr>
              <w:pStyle w:val="TableField-Left"/>
              <w:rPr>
                <w:rFonts w:ascii="Calibri Light" w:hAnsi="Calibri Light" w:cs="Arial"/>
                <w:strike/>
              </w:rPr>
            </w:pPr>
            <w:r w:rsidRPr="001B0B61">
              <w:rPr>
                <w:rFonts w:ascii="Calibri Light" w:hAnsi="Calibri Light" w:cs="Arial"/>
                <w:strike/>
              </w:rPr>
              <w:t>Complex</w:t>
            </w:r>
          </w:p>
        </w:tc>
        <w:tc>
          <w:tcPr>
            <w:tcW w:w="1890" w:type="dxa"/>
            <w:tcBorders>
              <w:top w:val="single" w:sz="4" w:space="0" w:color="auto"/>
              <w:left w:val="single" w:sz="4" w:space="0" w:color="auto"/>
              <w:bottom w:val="single" w:sz="4" w:space="0" w:color="auto"/>
            </w:tcBorders>
            <w:vAlign w:val="center"/>
          </w:tcPr>
          <w:p w14:paraId="23D19AD2" w14:textId="6DF23ADF" w:rsidR="000A041A" w:rsidRPr="001B0B61" w:rsidRDefault="006E2F80" w:rsidP="0035091A">
            <w:pPr>
              <w:pStyle w:val="TableField-Left"/>
              <w:rPr>
                <w:rFonts w:ascii="Calibri Light" w:hAnsi="Calibri Light" w:cs="Arial"/>
                <w:strike/>
              </w:rPr>
            </w:pPr>
            <w:hyperlink r:id="rId26" w:history="1">
              <w:r w:rsidR="00F46F4C" w:rsidRPr="001B0B61">
                <w:rPr>
                  <w:rStyle w:val="Hyperlink"/>
                  <w:rFonts w:ascii="Calibri Light" w:hAnsi="Calibri Light" w:cs="Arial"/>
                  <w:strike/>
                </w:rPr>
                <w:t>APSE #818</w:t>
              </w:r>
            </w:hyperlink>
          </w:p>
        </w:tc>
      </w:tr>
      <w:tr w:rsidR="000A041A" w:rsidRPr="006B24F0" w14:paraId="5D1D2D08" w14:textId="77777777" w:rsidTr="00056E51">
        <w:trPr>
          <w:cantSplit/>
          <w:trHeight w:val="432"/>
        </w:trPr>
        <w:tc>
          <w:tcPr>
            <w:tcW w:w="5868" w:type="dxa"/>
            <w:tcBorders>
              <w:top w:val="single" w:sz="4" w:space="0" w:color="auto"/>
              <w:bottom w:val="single" w:sz="4" w:space="0" w:color="auto"/>
            </w:tcBorders>
            <w:vAlign w:val="center"/>
          </w:tcPr>
          <w:p w14:paraId="07E82431" w14:textId="144C2889" w:rsidR="000A041A" w:rsidRPr="001B0B61" w:rsidRDefault="00056E51" w:rsidP="0035091A">
            <w:pPr>
              <w:pStyle w:val="TableField-Left"/>
              <w:rPr>
                <w:rFonts w:ascii="Calibri Light" w:hAnsi="Calibri Light" w:cs="Arial"/>
                <w:strike/>
              </w:rPr>
            </w:pPr>
            <w:r w:rsidRPr="001B0B61">
              <w:rPr>
                <w:rFonts w:ascii="Calibri Light" w:hAnsi="Calibri Light" w:cs="Arial"/>
                <w:strike/>
              </w:rPr>
              <w:t>R-CIM-CS-12 - Account Manager Interactions Report</w:t>
            </w:r>
          </w:p>
        </w:tc>
        <w:tc>
          <w:tcPr>
            <w:tcW w:w="1710" w:type="dxa"/>
            <w:tcBorders>
              <w:top w:val="single" w:sz="4" w:space="0" w:color="auto"/>
              <w:bottom w:val="single" w:sz="4" w:space="0" w:color="auto"/>
            </w:tcBorders>
            <w:vAlign w:val="center"/>
          </w:tcPr>
          <w:p w14:paraId="6FC1323B" w14:textId="42A8A96B" w:rsidR="000A041A" w:rsidRPr="001B0B61" w:rsidRDefault="00056E51" w:rsidP="0035091A">
            <w:pPr>
              <w:pStyle w:val="TableField-Left"/>
              <w:rPr>
                <w:rFonts w:ascii="Calibri Light" w:hAnsi="Calibri Light" w:cs="Arial"/>
                <w:strike/>
              </w:rPr>
            </w:pPr>
            <w:r w:rsidRPr="001B0B61">
              <w:rPr>
                <w:rFonts w:ascii="Calibri Light" w:hAnsi="Calibri Light" w:cs="Arial"/>
                <w:strike/>
              </w:rPr>
              <w:t>Complex</w:t>
            </w:r>
          </w:p>
        </w:tc>
        <w:tc>
          <w:tcPr>
            <w:tcW w:w="1890" w:type="dxa"/>
            <w:tcBorders>
              <w:top w:val="single" w:sz="4" w:space="0" w:color="auto"/>
              <w:bottom w:val="single" w:sz="4" w:space="0" w:color="auto"/>
            </w:tcBorders>
            <w:vAlign w:val="center"/>
          </w:tcPr>
          <w:p w14:paraId="61B0F7BE" w14:textId="67E878A1" w:rsidR="000A041A" w:rsidRPr="001B0B61" w:rsidRDefault="006E2F80" w:rsidP="0035091A">
            <w:pPr>
              <w:pStyle w:val="TableField-Left"/>
              <w:rPr>
                <w:rFonts w:ascii="Calibri Light" w:hAnsi="Calibri Light" w:cs="Arial"/>
                <w:strike/>
              </w:rPr>
            </w:pPr>
            <w:hyperlink r:id="rId27" w:history="1">
              <w:r w:rsidR="00056E51" w:rsidRPr="001B0B61">
                <w:rPr>
                  <w:rStyle w:val="Hyperlink"/>
                  <w:rFonts w:ascii="Calibri Light" w:hAnsi="Calibri Light" w:cs="Arial"/>
                  <w:strike/>
                </w:rPr>
                <w:t>APSE #819</w:t>
              </w:r>
            </w:hyperlink>
          </w:p>
        </w:tc>
      </w:tr>
      <w:tr w:rsidR="00056E51" w:rsidRPr="006B24F0" w14:paraId="02ADAF7D" w14:textId="77777777" w:rsidTr="00891529">
        <w:trPr>
          <w:cantSplit/>
          <w:trHeight w:val="432"/>
        </w:trPr>
        <w:tc>
          <w:tcPr>
            <w:tcW w:w="5868" w:type="dxa"/>
            <w:tcBorders>
              <w:top w:val="single" w:sz="4" w:space="0" w:color="auto"/>
              <w:bottom w:val="single" w:sz="4" w:space="0" w:color="auto"/>
            </w:tcBorders>
            <w:vAlign w:val="center"/>
          </w:tcPr>
          <w:p w14:paraId="7BD1C788" w14:textId="6829A3E3" w:rsidR="00056E51" w:rsidRPr="001B0B61" w:rsidRDefault="00891529" w:rsidP="0035091A">
            <w:pPr>
              <w:pStyle w:val="TableField-Left"/>
              <w:rPr>
                <w:rFonts w:ascii="Calibri Light" w:hAnsi="Calibri Light" w:cs="Arial"/>
                <w:strike/>
              </w:rPr>
            </w:pPr>
            <w:r w:rsidRPr="001B0B61">
              <w:rPr>
                <w:rFonts w:ascii="Calibri Light" w:hAnsi="Calibri Light" w:cs="Arial"/>
                <w:strike/>
              </w:rPr>
              <w:t>R-CIM-CS-12 - CC COE Performance Analytics</w:t>
            </w:r>
          </w:p>
        </w:tc>
        <w:tc>
          <w:tcPr>
            <w:tcW w:w="1710" w:type="dxa"/>
            <w:tcBorders>
              <w:top w:val="single" w:sz="4" w:space="0" w:color="auto"/>
              <w:bottom w:val="single" w:sz="4" w:space="0" w:color="auto"/>
            </w:tcBorders>
            <w:vAlign w:val="center"/>
          </w:tcPr>
          <w:p w14:paraId="39E0B766" w14:textId="2FB90182" w:rsidR="00056E51" w:rsidRPr="001B0B61" w:rsidRDefault="00891529" w:rsidP="0035091A">
            <w:pPr>
              <w:pStyle w:val="TableField-Left"/>
              <w:rPr>
                <w:rFonts w:ascii="Calibri Light" w:hAnsi="Calibri Light" w:cs="Arial"/>
                <w:strike/>
              </w:rPr>
            </w:pPr>
            <w:r w:rsidRPr="001B0B61">
              <w:rPr>
                <w:rFonts w:ascii="Calibri Light" w:hAnsi="Calibri Light" w:cs="Arial"/>
                <w:strike/>
              </w:rPr>
              <w:t>Complex</w:t>
            </w:r>
          </w:p>
        </w:tc>
        <w:tc>
          <w:tcPr>
            <w:tcW w:w="1890" w:type="dxa"/>
            <w:tcBorders>
              <w:top w:val="single" w:sz="4" w:space="0" w:color="auto"/>
              <w:bottom w:val="single" w:sz="4" w:space="0" w:color="auto"/>
            </w:tcBorders>
            <w:vAlign w:val="center"/>
          </w:tcPr>
          <w:p w14:paraId="7CE89BCB" w14:textId="0BB3BAC4" w:rsidR="00056E51" w:rsidRPr="001B0B61" w:rsidRDefault="006E2F80" w:rsidP="0035091A">
            <w:pPr>
              <w:pStyle w:val="TableField-Left"/>
              <w:rPr>
                <w:strike/>
              </w:rPr>
            </w:pPr>
            <w:hyperlink r:id="rId28" w:history="1">
              <w:r w:rsidR="00891529" w:rsidRPr="001B0B61">
                <w:rPr>
                  <w:rStyle w:val="Hyperlink"/>
                  <w:rFonts w:ascii="Calibri Light" w:hAnsi="Calibri Light" w:cs="Arial"/>
                  <w:strike/>
                </w:rPr>
                <w:t>APSE #826</w:t>
              </w:r>
            </w:hyperlink>
          </w:p>
        </w:tc>
      </w:tr>
      <w:tr w:rsidR="00891529" w:rsidRPr="006B24F0" w14:paraId="17080BF6" w14:textId="77777777" w:rsidTr="006E6A09">
        <w:trPr>
          <w:cantSplit/>
          <w:trHeight w:val="432"/>
        </w:trPr>
        <w:tc>
          <w:tcPr>
            <w:tcW w:w="5868" w:type="dxa"/>
            <w:tcBorders>
              <w:top w:val="single" w:sz="4" w:space="0" w:color="auto"/>
              <w:bottom w:val="single" w:sz="4" w:space="0" w:color="auto"/>
            </w:tcBorders>
            <w:vAlign w:val="center"/>
          </w:tcPr>
          <w:p w14:paraId="5FBD0E9E" w14:textId="54E068B7" w:rsidR="00891529" w:rsidRPr="001B0B61" w:rsidRDefault="00192EFF" w:rsidP="0035091A">
            <w:pPr>
              <w:pStyle w:val="TableField-Left"/>
              <w:rPr>
                <w:rFonts w:ascii="Calibri Light" w:hAnsi="Calibri Light" w:cs="Arial"/>
                <w:strike/>
              </w:rPr>
            </w:pPr>
            <w:r w:rsidRPr="001B0B61">
              <w:rPr>
                <w:rFonts w:ascii="Calibri Light" w:hAnsi="Calibri Light" w:cs="Arial"/>
                <w:strike/>
              </w:rPr>
              <w:t>R-CIM-CS-12 - Chronology DB</w:t>
            </w:r>
          </w:p>
        </w:tc>
        <w:tc>
          <w:tcPr>
            <w:tcW w:w="1710" w:type="dxa"/>
            <w:tcBorders>
              <w:top w:val="single" w:sz="4" w:space="0" w:color="auto"/>
              <w:bottom w:val="single" w:sz="4" w:space="0" w:color="auto"/>
            </w:tcBorders>
            <w:vAlign w:val="center"/>
          </w:tcPr>
          <w:p w14:paraId="72E6AB8C" w14:textId="46FEC5FF" w:rsidR="00891529" w:rsidRPr="001B0B61" w:rsidRDefault="00192EFF" w:rsidP="0035091A">
            <w:pPr>
              <w:pStyle w:val="TableField-Left"/>
              <w:rPr>
                <w:rFonts w:ascii="Calibri Light" w:hAnsi="Calibri Light" w:cs="Arial"/>
                <w:strike/>
              </w:rPr>
            </w:pPr>
            <w:r w:rsidRPr="001B0B61">
              <w:rPr>
                <w:rFonts w:ascii="Calibri Light" w:hAnsi="Calibri Light" w:cs="Arial"/>
                <w:strike/>
              </w:rPr>
              <w:t>Simple</w:t>
            </w:r>
          </w:p>
        </w:tc>
        <w:tc>
          <w:tcPr>
            <w:tcW w:w="1890" w:type="dxa"/>
            <w:tcBorders>
              <w:top w:val="single" w:sz="4" w:space="0" w:color="auto"/>
              <w:bottom w:val="single" w:sz="4" w:space="0" w:color="auto"/>
            </w:tcBorders>
            <w:vAlign w:val="center"/>
          </w:tcPr>
          <w:p w14:paraId="16500622" w14:textId="19BE546E" w:rsidR="00891529" w:rsidRPr="001B0B61" w:rsidRDefault="006E2F80" w:rsidP="0035091A">
            <w:pPr>
              <w:pStyle w:val="TableField-Left"/>
              <w:rPr>
                <w:strike/>
              </w:rPr>
            </w:pPr>
            <w:hyperlink r:id="rId29" w:history="1">
              <w:r w:rsidR="006E6A09" w:rsidRPr="001B0B61">
                <w:rPr>
                  <w:rStyle w:val="Hyperlink"/>
                  <w:rFonts w:ascii="Calibri Light" w:hAnsi="Calibri Light" w:cs="Arial"/>
                  <w:strike/>
                </w:rPr>
                <w:t>APSE #827</w:t>
              </w:r>
            </w:hyperlink>
          </w:p>
        </w:tc>
      </w:tr>
      <w:tr w:rsidR="006E6A09" w:rsidRPr="006B24F0" w14:paraId="3B721098" w14:textId="77777777" w:rsidTr="006E6A09">
        <w:trPr>
          <w:cantSplit/>
          <w:trHeight w:val="432"/>
        </w:trPr>
        <w:tc>
          <w:tcPr>
            <w:tcW w:w="5868" w:type="dxa"/>
            <w:tcBorders>
              <w:top w:val="single" w:sz="4" w:space="0" w:color="auto"/>
              <w:bottom w:val="single" w:sz="4" w:space="0" w:color="auto"/>
            </w:tcBorders>
            <w:vAlign w:val="center"/>
          </w:tcPr>
          <w:p w14:paraId="522A3952" w14:textId="0E98312F" w:rsidR="006E6A09" w:rsidRPr="001B0B61" w:rsidRDefault="002F0C7A" w:rsidP="0035091A">
            <w:pPr>
              <w:pStyle w:val="TableField-Left"/>
              <w:rPr>
                <w:rFonts w:ascii="Calibri Light" w:hAnsi="Calibri Light" w:cs="Arial"/>
                <w:strike/>
              </w:rPr>
            </w:pPr>
            <w:r w:rsidRPr="001B0B61">
              <w:rPr>
                <w:rFonts w:ascii="Calibri Light" w:hAnsi="Calibri Light" w:cs="Arial"/>
                <w:strike/>
              </w:rPr>
              <w:t>R-CIM-CS-12 - Daily Diagnosis</w:t>
            </w:r>
          </w:p>
        </w:tc>
        <w:tc>
          <w:tcPr>
            <w:tcW w:w="1710" w:type="dxa"/>
            <w:tcBorders>
              <w:top w:val="single" w:sz="4" w:space="0" w:color="auto"/>
              <w:bottom w:val="single" w:sz="4" w:space="0" w:color="auto"/>
            </w:tcBorders>
            <w:vAlign w:val="center"/>
          </w:tcPr>
          <w:p w14:paraId="38E5D2EF" w14:textId="1C87F7C4" w:rsidR="006E6A09" w:rsidRPr="001B0B61" w:rsidRDefault="002F0C7A" w:rsidP="0035091A">
            <w:pPr>
              <w:pStyle w:val="TableField-Left"/>
              <w:rPr>
                <w:rFonts w:ascii="Calibri Light" w:hAnsi="Calibri Light" w:cs="Arial"/>
                <w:strike/>
              </w:rPr>
            </w:pPr>
            <w:r w:rsidRPr="001B0B61">
              <w:rPr>
                <w:rFonts w:ascii="Calibri Light" w:hAnsi="Calibri Light" w:cs="Arial"/>
                <w:strike/>
              </w:rPr>
              <w:t>Simple</w:t>
            </w:r>
          </w:p>
        </w:tc>
        <w:tc>
          <w:tcPr>
            <w:tcW w:w="1890" w:type="dxa"/>
            <w:tcBorders>
              <w:top w:val="single" w:sz="4" w:space="0" w:color="auto"/>
              <w:bottom w:val="single" w:sz="4" w:space="0" w:color="auto"/>
            </w:tcBorders>
            <w:vAlign w:val="center"/>
          </w:tcPr>
          <w:p w14:paraId="63D9F3FD" w14:textId="4E8ECA88" w:rsidR="006E6A09" w:rsidRPr="001B0B61" w:rsidRDefault="006E2F80" w:rsidP="0035091A">
            <w:pPr>
              <w:pStyle w:val="TableField-Left"/>
              <w:rPr>
                <w:strike/>
              </w:rPr>
            </w:pPr>
            <w:hyperlink r:id="rId30" w:history="1">
              <w:r w:rsidR="002F0C7A" w:rsidRPr="001B0B61">
                <w:rPr>
                  <w:rStyle w:val="Hyperlink"/>
                  <w:rFonts w:ascii="Calibri Light" w:hAnsi="Calibri Light" w:cs="Arial"/>
                  <w:strike/>
                </w:rPr>
                <w:t>APSE #834</w:t>
              </w:r>
            </w:hyperlink>
          </w:p>
        </w:tc>
      </w:tr>
      <w:tr w:rsidR="006E6A09" w:rsidRPr="006B24F0" w14:paraId="58A9690C" w14:textId="77777777" w:rsidTr="008A71C5">
        <w:trPr>
          <w:cantSplit/>
          <w:trHeight w:val="422"/>
        </w:trPr>
        <w:tc>
          <w:tcPr>
            <w:tcW w:w="5868" w:type="dxa"/>
            <w:tcBorders>
              <w:top w:val="single" w:sz="4" w:space="0" w:color="auto"/>
              <w:bottom w:val="single" w:sz="4" w:space="0" w:color="auto"/>
            </w:tcBorders>
            <w:vAlign w:val="center"/>
          </w:tcPr>
          <w:p w14:paraId="47C3F43B" w14:textId="5D29302B" w:rsidR="006E6A09" w:rsidRPr="001B0B61" w:rsidRDefault="00944A14" w:rsidP="008A71C5">
            <w:pPr>
              <w:pStyle w:val="TableField-Left"/>
              <w:rPr>
                <w:rFonts w:ascii="Calibri Light" w:hAnsi="Calibri Light" w:cs="Arial"/>
                <w:strike/>
              </w:rPr>
            </w:pPr>
            <w:r w:rsidRPr="001B0B61">
              <w:rPr>
                <w:strike/>
                <w:noProof/>
                <w:lang w:eastAsia="en-US"/>
              </w:rPr>
              <w:drawing>
                <wp:inline distT="0" distB="0" distL="0" distR="0" wp14:anchorId="385C326C" wp14:editId="1D7BD296">
                  <wp:extent cx="7620" cy="7620"/>
                  <wp:effectExtent l="0" t="0" r="0" b="0"/>
                  <wp:docPr id="17" name="Picture 17"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us-apps2.hcl-axon.com/icons/ecblank.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1B0B61">
              <w:rPr>
                <w:strike/>
                <w:noProof/>
                <w:lang w:eastAsia="en-US"/>
              </w:rPr>
              <w:drawing>
                <wp:inline distT="0" distB="0" distL="0" distR="0" wp14:anchorId="3A954982" wp14:editId="32BCED1E">
                  <wp:extent cx="7620" cy="7620"/>
                  <wp:effectExtent l="0" t="0" r="0" b="0"/>
                  <wp:docPr id="19" name="Picture 19"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us-apps2.hcl-axon.com/icons/ecblank.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1B0B61">
              <w:rPr>
                <w:rFonts w:ascii="Calibri Light" w:hAnsi="Calibri Light" w:cs="Arial"/>
                <w:strike/>
              </w:rPr>
              <w:t>R-CIM-CS-12 - eChannel (User Performance)</w:t>
            </w:r>
          </w:p>
        </w:tc>
        <w:tc>
          <w:tcPr>
            <w:tcW w:w="1710" w:type="dxa"/>
            <w:tcBorders>
              <w:top w:val="single" w:sz="4" w:space="0" w:color="auto"/>
              <w:bottom w:val="single" w:sz="4" w:space="0" w:color="auto"/>
            </w:tcBorders>
            <w:vAlign w:val="center"/>
          </w:tcPr>
          <w:p w14:paraId="437D4B88" w14:textId="28743DBC" w:rsidR="006E6A09" w:rsidRPr="001B0B61" w:rsidRDefault="00FB7CA1" w:rsidP="0035091A">
            <w:pPr>
              <w:pStyle w:val="TableField-Left"/>
              <w:rPr>
                <w:rFonts w:ascii="Calibri Light" w:hAnsi="Calibri Light" w:cs="Arial"/>
                <w:strike/>
              </w:rPr>
            </w:pPr>
            <w:r w:rsidRPr="001B0B61">
              <w:rPr>
                <w:rFonts w:ascii="Calibri Light" w:hAnsi="Calibri Light" w:cs="Arial"/>
                <w:strike/>
              </w:rPr>
              <w:t>Simple</w:t>
            </w:r>
          </w:p>
        </w:tc>
        <w:tc>
          <w:tcPr>
            <w:tcW w:w="1890" w:type="dxa"/>
            <w:tcBorders>
              <w:top w:val="single" w:sz="4" w:space="0" w:color="auto"/>
              <w:bottom w:val="single" w:sz="4" w:space="0" w:color="auto"/>
            </w:tcBorders>
            <w:vAlign w:val="center"/>
          </w:tcPr>
          <w:p w14:paraId="38C780EA" w14:textId="40C0951B" w:rsidR="006E6A09" w:rsidRPr="001B0B61" w:rsidRDefault="006E2F80" w:rsidP="0035091A">
            <w:pPr>
              <w:pStyle w:val="TableField-Left"/>
              <w:rPr>
                <w:strike/>
              </w:rPr>
            </w:pPr>
            <w:hyperlink r:id="rId32" w:history="1">
              <w:r w:rsidR="00FB7CA1" w:rsidRPr="001B0B61">
                <w:rPr>
                  <w:rStyle w:val="Hyperlink"/>
                  <w:rFonts w:ascii="Calibri Light" w:hAnsi="Calibri Light" w:cs="Arial"/>
                  <w:strike/>
                </w:rPr>
                <w:t>APSE #835</w:t>
              </w:r>
            </w:hyperlink>
          </w:p>
        </w:tc>
      </w:tr>
      <w:tr w:rsidR="006E6A09" w:rsidRPr="006B24F0" w14:paraId="1277896D" w14:textId="77777777" w:rsidTr="00FB7CA1">
        <w:trPr>
          <w:cantSplit/>
          <w:trHeight w:val="432"/>
        </w:trPr>
        <w:tc>
          <w:tcPr>
            <w:tcW w:w="5868" w:type="dxa"/>
            <w:tcBorders>
              <w:top w:val="single" w:sz="4" w:space="0" w:color="auto"/>
              <w:bottom w:val="single" w:sz="4" w:space="0" w:color="auto"/>
            </w:tcBorders>
            <w:vAlign w:val="center"/>
          </w:tcPr>
          <w:p w14:paraId="2D3087E0" w14:textId="5CF80239" w:rsidR="006E6A09" w:rsidRPr="001B0B61" w:rsidRDefault="00FB7CA1" w:rsidP="0035091A">
            <w:pPr>
              <w:pStyle w:val="TableField-Left"/>
              <w:rPr>
                <w:rFonts w:ascii="Calibri Light" w:hAnsi="Calibri Light" w:cs="Arial"/>
                <w:strike/>
              </w:rPr>
            </w:pPr>
            <w:r w:rsidRPr="001B0B61">
              <w:rPr>
                <w:rFonts w:ascii="Calibri Light" w:hAnsi="Calibri Light" w:cs="Arial"/>
                <w:strike/>
              </w:rPr>
              <w:t>R-CIM-CS-12 - IDSM COE Performance Analytics</w:t>
            </w:r>
          </w:p>
        </w:tc>
        <w:tc>
          <w:tcPr>
            <w:tcW w:w="1710" w:type="dxa"/>
            <w:tcBorders>
              <w:top w:val="single" w:sz="4" w:space="0" w:color="auto"/>
              <w:bottom w:val="single" w:sz="4" w:space="0" w:color="auto"/>
            </w:tcBorders>
            <w:vAlign w:val="center"/>
          </w:tcPr>
          <w:p w14:paraId="39D96009" w14:textId="41F15B4C" w:rsidR="006E6A09" w:rsidRPr="001B0B61" w:rsidRDefault="00FB7CA1" w:rsidP="0035091A">
            <w:pPr>
              <w:pStyle w:val="TableField-Left"/>
              <w:rPr>
                <w:rFonts w:ascii="Calibri Light" w:hAnsi="Calibri Light" w:cs="Arial"/>
                <w:strike/>
              </w:rPr>
            </w:pPr>
            <w:r w:rsidRPr="001B0B61">
              <w:rPr>
                <w:rFonts w:ascii="Calibri Light" w:hAnsi="Calibri Light" w:cs="Arial"/>
                <w:strike/>
              </w:rPr>
              <w:t>Complex</w:t>
            </w:r>
          </w:p>
        </w:tc>
        <w:tc>
          <w:tcPr>
            <w:tcW w:w="1890" w:type="dxa"/>
            <w:tcBorders>
              <w:top w:val="single" w:sz="4" w:space="0" w:color="auto"/>
              <w:bottom w:val="single" w:sz="4" w:space="0" w:color="auto"/>
            </w:tcBorders>
            <w:vAlign w:val="center"/>
          </w:tcPr>
          <w:p w14:paraId="634613EE" w14:textId="45C13D6A" w:rsidR="006E6A09" w:rsidRPr="001B0B61" w:rsidRDefault="006E2F80" w:rsidP="0035091A">
            <w:pPr>
              <w:pStyle w:val="TableField-Left"/>
              <w:rPr>
                <w:strike/>
              </w:rPr>
            </w:pPr>
            <w:hyperlink r:id="rId33" w:history="1">
              <w:r w:rsidR="00FB7CA1" w:rsidRPr="001B0B61">
                <w:rPr>
                  <w:rStyle w:val="Hyperlink"/>
                  <w:rFonts w:ascii="Calibri Light" w:hAnsi="Calibri Light" w:cs="Arial"/>
                  <w:strike/>
                </w:rPr>
                <w:t>APSE #840</w:t>
              </w:r>
            </w:hyperlink>
          </w:p>
        </w:tc>
      </w:tr>
      <w:tr w:rsidR="00FB7CA1" w:rsidRPr="006B24F0" w14:paraId="6F4ED4DF" w14:textId="77777777" w:rsidTr="00FB7CA1">
        <w:trPr>
          <w:cantSplit/>
          <w:trHeight w:val="432"/>
        </w:trPr>
        <w:tc>
          <w:tcPr>
            <w:tcW w:w="5868" w:type="dxa"/>
            <w:tcBorders>
              <w:top w:val="single" w:sz="4" w:space="0" w:color="auto"/>
              <w:bottom w:val="single" w:sz="4" w:space="0" w:color="auto"/>
            </w:tcBorders>
            <w:vAlign w:val="center"/>
          </w:tcPr>
          <w:p w14:paraId="51C712E3" w14:textId="4E7FEB4C" w:rsidR="00FB7CA1" w:rsidRPr="001B0B61" w:rsidRDefault="00F35375" w:rsidP="0035091A">
            <w:pPr>
              <w:pStyle w:val="TableField-Left"/>
              <w:rPr>
                <w:rFonts w:ascii="Calibri Light" w:hAnsi="Calibri Light" w:cs="Arial"/>
                <w:strike/>
              </w:rPr>
            </w:pPr>
            <w:r w:rsidRPr="001B0B61">
              <w:rPr>
                <w:rFonts w:ascii="Calibri Light" w:hAnsi="Calibri Light" w:cs="Arial"/>
                <w:strike/>
              </w:rPr>
              <w:t>R-CIM-CS-12 - OCT Channel Mix Data and On-Going Reporting</w:t>
            </w:r>
          </w:p>
        </w:tc>
        <w:tc>
          <w:tcPr>
            <w:tcW w:w="1710" w:type="dxa"/>
            <w:tcBorders>
              <w:top w:val="single" w:sz="4" w:space="0" w:color="auto"/>
              <w:bottom w:val="single" w:sz="4" w:space="0" w:color="auto"/>
            </w:tcBorders>
            <w:vAlign w:val="center"/>
          </w:tcPr>
          <w:p w14:paraId="5D2C757D" w14:textId="574FBA53" w:rsidR="00FB7CA1" w:rsidRPr="001B0B61" w:rsidRDefault="00596B7D" w:rsidP="0035091A">
            <w:pPr>
              <w:pStyle w:val="TableField-Left"/>
              <w:rPr>
                <w:rFonts w:ascii="Calibri Light" w:hAnsi="Calibri Light" w:cs="Arial"/>
                <w:strike/>
              </w:rPr>
            </w:pPr>
            <w:r w:rsidRPr="001B0B61">
              <w:rPr>
                <w:rFonts w:ascii="Calibri Light" w:hAnsi="Calibri Light" w:cs="Arial"/>
                <w:strike/>
              </w:rPr>
              <w:t>Medium</w:t>
            </w:r>
          </w:p>
        </w:tc>
        <w:tc>
          <w:tcPr>
            <w:tcW w:w="1890" w:type="dxa"/>
            <w:tcBorders>
              <w:top w:val="single" w:sz="4" w:space="0" w:color="auto"/>
              <w:bottom w:val="single" w:sz="4" w:space="0" w:color="auto"/>
            </w:tcBorders>
            <w:vAlign w:val="center"/>
          </w:tcPr>
          <w:p w14:paraId="0DA43340" w14:textId="5C7AB6C1" w:rsidR="00FB7CA1" w:rsidRPr="001B0B61" w:rsidRDefault="006E2F80" w:rsidP="0035091A">
            <w:pPr>
              <w:pStyle w:val="TableField-Left"/>
              <w:rPr>
                <w:strike/>
              </w:rPr>
            </w:pPr>
            <w:hyperlink r:id="rId34" w:history="1">
              <w:r w:rsidR="00596B7D" w:rsidRPr="001B0B61">
                <w:rPr>
                  <w:rStyle w:val="Hyperlink"/>
                  <w:rFonts w:ascii="Calibri Light" w:hAnsi="Calibri Light" w:cs="Arial"/>
                  <w:strike/>
                </w:rPr>
                <w:t>APSE #842</w:t>
              </w:r>
            </w:hyperlink>
          </w:p>
        </w:tc>
      </w:tr>
      <w:tr w:rsidR="00FB7CA1" w:rsidRPr="006B24F0" w14:paraId="1055B7C3" w14:textId="77777777" w:rsidTr="00FB7CA1">
        <w:trPr>
          <w:cantSplit/>
          <w:trHeight w:val="432"/>
        </w:trPr>
        <w:tc>
          <w:tcPr>
            <w:tcW w:w="5868" w:type="dxa"/>
            <w:tcBorders>
              <w:top w:val="single" w:sz="4" w:space="0" w:color="auto"/>
              <w:bottom w:val="single" w:sz="4" w:space="0" w:color="auto"/>
            </w:tcBorders>
            <w:vAlign w:val="center"/>
          </w:tcPr>
          <w:p w14:paraId="089EB63B" w14:textId="2BDC6D1B" w:rsidR="00FB7CA1" w:rsidRPr="001B0B61" w:rsidRDefault="0005539F" w:rsidP="0035091A">
            <w:pPr>
              <w:pStyle w:val="TableField-Left"/>
              <w:rPr>
                <w:rFonts w:ascii="Calibri Light" w:hAnsi="Calibri Light" w:cs="Arial"/>
                <w:strike/>
              </w:rPr>
            </w:pPr>
            <w:r w:rsidRPr="001B0B61">
              <w:rPr>
                <w:rFonts w:ascii="Calibri Light" w:hAnsi="Calibri Light" w:cs="Arial"/>
                <w:strike/>
              </w:rPr>
              <w:t xml:space="preserve">R-CIM-CS-12 - </w:t>
            </w:r>
            <w:r w:rsidRPr="00B154C6">
              <w:rPr>
                <w:rFonts w:ascii="Calibri Light" w:hAnsi="Calibri Light" w:cs="Arial"/>
                <w:strike/>
                <w:noProof/>
              </w:rPr>
              <w:t>Offline</w:t>
            </w:r>
            <w:r w:rsidRPr="001B0B61">
              <w:rPr>
                <w:rFonts w:ascii="Calibri Light" w:hAnsi="Calibri Light" w:cs="Arial"/>
                <w:strike/>
              </w:rPr>
              <w:t xml:space="preserve"> support work</w:t>
            </w:r>
          </w:p>
        </w:tc>
        <w:tc>
          <w:tcPr>
            <w:tcW w:w="1710" w:type="dxa"/>
            <w:tcBorders>
              <w:top w:val="single" w:sz="4" w:space="0" w:color="auto"/>
              <w:bottom w:val="single" w:sz="4" w:space="0" w:color="auto"/>
            </w:tcBorders>
            <w:vAlign w:val="center"/>
          </w:tcPr>
          <w:p w14:paraId="4BC1B499" w14:textId="322B1FF4" w:rsidR="00FB7CA1" w:rsidRPr="001B0B61" w:rsidRDefault="0005539F" w:rsidP="0035091A">
            <w:pPr>
              <w:pStyle w:val="TableField-Left"/>
              <w:rPr>
                <w:rFonts w:ascii="Calibri Light" w:hAnsi="Calibri Light" w:cs="Arial"/>
                <w:strike/>
              </w:rPr>
            </w:pPr>
            <w:r w:rsidRPr="001B0B61">
              <w:rPr>
                <w:rFonts w:ascii="Calibri Light" w:hAnsi="Calibri Light" w:cs="Arial"/>
                <w:strike/>
              </w:rPr>
              <w:t>Simple</w:t>
            </w:r>
          </w:p>
        </w:tc>
        <w:tc>
          <w:tcPr>
            <w:tcW w:w="1890" w:type="dxa"/>
            <w:tcBorders>
              <w:top w:val="single" w:sz="4" w:space="0" w:color="auto"/>
              <w:bottom w:val="single" w:sz="4" w:space="0" w:color="auto"/>
            </w:tcBorders>
            <w:vAlign w:val="center"/>
          </w:tcPr>
          <w:p w14:paraId="613A3024" w14:textId="066FD07A" w:rsidR="00FB7CA1" w:rsidRPr="001B0B61" w:rsidRDefault="006E2F80" w:rsidP="0035091A">
            <w:pPr>
              <w:pStyle w:val="TableField-Left"/>
              <w:rPr>
                <w:strike/>
              </w:rPr>
            </w:pPr>
            <w:hyperlink r:id="rId35" w:history="1">
              <w:r w:rsidR="0005539F" w:rsidRPr="001B0B61">
                <w:rPr>
                  <w:rStyle w:val="Hyperlink"/>
                  <w:rFonts w:ascii="Calibri Light" w:hAnsi="Calibri Light" w:cs="Arial"/>
                  <w:strike/>
                </w:rPr>
                <w:t>APSE #843</w:t>
              </w:r>
            </w:hyperlink>
          </w:p>
        </w:tc>
      </w:tr>
      <w:tr w:rsidR="00FB7CA1" w:rsidRPr="006B24F0" w14:paraId="53ABC09C" w14:textId="77777777" w:rsidTr="000B7E06">
        <w:trPr>
          <w:cantSplit/>
          <w:trHeight w:val="432"/>
        </w:trPr>
        <w:tc>
          <w:tcPr>
            <w:tcW w:w="5868" w:type="dxa"/>
            <w:tcBorders>
              <w:top w:val="single" w:sz="4" w:space="0" w:color="auto"/>
              <w:bottom w:val="single" w:sz="4" w:space="0" w:color="auto"/>
            </w:tcBorders>
            <w:vAlign w:val="center"/>
          </w:tcPr>
          <w:p w14:paraId="58ABEF18" w14:textId="1031294E" w:rsidR="00FB7CA1" w:rsidRPr="001B0B61" w:rsidRDefault="00BC1D5E" w:rsidP="0035091A">
            <w:pPr>
              <w:pStyle w:val="TableField-Left"/>
              <w:rPr>
                <w:rFonts w:ascii="Calibri Light" w:hAnsi="Calibri Light" w:cs="Arial"/>
                <w:strike/>
              </w:rPr>
            </w:pPr>
            <w:r w:rsidRPr="001B0B61">
              <w:rPr>
                <w:rFonts w:ascii="Calibri Light" w:hAnsi="Calibri Light" w:cs="Arial"/>
                <w:strike/>
              </w:rPr>
              <w:t>R-CIM-CS-12 - Rate COE Performance Analytics</w:t>
            </w:r>
          </w:p>
        </w:tc>
        <w:tc>
          <w:tcPr>
            <w:tcW w:w="1710" w:type="dxa"/>
            <w:tcBorders>
              <w:top w:val="single" w:sz="4" w:space="0" w:color="auto"/>
              <w:bottom w:val="single" w:sz="4" w:space="0" w:color="auto"/>
            </w:tcBorders>
            <w:vAlign w:val="center"/>
          </w:tcPr>
          <w:p w14:paraId="57004F86" w14:textId="22602C74" w:rsidR="00FB7CA1" w:rsidRPr="001B0B61" w:rsidRDefault="00BC1D5E" w:rsidP="0035091A">
            <w:pPr>
              <w:pStyle w:val="TableField-Left"/>
              <w:rPr>
                <w:rFonts w:ascii="Calibri Light" w:hAnsi="Calibri Light" w:cs="Arial"/>
                <w:strike/>
              </w:rPr>
            </w:pPr>
            <w:r w:rsidRPr="001B0B61">
              <w:rPr>
                <w:rFonts w:ascii="Calibri Light" w:hAnsi="Calibri Light" w:cs="Arial"/>
                <w:strike/>
              </w:rPr>
              <w:t>Complex</w:t>
            </w:r>
          </w:p>
        </w:tc>
        <w:tc>
          <w:tcPr>
            <w:tcW w:w="1890" w:type="dxa"/>
            <w:tcBorders>
              <w:top w:val="single" w:sz="4" w:space="0" w:color="auto"/>
              <w:bottom w:val="single" w:sz="4" w:space="0" w:color="auto"/>
            </w:tcBorders>
            <w:vAlign w:val="center"/>
          </w:tcPr>
          <w:p w14:paraId="41F79F6C" w14:textId="2CC9BDE6" w:rsidR="00FB7CA1" w:rsidRPr="001B0B61" w:rsidRDefault="006E2F80" w:rsidP="0035091A">
            <w:pPr>
              <w:pStyle w:val="TableField-Left"/>
              <w:rPr>
                <w:strike/>
              </w:rPr>
            </w:pPr>
            <w:hyperlink r:id="rId36" w:history="1">
              <w:r w:rsidR="000B7E06" w:rsidRPr="001B0B61">
                <w:rPr>
                  <w:rStyle w:val="Hyperlink"/>
                  <w:rFonts w:ascii="Calibri Light" w:hAnsi="Calibri Light" w:cs="Arial"/>
                  <w:strike/>
                </w:rPr>
                <w:t>APSE #845</w:t>
              </w:r>
            </w:hyperlink>
          </w:p>
        </w:tc>
      </w:tr>
      <w:tr w:rsidR="000B7E06" w:rsidRPr="006B24F0" w14:paraId="6BD591C0" w14:textId="77777777" w:rsidTr="000B7E06">
        <w:trPr>
          <w:cantSplit/>
          <w:trHeight w:val="432"/>
        </w:trPr>
        <w:tc>
          <w:tcPr>
            <w:tcW w:w="5868" w:type="dxa"/>
            <w:tcBorders>
              <w:top w:val="single" w:sz="4" w:space="0" w:color="auto"/>
              <w:bottom w:val="single" w:sz="4" w:space="0" w:color="auto"/>
            </w:tcBorders>
            <w:vAlign w:val="center"/>
          </w:tcPr>
          <w:p w14:paraId="46132C09" w14:textId="514A0587" w:rsidR="000B7E06" w:rsidRPr="001B0B61" w:rsidRDefault="00027728" w:rsidP="0035091A">
            <w:pPr>
              <w:pStyle w:val="TableField-Left"/>
              <w:rPr>
                <w:rFonts w:ascii="Calibri Light" w:hAnsi="Calibri Light" w:cs="Arial"/>
                <w:strike/>
              </w:rPr>
            </w:pPr>
            <w:r w:rsidRPr="001B0B61">
              <w:rPr>
                <w:rFonts w:ascii="Calibri Light" w:hAnsi="Calibri Light" w:cs="Arial"/>
                <w:strike/>
              </w:rPr>
              <w:t>R-CIM-CS-12 - SCE.com Interactions Report</w:t>
            </w:r>
          </w:p>
        </w:tc>
        <w:tc>
          <w:tcPr>
            <w:tcW w:w="1710" w:type="dxa"/>
            <w:tcBorders>
              <w:top w:val="single" w:sz="4" w:space="0" w:color="auto"/>
              <w:bottom w:val="single" w:sz="4" w:space="0" w:color="auto"/>
            </w:tcBorders>
            <w:vAlign w:val="center"/>
          </w:tcPr>
          <w:p w14:paraId="688D38C6" w14:textId="79342B13" w:rsidR="000B7E06" w:rsidRPr="001B0B61" w:rsidRDefault="00027728" w:rsidP="0035091A">
            <w:pPr>
              <w:pStyle w:val="TableField-Left"/>
              <w:rPr>
                <w:rFonts w:ascii="Calibri Light" w:hAnsi="Calibri Light" w:cs="Arial"/>
                <w:strike/>
              </w:rPr>
            </w:pPr>
            <w:r w:rsidRPr="001B0B61">
              <w:rPr>
                <w:rFonts w:ascii="Calibri Light" w:hAnsi="Calibri Light" w:cs="Arial"/>
                <w:strike/>
              </w:rPr>
              <w:t>Complex</w:t>
            </w:r>
          </w:p>
        </w:tc>
        <w:tc>
          <w:tcPr>
            <w:tcW w:w="1890" w:type="dxa"/>
            <w:tcBorders>
              <w:top w:val="single" w:sz="4" w:space="0" w:color="auto"/>
              <w:bottom w:val="single" w:sz="4" w:space="0" w:color="auto"/>
            </w:tcBorders>
            <w:vAlign w:val="center"/>
          </w:tcPr>
          <w:p w14:paraId="0CC7E62A" w14:textId="38855F65" w:rsidR="000B7E06" w:rsidRPr="001B0B61" w:rsidRDefault="006E2F80" w:rsidP="0035091A">
            <w:pPr>
              <w:pStyle w:val="TableField-Left"/>
              <w:rPr>
                <w:strike/>
              </w:rPr>
            </w:pPr>
            <w:hyperlink r:id="rId37" w:history="1">
              <w:r w:rsidR="00027728" w:rsidRPr="001B0B61">
                <w:rPr>
                  <w:rStyle w:val="Hyperlink"/>
                  <w:rFonts w:ascii="Calibri Light" w:hAnsi="Calibri Light" w:cs="Arial"/>
                  <w:strike/>
                </w:rPr>
                <w:t>APSE #847</w:t>
              </w:r>
            </w:hyperlink>
          </w:p>
        </w:tc>
      </w:tr>
      <w:tr w:rsidR="000B7E06" w:rsidRPr="006B24F0" w14:paraId="070418F4" w14:textId="77777777" w:rsidTr="00611A1F">
        <w:trPr>
          <w:cantSplit/>
          <w:trHeight w:val="432"/>
        </w:trPr>
        <w:tc>
          <w:tcPr>
            <w:tcW w:w="5868" w:type="dxa"/>
            <w:tcBorders>
              <w:top w:val="single" w:sz="4" w:space="0" w:color="auto"/>
              <w:bottom w:val="single" w:sz="4" w:space="0" w:color="auto"/>
            </w:tcBorders>
            <w:vAlign w:val="center"/>
          </w:tcPr>
          <w:p w14:paraId="552D7FAA" w14:textId="2DC2CA2A" w:rsidR="000B7E06" w:rsidRPr="001B0B61" w:rsidRDefault="00611A1F" w:rsidP="0035091A">
            <w:pPr>
              <w:pStyle w:val="TableField-Left"/>
              <w:rPr>
                <w:rFonts w:ascii="Calibri Light" w:hAnsi="Calibri Light" w:cs="Arial"/>
                <w:strike/>
              </w:rPr>
            </w:pPr>
            <w:r w:rsidRPr="001B0B61">
              <w:rPr>
                <w:rFonts w:ascii="Calibri Light" w:hAnsi="Calibri Light" w:cs="Arial"/>
                <w:strike/>
              </w:rPr>
              <w:t>R-CIM-CS-12 - Tier 2 reporting</w:t>
            </w:r>
          </w:p>
        </w:tc>
        <w:tc>
          <w:tcPr>
            <w:tcW w:w="1710" w:type="dxa"/>
            <w:tcBorders>
              <w:top w:val="single" w:sz="4" w:space="0" w:color="auto"/>
              <w:bottom w:val="single" w:sz="4" w:space="0" w:color="auto"/>
            </w:tcBorders>
            <w:vAlign w:val="center"/>
          </w:tcPr>
          <w:p w14:paraId="4D878BE0" w14:textId="2BB948DA" w:rsidR="000B7E06" w:rsidRPr="001B0B61" w:rsidRDefault="00611A1F" w:rsidP="0035091A">
            <w:pPr>
              <w:pStyle w:val="TableField-Left"/>
              <w:rPr>
                <w:rFonts w:ascii="Calibri Light" w:hAnsi="Calibri Light" w:cs="Arial"/>
                <w:strike/>
              </w:rPr>
            </w:pPr>
            <w:r w:rsidRPr="001B0B61">
              <w:rPr>
                <w:rFonts w:ascii="Calibri Light" w:hAnsi="Calibri Light" w:cs="Arial"/>
                <w:strike/>
              </w:rPr>
              <w:t>Simple</w:t>
            </w:r>
          </w:p>
        </w:tc>
        <w:tc>
          <w:tcPr>
            <w:tcW w:w="1890" w:type="dxa"/>
            <w:tcBorders>
              <w:top w:val="single" w:sz="4" w:space="0" w:color="auto"/>
              <w:bottom w:val="single" w:sz="4" w:space="0" w:color="auto"/>
            </w:tcBorders>
            <w:vAlign w:val="center"/>
          </w:tcPr>
          <w:p w14:paraId="640DF886" w14:textId="25874DF0" w:rsidR="000B7E06" w:rsidRPr="001B0B61" w:rsidRDefault="006E2F80" w:rsidP="0035091A">
            <w:pPr>
              <w:pStyle w:val="TableField-Left"/>
              <w:rPr>
                <w:strike/>
              </w:rPr>
            </w:pPr>
            <w:hyperlink r:id="rId38" w:history="1">
              <w:r w:rsidR="004C22FC" w:rsidRPr="001B0B61">
                <w:rPr>
                  <w:rStyle w:val="Hyperlink"/>
                  <w:rFonts w:ascii="Calibri Light" w:hAnsi="Calibri Light" w:cs="Arial"/>
                  <w:strike/>
                </w:rPr>
                <w:t>APSE #848</w:t>
              </w:r>
            </w:hyperlink>
          </w:p>
        </w:tc>
      </w:tr>
      <w:tr w:rsidR="00611A1F" w:rsidRPr="006B24F0" w14:paraId="23ECBBF1" w14:textId="77777777" w:rsidTr="00611A1F">
        <w:trPr>
          <w:cantSplit/>
          <w:trHeight w:val="432"/>
        </w:trPr>
        <w:tc>
          <w:tcPr>
            <w:tcW w:w="5868" w:type="dxa"/>
            <w:tcBorders>
              <w:top w:val="single" w:sz="4" w:space="0" w:color="auto"/>
              <w:bottom w:val="single" w:sz="4" w:space="0" w:color="auto"/>
            </w:tcBorders>
            <w:vAlign w:val="center"/>
          </w:tcPr>
          <w:p w14:paraId="67E8850A" w14:textId="15FDCC04" w:rsidR="00611A1F" w:rsidRPr="001B0B61" w:rsidRDefault="00036051" w:rsidP="0035091A">
            <w:pPr>
              <w:pStyle w:val="TableField-Left"/>
              <w:rPr>
                <w:strike/>
              </w:rPr>
            </w:pPr>
            <w:r w:rsidRPr="001B0B61">
              <w:rPr>
                <w:rFonts w:ascii="Calibri Light" w:hAnsi="Calibri Light" w:cs="Arial"/>
                <w:strike/>
              </w:rPr>
              <w:t>R-CIM-CS-12 - Weekly Detailed Reports with Additional Fields</w:t>
            </w:r>
          </w:p>
        </w:tc>
        <w:tc>
          <w:tcPr>
            <w:tcW w:w="1710" w:type="dxa"/>
            <w:tcBorders>
              <w:top w:val="single" w:sz="4" w:space="0" w:color="auto"/>
              <w:bottom w:val="single" w:sz="4" w:space="0" w:color="auto"/>
            </w:tcBorders>
            <w:vAlign w:val="center"/>
          </w:tcPr>
          <w:p w14:paraId="5E44C944" w14:textId="5FBE3E31" w:rsidR="00611A1F" w:rsidRPr="001B0B61" w:rsidRDefault="00036051" w:rsidP="0035091A">
            <w:pPr>
              <w:pStyle w:val="TableField-Left"/>
              <w:rPr>
                <w:rFonts w:ascii="Calibri Light" w:hAnsi="Calibri Light" w:cs="Arial"/>
                <w:strike/>
              </w:rPr>
            </w:pPr>
            <w:r w:rsidRPr="001B0B61">
              <w:rPr>
                <w:rFonts w:ascii="Calibri Light" w:hAnsi="Calibri Light" w:cs="Arial"/>
                <w:strike/>
              </w:rPr>
              <w:t>Simple</w:t>
            </w:r>
          </w:p>
        </w:tc>
        <w:tc>
          <w:tcPr>
            <w:tcW w:w="1890" w:type="dxa"/>
            <w:tcBorders>
              <w:top w:val="single" w:sz="4" w:space="0" w:color="auto"/>
              <w:bottom w:val="single" w:sz="4" w:space="0" w:color="auto"/>
            </w:tcBorders>
            <w:vAlign w:val="center"/>
          </w:tcPr>
          <w:p w14:paraId="0FEA207B" w14:textId="71E47162" w:rsidR="00611A1F" w:rsidRPr="001B0B61" w:rsidRDefault="006E2F80" w:rsidP="0035091A">
            <w:pPr>
              <w:pStyle w:val="TableField-Left"/>
              <w:rPr>
                <w:strike/>
              </w:rPr>
            </w:pPr>
            <w:hyperlink r:id="rId39" w:history="1">
              <w:r w:rsidR="00036051" w:rsidRPr="001B0B61">
                <w:rPr>
                  <w:rStyle w:val="Hyperlink"/>
                  <w:rFonts w:ascii="Calibri Light" w:hAnsi="Calibri Light" w:cs="Arial"/>
                  <w:strike/>
                </w:rPr>
                <w:t>APSE #852</w:t>
              </w:r>
            </w:hyperlink>
          </w:p>
        </w:tc>
      </w:tr>
    </w:tbl>
    <w:p w14:paraId="4CC792B4" w14:textId="77777777" w:rsidR="00E0118B" w:rsidRPr="006B24F0" w:rsidRDefault="00E0118B" w:rsidP="006E2F80">
      <w:pPr>
        <w:pStyle w:val="Heading3"/>
        <w:keepNext/>
        <w:numPr>
          <w:ilvl w:val="2"/>
          <w:numId w:val="8"/>
        </w:numPr>
        <w:tabs>
          <w:tab w:val="left" w:pos="1440"/>
        </w:tabs>
        <w:spacing w:before="120" w:after="120"/>
        <w:ind w:left="1440" w:hanging="900"/>
        <w:rPr>
          <w:rFonts w:ascii="Calibri Light" w:hAnsi="Calibri Light"/>
        </w:rPr>
      </w:pPr>
      <w:bookmarkStart w:id="337" w:name="_Toc406588324"/>
      <w:bookmarkStart w:id="338" w:name="_Toc491613837"/>
      <w:bookmarkStart w:id="339" w:name="_Toc507736393"/>
      <w:r w:rsidRPr="006B24F0">
        <w:rPr>
          <w:rFonts w:ascii="Calibri Light" w:hAnsi="Calibri Light"/>
        </w:rPr>
        <w:lastRenderedPageBreak/>
        <w:t>Interfaces</w:t>
      </w:r>
      <w:bookmarkEnd w:id="337"/>
      <w:bookmarkEnd w:id="338"/>
      <w:bookmarkEnd w:id="33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06166505"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1F53DCEF" w14:textId="77777777" w:rsidR="00E0118B" w:rsidRPr="006B24F0" w:rsidRDefault="00C7517F" w:rsidP="0035091A">
            <w:pPr>
              <w:pStyle w:val="TableHeader-Left"/>
              <w:rPr>
                <w:rFonts w:ascii="Calibri Light" w:hAnsi="Calibri Light" w:cs="Arial"/>
              </w:rPr>
            </w:pPr>
            <w:r>
              <w:rPr>
                <w:rFonts w:ascii="Calibri Light" w:hAnsi="Calibri Light" w:cs="Arial"/>
              </w:rPr>
              <w:t xml:space="preserve">Interface Name &amp; </w:t>
            </w:r>
            <w:r w:rsidRPr="006B24F0">
              <w:rPr>
                <w:rFonts w:ascii="Calibri Light" w:hAnsi="Calibri Light" w:cs="Arial"/>
              </w:rPr>
              <w:t>Descripti</w:t>
            </w:r>
            <w:r>
              <w:rPr>
                <w:rFonts w:ascii="Calibri Light" w:hAnsi="Calibri Light" w:cs="Arial"/>
              </w:rPr>
              <w:t>on (List Requirements</w:t>
            </w:r>
            <w:r w:rsidR="001F03C3">
              <w:rPr>
                <w:rFonts w:ascii="Calibri Light" w:hAnsi="Calibri Light" w:cs="Arial"/>
              </w:rPr>
              <w:t xml:space="preserve"> met by this Interface</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6F4F729F"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55ED27A2"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37F8ABEC" w14:textId="77777777" w:rsidTr="0035091A">
        <w:trPr>
          <w:cantSplit/>
          <w:trHeight w:val="432"/>
        </w:trPr>
        <w:tc>
          <w:tcPr>
            <w:tcW w:w="5868" w:type="dxa"/>
            <w:tcBorders>
              <w:top w:val="threeDEmboss" w:sz="6" w:space="0" w:color="auto"/>
              <w:bottom w:val="single" w:sz="6" w:space="0" w:color="auto"/>
            </w:tcBorders>
            <w:vAlign w:val="center"/>
          </w:tcPr>
          <w:p w14:paraId="242E2B43" w14:textId="17B27CF3" w:rsidR="00E0118B" w:rsidRPr="006B24F0" w:rsidRDefault="008D31B2" w:rsidP="0035091A">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1A3E76E5" w14:textId="77777777" w:rsidR="00E0118B" w:rsidRPr="006B24F0" w:rsidRDefault="00E0118B" w:rsidP="0035091A">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6963E297" w14:textId="77777777" w:rsidR="00E0118B" w:rsidRPr="006B24F0" w:rsidRDefault="00E0118B" w:rsidP="0035091A">
            <w:pPr>
              <w:pStyle w:val="TableField-Left"/>
              <w:rPr>
                <w:rFonts w:ascii="Calibri Light" w:hAnsi="Calibri Light" w:cs="Arial"/>
              </w:rPr>
            </w:pPr>
          </w:p>
        </w:tc>
      </w:tr>
    </w:tbl>
    <w:p w14:paraId="59E85A3E" w14:textId="77777777" w:rsidR="00E0118B" w:rsidRPr="006B24F0" w:rsidRDefault="00E0118B" w:rsidP="006E2F80">
      <w:pPr>
        <w:pStyle w:val="Heading3"/>
        <w:keepNext/>
        <w:numPr>
          <w:ilvl w:val="2"/>
          <w:numId w:val="8"/>
        </w:numPr>
        <w:tabs>
          <w:tab w:val="left" w:pos="1440"/>
        </w:tabs>
        <w:spacing w:before="120" w:after="120"/>
        <w:ind w:left="1440" w:hanging="900"/>
        <w:rPr>
          <w:rFonts w:ascii="Calibri Light" w:hAnsi="Calibri Light"/>
        </w:rPr>
      </w:pPr>
      <w:bookmarkStart w:id="340" w:name="_Toc406588325"/>
      <w:bookmarkStart w:id="341" w:name="_Toc491613838"/>
      <w:bookmarkStart w:id="342" w:name="_Toc507736394"/>
      <w:r w:rsidRPr="006B24F0">
        <w:rPr>
          <w:rFonts w:ascii="Calibri Light" w:hAnsi="Calibri Light"/>
        </w:rPr>
        <w:t>Conversion</w:t>
      </w:r>
      <w:bookmarkEnd w:id="340"/>
      <w:bookmarkEnd w:id="341"/>
      <w:bookmarkEnd w:id="34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2A815ACB"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41DAF0BD" w14:textId="77777777" w:rsidR="00E0118B" w:rsidRPr="006B24F0" w:rsidRDefault="00C7517F" w:rsidP="0035091A">
            <w:pPr>
              <w:pStyle w:val="TableHeader-Left"/>
              <w:rPr>
                <w:rFonts w:ascii="Calibri Light" w:hAnsi="Calibri Light" w:cs="Arial"/>
              </w:rPr>
            </w:pPr>
            <w:r>
              <w:rPr>
                <w:rFonts w:ascii="Calibri Light" w:hAnsi="Calibri Light" w:cs="Arial"/>
              </w:rPr>
              <w:t xml:space="preserve">Conversion Name &amp; </w:t>
            </w:r>
            <w:r w:rsidRPr="006B24F0">
              <w:rPr>
                <w:rFonts w:ascii="Calibri Light" w:hAnsi="Calibri Light" w:cs="Arial"/>
              </w:rPr>
              <w:t>Descripti</w:t>
            </w:r>
            <w:r>
              <w:rPr>
                <w:rFonts w:ascii="Calibri Light" w:hAnsi="Calibri Light" w:cs="Arial"/>
              </w:rPr>
              <w:t>on (List Requirements</w:t>
            </w:r>
            <w:r w:rsidR="001F03C3">
              <w:rPr>
                <w:rFonts w:ascii="Calibri Light" w:hAnsi="Calibri Light" w:cs="Arial"/>
              </w:rPr>
              <w:t xml:space="preserve"> met by this Conversion</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075251F0"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7C1E1E67"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12183AF8" w14:textId="77777777" w:rsidTr="0035091A">
        <w:trPr>
          <w:cantSplit/>
          <w:trHeight w:val="432"/>
        </w:trPr>
        <w:tc>
          <w:tcPr>
            <w:tcW w:w="5868" w:type="dxa"/>
            <w:tcBorders>
              <w:top w:val="threeDEmboss" w:sz="6" w:space="0" w:color="auto"/>
              <w:bottom w:val="single" w:sz="6" w:space="0" w:color="auto"/>
            </w:tcBorders>
            <w:vAlign w:val="center"/>
          </w:tcPr>
          <w:p w14:paraId="3F84DD83" w14:textId="0FD498C0" w:rsidR="00E0118B" w:rsidRPr="006B24F0" w:rsidRDefault="007A7FAE" w:rsidP="0035091A">
            <w:pPr>
              <w:pStyle w:val="TableField-Left"/>
              <w:rPr>
                <w:rFonts w:ascii="Calibri Light" w:hAnsi="Calibri Light" w:cs="Arial"/>
              </w:rPr>
            </w:pPr>
            <w:r w:rsidRPr="007A7FAE">
              <w:rPr>
                <w:rFonts w:ascii="Calibri Light" w:hAnsi="Calibri Light" w:cs="Arial"/>
              </w:rPr>
              <w:t>C-CIM-CS-12 - CONTACT</w:t>
            </w:r>
          </w:p>
        </w:tc>
        <w:tc>
          <w:tcPr>
            <w:tcW w:w="1710" w:type="dxa"/>
            <w:tcBorders>
              <w:top w:val="threeDEmboss" w:sz="6" w:space="0" w:color="auto"/>
              <w:bottom w:val="single" w:sz="6" w:space="0" w:color="auto"/>
            </w:tcBorders>
            <w:vAlign w:val="center"/>
          </w:tcPr>
          <w:p w14:paraId="6732B42B" w14:textId="76AF4573" w:rsidR="00E0118B" w:rsidRPr="006B24F0" w:rsidRDefault="007A7FAE" w:rsidP="0035091A">
            <w:pPr>
              <w:pStyle w:val="TableField-Left"/>
              <w:rPr>
                <w:rFonts w:ascii="Calibri Light" w:hAnsi="Calibri Light" w:cs="Arial"/>
              </w:rPr>
            </w:pPr>
            <w:r>
              <w:rPr>
                <w:rFonts w:ascii="Calibri Light" w:hAnsi="Calibri Light" w:cs="Arial"/>
              </w:rPr>
              <w:t>Medium</w:t>
            </w:r>
          </w:p>
        </w:tc>
        <w:tc>
          <w:tcPr>
            <w:tcW w:w="1890" w:type="dxa"/>
            <w:tcBorders>
              <w:top w:val="threeDEmboss" w:sz="6" w:space="0" w:color="auto"/>
              <w:bottom w:val="single" w:sz="6" w:space="0" w:color="auto"/>
            </w:tcBorders>
            <w:vAlign w:val="center"/>
          </w:tcPr>
          <w:p w14:paraId="1F36BDB3" w14:textId="0FFB8B35" w:rsidR="00E0118B" w:rsidRPr="006B24F0" w:rsidRDefault="006E2F80" w:rsidP="0035091A">
            <w:pPr>
              <w:pStyle w:val="TableField-Left"/>
              <w:rPr>
                <w:rFonts w:ascii="Calibri Light" w:hAnsi="Calibri Light" w:cs="Arial"/>
              </w:rPr>
            </w:pPr>
            <w:hyperlink r:id="rId40" w:history="1">
              <w:r w:rsidR="007A7FAE" w:rsidRPr="007A7FAE">
                <w:rPr>
                  <w:rStyle w:val="Hyperlink"/>
                  <w:rFonts w:ascii="Calibri Light" w:hAnsi="Calibri Light" w:cs="Arial"/>
                </w:rPr>
                <w:t>APSE #134</w:t>
              </w:r>
            </w:hyperlink>
          </w:p>
        </w:tc>
      </w:tr>
    </w:tbl>
    <w:p w14:paraId="469B05C0" w14:textId="77777777" w:rsidR="00E0118B" w:rsidRPr="006B24F0" w:rsidRDefault="002F1623" w:rsidP="006E2F80">
      <w:pPr>
        <w:pStyle w:val="Heading3"/>
        <w:keepNext/>
        <w:numPr>
          <w:ilvl w:val="2"/>
          <w:numId w:val="8"/>
        </w:numPr>
        <w:tabs>
          <w:tab w:val="left" w:pos="1440"/>
        </w:tabs>
        <w:spacing w:before="120" w:after="120"/>
        <w:ind w:left="1440" w:hanging="900"/>
        <w:rPr>
          <w:rFonts w:ascii="Calibri Light" w:hAnsi="Calibri Light"/>
        </w:rPr>
      </w:pPr>
      <w:bookmarkStart w:id="343" w:name="_Toc406588326"/>
      <w:bookmarkStart w:id="344" w:name="_Toc491613839"/>
      <w:bookmarkStart w:id="345" w:name="_Toc507736395"/>
      <w:r>
        <w:rPr>
          <w:rFonts w:ascii="Calibri Light" w:hAnsi="Calibri Light"/>
        </w:rPr>
        <w:t>Extension/</w:t>
      </w:r>
      <w:r w:rsidR="00E0118B" w:rsidRPr="006B24F0">
        <w:rPr>
          <w:rFonts w:ascii="Calibri Light" w:hAnsi="Calibri Light"/>
        </w:rPr>
        <w:t>Enhancements</w:t>
      </w:r>
      <w:bookmarkEnd w:id="343"/>
      <w:bookmarkEnd w:id="344"/>
      <w:bookmarkEnd w:id="34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306EA81E" w14:textId="77777777" w:rsidTr="004F7691">
        <w:trPr>
          <w:cantSplit/>
          <w:trHeight w:val="432"/>
          <w:tblHeader/>
        </w:trPr>
        <w:tc>
          <w:tcPr>
            <w:tcW w:w="5868" w:type="dxa"/>
            <w:tcBorders>
              <w:top w:val="threeDEmboss" w:sz="6" w:space="0" w:color="auto"/>
              <w:bottom w:val="threeDEmboss" w:sz="6" w:space="0" w:color="auto"/>
            </w:tcBorders>
            <w:shd w:val="clear" w:color="auto" w:fill="F9FBAF"/>
            <w:vAlign w:val="center"/>
          </w:tcPr>
          <w:p w14:paraId="44385F6E" w14:textId="77777777" w:rsidR="00E0118B" w:rsidRPr="006B24F0" w:rsidRDefault="001368B5" w:rsidP="0035091A">
            <w:pPr>
              <w:pStyle w:val="TableHeader-Left"/>
              <w:rPr>
                <w:rFonts w:ascii="Calibri Light" w:hAnsi="Calibri Light" w:cs="Arial"/>
              </w:rPr>
            </w:pPr>
            <w:r>
              <w:rPr>
                <w:rFonts w:ascii="Calibri Light" w:hAnsi="Calibri Light" w:cs="Arial"/>
              </w:rPr>
              <w:t xml:space="preserve">Extension Name &amp; </w:t>
            </w:r>
            <w:r w:rsidRPr="006B24F0">
              <w:rPr>
                <w:rFonts w:ascii="Calibri Light" w:hAnsi="Calibri Light" w:cs="Arial"/>
              </w:rPr>
              <w:t>Descripti</w:t>
            </w:r>
            <w:r>
              <w:rPr>
                <w:rFonts w:ascii="Calibri Light" w:hAnsi="Calibri Light" w:cs="Arial"/>
              </w:rPr>
              <w:t>on (List Requirements</w:t>
            </w:r>
            <w:r w:rsidR="004B1A4F">
              <w:rPr>
                <w:rFonts w:ascii="Calibri Light" w:hAnsi="Calibri Light" w:cs="Arial"/>
              </w:rPr>
              <w:t xml:space="preserve"> met by this Extension</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41B1E025"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5FF0B578"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CA7231" w:rsidRPr="006B24F0" w14:paraId="32CA5367" w14:textId="77777777" w:rsidTr="004F7691">
        <w:trPr>
          <w:cantSplit/>
          <w:trHeight w:val="432"/>
        </w:trPr>
        <w:tc>
          <w:tcPr>
            <w:tcW w:w="5868" w:type="dxa"/>
            <w:tcBorders>
              <w:top w:val="single" w:sz="6" w:space="0" w:color="auto"/>
              <w:bottom w:val="single" w:sz="6" w:space="0" w:color="auto"/>
              <w:right w:val="single" w:sz="4" w:space="0" w:color="auto"/>
            </w:tcBorders>
            <w:vAlign w:val="center"/>
          </w:tcPr>
          <w:p w14:paraId="2034537A" w14:textId="745A1462" w:rsidR="00CA7231" w:rsidRPr="00EB1EA5" w:rsidRDefault="000F192F" w:rsidP="0035091A">
            <w:pPr>
              <w:pStyle w:val="TableField-Left"/>
              <w:rPr>
                <w:rFonts w:ascii="Calibri Light" w:hAnsi="Calibri Light" w:cs="Arial"/>
                <w:strike/>
              </w:rPr>
            </w:pPr>
            <w:r w:rsidRPr="00EB1EA5">
              <w:rPr>
                <w:rFonts w:ascii="Calibri Light" w:hAnsi="Calibri Light" w:cs="Arial"/>
                <w:strike/>
              </w:rPr>
              <w:t>E-CIM-CS-12 - IR creation</w:t>
            </w:r>
          </w:p>
        </w:tc>
        <w:tc>
          <w:tcPr>
            <w:tcW w:w="1710" w:type="dxa"/>
            <w:tcBorders>
              <w:top w:val="threeDEmboss" w:sz="6" w:space="0" w:color="auto"/>
              <w:left w:val="single" w:sz="4" w:space="0" w:color="auto"/>
              <w:bottom w:val="single" w:sz="4" w:space="0" w:color="auto"/>
              <w:right w:val="single" w:sz="4" w:space="0" w:color="auto"/>
            </w:tcBorders>
            <w:vAlign w:val="center"/>
          </w:tcPr>
          <w:p w14:paraId="12733B3A" w14:textId="3DA83898" w:rsidR="00CA7231" w:rsidRPr="00EB1EA5" w:rsidRDefault="000F192F" w:rsidP="0035091A">
            <w:pPr>
              <w:pStyle w:val="TableField-Left"/>
              <w:rPr>
                <w:rFonts w:ascii="Calibri Light" w:hAnsi="Calibri Light" w:cs="Arial"/>
                <w:strike/>
              </w:rPr>
            </w:pPr>
            <w:r w:rsidRPr="00EB1EA5">
              <w:rPr>
                <w:rFonts w:ascii="Calibri Light" w:hAnsi="Calibri Light" w:cs="Arial"/>
                <w:strike/>
              </w:rPr>
              <w:t>Medium</w:t>
            </w:r>
          </w:p>
        </w:tc>
        <w:tc>
          <w:tcPr>
            <w:tcW w:w="1890" w:type="dxa"/>
            <w:tcBorders>
              <w:top w:val="threeDEmboss" w:sz="6" w:space="0" w:color="auto"/>
              <w:left w:val="single" w:sz="4" w:space="0" w:color="auto"/>
              <w:bottom w:val="single" w:sz="4" w:space="0" w:color="auto"/>
              <w:right w:val="threeDEmboss" w:sz="6" w:space="0" w:color="auto"/>
            </w:tcBorders>
            <w:vAlign w:val="center"/>
          </w:tcPr>
          <w:p w14:paraId="69B3D39E" w14:textId="5F3B438A" w:rsidR="00CA7231" w:rsidRPr="00EB1EA5" w:rsidRDefault="006E2F80" w:rsidP="0035091A">
            <w:pPr>
              <w:pStyle w:val="TableField-Left"/>
              <w:rPr>
                <w:rFonts w:ascii="Calibri Light" w:hAnsi="Calibri Light" w:cs="Arial"/>
                <w:strike/>
              </w:rPr>
            </w:pPr>
            <w:hyperlink r:id="rId41" w:history="1">
              <w:r w:rsidR="000F192F" w:rsidRPr="00EB1EA5">
                <w:rPr>
                  <w:rStyle w:val="Hyperlink"/>
                  <w:rFonts w:ascii="Calibri Light" w:hAnsi="Calibri Light" w:cs="Arial"/>
                  <w:strike/>
                </w:rPr>
                <w:t>APSE #1171</w:t>
              </w:r>
            </w:hyperlink>
          </w:p>
        </w:tc>
      </w:tr>
      <w:tr w:rsidR="000F192F" w:rsidRPr="006B24F0" w14:paraId="55273734" w14:textId="77777777" w:rsidTr="004F7691">
        <w:trPr>
          <w:cantSplit/>
          <w:trHeight w:val="432"/>
        </w:trPr>
        <w:tc>
          <w:tcPr>
            <w:tcW w:w="5868" w:type="dxa"/>
            <w:tcBorders>
              <w:top w:val="single" w:sz="6" w:space="0" w:color="auto"/>
              <w:bottom w:val="single" w:sz="6" w:space="0" w:color="auto"/>
              <w:right w:val="single" w:sz="4" w:space="0" w:color="auto"/>
            </w:tcBorders>
            <w:vAlign w:val="center"/>
          </w:tcPr>
          <w:p w14:paraId="6A1D1CCC" w14:textId="77B0D9F5" w:rsidR="000F192F" w:rsidRPr="00EB1EA5" w:rsidRDefault="000F192F" w:rsidP="0035091A">
            <w:pPr>
              <w:pStyle w:val="TableField-Left"/>
              <w:rPr>
                <w:rFonts w:ascii="Calibri Light" w:hAnsi="Calibri Light" w:cs="Arial"/>
                <w:strike/>
              </w:rPr>
            </w:pPr>
            <w:r w:rsidRPr="00EB1EA5">
              <w:rPr>
                <w:rFonts w:ascii="Calibri Light" w:hAnsi="Calibri Light" w:cs="Arial"/>
                <w:strike/>
              </w:rPr>
              <w:t>E-CIM-CS-12 - Create IR from outbound and inbound comm</w:t>
            </w:r>
          </w:p>
        </w:tc>
        <w:tc>
          <w:tcPr>
            <w:tcW w:w="1710" w:type="dxa"/>
            <w:tcBorders>
              <w:top w:val="single" w:sz="4" w:space="0" w:color="auto"/>
              <w:left w:val="single" w:sz="4" w:space="0" w:color="auto"/>
              <w:bottom w:val="single" w:sz="4" w:space="0" w:color="auto"/>
              <w:right w:val="single" w:sz="4" w:space="0" w:color="auto"/>
            </w:tcBorders>
            <w:vAlign w:val="center"/>
          </w:tcPr>
          <w:p w14:paraId="79E6AB80" w14:textId="2659F28A" w:rsidR="000F192F" w:rsidRPr="00EB1EA5" w:rsidRDefault="000F192F" w:rsidP="0035091A">
            <w:pPr>
              <w:pStyle w:val="TableField-Left"/>
              <w:rPr>
                <w:rFonts w:ascii="Calibri Light" w:hAnsi="Calibri Light" w:cs="Arial"/>
                <w:strike/>
              </w:rPr>
            </w:pPr>
            <w:r w:rsidRPr="00EB1EA5">
              <w:rPr>
                <w:rFonts w:ascii="Calibri Light" w:hAnsi="Calibri Light" w:cs="Arial"/>
                <w:strike/>
              </w:rPr>
              <w:t>Medium</w:t>
            </w:r>
          </w:p>
        </w:tc>
        <w:tc>
          <w:tcPr>
            <w:tcW w:w="1890" w:type="dxa"/>
            <w:tcBorders>
              <w:top w:val="single" w:sz="4" w:space="0" w:color="auto"/>
              <w:left w:val="single" w:sz="4" w:space="0" w:color="auto"/>
              <w:bottom w:val="single" w:sz="4" w:space="0" w:color="auto"/>
              <w:right w:val="threeDEmboss" w:sz="6" w:space="0" w:color="auto"/>
            </w:tcBorders>
            <w:vAlign w:val="center"/>
          </w:tcPr>
          <w:p w14:paraId="214E5533" w14:textId="022A36A2" w:rsidR="000F192F" w:rsidRPr="00EB1EA5" w:rsidRDefault="006E2F80" w:rsidP="0035091A">
            <w:pPr>
              <w:pStyle w:val="TableField-Left"/>
              <w:rPr>
                <w:rFonts w:ascii="Calibri Light" w:hAnsi="Calibri Light" w:cs="Arial"/>
                <w:strike/>
              </w:rPr>
            </w:pPr>
            <w:hyperlink r:id="rId42" w:history="1">
              <w:r w:rsidR="000F192F" w:rsidRPr="00EB1EA5">
                <w:rPr>
                  <w:rStyle w:val="Hyperlink"/>
                  <w:rFonts w:ascii="Calibri Light" w:hAnsi="Calibri Light" w:cs="Arial"/>
                  <w:strike/>
                </w:rPr>
                <w:t>APSE #1172</w:t>
              </w:r>
            </w:hyperlink>
          </w:p>
        </w:tc>
      </w:tr>
      <w:tr w:rsidR="000F192F" w:rsidRPr="006B24F0" w14:paraId="10C6F356" w14:textId="77777777" w:rsidTr="004F7691">
        <w:trPr>
          <w:cantSplit/>
          <w:trHeight w:val="432"/>
        </w:trPr>
        <w:tc>
          <w:tcPr>
            <w:tcW w:w="5868" w:type="dxa"/>
            <w:tcBorders>
              <w:top w:val="single" w:sz="6" w:space="0" w:color="auto"/>
              <w:bottom w:val="single" w:sz="6" w:space="0" w:color="auto"/>
              <w:right w:val="single" w:sz="4" w:space="0" w:color="auto"/>
            </w:tcBorders>
            <w:vAlign w:val="center"/>
          </w:tcPr>
          <w:p w14:paraId="06D50EAA" w14:textId="6661B6D4" w:rsidR="000F192F" w:rsidRPr="00EB1EA5" w:rsidRDefault="004F7691" w:rsidP="0035091A">
            <w:pPr>
              <w:pStyle w:val="TableField-Left"/>
              <w:rPr>
                <w:rFonts w:ascii="Calibri Light" w:hAnsi="Calibri Light" w:cs="Arial"/>
                <w:strike/>
              </w:rPr>
            </w:pPr>
            <w:r w:rsidRPr="00EB1EA5">
              <w:rPr>
                <w:rFonts w:ascii="Calibri Light" w:hAnsi="Calibri Light" w:cs="Arial"/>
                <w:strike/>
              </w:rPr>
              <w:t>E-CIM-CS-12 - IR needs to be confidential</w:t>
            </w:r>
          </w:p>
        </w:tc>
        <w:tc>
          <w:tcPr>
            <w:tcW w:w="1710" w:type="dxa"/>
            <w:tcBorders>
              <w:top w:val="single" w:sz="4" w:space="0" w:color="auto"/>
              <w:left w:val="single" w:sz="4" w:space="0" w:color="auto"/>
              <w:bottom w:val="single" w:sz="4" w:space="0" w:color="auto"/>
              <w:right w:val="single" w:sz="4" w:space="0" w:color="auto"/>
            </w:tcBorders>
            <w:vAlign w:val="center"/>
          </w:tcPr>
          <w:p w14:paraId="36A0312D" w14:textId="186E6EC6" w:rsidR="000F192F" w:rsidRPr="00EB1EA5" w:rsidRDefault="00E12378" w:rsidP="0035091A">
            <w:pPr>
              <w:pStyle w:val="TableField-Left"/>
              <w:rPr>
                <w:rFonts w:ascii="Calibri Light" w:hAnsi="Calibri Light" w:cs="Arial"/>
                <w:strike/>
              </w:rPr>
            </w:pPr>
            <w:r w:rsidRPr="00EB1EA5">
              <w:rPr>
                <w:rFonts w:ascii="Calibri Light" w:hAnsi="Calibri Light" w:cs="Arial"/>
                <w:strike/>
              </w:rPr>
              <w:t>Complex</w:t>
            </w:r>
          </w:p>
        </w:tc>
        <w:tc>
          <w:tcPr>
            <w:tcW w:w="1890" w:type="dxa"/>
            <w:tcBorders>
              <w:top w:val="single" w:sz="4" w:space="0" w:color="auto"/>
              <w:left w:val="single" w:sz="4" w:space="0" w:color="auto"/>
              <w:bottom w:val="single" w:sz="4" w:space="0" w:color="auto"/>
              <w:right w:val="threeDEmboss" w:sz="6" w:space="0" w:color="auto"/>
            </w:tcBorders>
            <w:vAlign w:val="center"/>
          </w:tcPr>
          <w:p w14:paraId="3A8B65A3" w14:textId="0D98F1FE" w:rsidR="000F192F" w:rsidRPr="00EB1EA5" w:rsidRDefault="006E2F80" w:rsidP="0035091A">
            <w:pPr>
              <w:pStyle w:val="TableField-Left"/>
              <w:rPr>
                <w:rFonts w:ascii="Calibri Light" w:hAnsi="Calibri Light" w:cs="Arial"/>
                <w:strike/>
              </w:rPr>
            </w:pPr>
            <w:hyperlink r:id="rId43" w:history="1">
              <w:r w:rsidR="006F1912" w:rsidRPr="00EB1EA5">
                <w:rPr>
                  <w:rStyle w:val="Hyperlink"/>
                  <w:rFonts w:ascii="Calibri Light" w:hAnsi="Calibri Light" w:cs="Arial"/>
                  <w:strike/>
                </w:rPr>
                <w:t>APSE #1173</w:t>
              </w:r>
            </w:hyperlink>
          </w:p>
        </w:tc>
      </w:tr>
      <w:tr w:rsidR="004F7691" w:rsidRPr="006B24F0" w14:paraId="5064C4A9" w14:textId="77777777" w:rsidTr="004F7691">
        <w:trPr>
          <w:cantSplit/>
          <w:trHeight w:val="432"/>
        </w:trPr>
        <w:tc>
          <w:tcPr>
            <w:tcW w:w="5868" w:type="dxa"/>
            <w:tcBorders>
              <w:top w:val="single" w:sz="6" w:space="0" w:color="auto"/>
              <w:bottom w:val="single" w:sz="6" w:space="0" w:color="auto"/>
            </w:tcBorders>
            <w:vAlign w:val="center"/>
          </w:tcPr>
          <w:p w14:paraId="53D2D75C" w14:textId="61F0D369" w:rsidR="004F7691" w:rsidRPr="00EB1EA5" w:rsidRDefault="00864E48" w:rsidP="0035091A">
            <w:pPr>
              <w:pStyle w:val="TableField-Left"/>
              <w:rPr>
                <w:strike/>
              </w:rPr>
            </w:pPr>
            <w:r w:rsidRPr="00EB1EA5">
              <w:rPr>
                <w:rFonts w:ascii="Calibri Light" w:hAnsi="Calibri Light" w:cs="Arial"/>
                <w:strike/>
              </w:rPr>
              <w:t>E-CIM-CS-12 - IR custom search</w:t>
            </w:r>
          </w:p>
        </w:tc>
        <w:tc>
          <w:tcPr>
            <w:tcW w:w="1710" w:type="dxa"/>
            <w:tcBorders>
              <w:top w:val="single" w:sz="4" w:space="0" w:color="auto"/>
              <w:bottom w:val="single" w:sz="4" w:space="0" w:color="auto"/>
            </w:tcBorders>
            <w:vAlign w:val="center"/>
          </w:tcPr>
          <w:p w14:paraId="5A9CD410" w14:textId="1D6A2CBF" w:rsidR="004F7691" w:rsidRPr="00EB1EA5" w:rsidRDefault="00864E48" w:rsidP="0035091A">
            <w:pPr>
              <w:pStyle w:val="TableField-Left"/>
              <w:rPr>
                <w:rFonts w:ascii="Calibri Light" w:hAnsi="Calibri Light" w:cs="Arial"/>
                <w:strike/>
              </w:rPr>
            </w:pPr>
            <w:r w:rsidRPr="00EB1EA5">
              <w:rPr>
                <w:rFonts w:ascii="Calibri Light" w:hAnsi="Calibri Light" w:cs="Arial"/>
                <w:strike/>
              </w:rPr>
              <w:t>Complex</w:t>
            </w:r>
          </w:p>
        </w:tc>
        <w:tc>
          <w:tcPr>
            <w:tcW w:w="1890" w:type="dxa"/>
            <w:tcBorders>
              <w:top w:val="single" w:sz="4" w:space="0" w:color="auto"/>
              <w:bottom w:val="single" w:sz="4" w:space="0" w:color="auto"/>
            </w:tcBorders>
            <w:vAlign w:val="center"/>
          </w:tcPr>
          <w:p w14:paraId="4D805C61" w14:textId="0D723110" w:rsidR="004F7691" w:rsidRPr="00EB1EA5" w:rsidRDefault="006E2F80" w:rsidP="0035091A">
            <w:pPr>
              <w:pStyle w:val="TableField-Left"/>
              <w:rPr>
                <w:rFonts w:ascii="Calibri Light" w:hAnsi="Calibri Light" w:cs="Arial"/>
                <w:strike/>
              </w:rPr>
            </w:pPr>
            <w:hyperlink r:id="rId44" w:history="1">
              <w:r w:rsidR="00864E48" w:rsidRPr="00EB1EA5">
                <w:rPr>
                  <w:rStyle w:val="Hyperlink"/>
                  <w:rFonts w:ascii="Calibri Light" w:hAnsi="Calibri Light" w:cs="Arial"/>
                  <w:strike/>
                </w:rPr>
                <w:t>APSE #1174</w:t>
              </w:r>
            </w:hyperlink>
          </w:p>
        </w:tc>
      </w:tr>
      <w:tr w:rsidR="004F7691" w:rsidRPr="006B24F0" w14:paraId="1ACDA9F5" w14:textId="77777777" w:rsidTr="004F7691">
        <w:trPr>
          <w:cantSplit/>
          <w:trHeight w:val="432"/>
        </w:trPr>
        <w:tc>
          <w:tcPr>
            <w:tcW w:w="5868" w:type="dxa"/>
            <w:tcBorders>
              <w:top w:val="single" w:sz="6" w:space="0" w:color="auto"/>
              <w:bottom w:val="single" w:sz="6" w:space="0" w:color="auto"/>
            </w:tcBorders>
            <w:vAlign w:val="center"/>
          </w:tcPr>
          <w:p w14:paraId="73263FC9" w14:textId="4250B451" w:rsidR="004F7691" w:rsidRPr="00EB1EA5" w:rsidRDefault="00136F6B" w:rsidP="0035091A">
            <w:pPr>
              <w:pStyle w:val="TableField-Left"/>
              <w:rPr>
                <w:strike/>
              </w:rPr>
            </w:pPr>
            <w:r w:rsidRPr="00EB1EA5">
              <w:rPr>
                <w:rFonts w:ascii="Calibri Light" w:hAnsi="Calibri Light" w:cs="Arial"/>
                <w:strike/>
              </w:rPr>
              <w:t>E-CIM-CS-12 - Auto-populate Campaign ID</w:t>
            </w:r>
          </w:p>
        </w:tc>
        <w:tc>
          <w:tcPr>
            <w:tcW w:w="1710" w:type="dxa"/>
            <w:tcBorders>
              <w:top w:val="single" w:sz="4" w:space="0" w:color="auto"/>
              <w:bottom w:val="single" w:sz="4" w:space="0" w:color="auto"/>
            </w:tcBorders>
            <w:vAlign w:val="center"/>
          </w:tcPr>
          <w:p w14:paraId="1D69FD34" w14:textId="5A514334" w:rsidR="004F7691" w:rsidRPr="00EB1EA5" w:rsidRDefault="00864E48" w:rsidP="0035091A">
            <w:pPr>
              <w:pStyle w:val="TableField-Left"/>
              <w:rPr>
                <w:rFonts w:ascii="Calibri Light" w:hAnsi="Calibri Light" w:cs="Arial"/>
                <w:strike/>
              </w:rPr>
            </w:pPr>
            <w:r w:rsidRPr="00EB1EA5">
              <w:rPr>
                <w:rFonts w:ascii="Calibri Light" w:hAnsi="Calibri Light" w:cs="Arial"/>
                <w:strike/>
              </w:rPr>
              <w:t>Complex</w:t>
            </w:r>
          </w:p>
        </w:tc>
        <w:tc>
          <w:tcPr>
            <w:tcW w:w="1890" w:type="dxa"/>
            <w:tcBorders>
              <w:top w:val="single" w:sz="4" w:space="0" w:color="auto"/>
              <w:bottom w:val="single" w:sz="4" w:space="0" w:color="auto"/>
            </w:tcBorders>
            <w:vAlign w:val="center"/>
          </w:tcPr>
          <w:p w14:paraId="06237F0C" w14:textId="0D647A24" w:rsidR="004F7691" w:rsidRPr="00EB1EA5" w:rsidRDefault="006E2F80" w:rsidP="0035091A">
            <w:pPr>
              <w:pStyle w:val="TableField-Left"/>
              <w:rPr>
                <w:rFonts w:ascii="Calibri Light" w:hAnsi="Calibri Light" w:cs="Arial"/>
                <w:strike/>
              </w:rPr>
            </w:pPr>
            <w:hyperlink r:id="rId45" w:history="1">
              <w:r w:rsidR="00864E48" w:rsidRPr="00EB1EA5">
                <w:rPr>
                  <w:rStyle w:val="Hyperlink"/>
                  <w:rFonts w:ascii="Calibri Light" w:hAnsi="Calibri Light" w:cs="Arial"/>
                  <w:strike/>
                </w:rPr>
                <w:t>APSE #1175</w:t>
              </w:r>
            </w:hyperlink>
          </w:p>
        </w:tc>
      </w:tr>
      <w:tr w:rsidR="004F7691" w:rsidRPr="006B24F0" w14:paraId="6A6C926F" w14:textId="77777777" w:rsidTr="00E36857">
        <w:trPr>
          <w:cantSplit/>
          <w:trHeight w:val="432"/>
        </w:trPr>
        <w:tc>
          <w:tcPr>
            <w:tcW w:w="5868" w:type="dxa"/>
            <w:tcBorders>
              <w:top w:val="single" w:sz="6" w:space="0" w:color="auto"/>
              <w:bottom w:val="single" w:sz="6" w:space="0" w:color="auto"/>
            </w:tcBorders>
            <w:vAlign w:val="center"/>
          </w:tcPr>
          <w:p w14:paraId="0A2A4578" w14:textId="2EEF6261" w:rsidR="004F7691" w:rsidRPr="00EB1EA5" w:rsidRDefault="00E36857" w:rsidP="0035091A">
            <w:pPr>
              <w:pStyle w:val="TableField-Left"/>
              <w:rPr>
                <w:strike/>
              </w:rPr>
            </w:pPr>
            <w:r w:rsidRPr="00EB1EA5">
              <w:rPr>
                <w:rFonts w:ascii="Calibri Light" w:hAnsi="Calibri Light" w:cs="Arial"/>
                <w:strike/>
              </w:rPr>
              <w:t>E-CIM-CS-12 - IR custom view</w:t>
            </w:r>
          </w:p>
        </w:tc>
        <w:tc>
          <w:tcPr>
            <w:tcW w:w="1710" w:type="dxa"/>
            <w:tcBorders>
              <w:top w:val="single" w:sz="4" w:space="0" w:color="auto"/>
              <w:bottom w:val="single" w:sz="4" w:space="0" w:color="auto"/>
            </w:tcBorders>
            <w:vAlign w:val="center"/>
          </w:tcPr>
          <w:p w14:paraId="12B7B163" w14:textId="1738CBBD" w:rsidR="004F7691" w:rsidRPr="00EB1EA5" w:rsidRDefault="00E36857" w:rsidP="0035091A">
            <w:pPr>
              <w:pStyle w:val="TableField-Left"/>
              <w:rPr>
                <w:rFonts w:ascii="Calibri Light" w:hAnsi="Calibri Light" w:cs="Arial"/>
                <w:strike/>
              </w:rPr>
            </w:pPr>
            <w:r w:rsidRPr="00EB1EA5">
              <w:rPr>
                <w:rFonts w:ascii="Calibri Light" w:hAnsi="Calibri Light" w:cs="Arial"/>
                <w:strike/>
              </w:rPr>
              <w:t>Medium</w:t>
            </w:r>
          </w:p>
        </w:tc>
        <w:tc>
          <w:tcPr>
            <w:tcW w:w="1890" w:type="dxa"/>
            <w:tcBorders>
              <w:top w:val="single" w:sz="4" w:space="0" w:color="auto"/>
              <w:bottom w:val="single" w:sz="4" w:space="0" w:color="auto"/>
            </w:tcBorders>
            <w:vAlign w:val="center"/>
          </w:tcPr>
          <w:p w14:paraId="2C1CDD8F" w14:textId="77F41C28" w:rsidR="004F7691" w:rsidRPr="00EB1EA5" w:rsidRDefault="006E2F80" w:rsidP="0035091A">
            <w:pPr>
              <w:pStyle w:val="TableField-Left"/>
              <w:rPr>
                <w:rFonts w:ascii="Calibri Light" w:hAnsi="Calibri Light" w:cs="Arial"/>
                <w:strike/>
              </w:rPr>
            </w:pPr>
            <w:hyperlink r:id="rId46" w:history="1">
              <w:r w:rsidR="00E36857" w:rsidRPr="00EB1EA5">
                <w:rPr>
                  <w:rStyle w:val="Hyperlink"/>
                  <w:rFonts w:ascii="Calibri Light" w:hAnsi="Calibri Light" w:cs="Arial"/>
                  <w:strike/>
                </w:rPr>
                <w:t>APSE #1176</w:t>
              </w:r>
            </w:hyperlink>
          </w:p>
        </w:tc>
      </w:tr>
      <w:tr w:rsidR="00E36857" w:rsidRPr="006B24F0" w14:paraId="28D1C345" w14:textId="77777777" w:rsidTr="00A66E1B">
        <w:trPr>
          <w:cantSplit/>
          <w:trHeight w:val="453"/>
        </w:trPr>
        <w:tc>
          <w:tcPr>
            <w:tcW w:w="5868" w:type="dxa"/>
            <w:tcBorders>
              <w:top w:val="single" w:sz="6" w:space="0" w:color="auto"/>
              <w:bottom w:val="single" w:sz="6" w:space="0" w:color="auto"/>
            </w:tcBorders>
            <w:vAlign w:val="center"/>
          </w:tcPr>
          <w:p w14:paraId="3ECD3E51" w14:textId="4545C898" w:rsidR="00E36857" w:rsidRPr="00EB1EA5" w:rsidRDefault="00C92357" w:rsidP="00A66E1B">
            <w:pPr>
              <w:pStyle w:val="TableField-Left"/>
              <w:rPr>
                <w:strike/>
              </w:rPr>
            </w:pPr>
            <w:r w:rsidRPr="00EB1EA5">
              <w:rPr>
                <w:strike/>
                <w:noProof/>
                <w:lang w:eastAsia="en-US"/>
              </w:rPr>
              <w:drawing>
                <wp:inline distT="0" distB="0" distL="0" distR="0" wp14:anchorId="5FE32BED" wp14:editId="68C44AEF">
                  <wp:extent cx="7620" cy="7620"/>
                  <wp:effectExtent l="0" t="0" r="0" b="0"/>
                  <wp:docPr id="9" name="Picture 9"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s-apps2.hcl-axon.com/icons/ecblank.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EB1EA5">
              <w:rPr>
                <w:rFonts w:ascii="Calibri Light" w:hAnsi="Calibri Light" w:cs="Arial"/>
                <w:strike/>
              </w:rPr>
              <w:t>E-CIM-CS-12- Interaction Record</w:t>
            </w:r>
          </w:p>
        </w:tc>
        <w:tc>
          <w:tcPr>
            <w:tcW w:w="1710" w:type="dxa"/>
            <w:tcBorders>
              <w:top w:val="single" w:sz="4" w:space="0" w:color="auto"/>
              <w:bottom w:val="single" w:sz="4" w:space="0" w:color="auto"/>
            </w:tcBorders>
            <w:vAlign w:val="center"/>
          </w:tcPr>
          <w:p w14:paraId="62DC8CDB" w14:textId="037CD8E7" w:rsidR="00E36857" w:rsidRPr="00EB1EA5" w:rsidRDefault="00C92357" w:rsidP="0035091A">
            <w:pPr>
              <w:pStyle w:val="TableField-Left"/>
              <w:rPr>
                <w:rFonts w:ascii="Calibri Light" w:hAnsi="Calibri Light" w:cs="Arial"/>
                <w:strike/>
              </w:rPr>
            </w:pPr>
            <w:r w:rsidRPr="00EB1EA5">
              <w:rPr>
                <w:rFonts w:ascii="Calibri Light" w:hAnsi="Calibri Light" w:cs="Arial"/>
                <w:strike/>
              </w:rPr>
              <w:t>Medium</w:t>
            </w:r>
          </w:p>
        </w:tc>
        <w:tc>
          <w:tcPr>
            <w:tcW w:w="1890" w:type="dxa"/>
            <w:tcBorders>
              <w:top w:val="single" w:sz="4" w:space="0" w:color="auto"/>
              <w:bottom w:val="single" w:sz="4" w:space="0" w:color="auto"/>
            </w:tcBorders>
            <w:vAlign w:val="center"/>
          </w:tcPr>
          <w:p w14:paraId="421488D2" w14:textId="6B75DC3E" w:rsidR="00E36857" w:rsidRPr="00EB1EA5" w:rsidRDefault="006E2F80" w:rsidP="0035091A">
            <w:pPr>
              <w:pStyle w:val="TableField-Left"/>
              <w:rPr>
                <w:rFonts w:ascii="Calibri Light" w:hAnsi="Calibri Light" w:cs="Arial"/>
                <w:strike/>
              </w:rPr>
            </w:pPr>
            <w:hyperlink r:id="rId47" w:history="1">
              <w:r w:rsidR="00C92357" w:rsidRPr="00EB1EA5">
                <w:rPr>
                  <w:rStyle w:val="Hyperlink"/>
                  <w:rFonts w:ascii="Calibri Light" w:hAnsi="Calibri Light" w:cs="Arial"/>
                  <w:strike/>
                </w:rPr>
                <w:t>APSE #800</w:t>
              </w:r>
            </w:hyperlink>
          </w:p>
        </w:tc>
      </w:tr>
    </w:tbl>
    <w:p w14:paraId="16EE6BB0" w14:textId="77777777" w:rsidR="000F1011" w:rsidRPr="006B24F0" w:rsidRDefault="000F1011" w:rsidP="006E2F80">
      <w:pPr>
        <w:pStyle w:val="Heading3"/>
        <w:keepNext/>
        <w:numPr>
          <w:ilvl w:val="2"/>
          <w:numId w:val="8"/>
        </w:numPr>
        <w:tabs>
          <w:tab w:val="left" w:pos="1440"/>
        </w:tabs>
        <w:spacing w:before="120" w:after="120"/>
        <w:ind w:left="1440" w:hanging="900"/>
        <w:rPr>
          <w:rFonts w:ascii="Calibri Light" w:hAnsi="Calibri Light"/>
        </w:rPr>
      </w:pPr>
      <w:bookmarkStart w:id="346" w:name="_Toc406588322"/>
      <w:bookmarkStart w:id="347" w:name="_Toc491613840"/>
      <w:bookmarkStart w:id="348" w:name="_Toc406588327"/>
      <w:bookmarkStart w:id="349" w:name="_Toc507736396"/>
      <w:r w:rsidRPr="006B24F0">
        <w:rPr>
          <w:rFonts w:ascii="Calibri Light" w:hAnsi="Calibri Light"/>
        </w:rPr>
        <w:t>Forms</w:t>
      </w:r>
      <w:bookmarkEnd w:id="346"/>
      <w:bookmarkEnd w:id="347"/>
      <w:bookmarkEnd w:id="34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6B24F0" w14:paraId="0D153113" w14:textId="77777777" w:rsidTr="00613D1D">
        <w:trPr>
          <w:cantSplit/>
          <w:trHeight w:val="432"/>
          <w:tblHeader/>
        </w:trPr>
        <w:tc>
          <w:tcPr>
            <w:tcW w:w="5868" w:type="dxa"/>
            <w:tcBorders>
              <w:top w:val="threeDEmboss" w:sz="6" w:space="0" w:color="auto"/>
              <w:bottom w:val="threeDEmboss" w:sz="6" w:space="0" w:color="auto"/>
            </w:tcBorders>
            <w:shd w:val="clear" w:color="auto" w:fill="F9FBAF"/>
            <w:vAlign w:val="center"/>
          </w:tcPr>
          <w:p w14:paraId="53A60D89" w14:textId="77777777" w:rsidR="000F1011" w:rsidRPr="006B24F0" w:rsidRDefault="00C22E99" w:rsidP="00613D1D">
            <w:pPr>
              <w:pStyle w:val="TableHeader-Left"/>
              <w:rPr>
                <w:rFonts w:ascii="Calibri Light" w:hAnsi="Calibri Light" w:cs="Arial"/>
              </w:rPr>
            </w:pPr>
            <w:r>
              <w:rPr>
                <w:rFonts w:ascii="Calibri Light" w:hAnsi="Calibri Light" w:cs="Arial"/>
              </w:rPr>
              <w:t xml:space="preserve">Form Name &amp; </w:t>
            </w:r>
            <w:r w:rsidRPr="006B24F0">
              <w:rPr>
                <w:rFonts w:ascii="Calibri Light" w:hAnsi="Calibri Light" w:cs="Arial"/>
              </w:rPr>
              <w:t>Descripti</w:t>
            </w:r>
            <w:r>
              <w:rPr>
                <w:rFonts w:ascii="Calibri Light" w:hAnsi="Calibri Light" w:cs="Arial"/>
              </w:rPr>
              <w:t>on (List Requirements</w:t>
            </w:r>
            <w:r w:rsidR="004B1A4F">
              <w:rPr>
                <w:rFonts w:ascii="Calibri Light" w:hAnsi="Calibri Light" w:cs="Arial"/>
              </w:rPr>
              <w:t xml:space="preserve"> met by this Form</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24622F5E" w14:textId="77777777" w:rsidR="000F1011" w:rsidRPr="006B24F0" w:rsidRDefault="000F1011" w:rsidP="00613D1D">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65BFE085" w14:textId="77777777" w:rsidR="000F1011" w:rsidRPr="006B24F0" w:rsidRDefault="000F1011" w:rsidP="00613D1D">
            <w:pPr>
              <w:pStyle w:val="TableHeader-Left"/>
              <w:rPr>
                <w:rFonts w:ascii="Calibri Light" w:hAnsi="Calibri Light" w:cs="Arial"/>
              </w:rPr>
            </w:pPr>
            <w:r w:rsidRPr="006B24F0">
              <w:rPr>
                <w:rFonts w:ascii="Calibri Light" w:hAnsi="Calibri Light" w:cs="Arial"/>
              </w:rPr>
              <w:t>Reference ID</w:t>
            </w:r>
          </w:p>
        </w:tc>
      </w:tr>
      <w:tr w:rsidR="000F1011" w:rsidRPr="006B24F0" w14:paraId="3F8657BB" w14:textId="77777777" w:rsidTr="00613D1D">
        <w:trPr>
          <w:cantSplit/>
          <w:trHeight w:val="432"/>
        </w:trPr>
        <w:tc>
          <w:tcPr>
            <w:tcW w:w="5868" w:type="dxa"/>
            <w:tcBorders>
              <w:top w:val="threeDEmboss" w:sz="6" w:space="0" w:color="auto"/>
              <w:bottom w:val="single" w:sz="6" w:space="0" w:color="auto"/>
            </w:tcBorders>
            <w:vAlign w:val="center"/>
          </w:tcPr>
          <w:p w14:paraId="010868D1" w14:textId="26A65DC6" w:rsidR="000F1011" w:rsidRPr="006B24F0" w:rsidRDefault="008D31B2" w:rsidP="00613D1D">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3AA9D545" w14:textId="77777777" w:rsidR="000F1011" w:rsidRPr="006B24F0" w:rsidRDefault="000F1011" w:rsidP="00613D1D">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20678C84" w14:textId="77777777" w:rsidR="000F1011" w:rsidRPr="006B24F0" w:rsidRDefault="000F1011" w:rsidP="00613D1D">
            <w:pPr>
              <w:pStyle w:val="TableField-Left"/>
              <w:rPr>
                <w:rFonts w:ascii="Calibri Light" w:hAnsi="Calibri Light" w:cs="Arial"/>
              </w:rPr>
            </w:pPr>
          </w:p>
        </w:tc>
      </w:tr>
    </w:tbl>
    <w:p w14:paraId="1FE0681E" w14:textId="77777777" w:rsidR="00E0118B" w:rsidRPr="006B24F0" w:rsidRDefault="00E0118B" w:rsidP="006E2F80">
      <w:pPr>
        <w:pStyle w:val="Heading3"/>
        <w:keepNext/>
        <w:numPr>
          <w:ilvl w:val="2"/>
          <w:numId w:val="8"/>
        </w:numPr>
        <w:tabs>
          <w:tab w:val="left" w:pos="1440"/>
        </w:tabs>
        <w:spacing w:before="120" w:after="120"/>
        <w:ind w:left="1440" w:hanging="900"/>
        <w:rPr>
          <w:rFonts w:ascii="Calibri Light" w:hAnsi="Calibri Light"/>
        </w:rPr>
      </w:pPr>
      <w:bookmarkStart w:id="350" w:name="_Toc491613841"/>
      <w:bookmarkStart w:id="351" w:name="_Toc507736397"/>
      <w:r w:rsidRPr="006B24F0">
        <w:rPr>
          <w:rFonts w:ascii="Calibri Light" w:hAnsi="Calibri Light"/>
        </w:rPr>
        <w:t>Workflows</w:t>
      </w:r>
      <w:bookmarkEnd w:id="348"/>
      <w:bookmarkEnd w:id="350"/>
      <w:bookmarkEnd w:id="351"/>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514CB977"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7F070FCD" w14:textId="77777777" w:rsidR="00E0118B" w:rsidRPr="006B24F0" w:rsidRDefault="004B1A4F" w:rsidP="0035091A">
            <w:pPr>
              <w:pStyle w:val="TableHeader-Left"/>
              <w:rPr>
                <w:rFonts w:ascii="Calibri Light" w:hAnsi="Calibri Light" w:cs="Arial"/>
              </w:rPr>
            </w:pPr>
            <w:r>
              <w:rPr>
                <w:rFonts w:ascii="Calibri Light" w:hAnsi="Calibri Light" w:cs="Arial"/>
              </w:rPr>
              <w:t xml:space="preserve">Workflow Name &amp; </w:t>
            </w:r>
            <w:r w:rsidRPr="006B24F0">
              <w:rPr>
                <w:rFonts w:ascii="Calibri Light" w:hAnsi="Calibri Light" w:cs="Arial"/>
              </w:rPr>
              <w:t>Descripti</w:t>
            </w:r>
            <w:r>
              <w:rPr>
                <w:rFonts w:ascii="Calibri Light" w:hAnsi="Calibri Light" w:cs="Arial"/>
              </w:rPr>
              <w:t>on (List Requirements met by this Workflow</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4CF6218F"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19724EFB"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5849874A" w14:textId="77777777" w:rsidTr="0035091A">
        <w:trPr>
          <w:cantSplit/>
          <w:trHeight w:val="432"/>
        </w:trPr>
        <w:tc>
          <w:tcPr>
            <w:tcW w:w="5868" w:type="dxa"/>
            <w:tcBorders>
              <w:top w:val="threeDEmboss" w:sz="6" w:space="0" w:color="auto"/>
              <w:bottom w:val="single" w:sz="6" w:space="0" w:color="auto"/>
            </w:tcBorders>
            <w:vAlign w:val="center"/>
          </w:tcPr>
          <w:p w14:paraId="0773F29C" w14:textId="576849F9" w:rsidR="00E0118B" w:rsidRPr="006B24F0" w:rsidRDefault="008D31B2" w:rsidP="0035091A">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062EFF20" w14:textId="77777777" w:rsidR="00E0118B" w:rsidRPr="006B24F0" w:rsidRDefault="00E0118B" w:rsidP="0035091A">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53FE27CB" w14:textId="77777777" w:rsidR="00E0118B" w:rsidRPr="006B24F0" w:rsidRDefault="00E0118B" w:rsidP="0035091A">
            <w:pPr>
              <w:pStyle w:val="TableField-Left"/>
              <w:rPr>
                <w:rFonts w:ascii="Calibri Light" w:hAnsi="Calibri Light" w:cs="Arial"/>
              </w:rPr>
            </w:pPr>
          </w:p>
        </w:tc>
      </w:tr>
    </w:tbl>
    <w:p w14:paraId="17D7F4FB" w14:textId="77777777" w:rsidR="0035091A" w:rsidRPr="006B24F0" w:rsidRDefault="0035091A" w:rsidP="0035091A">
      <w:pPr>
        <w:pStyle w:val="Heading2TextBulleted"/>
        <w:numPr>
          <w:ilvl w:val="0"/>
          <w:numId w:val="0"/>
        </w:numPr>
        <w:ind w:left="360" w:hanging="360"/>
        <w:rPr>
          <w:rFonts w:ascii="Calibri Light" w:hAnsi="Calibri Light" w:cs="Arial"/>
        </w:rPr>
      </w:pPr>
    </w:p>
    <w:p w14:paraId="52DE0584" w14:textId="77777777" w:rsidR="00E0118B" w:rsidRPr="006B24F0" w:rsidRDefault="00E0118B" w:rsidP="006E2F80">
      <w:pPr>
        <w:pStyle w:val="Heading2"/>
        <w:numPr>
          <w:ilvl w:val="1"/>
          <w:numId w:val="8"/>
        </w:numPr>
        <w:rPr>
          <w:rFonts w:ascii="Calibri Light" w:hAnsi="Calibri Light"/>
        </w:rPr>
      </w:pPr>
      <w:bookmarkStart w:id="352" w:name="_Toc406588329"/>
      <w:bookmarkStart w:id="353" w:name="_Toc491613843"/>
      <w:bookmarkStart w:id="354" w:name="_Toc507736398"/>
      <w:r w:rsidRPr="006B24F0">
        <w:rPr>
          <w:rFonts w:ascii="Calibri Light" w:hAnsi="Calibri Light"/>
        </w:rPr>
        <w:t>IDEX Considerations</w:t>
      </w:r>
      <w:bookmarkEnd w:id="352"/>
      <w:bookmarkEnd w:id="353"/>
      <w:bookmarkEnd w:id="354"/>
    </w:p>
    <w:p w14:paraId="2A868BF8" w14:textId="77777777" w:rsidR="00E0118B" w:rsidRPr="006B24F0" w:rsidRDefault="00EC64E0" w:rsidP="00AC0521">
      <w:pPr>
        <w:pStyle w:val="Heading2TextBulleted"/>
        <w:numPr>
          <w:ilvl w:val="0"/>
          <w:numId w:val="0"/>
        </w:numPr>
        <w:ind w:left="936" w:hanging="360"/>
        <w:rPr>
          <w:rFonts w:ascii="Calibri Light" w:hAnsi="Calibri Light" w:cs="Arial"/>
        </w:rPr>
      </w:pPr>
      <w:r>
        <w:rPr>
          <w:rFonts w:ascii="Calibri Light" w:hAnsi="Calibri Light" w:cs="Arial"/>
        </w:rPr>
        <w:t>N/A</w:t>
      </w:r>
    </w:p>
    <w:p w14:paraId="06B47BF8" w14:textId="77777777" w:rsidR="00E0118B" w:rsidRPr="006B24F0" w:rsidRDefault="00502459" w:rsidP="006E2F80">
      <w:pPr>
        <w:pStyle w:val="Heading2"/>
        <w:numPr>
          <w:ilvl w:val="1"/>
          <w:numId w:val="8"/>
        </w:numPr>
        <w:rPr>
          <w:rFonts w:ascii="Calibri Light" w:hAnsi="Calibri Light"/>
        </w:rPr>
      </w:pPr>
      <w:bookmarkStart w:id="355" w:name="_Toc406588330"/>
      <w:bookmarkStart w:id="356" w:name="_Toc491613844"/>
      <w:bookmarkStart w:id="357" w:name="_Toc507736399"/>
      <w:r>
        <w:rPr>
          <w:rFonts w:ascii="Calibri Light" w:hAnsi="Calibri Light"/>
        </w:rPr>
        <w:t xml:space="preserve">Production </w:t>
      </w:r>
      <w:r w:rsidR="00C61E31">
        <w:rPr>
          <w:rFonts w:ascii="Calibri Light" w:hAnsi="Calibri Light"/>
        </w:rPr>
        <w:t xml:space="preserve">System </w:t>
      </w:r>
      <w:r w:rsidR="00E0118B" w:rsidRPr="006B24F0">
        <w:rPr>
          <w:rFonts w:ascii="Calibri Light" w:hAnsi="Calibri Light"/>
        </w:rPr>
        <w:t>Cut-over Considerations</w:t>
      </w:r>
      <w:bookmarkEnd w:id="355"/>
      <w:bookmarkEnd w:id="356"/>
      <w:bookmarkEnd w:id="357"/>
    </w:p>
    <w:p w14:paraId="55048886" w14:textId="348B2D86" w:rsidR="00E0118B" w:rsidRDefault="004F575C" w:rsidP="00AC0521">
      <w:pPr>
        <w:pStyle w:val="Heading2TextBulleted"/>
        <w:numPr>
          <w:ilvl w:val="0"/>
          <w:numId w:val="0"/>
        </w:numPr>
        <w:ind w:firstLine="576"/>
        <w:rPr>
          <w:rFonts w:ascii="Calibri Light" w:hAnsi="Calibri Light" w:cs="Arial"/>
        </w:rPr>
      </w:pPr>
      <w:r>
        <w:rPr>
          <w:rFonts w:ascii="Calibri Light" w:hAnsi="Calibri Light" w:cs="Arial"/>
        </w:rPr>
        <w:t>N/A</w:t>
      </w:r>
    </w:p>
    <w:p w14:paraId="6A425F69" w14:textId="77777777" w:rsidR="00E0118B" w:rsidRPr="006B24F0" w:rsidRDefault="00872604" w:rsidP="00E8454C">
      <w:pPr>
        <w:pStyle w:val="Heading2"/>
        <w:numPr>
          <w:ilvl w:val="0"/>
          <w:numId w:val="0"/>
        </w:numPr>
        <w:rPr>
          <w:rFonts w:ascii="Calibri Light" w:hAnsi="Calibri Light"/>
        </w:rPr>
      </w:pPr>
      <w:bookmarkStart w:id="358" w:name="_Toc507736400"/>
      <w:r w:rsidRPr="006B24F0">
        <w:rPr>
          <w:rFonts w:ascii="Calibri Light" w:hAnsi="Calibri Light"/>
        </w:rPr>
        <w:lastRenderedPageBreak/>
        <w:t xml:space="preserve">4.4 </w:t>
      </w:r>
      <w:bookmarkStart w:id="359" w:name="_Toc406588331"/>
      <w:bookmarkStart w:id="360" w:name="_Toc491613845"/>
      <w:r w:rsidR="00E0118B" w:rsidRPr="006B24F0">
        <w:rPr>
          <w:rFonts w:ascii="Calibri Light" w:hAnsi="Calibri Light"/>
        </w:rPr>
        <w:t>Other Considerations</w:t>
      </w:r>
      <w:bookmarkEnd w:id="358"/>
      <w:bookmarkEnd w:id="359"/>
      <w:bookmarkEnd w:id="360"/>
    </w:p>
    <w:p w14:paraId="0F531F81" w14:textId="757C470C" w:rsidR="00E0118B" w:rsidRPr="006B24F0" w:rsidRDefault="004F575C" w:rsidP="00AC0521">
      <w:pPr>
        <w:pStyle w:val="Heading2TextBulleted"/>
        <w:numPr>
          <w:ilvl w:val="0"/>
          <w:numId w:val="0"/>
        </w:numPr>
        <w:ind w:left="576"/>
        <w:rPr>
          <w:rFonts w:ascii="Calibri Light" w:hAnsi="Calibri Light" w:cs="Arial"/>
        </w:rPr>
      </w:pPr>
      <w:r>
        <w:rPr>
          <w:rFonts w:ascii="Calibri Light" w:hAnsi="Calibri Light" w:cs="Arial"/>
        </w:rPr>
        <w:t>N/A</w:t>
      </w:r>
    </w:p>
    <w:p w14:paraId="41773339" w14:textId="77777777" w:rsidR="00E0118B" w:rsidRPr="006B24F0" w:rsidRDefault="003A2B84" w:rsidP="006E2F80">
      <w:pPr>
        <w:pStyle w:val="Heading1"/>
        <w:numPr>
          <w:ilvl w:val="0"/>
          <w:numId w:val="8"/>
        </w:numPr>
        <w:rPr>
          <w:rFonts w:ascii="Calibri Light" w:hAnsi="Calibri Light"/>
        </w:rPr>
      </w:pPr>
      <w:bookmarkStart w:id="361" w:name="_Toc406588332"/>
      <w:bookmarkStart w:id="362" w:name="_Toc491613846"/>
      <w:r w:rsidRPr="006B24F0">
        <w:rPr>
          <w:rFonts w:ascii="Calibri Light" w:hAnsi="Calibri Light"/>
        </w:rPr>
        <w:lastRenderedPageBreak/>
        <w:t xml:space="preserve">  </w:t>
      </w:r>
      <w:bookmarkStart w:id="363" w:name="_Toc507736401"/>
      <w:r w:rsidR="00E0118B" w:rsidRPr="006B24F0">
        <w:rPr>
          <w:rFonts w:ascii="Calibri Light" w:hAnsi="Calibri Light"/>
        </w:rPr>
        <w:t>Change Management</w:t>
      </w:r>
      <w:bookmarkEnd w:id="363"/>
      <w:r w:rsidR="00E0118B" w:rsidRPr="006B24F0">
        <w:rPr>
          <w:rFonts w:ascii="Calibri Light" w:hAnsi="Calibri Light"/>
        </w:rPr>
        <w:t xml:space="preserve"> </w:t>
      </w:r>
      <w:bookmarkEnd w:id="361"/>
      <w:bookmarkEnd w:id="362"/>
    </w:p>
    <w:p w14:paraId="14F4DA2B" w14:textId="77777777" w:rsidR="00E0118B" w:rsidRPr="006B24F0" w:rsidRDefault="00DA26C3" w:rsidP="00693EDB">
      <w:pPr>
        <w:pStyle w:val="Heading2"/>
        <w:numPr>
          <w:ilvl w:val="0"/>
          <w:numId w:val="0"/>
        </w:numPr>
        <w:ind w:left="936" w:hanging="576"/>
        <w:rPr>
          <w:rFonts w:ascii="Calibri Light" w:hAnsi="Calibri Light"/>
        </w:rPr>
      </w:pPr>
      <w:bookmarkStart w:id="364" w:name="_Toc406588333"/>
      <w:bookmarkStart w:id="365" w:name="_Toc491613847"/>
      <w:bookmarkStart w:id="366" w:name="_Toc507736402"/>
      <w:r w:rsidRPr="006B24F0">
        <w:rPr>
          <w:rFonts w:ascii="Calibri Light" w:hAnsi="Calibri Light"/>
        </w:rPr>
        <w:t xml:space="preserve">5.1 </w:t>
      </w:r>
      <w:r w:rsidR="00E0118B" w:rsidRPr="006B24F0">
        <w:rPr>
          <w:rFonts w:ascii="Calibri Light" w:hAnsi="Calibri Light"/>
        </w:rPr>
        <w:t>Change Impacts</w:t>
      </w:r>
      <w:bookmarkEnd w:id="364"/>
      <w:bookmarkEnd w:id="365"/>
      <w:bookmarkEnd w:id="366"/>
    </w:p>
    <w:tbl>
      <w:tblPr>
        <w:tblW w:w="9655"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4616"/>
        <w:gridCol w:w="1440"/>
        <w:gridCol w:w="1800"/>
        <w:gridCol w:w="866"/>
        <w:gridCol w:w="933"/>
      </w:tblGrid>
      <w:tr w:rsidR="005C6879" w:rsidRPr="006B24F0" w14:paraId="0A1925D9" w14:textId="77777777" w:rsidTr="004B059A">
        <w:trPr>
          <w:cantSplit/>
          <w:trHeight w:val="432"/>
          <w:tblHeader/>
        </w:trPr>
        <w:tc>
          <w:tcPr>
            <w:tcW w:w="4616" w:type="dxa"/>
            <w:tcBorders>
              <w:top w:val="threeDEmboss" w:sz="6" w:space="0" w:color="auto"/>
              <w:bottom w:val="single" w:sz="6" w:space="0" w:color="auto"/>
            </w:tcBorders>
            <w:shd w:val="clear" w:color="auto" w:fill="F9FBAF"/>
            <w:vAlign w:val="center"/>
          </w:tcPr>
          <w:p w14:paraId="0CA782BB"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Change Element Short Description</w:t>
            </w:r>
          </w:p>
        </w:tc>
        <w:tc>
          <w:tcPr>
            <w:tcW w:w="1440" w:type="dxa"/>
            <w:tcBorders>
              <w:top w:val="threeDEmboss" w:sz="6" w:space="0" w:color="auto"/>
              <w:bottom w:val="single" w:sz="6" w:space="0" w:color="auto"/>
            </w:tcBorders>
            <w:shd w:val="clear" w:color="auto" w:fill="F9FBAF"/>
            <w:vAlign w:val="center"/>
          </w:tcPr>
          <w:p w14:paraId="114EF0A4"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Change Impact Category</w:t>
            </w:r>
          </w:p>
        </w:tc>
        <w:tc>
          <w:tcPr>
            <w:tcW w:w="1800" w:type="dxa"/>
            <w:tcBorders>
              <w:top w:val="threeDEmboss" w:sz="6" w:space="0" w:color="auto"/>
              <w:bottom w:val="single" w:sz="6" w:space="0" w:color="auto"/>
            </w:tcBorders>
            <w:shd w:val="clear" w:color="auto" w:fill="F9FBAF"/>
            <w:vAlign w:val="center"/>
          </w:tcPr>
          <w:p w14:paraId="1C72799B"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Audience</w:t>
            </w:r>
            <w:r w:rsidR="005C6879" w:rsidRPr="006B24F0">
              <w:rPr>
                <w:rFonts w:ascii="Calibri Light" w:hAnsi="Calibri Light" w:cs="Arial"/>
              </w:rPr>
              <w:t xml:space="preserve"> Group(s)</w:t>
            </w:r>
          </w:p>
        </w:tc>
        <w:tc>
          <w:tcPr>
            <w:tcW w:w="866" w:type="dxa"/>
            <w:tcBorders>
              <w:top w:val="threeDEmboss" w:sz="6" w:space="0" w:color="auto"/>
              <w:bottom w:val="single" w:sz="6" w:space="0" w:color="auto"/>
            </w:tcBorders>
            <w:shd w:val="clear" w:color="auto" w:fill="F9FBAF"/>
            <w:vAlign w:val="center"/>
          </w:tcPr>
          <w:p w14:paraId="6EAFE15C"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Impact</w:t>
            </w:r>
          </w:p>
        </w:tc>
        <w:tc>
          <w:tcPr>
            <w:tcW w:w="933" w:type="dxa"/>
            <w:tcBorders>
              <w:top w:val="threeDEmboss" w:sz="6" w:space="0" w:color="auto"/>
              <w:bottom w:val="single" w:sz="6" w:space="0" w:color="auto"/>
            </w:tcBorders>
            <w:shd w:val="clear" w:color="auto" w:fill="F9FBAF"/>
            <w:vAlign w:val="center"/>
          </w:tcPr>
          <w:p w14:paraId="6C656D25" w14:textId="77777777" w:rsidR="005C6879" w:rsidRPr="006B24F0" w:rsidRDefault="005C6879" w:rsidP="005C6879">
            <w:pPr>
              <w:pStyle w:val="TableHeader-Left"/>
              <w:rPr>
                <w:rFonts w:ascii="Calibri Light" w:hAnsi="Calibri Light" w:cs="Arial"/>
              </w:rPr>
            </w:pPr>
            <w:r w:rsidRPr="006B24F0">
              <w:rPr>
                <w:rFonts w:ascii="Calibri Light" w:hAnsi="Calibri Light" w:cs="Arial"/>
              </w:rPr>
              <w:t>Business Effort</w:t>
            </w:r>
          </w:p>
        </w:tc>
      </w:tr>
      <w:tr w:rsidR="006F3B95" w:rsidRPr="006B24F0" w14:paraId="7AE35829" w14:textId="77777777" w:rsidTr="004B059A">
        <w:trPr>
          <w:cantSplit/>
          <w:trHeight w:val="432"/>
        </w:trPr>
        <w:tc>
          <w:tcPr>
            <w:tcW w:w="4616" w:type="dxa"/>
            <w:tcBorders>
              <w:top w:val="threeDEmboss" w:sz="6" w:space="0" w:color="auto"/>
              <w:bottom w:val="threeDEmboss" w:sz="6" w:space="0" w:color="auto"/>
            </w:tcBorders>
            <w:vAlign w:val="center"/>
          </w:tcPr>
          <w:p w14:paraId="01CD9DA0" w14:textId="763F7730" w:rsidR="006F3B95" w:rsidRPr="004B059A" w:rsidRDefault="006F3B95" w:rsidP="00A94B03">
            <w:pPr>
              <w:pStyle w:val="TableField-Left"/>
              <w:rPr>
                <w:rFonts w:ascii="Calibri Light" w:hAnsi="Calibri Light" w:cs="Arial"/>
                <w:sz w:val="18"/>
              </w:rPr>
            </w:pPr>
            <w:r w:rsidRPr="004B059A">
              <w:rPr>
                <w:rFonts w:ascii="Calibri Light" w:hAnsi="Calibri Light" w:cs="Arial"/>
                <w:sz w:val="18"/>
              </w:rPr>
              <w:t xml:space="preserve">In SAP, once an </w:t>
            </w:r>
            <w:r w:rsidR="00A94B03">
              <w:rPr>
                <w:rFonts w:ascii="Calibri Light" w:hAnsi="Calibri Light" w:cs="Arial"/>
                <w:sz w:val="18"/>
              </w:rPr>
              <w:t>Activity</w:t>
            </w:r>
            <w:r w:rsidRPr="004B059A">
              <w:rPr>
                <w:rFonts w:ascii="Calibri Light" w:hAnsi="Calibri Light" w:cs="Arial"/>
                <w:sz w:val="18"/>
              </w:rPr>
              <w:t xml:space="preserve"> note is entered, the note cannot be updated/changed in the front end user interface once it has been submitted. A </w:t>
            </w:r>
            <w:r w:rsidRPr="00A43336">
              <w:rPr>
                <w:rFonts w:ascii="Calibri Light" w:hAnsi="Calibri Light" w:cs="Arial"/>
                <w:noProof/>
                <w:sz w:val="18"/>
              </w:rPr>
              <w:t>front</w:t>
            </w:r>
            <w:r w:rsidR="00A43336">
              <w:rPr>
                <w:rFonts w:ascii="Calibri Light" w:hAnsi="Calibri Light" w:cs="Arial"/>
                <w:noProof/>
                <w:sz w:val="18"/>
              </w:rPr>
              <w:t>-</w:t>
            </w:r>
            <w:r w:rsidRPr="00A43336">
              <w:rPr>
                <w:rFonts w:ascii="Calibri Light" w:hAnsi="Calibri Light" w:cs="Arial"/>
                <w:noProof/>
                <w:sz w:val="18"/>
              </w:rPr>
              <w:t>end</w:t>
            </w:r>
            <w:r w:rsidRPr="004B059A">
              <w:rPr>
                <w:rFonts w:ascii="Calibri Light" w:hAnsi="Calibri Light" w:cs="Arial"/>
                <w:sz w:val="18"/>
              </w:rPr>
              <w:t xml:space="preserve"> user will need to add another note in the same </w:t>
            </w:r>
            <w:r w:rsidR="00A94B03">
              <w:rPr>
                <w:rFonts w:ascii="Calibri Light" w:hAnsi="Calibri Light" w:cs="Arial"/>
                <w:sz w:val="18"/>
              </w:rPr>
              <w:t>Activity once the Activity</w:t>
            </w:r>
            <w:r w:rsidRPr="004B059A">
              <w:rPr>
                <w:rFonts w:ascii="Calibri Light" w:hAnsi="Calibri Light" w:cs="Arial"/>
                <w:sz w:val="18"/>
              </w:rPr>
              <w:t xml:space="preserve"> has been submitted if changes need to be made.</w:t>
            </w:r>
          </w:p>
        </w:tc>
        <w:tc>
          <w:tcPr>
            <w:tcW w:w="1440" w:type="dxa"/>
            <w:tcBorders>
              <w:top w:val="threeDEmboss" w:sz="6" w:space="0" w:color="auto"/>
              <w:bottom w:val="threeDEmboss" w:sz="6" w:space="0" w:color="auto"/>
            </w:tcBorders>
            <w:vAlign w:val="center"/>
          </w:tcPr>
          <w:p w14:paraId="4824A18C" w14:textId="77777777" w:rsidR="006F3B95" w:rsidRPr="004B059A" w:rsidRDefault="006F3B95" w:rsidP="005C6879">
            <w:pPr>
              <w:pStyle w:val="TableField-Left"/>
              <w:rPr>
                <w:rFonts w:ascii="Calibri Light" w:hAnsi="Calibri Light" w:cs="Arial"/>
                <w:sz w:val="18"/>
              </w:rPr>
            </w:pPr>
            <w:r w:rsidRPr="004B059A">
              <w:rPr>
                <w:rFonts w:ascii="Calibri Light" w:hAnsi="Calibri Light" w:cs="Arial"/>
                <w:sz w:val="18"/>
              </w:rPr>
              <w:t>Process</w:t>
            </w:r>
          </w:p>
        </w:tc>
        <w:tc>
          <w:tcPr>
            <w:tcW w:w="1800" w:type="dxa"/>
            <w:tcBorders>
              <w:top w:val="threeDEmboss" w:sz="6" w:space="0" w:color="auto"/>
              <w:bottom w:val="threeDEmboss" w:sz="6" w:space="0" w:color="auto"/>
            </w:tcBorders>
            <w:vAlign w:val="center"/>
          </w:tcPr>
          <w:p w14:paraId="405647F6" w14:textId="77777777" w:rsidR="000A23C1" w:rsidRPr="004B059A" w:rsidRDefault="006F3B95" w:rsidP="006F3B95">
            <w:pPr>
              <w:spacing w:after="75"/>
              <w:rPr>
                <w:rFonts w:ascii="Calibri Light" w:eastAsia="MS Mincho" w:hAnsi="Calibri Light" w:cs="Arial"/>
                <w:sz w:val="18"/>
                <w:szCs w:val="20"/>
                <w:lang w:eastAsia="ja-JP"/>
              </w:rPr>
            </w:pPr>
            <w:r w:rsidRPr="004B059A">
              <w:rPr>
                <w:rFonts w:ascii="Calibri Light" w:eastAsia="MS Mincho" w:hAnsi="Calibri Light" w:cs="Arial"/>
                <w:sz w:val="18"/>
                <w:szCs w:val="20"/>
                <w:lang w:eastAsia="ja-JP"/>
              </w:rPr>
              <w:br/>
            </w:r>
            <w:r w:rsidRPr="004B059A">
              <w:rPr>
                <w:rFonts w:ascii="Calibri Light" w:eastAsia="MS Mincho" w:hAnsi="Calibri Light" w:cs="Arial"/>
                <w:noProof/>
                <w:sz w:val="18"/>
                <w:szCs w:val="20"/>
              </w:rPr>
              <w:drawing>
                <wp:inline distT="0" distB="0" distL="0" distR="0" wp14:anchorId="5073B50D" wp14:editId="01F58C84">
                  <wp:extent cx="7620" cy="7620"/>
                  <wp:effectExtent l="0" t="0" r="0" b="0"/>
                  <wp:docPr id="6" name="Picture 6"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s-apps2.hcl-axon.com/icons/ecblank.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B059A">
              <w:rPr>
                <w:rFonts w:ascii="Calibri Light" w:eastAsia="MS Mincho" w:hAnsi="Calibri Light" w:cs="Arial"/>
                <w:sz w:val="18"/>
                <w:szCs w:val="20"/>
                <w:lang w:eastAsia="ja-JP"/>
              </w:rPr>
              <w:br/>
              <w:t>CS-CSOD-CCC All;</w:t>
            </w:r>
            <w:r w:rsidR="001B4F26" w:rsidRPr="004B059A">
              <w:rPr>
                <w:rFonts w:ascii="Calibri Light" w:eastAsia="MS Mincho" w:hAnsi="Calibri Light" w:cs="Arial"/>
                <w:sz w:val="18"/>
                <w:szCs w:val="20"/>
                <w:lang w:eastAsia="ja-JP"/>
              </w:rPr>
              <w:t xml:space="preserve"> </w:t>
            </w:r>
          </w:p>
          <w:p w14:paraId="49137984" w14:textId="77777777" w:rsidR="006F3B95" w:rsidRPr="004B059A" w:rsidRDefault="006F3B95" w:rsidP="006F3B95">
            <w:pPr>
              <w:spacing w:after="75"/>
              <w:rPr>
                <w:rFonts w:ascii="Calibri Light" w:eastAsia="MS Mincho" w:hAnsi="Calibri Light" w:cs="Arial"/>
                <w:sz w:val="18"/>
                <w:szCs w:val="20"/>
                <w:lang w:eastAsia="ja-JP"/>
              </w:rPr>
            </w:pPr>
            <w:r w:rsidRPr="004B059A">
              <w:rPr>
                <w:rFonts w:ascii="Calibri Light" w:eastAsia="MS Mincho" w:hAnsi="Calibri Light" w:cs="Arial"/>
                <w:sz w:val="18"/>
                <w:szCs w:val="20"/>
                <w:lang w:eastAsia="ja-JP"/>
              </w:rPr>
              <w:t>CS-CSOD-RSO All</w:t>
            </w:r>
          </w:p>
          <w:p w14:paraId="0B298BEE" w14:textId="77777777" w:rsidR="006F3B95" w:rsidRPr="004B059A" w:rsidRDefault="006F3B95" w:rsidP="00B33A9A">
            <w:pPr>
              <w:pStyle w:val="TableField-Left"/>
              <w:rPr>
                <w:rFonts w:ascii="Calibri Light" w:hAnsi="Calibri Light" w:cs="Arial"/>
                <w:sz w:val="18"/>
              </w:rPr>
            </w:pPr>
          </w:p>
        </w:tc>
        <w:tc>
          <w:tcPr>
            <w:tcW w:w="866" w:type="dxa"/>
            <w:tcBorders>
              <w:top w:val="threeDEmboss" w:sz="6" w:space="0" w:color="auto"/>
              <w:bottom w:val="threeDEmboss" w:sz="6" w:space="0" w:color="auto"/>
            </w:tcBorders>
            <w:vAlign w:val="center"/>
          </w:tcPr>
          <w:p w14:paraId="53E9EE2B" w14:textId="77777777" w:rsidR="006F3B95" w:rsidRPr="004B059A" w:rsidRDefault="006F3B95" w:rsidP="005C6879">
            <w:pPr>
              <w:pStyle w:val="TableField-Left"/>
              <w:rPr>
                <w:rFonts w:ascii="Calibri Light" w:hAnsi="Calibri Light" w:cs="Arial"/>
                <w:sz w:val="18"/>
              </w:rPr>
            </w:pPr>
            <w:r w:rsidRPr="004B059A">
              <w:rPr>
                <w:rFonts w:ascii="Calibri Light" w:hAnsi="Calibri Light" w:cs="Arial"/>
                <w:sz w:val="18"/>
              </w:rPr>
              <w:t>Low</w:t>
            </w:r>
          </w:p>
        </w:tc>
        <w:tc>
          <w:tcPr>
            <w:tcW w:w="933" w:type="dxa"/>
            <w:tcBorders>
              <w:top w:val="threeDEmboss" w:sz="6" w:space="0" w:color="auto"/>
              <w:bottom w:val="threeDEmboss" w:sz="6" w:space="0" w:color="auto"/>
            </w:tcBorders>
            <w:vAlign w:val="center"/>
          </w:tcPr>
          <w:p w14:paraId="5062D71D" w14:textId="77777777" w:rsidR="006F3B95" w:rsidRPr="004B059A" w:rsidRDefault="00E336EB" w:rsidP="005C6879">
            <w:pPr>
              <w:pStyle w:val="TableField-Left"/>
              <w:rPr>
                <w:rFonts w:ascii="Calibri Light" w:hAnsi="Calibri Light" w:cs="Arial"/>
                <w:sz w:val="18"/>
              </w:rPr>
            </w:pPr>
            <w:r w:rsidRPr="004B059A">
              <w:rPr>
                <w:rFonts w:ascii="Calibri Light" w:hAnsi="Calibri Light" w:cs="Arial"/>
                <w:sz w:val="18"/>
              </w:rPr>
              <w:t>Low</w:t>
            </w:r>
          </w:p>
        </w:tc>
      </w:tr>
      <w:tr w:rsidR="006F3B95" w:rsidRPr="006B24F0" w14:paraId="2A44E9C0" w14:textId="77777777" w:rsidTr="004B059A">
        <w:trPr>
          <w:cantSplit/>
          <w:trHeight w:val="432"/>
        </w:trPr>
        <w:tc>
          <w:tcPr>
            <w:tcW w:w="4616" w:type="dxa"/>
            <w:tcBorders>
              <w:top w:val="threeDEmboss" w:sz="6" w:space="0" w:color="auto"/>
            </w:tcBorders>
            <w:vAlign w:val="center"/>
          </w:tcPr>
          <w:p w14:paraId="7EBA1AEC" w14:textId="77777777" w:rsidR="006F3B95" w:rsidRPr="004B059A" w:rsidRDefault="00E336EB" w:rsidP="00A94B03">
            <w:pPr>
              <w:pStyle w:val="TableField-Left"/>
              <w:rPr>
                <w:rFonts w:ascii="Calibri Light" w:hAnsi="Calibri Light" w:cs="Arial"/>
                <w:sz w:val="18"/>
              </w:rPr>
            </w:pPr>
            <w:r w:rsidRPr="004B059A">
              <w:rPr>
                <w:rFonts w:ascii="Calibri Light" w:hAnsi="Calibri Light" w:cs="Arial"/>
                <w:sz w:val="18"/>
              </w:rPr>
              <w:t xml:space="preserve">The Back office user interface (UI) has the capability to overwrite the </w:t>
            </w:r>
            <w:r w:rsidR="00A94B03">
              <w:rPr>
                <w:rFonts w:ascii="Calibri Light" w:hAnsi="Calibri Light" w:cs="Arial"/>
                <w:sz w:val="18"/>
              </w:rPr>
              <w:t xml:space="preserve">Activity </w:t>
            </w:r>
            <w:r w:rsidRPr="004B059A">
              <w:rPr>
                <w:rFonts w:ascii="Calibri Light" w:hAnsi="Calibri Light" w:cs="Arial"/>
                <w:sz w:val="18"/>
              </w:rPr>
              <w:t>notes. Users of Back office UI will need to be trained to not update the notes on the IR. They shoul</w:t>
            </w:r>
            <w:r w:rsidR="005D6F55">
              <w:rPr>
                <w:rFonts w:ascii="Calibri Light" w:hAnsi="Calibri Light" w:cs="Arial"/>
                <w:sz w:val="18"/>
              </w:rPr>
              <w:t xml:space="preserve">d add a separate note to the Activity </w:t>
            </w:r>
            <w:r w:rsidRPr="004B059A">
              <w:rPr>
                <w:rFonts w:ascii="Calibri Light" w:hAnsi="Calibri Light" w:cs="Arial"/>
                <w:sz w:val="18"/>
              </w:rPr>
              <w:t xml:space="preserve">which is similar to what they do today to retain the original note </w:t>
            </w:r>
            <w:r w:rsidR="00A94B03">
              <w:rPr>
                <w:rFonts w:ascii="Calibri Light" w:hAnsi="Calibri Light" w:cs="Arial"/>
                <w:sz w:val="18"/>
              </w:rPr>
              <w:t>on the Activity.</w:t>
            </w:r>
          </w:p>
        </w:tc>
        <w:tc>
          <w:tcPr>
            <w:tcW w:w="1440" w:type="dxa"/>
            <w:tcBorders>
              <w:top w:val="threeDEmboss" w:sz="6" w:space="0" w:color="auto"/>
            </w:tcBorders>
            <w:vAlign w:val="center"/>
          </w:tcPr>
          <w:p w14:paraId="44A7BDA7" w14:textId="77777777" w:rsidR="00E336EB" w:rsidRPr="004B059A" w:rsidRDefault="00E336EB" w:rsidP="00E336EB">
            <w:pPr>
              <w:spacing w:after="75"/>
              <w:rPr>
                <w:rFonts w:ascii="Calibri Light" w:eastAsia="MS Mincho" w:hAnsi="Calibri Light" w:cs="Arial"/>
                <w:sz w:val="18"/>
                <w:szCs w:val="20"/>
                <w:lang w:eastAsia="ja-JP"/>
              </w:rPr>
            </w:pPr>
            <w:r w:rsidRPr="004B059A">
              <w:rPr>
                <w:rFonts w:ascii="Calibri Light" w:eastAsia="MS Mincho" w:hAnsi="Calibri Light" w:cs="Arial"/>
                <w:sz w:val="18"/>
                <w:szCs w:val="20"/>
                <w:lang w:eastAsia="ja-JP"/>
              </w:rPr>
              <w:br/>
            </w:r>
            <w:r w:rsidRPr="004B059A">
              <w:rPr>
                <w:rFonts w:ascii="Calibri Light" w:eastAsia="MS Mincho" w:hAnsi="Calibri Light" w:cs="Arial"/>
                <w:noProof/>
                <w:sz w:val="18"/>
                <w:szCs w:val="20"/>
              </w:rPr>
              <w:drawing>
                <wp:inline distT="0" distB="0" distL="0" distR="0" wp14:anchorId="441C60CC" wp14:editId="0FBA3879">
                  <wp:extent cx="7620" cy="7620"/>
                  <wp:effectExtent l="0" t="0" r="0" b="0"/>
                  <wp:docPr id="8" name="Picture 8"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s-apps2.hcl-axon.com/icons/ecblank.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B059A">
              <w:rPr>
                <w:rFonts w:ascii="Calibri Light" w:eastAsia="MS Mincho" w:hAnsi="Calibri Light" w:cs="Arial"/>
                <w:sz w:val="18"/>
                <w:szCs w:val="20"/>
                <w:lang w:eastAsia="ja-JP"/>
              </w:rPr>
              <w:br/>
            </w:r>
            <w:r w:rsidR="009542D4" w:rsidRPr="004B059A">
              <w:rPr>
                <w:rFonts w:ascii="Calibri Light" w:eastAsia="MS Mincho" w:hAnsi="Calibri Light" w:cs="Arial"/>
                <w:sz w:val="18"/>
                <w:szCs w:val="20"/>
                <w:lang w:eastAsia="ja-JP"/>
              </w:rPr>
              <w:t>Process; Decision</w:t>
            </w:r>
            <w:r w:rsidRPr="004B059A">
              <w:rPr>
                <w:rFonts w:ascii="Calibri Light" w:eastAsia="MS Mincho" w:hAnsi="Calibri Light" w:cs="Arial"/>
                <w:sz w:val="18"/>
                <w:szCs w:val="20"/>
                <w:lang w:eastAsia="ja-JP"/>
              </w:rPr>
              <w:t xml:space="preserve"> Making</w:t>
            </w:r>
          </w:p>
          <w:p w14:paraId="72239B7D" w14:textId="77777777" w:rsidR="006F3B95" w:rsidRPr="004B059A" w:rsidRDefault="006F3B95" w:rsidP="005C6879">
            <w:pPr>
              <w:pStyle w:val="TableField-Left"/>
              <w:rPr>
                <w:rFonts w:ascii="Calibri Light" w:hAnsi="Calibri Light" w:cs="Arial"/>
                <w:sz w:val="18"/>
              </w:rPr>
            </w:pPr>
          </w:p>
        </w:tc>
        <w:tc>
          <w:tcPr>
            <w:tcW w:w="1800" w:type="dxa"/>
            <w:tcBorders>
              <w:top w:val="threeDEmboss" w:sz="6" w:space="0" w:color="auto"/>
            </w:tcBorders>
            <w:vAlign w:val="center"/>
          </w:tcPr>
          <w:p w14:paraId="5B10F2DC" w14:textId="77777777" w:rsidR="000A23C1" w:rsidRPr="004B059A" w:rsidRDefault="00E336EB" w:rsidP="00B33A9A">
            <w:pPr>
              <w:pStyle w:val="TableField-Left"/>
              <w:rPr>
                <w:rFonts w:ascii="Calibri Light" w:hAnsi="Calibri Light" w:cs="Arial"/>
                <w:sz w:val="18"/>
              </w:rPr>
            </w:pPr>
            <w:r w:rsidRPr="004B059A">
              <w:rPr>
                <w:rFonts w:ascii="Calibri Light" w:hAnsi="Calibri Light" w:cs="Arial"/>
                <w:sz w:val="18"/>
              </w:rPr>
              <w:br/>
              <w:t>CS-CSOD-CCC All;</w:t>
            </w:r>
            <w:r w:rsidR="001B4F26" w:rsidRPr="004B059A">
              <w:rPr>
                <w:rFonts w:ascii="Calibri Light" w:hAnsi="Calibri Light" w:cs="Arial"/>
                <w:sz w:val="18"/>
              </w:rPr>
              <w:t xml:space="preserve"> </w:t>
            </w:r>
          </w:p>
          <w:p w14:paraId="3441C3DB" w14:textId="77777777" w:rsidR="000A23C1" w:rsidRPr="004B059A" w:rsidRDefault="00E336EB" w:rsidP="00B33A9A">
            <w:pPr>
              <w:pStyle w:val="TableField-Left"/>
              <w:rPr>
                <w:rFonts w:ascii="Calibri Light" w:hAnsi="Calibri Light" w:cs="Arial"/>
                <w:sz w:val="18"/>
              </w:rPr>
            </w:pPr>
            <w:r w:rsidRPr="004B059A">
              <w:rPr>
                <w:rFonts w:ascii="Calibri Light" w:hAnsi="Calibri Light" w:cs="Arial"/>
                <w:sz w:val="18"/>
              </w:rPr>
              <w:t>CS-CSOD-RSO-Credit;</w:t>
            </w:r>
            <w:r w:rsidR="001B4F26" w:rsidRPr="004B059A">
              <w:rPr>
                <w:rFonts w:ascii="Calibri Light" w:hAnsi="Calibri Light" w:cs="Arial"/>
                <w:sz w:val="18"/>
              </w:rPr>
              <w:t xml:space="preserve"> </w:t>
            </w:r>
          </w:p>
          <w:p w14:paraId="5A036B8B" w14:textId="77777777" w:rsidR="006F3B95" w:rsidRPr="004B059A" w:rsidRDefault="00E336EB" w:rsidP="00B33A9A">
            <w:pPr>
              <w:pStyle w:val="TableField-Left"/>
              <w:rPr>
                <w:rFonts w:ascii="Calibri Light" w:hAnsi="Calibri Light" w:cs="Arial"/>
                <w:sz w:val="18"/>
              </w:rPr>
            </w:pPr>
            <w:r w:rsidRPr="004B059A">
              <w:rPr>
                <w:rFonts w:ascii="Calibri Light" w:hAnsi="Calibri Light" w:cs="Arial"/>
                <w:sz w:val="18"/>
              </w:rPr>
              <w:t>CS-CSOD-RSO-BOM</w:t>
            </w:r>
          </w:p>
        </w:tc>
        <w:tc>
          <w:tcPr>
            <w:tcW w:w="866" w:type="dxa"/>
            <w:tcBorders>
              <w:top w:val="threeDEmboss" w:sz="6" w:space="0" w:color="auto"/>
            </w:tcBorders>
            <w:vAlign w:val="center"/>
          </w:tcPr>
          <w:p w14:paraId="50419C2C" w14:textId="77777777" w:rsidR="006F3B95" w:rsidRPr="004B059A" w:rsidRDefault="00E336EB" w:rsidP="005C6879">
            <w:pPr>
              <w:pStyle w:val="TableField-Left"/>
              <w:rPr>
                <w:rFonts w:ascii="Calibri Light" w:hAnsi="Calibri Light" w:cs="Arial"/>
                <w:sz w:val="18"/>
              </w:rPr>
            </w:pPr>
            <w:r w:rsidRPr="004B059A">
              <w:rPr>
                <w:rFonts w:ascii="Calibri Light" w:hAnsi="Calibri Light" w:cs="Arial"/>
                <w:sz w:val="18"/>
              </w:rPr>
              <w:t>Low</w:t>
            </w:r>
          </w:p>
        </w:tc>
        <w:tc>
          <w:tcPr>
            <w:tcW w:w="933" w:type="dxa"/>
            <w:tcBorders>
              <w:top w:val="threeDEmboss" w:sz="6" w:space="0" w:color="auto"/>
            </w:tcBorders>
            <w:vAlign w:val="center"/>
          </w:tcPr>
          <w:p w14:paraId="00111450" w14:textId="77777777" w:rsidR="006F3B95" w:rsidRPr="004B059A" w:rsidRDefault="00E336EB" w:rsidP="005C6879">
            <w:pPr>
              <w:pStyle w:val="TableField-Left"/>
              <w:rPr>
                <w:rFonts w:ascii="Calibri Light" w:hAnsi="Calibri Light" w:cs="Arial"/>
                <w:sz w:val="18"/>
              </w:rPr>
            </w:pPr>
            <w:r w:rsidRPr="004B059A">
              <w:rPr>
                <w:rFonts w:ascii="Calibri Light" w:hAnsi="Calibri Light" w:cs="Arial"/>
                <w:sz w:val="18"/>
              </w:rPr>
              <w:t>Low</w:t>
            </w:r>
          </w:p>
        </w:tc>
      </w:tr>
      <w:tr w:rsidR="006F3B95" w:rsidRPr="006B24F0" w14:paraId="054637CA" w14:textId="77777777" w:rsidTr="004B059A">
        <w:trPr>
          <w:cantSplit/>
          <w:trHeight w:val="432"/>
        </w:trPr>
        <w:tc>
          <w:tcPr>
            <w:tcW w:w="4616" w:type="dxa"/>
            <w:tcBorders>
              <w:top w:val="threeDEmboss" w:sz="6" w:space="0" w:color="auto"/>
            </w:tcBorders>
            <w:vAlign w:val="center"/>
          </w:tcPr>
          <w:p w14:paraId="30C8366E" w14:textId="77777777" w:rsidR="00E336EB" w:rsidRPr="004B059A" w:rsidRDefault="00E336EB" w:rsidP="00E336EB">
            <w:pPr>
              <w:pStyle w:val="TableField-Left"/>
              <w:rPr>
                <w:rFonts w:ascii="Calibri Light" w:hAnsi="Calibri Light" w:cs="Arial"/>
                <w:sz w:val="18"/>
              </w:rPr>
            </w:pPr>
            <w:r w:rsidRPr="004B059A">
              <w:rPr>
                <w:rFonts w:ascii="Calibri Light" w:hAnsi="Calibri Light" w:cs="Arial"/>
                <w:sz w:val="18"/>
              </w:rPr>
              <w:tab/>
            </w:r>
          </w:p>
          <w:p w14:paraId="0BDCEC9C" w14:textId="24769089" w:rsidR="006F3B95" w:rsidRPr="004B059A" w:rsidRDefault="00E336EB" w:rsidP="00E336EB">
            <w:pPr>
              <w:pStyle w:val="TableField-Left"/>
              <w:rPr>
                <w:rFonts w:ascii="Calibri Light" w:hAnsi="Calibri Light" w:cs="Arial"/>
                <w:sz w:val="18"/>
              </w:rPr>
            </w:pPr>
            <w:r w:rsidRPr="004B059A">
              <w:rPr>
                <w:rFonts w:ascii="Calibri Light" w:hAnsi="Calibri Light" w:cs="Arial"/>
                <w:sz w:val="18"/>
              </w:rPr>
              <w:t xml:space="preserve">All users will have a consolidated list of </w:t>
            </w:r>
            <w:r w:rsidR="00A94B03">
              <w:rPr>
                <w:rFonts w:ascii="Calibri Light" w:hAnsi="Calibri Light" w:cs="Arial"/>
                <w:sz w:val="18"/>
              </w:rPr>
              <w:t>Activity</w:t>
            </w:r>
            <w:r w:rsidRPr="004B059A">
              <w:rPr>
                <w:rFonts w:ascii="Calibri Light" w:hAnsi="Calibri Light" w:cs="Arial"/>
                <w:sz w:val="18"/>
              </w:rPr>
              <w:t xml:space="preserve"> types that can be used by multiple groups (</w:t>
            </w:r>
            <w:r w:rsidR="00294E6E" w:rsidRPr="004B059A">
              <w:rPr>
                <w:rFonts w:ascii="Calibri Light" w:hAnsi="Calibri Light" w:cs="Arial"/>
                <w:sz w:val="18"/>
              </w:rPr>
              <w:t>e.g.</w:t>
            </w:r>
            <w:r w:rsidRPr="004B059A">
              <w:rPr>
                <w:rFonts w:ascii="Calibri Light" w:hAnsi="Calibri Light" w:cs="Arial"/>
                <w:sz w:val="18"/>
              </w:rPr>
              <w:t xml:space="preserve">, CCC, RSO, BCD, Consumer Affairs </w:t>
            </w:r>
            <w:r w:rsidR="00294E6E" w:rsidRPr="004B059A">
              <w:rPr>
                <w:rFonts w:ascii="Calibri Light" w:hAnsi="Calibri Light" w:cs="Arial"/>
                <w:sz w:val="18"/>
              </w:rPr>
              <w:t>etc.</w:t>
            </w:r>
            <w:r w:rsidRPr="004B059A">
              <w:rPr>
                <w:rFonts w:ascii="Calibri Light" w:hAnsi="Calibri Light" w:cs="Arial"/>
                <w:sz w:val="18"/>
              </w:rPr>
              <w:t xml:space="preserve">) so that there will be one comprehensive list for all </w:t>
            </w:r>
            <w:r w:rsidR="00A94B03">
              <w:rPr>
                <w:rFonts w:ascii="Calibri Light" w:hAnsi="Calibri Light" w:cs="Arial"/>
                <w:sz w:val="18"/>
              </w:rPr>
              <w:t>Activities.</w:t>
            </w:r>
            <w:r w:rsidRPr="004B059A">
              <w:rPr>
                <w:rFonts w:ascii="Calibri Light" w:hAnsi="Calibri Light" w:cs="Arial"/>
                <w:sz w:val="18"/>
              </w:rPr>
              <w:t xml:space="preserve"> </w:t>
            </w:r>
            <w:r w:rsidRPr="00A43336">
              <w:rPr>
                <w:rFonts w:ascii="Calibri Light" w:hAnsi="Calibri Light" w:cs="Arial"/>
                <w:noProof/>
                <w:sz w:val="18"/>
              </w:rPr>
              <w:t>Currently</w:t>
            </w:r>
            <w:r w:rsidR="00A43336">
              <w:rPr>
                <w:rFonts w:ascii="Calibri Light" w:hAnsi="Calibri Light" w:cs="Arial"/>
                <w:noProof/>
                <w:sz w:val="18"/>
              </w:rPr>
              <w:t>,</w:t>
            </w:r>
            <w:r w:rsidRPr="004B059A">
              <w:rPr>
                <w:rFonts w:ascii="Calibri Light" w:hAnsi="Calibri Light" w:cs="Arial"/>
                <w:sz w:val="18"/>
              </w:rPr>
              <w:t xml:space="preserve"> CCC and BCD have their own disposition listing that is stored in the system that they use (</w:t>
            </w:r>
            <w:r w:rsidR="00294E6E" w:rsidRPr="004B059A">
              <w:rPr>
                <w:rFonts w:ascii="Calibri Light" w:hAnsi="Calibri Light" w:cs="Arial"/>
                <w:sz w:val="18"/>
              </w:rPr>
              <w:t>e.g.</w:t>
            </w:r>
            <w:r w:rsidRPr="004B059A">
              <w:rPr>
                <w:rFonts w:ascii="Calibri Light" w:hAnsi="Calibri Light" w:cs="Arial"/>
                <w:sz w:val="18"/>
              </w:rPr>
              <w:t xml:space="preserve"> CWO and Legacy CRM). Other organizations do not use </w:t>
            </w:r>
            <w:r w:rsidR="00A94B03">
              <w:rPr>
                <w:rFonts w:ascii="Calibri Light" w:hAnsi="Calibri Light" w:cs="Arial"/>
                <w:sz w:val="18"/>
              </w:rPr>
              <w:t>Activities</w:t>
            </w:r>
            <w:r w:rsidRPr="004B059A">
              <w:rPr>
                <w:rFonts w:ascii="Calibri Light" w:hAnsi="Calibri Light" w:cs="Arial"/>
                <w:sz w:val="18"/>
              </w:rPr>
              <w:t xml:space="preserve"> or disposit</w:t>
            </w:r>
            <w:r w:rsidR="00A94B03">
              <w:rPr>
                <w:rFonts w:ascii="Calibri Light" w:hAnsi="Calibri Light" w:cs="Arial"/>
                <w:sz w:val="18"/>
              </w:rPr>
              <w:t>ions. The Activities</w:t>
            </w:r>
            <w:r w:rsidRPr="004B059A">
              <w:rPr>
                <w:rFonts w:ascii="Calibri Light" w:hAnsi="Calibri Light" w:cs="Arial"/>
                <w:sz w:val="18"/>
              </w:rPr>
              <w:t xml:space="preserve"> process and listing will be consolidated so that all users are using the same types. It can be used for reporting purposes.</w:t>
            </w:r>
          </w:p>
          <w:p w14:paraId="356DDD90" w14:textId="77777777" w:rsidR="004C7699" w:rsidRPr="004B059A" w:rsidRDefault="004C7699" w:rsidP="00E336EB">
            <w:pPr>
              <w:pStyle w:val="TableField-Left"/>
              <w:rPr>
                <w:rFonts w:ascii="Calibri Light" w:hAnsi="Calibri Light" w:cs="Arial"/>
                <w:sz w:val="18"/>
              </w:rPr>
            </w:pPr>
          </w:p>
        </w:tc>
        <w:tc>
          <w:tcPr>
            <w:tcW w:w="1440" w:type="dxa"/>
            <w:tcBorders>
              <w:top w:val="threeDEmboss" w:sz="6" w:space="0" w:color="auto"/>
            </w:tcBorders>
            <w:vAlign w:val="center"/>
          </w:tcPr>
          <w:p w14:paraId="52D99C54" w14:textId="77777777" w:rsidR="00531495" w:rsidRPr="004B059A" w:rsidRDefault="00531495" w:rsidP="00531495">
            <w:pPr>
              <w:spacing w:after="75"/>
              <w:rPr>
                <w:rFonts w:ascii="Calibri Light" w:eastAsia="MS Mincho" w:hAnsi="Calibri Light" w:cs="Arial"/>
                <w:sz w:val="18"/>
                <w:szCs w:val="20"/>
                <w:lang w:eastAsia="ja-JP"/>
              </w:rPr>
            </w:pPr>
            <w:r w:rsidRPr="004B059A">
              <w:rPr>
                <w:rFonts w:ascii="Calibri Light" w:eastAsia="MS Mincho" w:hAnsi="Calibri Light" w:cs="Arial"/>
                <w:sz w:val="18"/>
                <w:szCs w:val="20"/>
                <w:lang w:eastAsia="ja-JP"/>
              </w:rPr>
              <w:br/>
            </w:r>
            <w:r w:rsidRPr="004B059A">
              <w:rPr>
                <w:rFonts w:ascii="Calibri Light" w:eastAsia="MS Mincho" w:hAnsi="Calibri Light" w:cs="Arial"/>
                <w:noProof/>
                <w:sz w:val="18"/>
                <w:szCs w:val="20"/>
              </w:rPr>
              <w:drawing>
                <wp:inline distT="0" distB="0" distL="0" distR="0" wp14:anchorId="76153393" wp14:editId="26688265">
                  <wp:extent cx="7620" cy="7620"/>
                  <wp:effectExtent l="0" t="0" r="0" b="0"/>
                  <wp:docPr id="10" name="Picture 10"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us-apps2.hcl-axon.com/icons/ecblank.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B059A">
              <w:rPr>
                <w:rFonts w:ascii="Calibri Light" w:eastAsia="MS Mincho" w:hAnsi="Calibri Light" w:cs="Arial"/>
                <w:sz w:val="18"/>
                <w:szCs w:val="20"/>
                <w:lang w:eastAsia="ja-JP"/>
              </w:rPr>
              <w:br/>
            </w:r>
            <w:r w:rsidR="009542D4" w:rsidRPr="004B059A">
              <w:rPr>
                <w:rFonts w:ascii="Calibri Light" w:eastAsia="MS Mincho" w:hAnsi="Calibri Light" w:cs="Arial"/>
                <w:sz w:val="18"/>
                <w:szCs w:val="20"/>
                <w:lang w:eastAsia="ja-JP"/>
              </w:rPr>
              <w:t>Process; Benefit</w:t>
            </w:r>
            <w:r w:rsidRPr="004B059A">
              <w:rPr>
                <w:rFonts w:ascii="Calibri Light" w:eastAsia="MS Mincho" w:hAnsi="Calibri Light" w:cs="Arial"/>
                <w:sz w:val="18"/>
                <w:szCs w:val="20"/>
                <w:lang w:eastAsia="ja-JP"/>
              </w:rPr>
              <w:t>/Improvement</w:t>
            </w:r>
          </w:p>
          <w:p w14:paraId="014F1325" w14:textId="77777777" w:rsidR="006F3B95" w:rsidRPr="004B059A" w:rsidRDefault="006F3B95" w:rsidP="005C6879">
            <w:pPr>
              <w:pStyle w:val="TableField-Left"/>
              <w:rPr>
                <w:rFonts w:ascii="Calibri Light" w:hAnsi="Calibri Light" w:cs="Arial"/>
                <w:sz w:val="18"/>
              </w:rPr>
            </w:pPr>
          </w:p>
        </w:tc>
        <w:tc>
          <w:tcPr>
            <w:tcW w:w="1800" w:type="dxa"/>
            <w:tcBorders>
              <w:top w:val="threeDEmboss" w:sz="6" w:space="0" w:color="auto"/>
            </w:tcBorders>
            <w:vAlign w:val="center"/>
          </w:tcPr>
          <w:p w14:paraId="519E10A3" w14:textId="77777777" w:rsidR="000A23C1" w:rsidRPr="004B059A" w:rsidRDefault="00531495" w:rsidP="00B33A9A">
            <w:pPr>
              <w:pStyle w:val="TableField-Left"/>
              <w:rPr>
                <w:rFonts w:ascii="Calibri Light" w:hAnsi="Calibri Light" w:cs="Arial"/>
                <w:sz w:val="18"/>
              </w:rPr>
            </w:pPr>
            <w:r w:rsidRPr="004B059A">
              <w:rPr>
                <w:rFonts w:ascii="Calibri Light" w:hAnsi="Calibri Light" w:cs="Arial"/>
                <w:sz w:val="18"/>
              </w:rPr>
              <w:t>CS-CSOD-CCC All;</w:t>
            </w:r>
            <w:r w:rsidR="001B4F26" w:rsidRPr="004B059A">
              <w:rPr>
                <w:rFonts w:ascii="Calibri Light" w:hAnsi="Calibri Light" w:cs="Arial"/>
                <w:sz w:val="18"/>
              </w:rPr>
              <w:t xml:space="preserve"> </w:t>
            </w:r>
          </w:p>
          <w:p w14:paraId="37F11EC6" w14:textId="77777777" w:rsidR="000A23C1" w:rsidRPr="004B059A" w:rsidRDefault="00531495" w:rsidP="00B33A9A">
            <w:pPr>
              <w:pStyle w:val="TableField-Left"/>
              <w:rPr>
                <w:rFonts w:ascii="Calibri Light" w:hAnsi="Calibri Light" w:cs="Arial"/>
                <w:sz w:val="18"/>
              </w:rPr>
            </w:pPr>
            <w:r w:rsidRPr="004B059A">
              <w:rPr>
                <w:rFonts w:ascii="Calibri Light" w:hAnsi="Calibri Light" w:cs="Arial"/>
                <w:sz w:val="18"/>
              </w:rPr>
              <w:t>CS-CSOD-RSO All;</w:t>
            </w:r>
            <w:r w:rsidR="001B4F26" w:rsidRPr="004B059A">
              <w:rPr>
                <w:rFonts w:ascii="Calibri Light" w:hAnsi="Calibri Light" w:cs="Arial"/>
                <w:sz w:val="18"/>
              </w:rPr>
              <w:t xml:space="preserve"> </w:t>
            </w:r>
          </w:p>
          <w:p w14:paraId="383663E7" w14:textId="77777777" w:rsidR="000A23C1" w:rsidRPr="004B059A" w:rsidRDefault="00531495" w:rsidP="00B33A9A">
            <w:pPr>
              <w:pStyle w:val="TableField-Left"/>
              <w:rPr>
                <w:rFonts w:ascii="Calibri Light" w:hAnsi="Calibri Light" w:cs="Arial"/>
                <w:sz w:val="18"/>
              </w:rPr>
            </w:pPr>
            <w:r w:rsidRPr="004B059A">
              <w:rPr>
                <w:rFonts w:ascii="Calibri Light" w:hAnsi="Calibri Light" w:cs="Arial"/>
                <w:sz w:val="18"/>
              </w:rPr>
              <w:t>CS-CP&amp;S-All;</w:t>
            </w:r>
            <w:r w:rsidR="001B4F26" w:rsidRPr="004B059A">
              <w:rPr>
                <w:rFonts w:ascii="Calibri Light" w:hAnsi="Calibri Light" w:cs="Arial"/>
                <w:sz w:val="18"/>
              </w:rPr>
              <w:t xml:space="preserve"> </w:t>
            </w:r>
          </w:p>
          <w:p w14:paraId="19A363D2" w14:textId="77777777" w:rsidR="006F3B95" w:rsidRPr="004B059A" w:rsidRDefault="00531495" w:rsidP="00B33A9A">
            <w:pPr>
              <w:pStyle w:val="TableField-Left"/>
              <w:rPr>
                <w:rFonts w:ascii="Calibri Light" w:hAnsi="Calibri Light" w:cs="Arial"/>
                <w:sz w:val="18"/>
              </w:rPr>
            </w:pPr>
            <w:r w:rsidRPr="004B059A">
              <w:rPr>
                <w:rFonts w:ascii="Calibri Light" w:hAnsi="Calibri Light" w:cs="Arial"/>
                <w:sz w:val="18"/>
              </w:rPr>
              <w:t>CS-BCD-All</w:t>
            </w:r>
          </w:p>
        </w:tc>
        <w:tc>
          <w:tcPr>
            <w:tcW w:w="866" w:type="dxa"/>
            <w:tcBorders>
              <w:top w:val="threeDEmboss" w:sz="6" w:space="0" w:color="auto"/>
            </w:tcBorders>
            <w:vAlign w:val="center"/>
          </w:tcPr>
          <w:p w14:paraId="2C392D08" w14:textId="77777777" w:rsidR="006F3B95" w:rsidRPr="004B059A" w:rsidRDefault="00531495" w:rsidP="005C6879">
            <w:pPr>
              <w:pStyle w:val="TableField-Left"/>
              <w:rPr>
                <w:rFonts w:ascii="Calibri Light" w:hAnsi="Calibri Light" w:cs="Arial"/>
                <w:sz w:val="18"/>
              </w:rPr>
            </w:pPr>
            <w:r w:rsidRPr="004B059A">
              <w:rPr>
                <w:rFonts w:ascii="Calibri Light" w:hAnsi="Calibri Light" w:cs="Arial"/>
                <w:sz w:val="18"/>
              </w:rPr>
              <w:t>Medium</w:t>
            </w:r>
          </w:p>
        </w:tc>
        <w:tc>
          <w:tcPr>
            <w:tcW w:w="933" w:type="dxa"/>
            <w:tcBorders>
              <w:top w:val="threeDEmboss" w:sz="6" w:space="0" w:color="auto"/>
            </w:tcBorders>
            <w:vAlign w:val="center"/>
          </w:tcPr>
          <w:p w14:paraId="28815929" w14:textId="77777777" w:rsidR="006F3B95" w:rsidRPr="004B059A" w:rsidRDefault="00531495" w:rsidP="005C6879">
            <w:pPr>
              <w:pStyle w:val="TableField-Left"/>
              <w:rPr>
                <w:rFonts w:ascii="Calibri Light" w:hAnsi="Calibri Light" w:cs="Arial"/>
                <w:sz w:val="18"/>
              </w:rPr>
            </w:pPr>
            <w:r w:rsidRPr="004B059A">
              <w:rPr>
                <w:rFonts w:ascii="Calibri Light" w:hAnsi="Calibri Light" w:cs="Arial"/>
                <w:sz w:val="18"/>
              </w:rPr>
              <w:t>Medium</w:t>
            </w:r>
          </w:p>
        </w:tc>
      </w:tr>
      <w:tr w:rsidR="006F3B95" w:rsidRPr="006B24F0" w14:paraId="05FFEA26" w14:textId="77777777" w:rsidTr="004B059A">
        <w:trPr>
          <w:cantSplit/>
          <w:trHeight w:val="432"/>
        </w:trPr>
        <w:tc>
          <w:tcPr>
            <w:tcW w:w="4616" w:type="dxa"/>
            <w:tcBorders>
              <w:top w:val="threeDEmboss" w:sz="6" w:space="0" w:color="auto"/>
            </w:tcBorders>
            <w:vAlign w:val="center"/>
          </w:tcPr>
          <w:p w14:paraId="71D6F534" w14:textId="77777777" w:rsidR="004C7699" w:rsidRPr="004B059A" w:rsidRDefault="004C7699" w:rsidP="005C6879">
            <w:pPr>
              <w:pStyle w:val="TableField-Left"/>
              <w:rPr>
                <w:rFonts w:ascii="Calibri Light" w:hAnsi="Calibri Light" w:cs="Arial"/>
                <w:sz w:val="18"/>
              </w:rPr>
            </w:pPr>
          </w:p>
          <w:p w14:paraId="5E89CE44" w14:textId="6D6AB625" w:rsidR="006F3B95" w:rsidRPr="004B059A" w:rsidRDefault="00531495" w:rsidP="005C6879">
            <w:pPr>
              <w:pStyle w:val="TableField-Left"/>
              <w:rPr>
                <w:rFonts w:ascii="Calibri Light" w:hAnsi="Calibri Light" w:cs="Arial"/>
                <w:sz w:val="18"/>
              </w:rPr>
            </w:pPr>
            <w:r w:rsidRPr="004B059A">
              <w:rPr>
                <w:rFonts w:ascii="Calibri Light" w:hAnsi="Calibri Light" w:cs="Arial"/>
                <w:sz w:val="18"/>
              </w:rPr>
              <w:t xml:space="preserve">In SAP, </w:t>
            </w:r>
            <w:r w:rsidRPr="00A43336">
              <w:rPr>
                <w:rFonts w:ascii="Calibri Light" w:hAnsi="Calibri Light" w:cs="Arial"/>
                <w:noProof/>
                <w:sz w:val="18"/>
              </w:rPr>
              <w:t>front</w:t>
            </w:r>
            <w:r w:rsidR="00A43336">
              <w:rPr>
                <w:rFonts w:ascii="Calibri Light" w:hAnsi="Calibri Light" w:cs="Arial"/>
                <w:noProof/>
                <w:sz w:val="18"/>
              </w:rPr>
              <w:t>-</w:t>
            </w:r>
            <w:r w:rsidRPr="00A43336">
              <w:rPr>
                <w:rFonts w:ascii="Calibri Light" w:hAnsi="Calibri Light" w:cs="Arial"/>
                <w:noProof/>
                <w:sz w:val="18"/>
              </w:rPr>
              <w:t>line</w:t>
            </w:r>
            <w:r w:rsidRPr="004B059A">
              <w:rPr>
                <w:rFonts w:ascii="Calibri Light" w:hAnsi="Calibri Light" w:cs="Arial"/>
                <w:sz w:val="18"/>
              </w:rPr>
              <w:t xml:space="preserve"> users will be able to view current and historical </w:t>
            </w:r>
            <w:r w:rsidR="00103FE6">
              <w:rPr>
                <w:rFonts w:ascii="Calibri Light" w:hAnsi="Calibri Light" w:cs="Arial"/>
                <w:sz w:val="18"/>
              </w:rPr>
              <w:t xml:space="preserve">Activities </w:t>
            </w:r>
            <w:r w:rsidRPr="004B059A">
              <w:rPr>
                <w:rFonts w:ascii="Calibri Light" w:hAnsi="Calibri Light" w:cs="Arial"/>
                <w:sz w:val="18"/>
              </w:rPr>
              <w:t xml:space="preserve">at the BP level. They will see the last 4 </w:t>
            </w:r>
            <w:r w:rsidR="00A94B03">
              <w:rPr>
                <w:rFonts w:ascii="Calibri Light" w:hAnsi="Calibri Light" w:cs="Arial"/>
                <w:sz w:val="18"/>
              </w:rPr>
              <w:t>Activitie</w:t>
            </w:r>
            <w:r w:rsidRPr="004B059A">
              <w:rPr>
                <w:rFonts w:ascii="Calibri Light" w:hAnsi="Calibri Light" w:cs="Arial"/>
                <w:sz w:val="18"/>
              </w:rPr>
              <w:t>s in the gene</w:t>
            </w:r>
            <w:r w:rsidR="00A94B03">
              <w:rPr>
                <w:rFonts w:ascii="Calibri Light" w:hAnsi="Calibri Light" w:cs="Arial"/>
                <w:sz w:val="18"/>
              </w:rPr>
              <w:t xml:space="preserve">ral screen and can view other Activities </w:t>
            </w:r>
            <w:r w:rsidR="00A43336">
              <w:rPr>
                <w:rFonts w:ascii="Calibri Light" w:hAnsi="Calibri Light" w:cs="Arial"/>
                <w:noProof/>
                <w:sz w:val="18"/>
              </w:rPr>
              <w:t>o</w:t>
            </w:r>
            <w:r w:rsidR="00A94B03" w:rsidRPr="00A43336">
              <w:rPr>
                <w:rFonts w:ascii="Calibri Light" w:hAnsi="Calibri Light" w:cs="Arial"/>
                <w:noProof/>
                <w:sz w:val="18"/>
              </w:rPr>
              <w:t>n</w:t>
            </w:r>
            <w:r w:rsidR="00A94B03">
              <w:rPr>
                <w:rFonts w:ascii="Calibri Light" w:hAnsi="Calibri Light" w:cs="Arial"/>
                <w:sz w:val="18"/>
              </w:rPr>
              <w:t xml:space="preserve"> a separate</w:t>
            </w:r>
            <w:r w:rsidRPr="004B059A">
              <w:rPr>
                <w:rFonts w:ascii="Calibri Light" w:hAnsi="Calibri Light" w:cs="Arial"/>
                <w:sz w:val="18"/>
              </w:rPr>
              <w:t xml:space="preserve"> screen. There will be a consolidated view of the </w:t>
            </w:r>
            <w:r w:rsidR="00A94B03">
              <w:rPr>
                <w:rFonts w:ascii="Calibri Light" w:hAnsi="Calibri Light" w:cs="Arial"/>
                <w:sz w:val="18"/>
              </w:rPr>
              <w:t>Activities</w:t>
            </w:r>
            <w:r w:rsidRPr="004B059A">
              <w:rPr>
                <w:rFonts w:ascii="Calibri Light" w:hAnsi="Calibri Light" w:cs="Arial"/>
                <w:sz w:val="18"/>
              </w:rPr>
              <w:t xml:space="preserve"> per account</w:t>
            </w:r>
            <w:r w:rsidR="00A94B03">
              <w:rPr>
                <w:rFonts w:ascii="Calibri Light" w:hAnsi="Calibri Light" w:cs="Arial"/>
                <w:sz w:val="18"/>
              </w:rPr>
              <w:t>.</w:t>
            </w:r>
            <w:r w:rsidR="005D6F55">
              <w:rPr>
                <w:rFonts w:ascii="Calibri Light" w:hAnsi="Calibri Light" w:cs="Arial"/>
                <w:sz w:val="18"/>
              </w:rPr>
              <w:t xml:space="preserve"> BCD currently searches Activities</w:t>
            </w:r>
            <w:r w:rsidRPr="004B059A">
              <w:rPr>
                <w:rFonts w:ascii="Calibri Light" w:hAnsi="Calibri Light" w:cs="Arial"/>
                <w:sz w:val="18"/>
              </w:rPr>
              <w:t xml:space="preserve"> by type/subtypes in CRM. Users will need to be trained o</w:t>
            </w:r>
            <w:r w:rsidR="005D6F55">
              <w:rPr>
                <w:rFonts w:ascii="Calibri Light" w:hAnsi="Calibri Light" w:cs="Arial"/>
                <w:sz w:val="18"/>
              </w:rPr>
              <w:t>n where to locate Activities</w:t>
            </w:r>
            <w:r w:rsidRPr="004B059A">
              <w:rPr>
                <w:rFonts w:ascii="Calibri Light" w:hAnsi="Calibri Light" w:cs="Arial"/>
                <w:sz w:val="18"/>
              </w:rPr>
              <w:t xml:space="preserve"> in SAP.</w:t>
            </w:r>
          </w:p>
          <w:p w14:paraId="67BAE2A3" w14:textId="77777777" w:rsidR="004C7699" w:rsidRPr="004B059A" w:rsidRDefault="004C7699" w:rsidP="005C6879">
            <w:pPr>
              <w:pStyle w:val="TableField-Left"/>
              <w:rPr>
                <w:rFonts w:ascii="Calibri Light" w:hAnsi="Calibri Light" w:cs="Arial"/>
                <w:sz w:val="18"/>
              </w:rPr>
            </w:pPr>
          </w:p>
        </w:tc>
        <w:tc>
          <w:tcPr>
            <w:tcW w:w="1440" w:type="dxa"/>
            <w:tcBorders>
              <w:top w:val="threeDEmboss" w:sz="6" w:space="0" w:color="auto"/>
            </w:tcBorders>
            <w:vAlign w:val="center"/>
          </w:tcPr>
          <w:p w14:paraId="0795828D" w14:textId="77777777" w:rsidR="006F3B95" w:rsidRPr="004B059A" w:rsidRDefault="001B4F26" w:rsidP="005C6879">
            <w:pPr>
              <w:pStyle w:val="TableField-Left"/>
              <w:rPr>
                <w:rFonts w:ascii="Calibri Light" w:hAnsi="Calibri Light" w:cs="Arial"/>
                <w:sz w:val="18"/>
              </w:rPr>
            </w:pPr>
            <w:r w:rsidRPr="004B059A">
              <w:rPr>
                <w:rFonts w:ascii="Calibri Light" w:hAnsi="Calibri Light" w:cs="Arial"/>
                <w:sz w:val="18"/>
              </w:rPr>
              <w:t>Process; Benefit</w:t>
            </w:r>
            <w:r w:rsidR="00531495" w:rsidRPr="004B059A">
              <w:rPr>
                <w:rFonts w:ascii="Calibri Light" w:hAnsi="Calibri Light" w:cs="Arial"/>
                <w:sz w:val="18"/>
              </w:rPr>
              <w:t>/Improvement</w:t>
            </w:r>
          </w:p>
        </w:tc>
        <w:tc>
          <w:tcPr>
            <w:tcW w:w="1800" w:type="dxa"/>
            <w:tcBorders>
              <w:top w:val="threeDEmboss" w:sz="6" w:space="0" w:color="auto"/>
            </w:tcBorders>
            <w:vAlign w:val="center"/>
          </w:tcPr>
          <w:p w14:paraId="0DBE0DF4" w14:textId="77777777" w:rsidR="000A23C1" w:rsidRPr="004B059A" w:rsidRDefault="00531495" w:rsidP="00B33A9A">
            <w:pPr>
              <w:pStyle w:val="TableField-Left"/>
              <w:rPr>
                <w:rFonts w:ascii="Calibri Light" w:hAnsi="Calibri Light" w:cs="Arial"/>
                <w:sz w:val="18"/>
              </w:rPr>
            </w:pPr>
            <w:r w:rsidRPr="004B059A">
              <w:rPr>
                <w:rFonts w:ascii="Calibri Light" w:hAnsi="Calibri Light" w:cs="Arial"/>
                <w:sz w:val="18"/>
              </w:rPr>
              <w:t>CS-CSOD-CCC All;</w:t>
            </w:r>
            <w:r w:rsidR="001B4F26" w:rsidRPr="004B059A">
              <w:rPr>
                <w:rFonts w:ascii="Calibri Light" w:hAnsi="Calibri Light" w:cs="Arial"/>
                <w:sz w:val="18"/>
              </w:rPr>
              <w:t xml:space="preserve"> </w:t>
            </w:r>
          </w:p>
          <w:p w14:paraId="4F29FBFE" w14:textId="77777777" w:rsidR="006F3B95" w:rsidRPr="004B059A" w:rsidRDefault="00531495" w:rsidP="00B33A9A">
            <w:pPr>
              <w:pStyle w:val="TableField-Left"/>
              <w:rPr>
                <w:rFonts w:ascii="Calibri Light" w:hAnsi="Calibri Light" w:cs="Arial"/>
                <w:sz w:val="18"/>
              </w:rPr>
            </w:pPr>
            <w:r w:rsidRPr="004B059A">
              <w:rPr>
                <w:rFonts w:ascii="Calibri Light" w:hAnsi="Calibri Light" w:cs="Arial"/>
                <w:sz w:val="18"/>
              </w:rPr>
              <w:t>CS-CP&amp;S-All</w:t>
            </w:r>
          </w:p>
        </w:tc>
        <w:tc>
          <w:tcPr>
            <w:tcW w:w="866" w:type="dxa"/>
            <w:tcBorders>
              <w:top w:val="threeDEmboss" w:sz="6" w:space="0" w:color="auto"/>
            </w:tcBorders>
            <w:vAlign w:val="center"/>
          </w:tcPr>
          <w:p w14:paraId="18B51B83" w14:textId="77777777" w:rsidR="006F3B95" w:rsidRPr="004B059A" w:rsidRDefault="00531495" w:rsidP="005C6879">
            <w:pPr>
              <w:pStyle w:val="TableField-Left"/>
              <w:rPr>
                <w:rFonts w:ascii="Calibri Light" w:hAnsi="Calibri Light" w:cs="Arial"/>
                <w:sz w:val="18"/>
              </w:rPr>
            </w:pPr>
            <w:r w:rsidRPr="004B059A">
              <w:rPr>
                <w:rFonts w:ascii="Calibri Light" w:hAnsi="Calibri Light" w:cs="Arial"/>
                <w:sz w:val="18"/>
              </w:rPr>
              <w:t>Low</w:t>
            </w:r>
          </w:p>
        </w:tc>
        <w:tc>
          <w:tcPr>
            <w:tcW w:w="933" w:type="dxa"/>
            <w:tcBorders>
              <w:top w:val="threeDEmboss" w:sz="6" w:space="0" w:color="auto"/>
            </w:tcBorders>
            <w:vAlign w:val="center"/>
          </w:tcPr>
          <w:p w14:paraId="76ED3B11" w14:textId="77777777" w:rsidR="006F3B95" w:rsidRPr="004B059A" w:rsidRDefault="00531495" w:rsidP="005C6879">
            <w:pPr>
              <w:pStyle w:val="TableField-Left"/>
              <w:rPr>
                <w:rFonts w:ascii="Calibri Light" w:hAnsi="Calibri Light" w:cs="Arial"/>
                <w:sz w:val="18"/>
              </w:rPr>
            </w:pPr>
            <w:r w:rsidRPr="004B059A">
              <w:rPr>
                <w:rFonts w:ascii="Calibri Light" w:hAnsi="Calibri Light" w:cs="Arial"/>
                <w:sz w:val="18"/>
              </w:rPr>
              <w:t>Low</w:t>
            </w:r>
          </w:p>
        </w:tc>
      </w:tr>
      <w:tr w:rsidR="006F3B95" w:rsidRPr="006B24F0" w14:paraId="0008E202" w14:textId="77777777" w:rsidTr="004B059A">
        <w:trPr>
          <w:cantSplit/>
          <w:trHeight w:val="432"/>
        </w:trPr>
        <w:tc>
          <w:tcPr>
            <w:tcW w:w="4616" w:type="dxa"/>
            <w:tcBorders>
              <w:top w:val="threeDEmboss" w:sz="6" w:space="0" w:color="auto"/>
            </w:tcBorders>
            <w:vAlign w:val="center"/>
          </w:tcPr>
          <w:p w14:paraId="45C667BB" w14:textId="77777777" w:rsidR="004C7699" w:rsidRPr="004B059A" w:rsidRDefault="004C7699" w:rsidP="00531495">
            <w:pPr>
              <w:pStyle w:val="TableField-Left"/>
              <w:rPr>
                <w:rFonts w:ascii="Calibri Light" w:hAnsi="Calibri Light" w:cs="Arial"/>
                <w:sz w:val="18"/>
              </w:rPr>
            </w:pPr>
          </w:p>
          <w:p w14:paraId="253A47C0" w14:textId="59DC3A78" w:rsidR="004C7699" w:rsidRPr="004B059A" w:rsidRDefault="00531495" w:rsidP="00531495">
            <w:pPr>
              <w:pStyle w:val="TableField-Left"/>
              <w:rPr>
                <w:rFonts w:ascii="Calibri Light" w:hAnsi="Calibri Light" w:cs="Arial"/>
                <w:sz w:val="18"/>
              </w:rPr>
            </w:pPr>
            <w:r w:rsidRPr="004B059A">
              <w:rPr>
                <w:rFonts w:ascii="Calibri Light" w:hAnsi="Calibri Light" w:cs="Arial"/>
                <w:sz w:val="18"/>
              </w:rPr>
              <w:t xml:space="preserve">In SAP, users will document the customer contact via an </w:t>
            </w:r>
            <w:r w:rsidR="00103FE6">
              <w:rPr>
                <w:rFonts w:ascii="Calibri Light" w:hAnsi="Calibri Light" w:cs="Arial"/>
                <w:sz w:val="18"/>
              </w:rPr>
              <w:t>Activity</w:t>
            </w:r>
            <w:r w:rsidRPr="004B059A">
              <w:rPr>
                <w:rFonts w:ascii="Calibri Light" w:hAnsi="Calibri Light" w:cs="Arial"/>
                <w:sz w:val="18"/>
              </w:rPr>
              <w:t xml:space="preserve">. It is a comprehensive interaction history that can be used by all SCE users that interacts with the customer. It will also record contacts from sce.com as well as IVR. The status will automatically be coded as complete for each interaction with the ability to change the status. This provides a full view of the customer's touch points. Today an agent documents the contact in a disposition and through notes and it is only available to the CCC and IVR. This should enhance customer experience because agents will have access to all </w:t>
            </w:r>
            <w:r w:rsidR="00A94B03">
              <w:rPr>
                <w:rFonts w:ascii="Calibri Light" w:hAnsi="Calibri Light" w:cs="Arial"/>
                <w:sz w:val="18"/>
              </w:rPr>
              <w:t xml:space="preserve">Activities </w:t>
            </w:r>
            <w:r w:rsidRPr="004B059A">
              <w:rPr>
                <w:rFonts w:ascii="Calibri Light" w:hAnsi="Calibri Light" w:cs="Arial"/>
                <w:sz w:val="18"/>
              </w:rPr>
              <w:t>at their fingertips.</w:t>
            </w:r>
          </w:p>
        </w:tc>
        <w:tc>
          <w:tcPr>
            <w:tcW w:w="1440" w:type="dxa"/>
            <w:tcBorders>
              <w:top w:val="threeDEmboss" w:sz="6" w:space="0" w:color="auto"/>
            </w:tcBorders>
            <w:vAlign w:val="center"/>
          </w:tcPr>
          <w:p w14:paraId="47DF6139" w14:textId="77777777" w:rsidR="00120626" w:rsidRDefault="00531495" w:rsidP="00531495">
            <w:pPr>
              <w:spacing w:after="75"/>
              <w:rPr>
                <w:rFonts w:ascii="Calibri Light" w:eastAsia="MS Mincho" w:hAnsi="Calibri Light" w:cs="Arial"/>
                <w:sz w:val="18"/>
                <w:szCs w:val="20"/>
                <w:lang w:eastAsia="ja-JP"/>
              </w:rPr>
            </w:pPr>
            <w:r w:rsidRPr="004B059A">
              <w:rPr>
                <w:rFonts w:ascii="Calibri Light" w:eastAsia="MS Mincho" w:hAnsi="Calibri Light" w:cs="Arial"/>
                <w:sz w:val="18"/>
                <w:szCs w:val="20"/>
                <w:lang w:eastAsia="ja-JP"/>
              </w:rPr>
              <w:br/>
            </w:r>
            <w:r w:rsidR="001B4F26" w:rsidRPr="004B059A">
              <w:rPr>
                <w:rFonts w:ascii="Calibri Light" w:eastAsia="MS Mincho" w:hAnsi="Calibri Light" w:cs="Arial"/>
                <w:sz w:val="18"/>
                <w:szCs w:val="20"/>
                <w:lang w:eastAsia="ja-JP"/>
              </w:rPr>
              <w:t xml:space="preserve">Process; </w:t>
            </w:r>
          </w:p>
          <w:p w14:paraId="5FA1A4B1" w14:textId="77777777" w:rsidR="00531495" w:rsidRPr="004B059A" w:rsidRDefault="001B4F26" w:rsidP="00531495">
            <w:pPr>
              <w:spacing w:after="75"/>
              <w:rPr>
                <w:rFonts w:ascii="Calibri Light" w:eastAsia="MS Mincho" w:hAnsi="Calibri Light" w:cs="Arial"/>
                <w:sz w:val="18"/>
                <w:szCs w:val="20"/>
                <w:lang w:eastAsia="ja-JP"/>
              </w:rPr>
            </w:pPr>
            <w:r w:rsidRPr="004B059A">
              <w:rPr>
                <w:rFonts w:ascii="Calibri Light" w:eastAsia="MS Mincho" w:hAnsi="Calibri Light" w:cs="Arial"/>
                <w:sz w:val="18"/>
                <w:szCs w:val="20"/>
                <w:lang w:eastAsia="ja-JP"/>
              </w:rPr>
              <w:t>Culture</w:t>
            </w:r>
            <w:r w:rsidR="00710C20" w:rsidRPr="004B059A">
              <w:rPr>
                <w:rFonts w:ascii="Calibri Light" w:eastAsia="MS Mincho" w:hAnsi="Calibri Light" w:cs="Arial"/>
                <w:sz w:val="18"/>
                <w:szCs w:val="20"/>
                <w:lang w:eastAsia="ja-JP"/>
              </w:rPr>
              <w:t xml:space="preserve"> </w:t>
            </w:r>
            <w:r w:rsidRPr="004B059A">
              <w:rPr>
                <w:rFonts w:ascii="Calibri Light" w:eastAsia="MS Mincho" w:hAnsi="Calibri Light" w:cs="Arial"/>
                <w:sz w:val="18"/>
                <w:szCs w:val="20"/>
                <w:lang w:eastAsia="ja-JP"/>
              </w:rPr>
              <w:t>Shift; Benefit</w:t>
            </w:r>
            <w:r w:rsidR="00710C20" w:rsidRPr="004B059A">
              <w:rPr>
                <w:rFonts w:ascii="Calibri Light" w:eastAsia="MS Mincho" w:hAnsi="Calibri Light" w:cs="Arial"/>
                <w:sz w:val="18"/>
                <w:szCs w:val="20"/>
                <w:lang w:eastAsia="ja-JP"/>
              </w:rPr>
              <w:t>/</w:t>
            </w:r>
            <w:r w:rsidRPr="004B059A">
              <w:rPr>
                <w:rFonts w:ascii="Calibri Light" w:eastAsia="MS Mincho" w:hAnsi="Calibri Light" w:cs="Arial"/>
                <w:sz w:val="18"/>
                <w:szCs w:val="20"/>
                <w:lang w:eastAsia="ja-JP"/>
              </w:rPr>
              <w:t xml:space="preserve"> </w:t>
            </w:r>
            <w:r w:rsidR="00710C20" w:rsidRPr="004B059A">
              <w:rPr>
                <w:rFonts w:ascii="Calibri Light" w:eastAsia="MS Mincho" w:hAnsi="Calibri Light" w:cs="Arial"/>
                <w:sz w:val="18"/>
                <w:szCs w:val="20"/>
                <w:lang w:eastAsia="ja-JP"/>
              </w:rPr>
              <w:t>Improvement;</w:t>
            </w:r>
            <w:r w:rsidRPr="004B059A">
              <w:rPr>
                <w:rFonts w:ascii="Calibri Light" w:eastAsia="MS Mincho" w:hAnsi="Calibri Light" w:cs="Arial"/>
                <w:sz w:val="18"/>
                <w:szCs w:val="20"/>
                <w:lang w:eastAsia="ja-JP"/>
              </w:rPr>
              <w:t xml:space="preserve"> </w:t>
            </w:r>
            <w:r w:rsidR="00710C20" w:rsidRPr="004B059A">
              <w:rPr>
                <w:rFonts w:ascii="Calibri Light" w:eastAsia="MS Mincho" w:hAnsi="Calibri Light" w:cs="Arial"/>
                <w:sz w:val="18"/>
                <w:szCs w:val="20"/>
                <w:lang w:eastAsia="ja-JP"/>
              </w:rPr>
              <w:t>Technology;</w:t>
            </w:r>
            <w:r w:rsidRPr="004B059A">
              <w:rPr>
                <w:rFonts w:ascii="Calibri Light" w:eastAsia="MS Mincho" w:hAnsi="Calibri Light" w:cs="Arial"/>
                <w:sz w:val="18"/>
                <w:szCs w:val="20"/>
                <w:lang w:eastAsia="ja-JP"/>
              </w:rPr>
              <w:t xml:space="preserve"> </w:t>
            </w:r>
            <w:r w:rsidR="00710C20" w:rsidRPr="004B059A">
              <w:rPr>
                <w:rFonts w:ascii="Calibri Light" w:eastAsia="MS Mincho" w:hAnsi="Calibri Light" w:cs="Arial"/>
                <w:sz w:val="18"/>
                <w:szCs w:val="20"/>
                <w:lang w:eastAsia="ja-JP"/>
              </w:rPr>
              <w:t>Decision Making</w:t>
            </w:r>
          </w:p>
          <w:p w14:paraId="57380419" w14:textId="77777777" w:rsidR="006F3B95" w:rsidRPr="004B059A" w:rsidRDefault="006F3B95" w:rsidP="005C6879">
            <w:pPr>
              <w:pStyle w:val="TableField-Left"/>
              <w:rPr>
                <w:rFonts w:ascii="Calibri Light" w:hAnsi="Calibri Light" w:cs="Arial"/>
                <w:sz w:val="18"/>
              </w:rPr>
            </w:pPr>
          </w:p>
        </w:tc>
        <w:tc>
          <w:tcPr>
            <w:tcW w:w="1800" w:type="dxa"/>
            <w:tcBorders>
              <w:top w:val="threeDEmboss" w:sz="6" w:space="0" w:color="auto"/>
            </w:tcBorders>
            <w:vAlign w:val="center"/>
          </w:tcPr>
          <w:p w14:paraId="1B021F35" w14:textId="77777777" w:rsidR="000A23C1" w:rsidRPr="004B059A" w:rsidRDefault="00710C20" w:rsidP="00710C20">
            <w:pPr>
              <w:spacing w:after="75"/>
              <w:rPr>
                <w:rFonts w:ascii="Calibri Light" w:eastAsia="MS Mincho" w:hAnsi="Calibri Light" w:cs="Arial"/>
                <w:sz w:val="18"/>
                <w:szCs w:val="20"/>
                <w:lang w:eastAsia="ja-JP"/>
              </w:rPr>
            </w:pPr>
            <w:r w:rsidRPr="004B059A">
              <w:rPr>
                <w:rFonts w:ascii="Calibri Light" w:eastAsia="MS Mincho" w:hAnsi="Calibri Light" w:cs="Arial"/>
                <w:sz w:val="18"/>
                <w:szCs w:val="20"/>
                <w:lang w:eastAsia="ja-JP"/>
              </w:rPr>
              <w:br/>
            </w:r>
            <w:r w:rsidRPr="004B059A">
              <w:rPr>
                <w:rFonts w:ascii="Calibri Light" w:eastAsia="MS Mincho" w:hAnsi="Calibri Light" w:cs="Arial"/>
                <w:noProof/>
                <w:sz w:val="18"/>
                <w:szCs w:val="20"/>
              </w:rPr>
              <w:drawing>
                <wp:inline distT="0" distB="0" distL="0" distR="0" wp14:anchorId="125F1710" wp14:editId="65048765">
                  <wp:extent cx="7620" cy="7620"/>
                  <wp:effectExtent l="0" t="0" r="0" b="0"/>
                  <wp:docPr id="16" name="Picture 16"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us-apps2.hcl-axon.com/icons/ecblank.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B059A">
              <w:rPr>
                <w:rFonts w:ascii="Calibri Light" w:eastAsia="MS Mincho" w:hAnsi="Calibri Light" w:cs="Arial"/>
                <w:sz w:val="18"/>
                <w:szCs w:val="20"/>
                <w:lang w:eastAsia="ja-JP"/>
              </w:rPr>
              <w:br/>
              <w:t>CS-CSOD-CCC All;</w:t>
            </w:r>
            <w:r w:rsidR="001B4F26" w:rsidRPr="004B059A">
              <w:rPr>
                <w:rFonts w:ascii="Calibri Light" w:eastAsia="MS Mincho" w:hAnsi="Calibri Light" w:cs="Arial"/>
                <w:sz w:val="18"/>
                <w:szCs w:val="20"/>
                <w:lang w:eastAsia="ja-JP"/>
              </w:rPr>
              <w:t xml:space="preserve"> </w:t>
            </w:r>
          </w:p>
          <w:p w14:paraId="3B73EBDA" w14:textId="77777777" w:rsidR="000A23C1" w:rsidRPr="004B059A" w:rsidRDefault="00710C20" w:rsidP="00710C20">
            <w:pPr>
              <w:spacing w:after="75"/>
              <w:rPr>
                <w:rFonts w:ascii="Calibri Light" w:eastAsia="MS Mincho" w:hAnsi="Calibri Light" w:cs="Arial"/>
                <w:sz w:val="18"/>
                <w:szCs w:val="20"/>
                <w:lang w:eastAsia="ja-JP"/>
              </w:rPr>
            </w:pPr>
            <w:r w:rsidRPr="004B059A">
              <w:rPr>
                <w:rFonts w:ascii="Calibri Light" w:eastAsia="MS Mincho" w:hAnsi="Calibri Light" w:cs="Arial"/>
                <w:sz w:val="18"/>
                <w:szCs w:val="20"/>
                <w:lang w:eastAsia="ja-JP"/>
              </w:rPr>
              <w:t>CS-CSOD-RSO All;</w:t>
            </w:r>
            <w:r w:rsidR="001B4F26" w:rsidRPr="004B059A">
              <w:rPr>
                <w:rFonts w:ascii="Calibri Light" w:eastAsia="MS Mincho" w:hAnsi="Calibri Light" w:cs="Arial"/>
                <w:sz w:val="18"/>
                <w:szCs w:val="20"/>
                <w:lang w:eastAsia="ja-JP"/>
              </w:rPr>
              <w:t xml:space="preserve"> </w:t>
            </w:r>
          </w:p>
          <w:p w14:paraId="692BDB7E" w14:textId="77777777" w:rsidR="000A23C1" w:rsidRPr="004B059A" w:rsidRDefault="00710C20" w:rsidP="00710C20">
            <w:pPr>
              <w:spacing w:after="75"/>
              <w:rPr>
                <w:rFonts w:ascii="Calibri Light" w:eastAsia="MS Mincho" w:hAnsi="Calibri Light" w:cs="Arial"/>
                <w:sz w:val="18"/>
                <w:szCs w:val="20"/>
                <w:lang w:eastAsia="ja-JP"/>
              </w:rPr>
            </w:pPr>
            <w:r w:rsidRPr="004B059A">
              <w:rPr>
                <w:rFonts w:ascii="Calibri Light" w:eastAsia="MS Mincho" w:hAnsi="Calibri Light" w:cs="Arial"/>
                <w:sz w:val="18"/>
                <w:szCs w:val="20"/>
                <w:lang w:eastAsia="ja-JP"/>
              </w:rPr>
              <w:t>CS-CP&amp;S-All;</w:t>
            </w:r>
            <w:r w:rsidR="001B4F26" w:rsidRPr="004B059A">
              <w:rPr>
                <w:rFonts w:ascii="Calibri Light" w:eastAsia="MS Mincho" w:hAnsi="Calibri Light" w:cs="Arial"/>
                <w:sz w:val="18"/>
                <w:szCs w:val="20"/>
                <w:lang w:eastAsia="ja-JP"/>
              </w:rPr>
              <w:t xml:space="preserve"> </w:t>
            </w:r>
          </w:p>
          <w:p w14:paraId="52904DAF" w14:textId="77777777" w:rsidR="00710C20" w:rsidRPr="004B059A" w:rsidRDefault="00710C20" w:rsidP="00710C20">
            <w:pPr>
              <w:spacing w:after="75"/>
              <w:rPr>
                <w:rFonts w:ascii="Calibri Light" w:eastAsia="MS Mincho" w:hAnsi="Calibri Light" w:cs="Arial"/>
                <w:sz w:val="18"/>
                <w:szCs w:val="20"/>
                <w:lang w:eastAsia="ja-JP"/>
              </w:rPr>
            </w:pPr>
            <w:r w:rsidRPr="004B059A">
              <w:rPr>
                <w:rFonts w:ascii="Calibri Light" w:eastAsia="MS Mincho" w:hAnsi="Calibri Light" w:cs="Arial"/>
                <w:sz w:val="18"/>
                <w:szCs w:val="20"/>
                <w:lang w:eastAsia="ja-JP"/>
              </w:rPr>
              <w:t>CS-BCD-All</w:t>
            </w:r>
          </w:p>
          <w:p w14:paraId="05011569" w14:textId="77777777" w:rsidR="006F3B95" w:rsidRPr="004B059A" w:rsidRDefault="006F3B95" w:rsidP="00B33A9A">
            <w:pPr>
              <w:pStyle w:val="TableField-Left"/>
              <w:rPr>
                <w:rFonts w:ascii="Calibri Light" w:hAnsi="Calibri Light" w:cs="Arial"/>
                <w:sz w:val="18"/>
              </w:rPr>
            </w:pPr>
          </w:p>
        </w:tc>
        <w:tc>
          <w:tcPr>
            <w:tcW w:w="866" w:type="dxa"/>
            <w:tcBorders>
              <w:top w:val="threeDEmboss" w:sz="6" w:space="0" w:color="auto"/>
            </w:tcBorders>
            <w:vAlign w:val="center"/>
          </w:tcPr>
          <w:p w14:paraId="159F00AA" w14:textId="77777777" w:rsidR="006F3B95" w:rsidRPr="004B059A" w:rsidRDefault="00710C20" w:rsidP="005C6879">
            <w:pPr>
              <w:pStyle w:val="TableField-Left"/>
              <w:rPr>
                <w:rFonts w:ascii="Calibri Light" w:hAnsi="Calibri Light" w:cs="Arial"/>
                <w:sz w:val="18"/>
              </w:rPr>
            </w:pPr>
            <w:r w:rsidRPr="004B059A">
              <w:rPr>
                <w:rFonts w:ascii="Calibri Light" w:hAnsi="Calibri Light" w:cs="Arial"/>
                <w:sz w:val="18"/>
              </w:rPr>
              <w:t>Medium</w:t>
            </w:r>
          </w:p>
        </w:tc>
        <w:tc>
          <w:tcPr>
            <w:tcW w:w="933" w:type="dxa"/>
            <w:tcBorders>
              <w:top w:val="threeDEmboss" w:sz="6" w:space="0" w:color="auto"/>
            </w:tcBorders>
            <w:vAlign w:val="center"/>
          </w:tcPr>
          <w:p w14:paraId="0FE930FC" w14:textId="77777777" w:rsidR="006F3B95" w:rsidRPr="004B059A" w:rsidRDefault="00710C20" w:rsidP="005C6879">
            <w:pPr>
              <w:pStyle w:val="TableField-Left"/>
              <w:rPr>
                <w:rFonts w:ascii="Calibri Light" w:hAnsi="Calibri Light" w:cs="Arial"/>
                <w:sz w:val="18"/>
              </w:rPr>
            </w:pPr>
            <w:r w:rsidRPr="004B059A">
              <w:rPr>
                <w:rFonts w:ascii="Calibri Light" w:hAnsi="Calibri Light" w:cs="Arial"/>
                <w:sz w:val="18"/>
              </w:rPr>
              <w:t>Medium</w:t>
            </w:r>
          </w:p>
        </w:tc>
      </w:tr>
    </w:tbl>
    <w:p w14:paraId="6FD30B84" w14:textId="77777777" w:rsidR="005C6879" w:rsidRPr="006B24F0" w:rsidRDefault="005C6879" w:rsidP="004861E2">
      <w:pPr>
        <w:pStyle w:val="Heading2Text"/>
        <w:rPr>
          <w:rFonts w:ascii="Calibri Light" w:hAnsi="Calibri Light" w:cs="Arial"/>
        </w:rPr>
      </w:pPr>
    </w:p>
    <w:p w14:paraId="0E6DA7EA" w14:textId="77777777" w:rsidR="004861E2" w:rsidRPr="006B24F0" w:rsidRDefault="004861E2" w:rsidP="00435441">
      <w:pPr>
        <w:pStyle w:val="Heading2Text"/>
        <w:ind w:left="0"/>
        <w:rPr>
          <w:rFonts w:ascii="Calibri Light" w:hAnsi="Calibri Light" w:cs="Arial"/>
        </w:rPr>
      </w:pPr>
      <w:r w:rsidRPr="006B24F0">
        <w:rPr>
          <w:rFonts w:ascii="Calibri Light" w:hAnsi="Calibri Light" w:cs="Arial"/>
        </w:rPr>
        <w:t xml:space="preserve"> </w:t>
      </w:r>
      <w:r w:rsidR="00B33A9A" w:rsidRPr="006B24F0">
        <w:rPr>
          <w:rFonts w:ascii="Calibri Light" w:hAnsi="Calibri Light" w:cs="Arial"/>
        </w:rPr>
        <w:t>Below is a description of each</w:t>
      </w:r>
      <w:r w:rsidRPr="006B24F0">
        <w:rPr>
          <w:rFonts w:ascii="Calibri Light" w:hAnsi="Calibri Light" w:cs="Arial"/>
        </w:rPr>
        <w:t>:</w:t>
      </w:r>
    </w:p>
    <w:p w14:paraId="1FCF7EEC" w14:textId="77777777" w:rsidR="004861E2" w:rsidRPr="006B24F0" w:rsidRDefault="00B33A9A" w:rsidP="00435441">
      <w:pPr>
        <w:pStyle w:val="Heading2TextBulleted"/>
        <w:numPr>
          <w:ilvl w:val="0"/>
          <w:numId w:val="0"/>
        </w:numPr>
        <w:tabs>
          <w:tab w:val="num" w:pos="3150"/>
        </w:tabs>
        <w:ind w:left="900" w:hanging="360"/>
        <w:rPr>
          <w:rFonts w:ascii="Calibri Light" w:hAnsi="Calibri Light" w:cs="Arial"/>
        </w:rPr>
      </w:pPr>
      <w:r w:rsidRPr="00435441">
        <w:rPr>
          <w:rFonts w:ascii="Calibri Light" w:hAnsi="Calibri Light" w:cs="Arial"/>
          <w:b/>
        </w:rPr>
        <w:t>Change Element Short Description</w:t>
      </w:r>
      <w:r w:rsidR="004861E2" w:rsidRPr="00435441">
        <w:rPr>
          <w:rFonts w:ascii="Calibri Light" w:hAnsi="Calibri Light" w:cs="Arial"/>
          <w:b/>
        </w:rPr>
        <w:t>:</w:t>
      </w:r>
      <w:r w:rsidR="00435441">
        <w:rPr>
          <w:rFonts w:ascii="Calibri Light" w:hAnsi="Calibri Light" w:cs="Arial"/>
        </w:rPr>
        <w:t xml:space="preserve"> </w:t>
      </w:r>
      <w:r w:rsidRPr="006B24F0">
        <w:rPr>
          <w:rFonts w:ascii="Calibri Light" w:hAnsi="Calibri Light" w:cs="Arial"/>
        </w:rPr>
        <w:t xml:space="preserve">Describes </w:t>
      </w:r>
      <w:r w:rsidR="004861E2" w:rsidRPr="006B24F0">
        <w:rPr>
          <w:rFonts w:ascii="Calibri Light" w:hAnsi="Calibri Light" w:cs="Arial"/>
        </w:rPr>
        <w:t>the ‘As-Is’ scenario and what is changing</w:t>
      </w:r>
      <w:r w:rsidRPr="006B24F0">
        <w:rPr>
          <w:rFonts w:ascii="Calibri Light" w:hAnsi="Calibri Light" w:cs="Arial"/>
        </w:rPr>
        <w:t>.</w:t>
      </w:r>
    </w:p>
    <w:p w14:paraId="7644DF13" w14:textId="77777777" w:rsidR="004861E2" w:rsidRPr="006B24F0" w:rsidRDefault="004861E2" w:rsidP="00435441">
      <w:pPr>
        <w:pStyle w:val="Heading2TextBulleted"/>
        <w:numPr>
          <w:ilvl w:val="0"/>
          <w:numId w:val="0"/>
        </w:numPr>
        <w:tabs>
          <w:tab w:val="num" w:pos="3150"/>
        </w:tabs>
        <w:ind w:left="540"/>
        <w:rPr>
          <w:rFonts w:ascii="Calibri Light" w:hAnsi="Calibri Light" w:cs="Arial"/>
        </w:rPr>
      </w:pPr>
      <w:r w:rsidRPr="00435441">
        <w:rPr>
          <w:rFonts w:ascii="Calibri Light" w:hAnsi="Calibri Light" w:cs="Arial"/>
          <w:b/>
        </w:rPr>
        <w:lastRenderedPageBreak/>
        <w:t>Change Impact Category</w:t>
      </w:r>
      <w:r w:rsidR="00B33A9A" w:rsidRPr="00435441">
        <w:rPr>
          <w:rFonts w:ascii="Calibri Light" w:hAnsi="Calibri Light" w:cs="Arial"/>
          <w:b/>
        </w:rPr>
        <w:t>:</w:t>
      </w:r>
      <w:r w:rsidR="00B33A9A" w:rsidRPr="006B24F0">
        <w:rPr>
          <w:rFonts w:ascii="Calibri Light" w:hAnsi="Calibri Light" w:cs="Arial"/>
        </w:rPr>
        <w:t xml:space="preserve"> Determined by asking the questions below.</w:t>
      </w:r>
    </w:p>
    <w:p w14:paraId="4B2ED6B6" w14:textId="77777777"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Staffing Levels</w:t>
      </w:r>
      <w:r w:rsidR="00435441">
        <w:rPr>
          <w:rFonts w:ascii="Calibri Light" w:hAnsi="Calibri Light"/>
        </w:rPr>
        <w:t xml:space="preserve"> -</w:t>
      </w:r>
      <w:r w:rsidRPr="006B24F0">
        <w:rPr>
          <w:rFonts w:ascii="Calibri Light" w:hAnsi="Calibri Light"/>
        </w:rPr>
        <w:t xml:space="preserve"> Is the work effort increasing or decreasing (staffing levels), and how (e.g., task automation, new process/tasks)?</w:t>
      </w:r>
    </w:p>
    <w:p w14:paraId="5EEFD2DE" w14:textId="77777777"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Job Roles</w:t>
      </w:r>
      <w:r w:rsidR="00435441">
        <w:rPr>
          <w:rFonts w:ascii="Calibri Light" w:hAnsi="Calibri Light"/>
        </w:rPr>
        <w:t xml:space="preserve"> -</w:t>
      </w:r>
      <w:r w:rsidRPr="006B24F0">
        <w:rPr>
          <w:rFonts w:ascii="Calibri Light" w:hAnsi="Calibri Light"/>
        </w:rPr>
        <w:t xml:space="preserve"> Will the responsibilities, authority, or required skills for a job or job roles change? Will people be reporting to new leaders? Will </w:t>
      </w:r>
      <w:r w:rsidR="00742966" w:rsidRPr="006B24F0">
        <w:rPr>
          <w:rFonts w:ascii="Calibri Light" w:hAnsi="Calibri Light"/>
        </w:rPr>
        <w:t>managers’</w:t>
      </w:r>
      <w:r w:rsidRPr="006B24F0">
        <w:rPr>
          <w:rFonts w:ascii="Calibri Light" w:hAnsi="Calibri Light"/>
        </w:rPr>
        <w:t xml:space="preserve"> responsibilities change?</w:t>
      </w:r>
    </w:p>
    <w:p w14:paraId="317964D1" w14:textId="77777777"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Compensation / Performance</w:t>
      </w:r>
      <w:r w:rsidR="00435441">
        <w:rPr>
          <w:rFonts w:ascii="Calibri Light" w:hAnsi="Calibri Light"/>
        </w:rPr>
        <w:t xml:space="preserve"> -</w:t>
      </w:r>
      <w:r w:rsidRPr="006B24F0">
        <w:rPr>
          <w:rFonts w:ascii="Calibri Light" w:hAnsi="Calibri Light"/>
        </w:rPr>
        <w:t xml:space="preserve"> Will the changes have such an impact on roles of an individual that merits a change in how they are compensated or how their performance will be evaluated? What behaviors are rewarded and recognized?</w:t>
      </w:r>
    </w:p>
    <w:p w14:paraId="191D7B6C" w14:textId="77777777"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Organization</w:t>
      </w:r>
      <w:r w:rsidRPr="006B24F0">
        <w:rPr>
          <w:rFonts w:ascii="Calibri Light" w:hAnsi="Calibri Light"/>
        </w:rPr>
        <w:t xml:space="preserve"> </w:t>
      </w:r>
      <w:r w:rsidRPr="006B24F0">
        <w:rPr>
          <w:rFonts w:ascii="Calibri Light" w:hAnsi="Calibri Light"/>
          <w:b/>
        </w:rPr>
        <w:t>Structure</w:t>
      </w:r>
      <w:r w:rsidR="00435441">
        <w:rPr>
          <w:rFonts w:ascii="Calibri Light" w:hAnsi="Calibri Light"/>
          <w:b/>
        </w:rPr>
        <w:t xml:space="preserve"> </w:t>
      </w:r>
      <w:r w:rsidRPr="006B24F0">
        <w:rPr>
          <w:rFonts w:ascii="Calibri Light" w:hAnsi="Calibri Light"/>
        </w:rPr>
        <w:t xml:space="preserve">- Is the ownership of the </w:t>
      </w:r>
      <w:r w:rsidRPr="00B154C6">
        <w:rPr>
          <w:rFonts w:ascii="Calibri Light" w:hAnsi="Calibri Light"/>
          <w:noProof/>
        </w:rPr>
        <w:t>Process or</w:t>
      </w:r>
      <w:r w:rsidRPr="006B24F0">
        <w:rPr>
          <w:rFonts w:ascii="Calibri Light" w:hAnsi="Calibri Light"/>
        </w:rPr>
        <w:t xml:space="preserve"> Data changing (think departments, jobs, or roles, not individuals)?  </w:t>
      </w:r>
    </w:p>
    <w:p w14:paraId="1B149B61" w14:textId="31DAA9F2"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Decision Making</w:t>
      </w:r>
      <w:r w:rsidR="00435441">
        <w:rPr>
          <w:rFonts w:ascii="Calibri Light" w:hAnsi="Calibri Light"/>
        </w:rPr>
        <w:t xml:space="preserve"> -</w:t>
      </w:r>
      <w:r w:rsidRPr="006B24F0">
        <w:rPr>
          <w:rFonts w:ascii="Calibri Light" w:hAnsi="Calibri Light"/>
        </w:rPr>
        <w:t xml:space="preserve"> Will any of the changes impact how decisions are made, by or between, business </w:t>
      </w:r>
      <w:r w:rsidRPr="00A43336">
        <w:rPr>
          <w:rFonts w:ascii="Calibri Light" w:hAnsi="Calibri Light"/>
          <w:noProof/>
        </w:rPr>
        <w:t>units</w:t>
      </w:r>
      <w:r w:rsidR="00A43336">
        <w:rPr>
          <w:rFonts w:ascii="Calibri Light" w:hAnsi="Calibri Light"/>
          <w:noProof/>
        </w:rPr>
        <w:t>/</w:t>
      </w:r>
      <w:r w:rsidRPr="00A43336">
        <w:rPr>
          <w:rFonts w:ascii="Calibri Light" w:hAnsi="Calibri Light"/>
          <w:noProof/>
        </w:rPr>
        <w:t>departments</w:t>
      </w:r>
      <w:r w:rsidRPr="006B24F0">
        <w:rPr>
          <w:rFonts w:ascii="Calibri Light" w:hAnsi="Calibri Light"/>
        </w:rPr>
        <w:t>?  Who makes them, how they determine the criteria for making a change?</w:t>
      </w:r>
    </w:p>
    <w:p w14:paraId="0099941C" w14:textId="77777777"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Culture Shift</w:t>
      </w:r>
      <w:r w:rsidR="00435441">
        <w:rPr>
          <w:rFonts w:ascii="Calibri Light" w:hAnsi="Calibri Light"/>
        </w:rPr>
        <w:t xml:space="preserve"> -</w:t>
      </w:r>
      <w:r w:rsidRPr="006B24F0">
        <w:rPr>
          <w:rFonts w:ascii="Calibri Light" w:hAnsi="Calibri Light"/>
        </w:rPr>
        <w:t xml:space="preserve">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1ED3AEAC" w14:textId="2CB6702C"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Location / Facilities</w:t>
      </w:r>
      <w:r w:rsidR="00435441">
        <w:rPr>
          <w:rFonts w:ascii="Calibri Light" w:hAnsi="Calibri Light"/>
        </w:rPr>
        <w:t xml:space="preserve"> -</w:t>
      </w:r>
      <w:r w:rsidRPr="006B24F0">
        <w:rPr>
          <w:rFonts w:ascii="Calibri Light" w:hAnsi="Calibri Light"/>
        </w:rPr>
        <w:t xml:space="preserve"> Will the change impact the physical location where </w:t>
      </w:r>
      <w:r w:rsidRPr="00A43336">
        <w:rPr>
          <w:rFonts w:ascii="Calibri Light" w:hAnsi="Calibri Light"/>
          <w:noProof/>
        </w:rPr>
        <w:t>the</w:t>
      </w:r>
      <w:r w:rsidRPr="006B24F0">
        <w:rPr>
          <w:rFonts w:ascii="Calibri Light" w:hAnsi="Calibri Light"/>
        </w:rPr>
        <w:t xml:space="preserve"> process is being implemented or require changes to the facilities to enable the process to be effective?</w:t>
      </w:r>
    </w:p>
    <w:p w14:paraId="39E0AE50" w14:textId="2E721E87"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Process</w:t>
      </w:r>
      <w:r w:rsidRPr="006B24F0">
        <w:rPr>
          <w:rFonts w:ascii="Calibri Light" w:hAnsi="Calibri Light"/>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w:t>
      </w:r>
      <w:r w:rsidRPr="00A43336">
        <w:rPr>
          <w:rFonts w:ascii="Calibri Light" w:hAnsi="Calibri Light"/>
          <w:noProof/>
        </w:rPr>
        <w:t>need</w:t>
      </w:r>
      <w:r w:rsidRPr="006B24F0">
        <w:rPr>
          <w:rFonts w:ascii="Calibri Light" w:hAnsi="Calibri Light"/>
        </w:rPr>
        <w:t xml:space="preserve"> to be introduced and enforced or </w:t>
      </w:r>
      <w:r w:rsidRPr="00A43336">
        <w:rPr>
          <w:rFonts w:ascii="Calibri Light" w:hAnsi="Calibri Light"/>
          <w:noProof/>
        </w:rPr>
        <w:t>complied</w:t>
      </w:r>
      <w:r w:rsidRPr="006B24F0">
        <w:rPr>
          <w:rFonts w:ascii="Calibri Light" w:hAnsi="Calibri Light"/>
        </w:rPr>
        <w:t xml:space="preserve"> </w:t>
      </w:r>
      <w:r w:rsidR="00A43336">
        <w:rPr>
          <w:rFonts w:ascii="Calibri Light" w:hAnsi="Calibri Light"/>
          <w:noProof/>
        </w:rPr>
        <w:t>with</w:t>
      </w:r>
      <w:r w:rsidRPr="006B24F0">
        <w:rPr>
          <w:rFonts w:ascii="Calibri Light" w:hAnsi="Calibri Light"/>
        </w:rPr>
        <w:t>?</w:t>
      </w:r>
    </w:p>
    <w:p w14:paraId="7B8C1062" w14:textId="6B09DF28"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 xml:space="preserve">Regulatory/ Legal </w:t>
      </w:r>
      <w:r w:rsidRPr="006B24F0">
        <w:rPr>
          <w:rFonts w:ascii="Calibri Light" w:hAnsi="Calibri Light"/>
        </w:rPr>
        <w:t xml:space="preserve">- Are there any </w:t>
      </w:r>
      <w:r w:rsidRPr="00A43336">
        <w:rPr>
          <w:rFonts w:ascii="Calibri Light" w:hAnsi="Calibri Light"/>
          <w:noProof/>
        </w:rPr>
        <w:t>legal</w:t>
      </w:r>
      <w:r w:rsidR="00A43336">
        <w:rPr>
          <w:rFonts w:ascii="Calibri Light" w:hAnsi="Calibri Light"/>
          <w:noProof/>
        </w:rPr>
        <w:t>/</w:t>
      </w:r>
      <w:r w:rsidRPr="00A43336">
        <w:rPr>
          <w:rFonts w:ascii="Calibri Light" w:hAnsi="Calibri Light"/>
          <w:noProof/>
        </w:rPr>
        <w:t>regulatory</w:t>
      </w:r>
      <w:r w:rsidRPr="006B24F0">
        <w:rPr>
          <w:rFonts w:ascii="Calibri Light" w:hAnsi="Calibri Light"/>
        </w:rPr>
        <w:t xml:space="preserve"> requirements that might be impacted </w:t>
      </w:r>
    </w:p>
    <w:p w14:paraId="475D758A" w14:textId="77777777"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Technology</w:t>
      </w:r>
      <w:r w:rsidRPr="006B24F0">
        <w:rPr>
          <w:rFonts w:ascii="Calibri Light" w:hAnsi="Calibri Light"/>
        </w:rPr>
        <w:t xml:space="preserve"> - Are other applications impacted (e.g., going away, becoming read-only), or are there new requirements (e.g., new SW / HW, new version) </w:t>
      </w:r>
    </w:p>
    <w:p w14:paraId="67730560" w14:textId="77777777"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 xml:space="preserve">Benefit/Improvement </w:t>
      </w:r>
      <w:r w:rsidR="00435441">
        <w:rPr>
          <w:rFonts w:ascii="Calibri Light" w:hAnsi="Calibri Light"/>
        </w:rPr>
        <w:t>-</w:t>
      </w:r>
      <w:r w:rsidRPr="006B24F0">
        <w:rPr>
          <w:rFonts w:ascii="Calibri Light" w:hAnsi="Calibri Light"/>
        </w:rPr>
        <w:t xml:space="preserve"> Will there be an improvement or benefit to any of the stakeholders because of this change. (Be sure to include any pain points that are being alleviated) </w:t>
      </w:r>
    </w:p>
    <w:p w14:paraId="42A21056" w14:textId="77777777" w:rsidR="004861E2" w:rsidRPr="006B24F0" w:rsidRDefault="004861E2" w:rsidP="006E2F80">
      <w:pPr>
        <w:pStyle w:val="Heading2TextSubsetNumbered"/>
        <w:numPr>
          <w:ilvl w:val="0"/>
          <w:numId w:val="6"/>
        </w:numPr>
        <w:tabs>
          <w:tab w:val="num" w:pos="1080"/>
        </w:tabs>
        <w:ind w:left="1440"/>
        <w:rPr>
          <w:rFonts w:ascii="Calibri Light" w:hAnsi="Calibri Light"/>
        </w:rPr>
      </w:pPr>
      <w:r w:rsidRPr="006B24F0">
        <w:rPr>
          <w:rFonts w:ascii="Calibri Light" w:hAnsi="Calibri Light"/>
          <w:b/>
        </w:rPr>
        <w:t>Other</w:t>
      </w:r>
      <w:r w:rsidRPr="006B24F0">
        <w:rPr>
          <w:rFonts w:ascii="Calibri Light" w:hAnsi="Calibri Light"/>
        </w:rPr>
        <w:t xml:space="preserve"> - Are there emotional implications stemming from any of these changes (think of buy-in issues or fears) </w:t>
      </w:r>
    </w:p>
    <w:p w14:paraId="5E5992A0" w14:textId="77777777" w:rsidR="004861E2" w:rsidRPr="006B24F0" w:rsidRDefault="00B33A9A" w:rsidP="00435441">
      <w:pPr>
        <w:pStyle w:val="Heading2TextBulleted"/>
        <w:numPr>
          <w:ilvl w:val="0"/>
          <w:numId w:val="0"/>
        </w:numPr>
        <w:ind w:left="540"/>
        <w:rPr>
          <w:rFonts w:ascii="Calibri Light" w:hAnsi="Calibri Light" w:cs="Arial"/>
        </w:rPr>
      </w:pPr>
      <w:r w:rsidRPr="00435441">
        <w:rPr>
          <w:rFonts w:ascii="Calibri Light" w:hAnsi="Calibri Light" w:cs="Arial"/>
          <w:b/>
        </w:rPr>
        <w:t>Audience Group</w:t>
      </w:r>
      <w:r w:rsidR="00435441">
        <w:rPr>
          <w:rFonts w:ascii="Calibri Light" w:hAnsi="Calibri Light" w:cs="Arial"/>
          <w:b/>
        </w:rPr>
        <w:t>(</w:t>
      </w:r>
      <w:r w:rsidRPr="00435441">
        <w:rPr>
          <w:rFonts w:ascii="Calibri Light" w:hAnsi="Calibri Light" w:cs="Arial"/>
          <w:b/>
        </w:rPr>
        <w:t>s</w:t>
      </w:r>
      <w:r w:rsidR="00435441">
        <w:rPr>
          <w:rFonts w:ascii="Calibri Light" w:hAnsi="Calibri Light" w:cs="Arial"/>
          <w:b/>
        </w:rPr>
        <w:t>)</w:t>
      </w:r>
      <w:r w:rsidR="00435441">
        <w:rPr>
          <w:rFonts w:ascii="Calibri Light" w:hAnsi="Calibri Light" w:cs="Arial"/>
        </w:rPr>
        <w:t>: T</w:t>
      </w:r>
      <w:r w:rsidR="004861E2" w:rsidRPr="006B24F0">
        <w:rPr>
          <w:rFonts w:ascii="Calibri Light" w:hAnsi="Calibri Light" w:cs="Arial"/>
        </w:rPr>
        <w:t>he</w:t>
      </w:r>
      <w:r w:rsidRPr="006B24F0">
        <w:rPr>
          <w:rFonts w:ascii="Calibri Light" w:hAnsi="Calibri Light" w:cs="Arial"/>
        </w:rPr>
        <w:t>se are the</w:t>
      </w:r>
      <w:r w:rsidR="004861E2" w:rsidRPr="006B24F0">
        <w:rPr>
          <w:rFonts w:ascii="Calibri Light" w:hAnsi="Calibri Light" w:cs="Arial"/>
        </w:rPr>
        <w:t xml:space="preserve"> </w:t>
      </w:r>
      <w:r w:rsidRPr="006B24F0">
        <w:rPr>
          <w:rFonts w:ascii="Calibri Light" w:hAnsi="Calibri Light" w:cs="Arial"/>
        </w:rPr>
        <w:t xml:space="preserve">affected </w:t>
      </w:r>
      <w:r w:rsidR="004861E2" w:rsidRPr="006B24F0">
        <w:rPr>
          <w:rFonts w:ascii="Calibri Light" w:hAnsi="Calibri Light" w:cs="Arial"/>
        </w:rPr>
        <w:t xml:space="preserve">departments, </w:t>
      </w:r>
      <w:r w:rsidRPr="006B24F0">
        <w:rPr>
          <w:rFonts w:ascii="Calibri Light" w:hAnsi="Calibri Light" w:cs="Arial"/>
        </w:rPr>
        <w:t xml:space="preserve">divisions etc… </w:t>
      </w:r>
    </w:p>
    <w:p w14:paraId="2D5AE6BB" w14:textId="77777777" w:rsidR="002C4E01" w:rsidRPr="006B24F0" w:rsidRDefault="00B33A9A" w:rsidP="00435441">
      <w:pPr>
        <w:pStyle w:val="Heading2TextBulleted"/>
        <w:numPr>
          <w:ilvl w:val="0"/>
          <w:numId w:val="0"/>
        </w:numPr>
        <w:ind w:left="540"/>
        <w:rPr>
          <w:rFonts w:ascii="Calibri Light" w:hAnsi="Calibri Light" w:cs="Arial"/>
        </w:rPr>
      </w:pPr>
      <w:r w:rsidRPr="00435441">
        <w:rPr>
          <w:rFonts w:ascii="Calibri Light" w:hAnsi="Calibri Light" w:cs="Arial"/>
          <w:b/>
        </w:rPr>
        <w:t>Impact</w:t>
      </w:r>
      <w:r w:rsidR="00435441">
        <w:rPr>
          <w:rFonts w:ascii="Calibri Light" w:hAnsi="Calibri Light" w:cs="Arial"/>
        </w:rPr>
        <w:t>:</w:t>
      </w:r>
      <w:r w:rsidR="004861E2" w:rsidRPr="006B24F0">
        <w:rPr>
          <w:rFonts w:ascii="Calibri Light" w:hAnsi="Calibri Light" w:cs="Arial"/>
        </w:rPr>
        <w:t xml:space="preserve"> </w:t>
      </w:r>
      <w:r w:rsidRPr="006B24F0">
        <w:rPr>
          <w:rFonts w:ascii="Calibri Light" w:hAnsi="Calibri Light" w:cs="Arial"/>
        </w:rPr>
        <w:t>The following were used to determine the</w:t>
      </w:r>
      <w:r w:rsidR="004861E2" w:rsidRPr="006B24F0">
        <w:rPr>
          <w:rFonts w:ascii="Calibri Light" w:hAnsi="Calibri Light" w:cs="Arial"/>
        </w:rPr>
        <w:t xml:space="preserve"> </w:t>
      </w:r>
      <w:r w:rsidRPr="006B24F0">
        <w:rPr>
          <w:rFonts w:ascii="Calibri Light" w:hAnsi="Calibri Light" w:cs="Arial"/>
        </w:rPr>
        <w:t>impact</w:t>
      </w:r>
      <w:r w:rsidR="00B63789">
        <w:rPr>
          <w:rFonts w:ascii="Calibri Light" w:hAnsi="Calibri Light" w:cs="Arial"/>
        </w:rPr>
        <w:t>:</w:t>
      </w:r>
    </w:p>
    <w:p w14:paraId="13526F46" w14:textId="77777777" w:rsidR="002C4E01" w:rsidRPr="006B24F0" w:rsidRDefault="002C4E01" w:rsidP="00E0118B">
      <w:pPr>
        <w:rPr>
          <w:rFonts w:ascii="Calibri Light" w:hAnsi="Calibri Light" w:cs="Arial"/>
        </w:rPr>
      </w:pPr>
    </w:p>
    <w:p w14:paraId="5C839403" w14:textId="77777777" w:rsidR="002C4E01" w:rsidRPr="006B24F0" w:rsidRDefault="002C4E01" w:rsidP="001A04BA">
      <w:pPr>
        <w:jc w:val="center"/>
        <w:rPr>
          <w:rFonts w:ascii="Calibri Light" w:hAnsi="Calibri Light" w:cs="Arial"/>
        </w:rPr>
      </w:pPr>
      <w:r w:rsidRPr="006B24F0">
        <w:rPr>
          <w:rFonts w:ascii="Calibri Light" w:hAnsi="Calibri Light" w:cs="Arial"/>
          <w:noProof/>
        </w:rPr>
        <w:drawing>
          <wp:inline distT="0" distB="0" distL="0" distR="0" wp14:anchorId="79CB0B93" wp14:editId="7D87F717">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3ED23126" w14:textId="77777777" w:rsidR="002C4E01" w:rsidRPr="006B24F0" w:rsidRDefault="002C4E01" w:rsidP="001A04BA">
      <w:pPr>
        <w:jc w:val="center"/>
        <w:rPr>
          <w:rFonts w:ascii="Calibri Light" w:hAnsi="Calibri Light" w:cs="Arial"/>
        </w:rPr>
      </w:pPr>
      <w:r w:rsidRPr="006B24F0">
        <w:rPr>
          <w:rFonts w:ascii="Calibri Light" w:hAnsi="Calibri Light" w:cs="Arial"/>
          <w:noProof/>
        </w:rPr>
        <w:lastRenderedPageBreak/>
        <w:drawing>
          <wp:inline distT="0" distB="0" distL="0" distR="0" wp14:anchorId="641F34C0" wp14:editId="1C378C49">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20B45486" w14:textId="77777777" w:rsidR="00B33A9A" w:rsidRPr="006B24F0" w:rsidRDefault="002C4E01" w:rsidP="001A04BA">
      <w:pPr>
        <w:jc w:val="center"/>
        <w:rPr>
          <w:rFonts w:ascii="Calibri Light" w:hAnsi="Calibri Light" w:cs="Arial"/>
        </w:rPr>
      </w:pPr>
      <w:r w:rsidRPr="006B24F0">
        <w:rPr>
          <w:rFonts w:ascii="Calibri Light" w:hAnsi="Calibri Light" w:cs="Arial"/>
          <w:noProof/>
          <w:color w:val="000000"/>
          <w:szCs w:val="20"/>
        </w:rPr>
        <w:drawing>
          <wp:inline distT="0" distB="0" distL="0" distR="0" wp14:anchorId="1A0D7A87" wp14:editId="122254C1">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411B6ABA" w14:textId="77777777" w:rsidR="00B33A9A" w:rsidRPr="006B24F0" w:rsidRDefault="00B33A9A" w:rsidP="00E0118B">
      <w:pPr>
        <w:rPr>
          <w:rFonts w:ascii="Calibri Light" w:hAnsi="Calibri Light" w:cs="Arial"/>
        </w:rPr>
      </w:pPr>
    </w:p>
    <w:p w14:paraId="53DA3770" w14:textId="77777777" w:rsidR="00E0118B" w:rsidRPr="006B24F0" w:rsidRDefault="00B33A9A" w:rsidP="000458DA">
      <w:pPr>
        <w:pStyle w:val="ListParagraph"/>
        <w:rPr>
          <w:rFonts w:ascii="Calibri Light" w:hAnsi="Calibri Light" w:cs="Arial"/>
          <w:color w:val="000000"/>
          <w:szCs w:val="20"/>
        </w:rPr>
      </w:pPr>
      <w:r w:rsidRPr="00FF601A">
        <w:rPr>
          <w:rFonts w:ascii="Calibri Light" w:eastAsia="MS Mincho" w:hAnsi="Calibri Light" w:cs="Arial"/>
          <w:b/>
          <w:noProof/>
          <w:sz w:val="20"/>
          <w:szCs w:val="24"/>
          <w:lang w:eastAsia="ja-JP"/>
        </w:rPr>
        <w:t>Business Effort</w:t>
      </w:r>
      <w:r w:rsidRPr="006B24F0">
        <w:rPr>
          <w:rFonts w:ascii="Calibri Light" w:eastAsia="MS Mincho" w:hAnsi="Calibri Light" w:cs="Arial"/>
          <w:noProof/>
          <w:sz w:val="20"/>
          <w:szCs w:val="24"/>
          <w:lang w:eastAsia="ja-JP"/>
        </w:rPr>
        <w:t>: Initial assessment of the impact to the business High, Medium, Low</w:t>
      </w:r>
      <w:r w:rsidR="00E0118B" w:rsidRPr="006B24F0">
        <w:rPr>
          <w:rFonts w:ascii="Calibri Light" w:hAnsi="Calibri Light" w:cs="Arial"/>
        </w:rPr>
        <w:br w:type="page"/>
      </w:r>
    </w:p>
    <w:p w14:paraId="758DA3AB" w14:textId="77777777" w:rsidR="00532AC3" w:rsidRPr="006B24F0" w:rsidRDefault="00693EDB" w:rsidP="006E2F80">
      <w:pPr>
        <w:pStyle w:val="Heading1"/>
        <w:numPr>
          <w:ilvl w:val="0"/>
          <w:numId w:val="9"/>
        </w:numPr>
        <w:rPr>
          <w:rFonts w:ascii="Calibri Light" w:hAnsi="Calibri Light"/>
        </w:rPr>
      </w:pPr>
      <w:bookmarkStart w:id="367" w:name="_Toc491613849"/>
      <w:r w:rsidRPr="006B24F0">
        <w:rPr>
          <w:rFonts w:ascii="Calibri Light" w:hAnsi="Calibri Light"/>
        </w:rPr>
        <w:lastRenderedPageBreak/>
        <w:t xml:space="preserve"> </w:t>
      </w:r>
      <w:bookmarkStart w:id="368" w:name="_Toc507736403"/>
      <w:r w:rsidR="00532AC3" w:rsidRPr="006B24F0">
        <w:rPr>
          <w:rFonts w:ascii="Calibri Light" w:hAnsi="Calibri Light"/>
        </w:rPr>
        <w:t>Requirements</w:t>
      </w:r>
      <w:bookmarkEnd w:id="367"/>
      <w:bookmarkEnd w:id="368"/>
    </w:p>
    <w:p w14:paraId="2C98D1E8" w14:textId="3DB67169" w:rsidR="00290DDD" w:rsidRPr="006B24F0" w:rsidRDefault="00B252A5" w:rsidP="00E0118B">
      <w:pPr>
        <w:rPr>
          <w:rFonts w:ascii="Calibri Light" w:hAnsi="Calibri Light" w:cs="Arial"/>
        </w:rPr>
      </w:pPr>
      <w:r>
        <w:rPr>
          <w:rFonts w:ascii="Calibri Light" w:hAnsi="Calibri Light" w:cs="Arial"/>
        </w:rPr>
        <w:t xml:space="preserve"> </w:t>
      </w:r>
    </w:p>
    <w:tbl>
      <w:tblPr>
        <w:tblStyle w:val="TableGrid"/>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4A0" w:firstRow="1" w:lastRow="0" w:firstColumn="1" w:lastColumn="0" w:noHBand="0" w:noVBand="1"/>
      </w:tblPr>
      <w:tblGrid>
        <w:gridCol w:w="2045"/>
        <w:gridCol w:w="1622"/>
        <w:gridCol w:w="5647"/>
      </w:tblGrid>
      <w:tr w:rsidR="00CF7985" w:rsidRPr="006B24F0" w14:paraId="0E7086F8" w14:textId="77777777" w:rsidTr="00AA5E2A">
        <w:trPr>
          <w:trHeight w:val="300"/>
        </w:trPr>
        <w:tc>
          <w:tcPr>
            <w:tcW w:w="2045" w:type="dxa"/>
            <w:tcBorders>
              <w:top w:val="threeDEmboss" w:sz="6" w:space="0" w:color="auto"/>
              <w:bottom w:val="threeDEmboss" w:sz="6" w:space="0" w:color="auto"/>
            </w:tcBorders>
            <w:shd w:val="clear" w:color="auto" w:fill="F9FBAF"/>
            <w:noWrap/>
            <w:vAlign w:val="center"/>
          </w:tcPr>
          <w:p w14:paraId="7DB977DC" w14:textId="77777777" w:rsidR="00CF7985" w:rsidRPr="00CF7985" w:rsidRDefault="00CF7985" w:rsidP="0035091A">
            <w:pPr>
              <w:jc w:val="center"/>
              <w:rPr>
                <w:rFonts w:ascii="Calibri Light" w:hAnsi="Calibri Light" w:cs="Arial"/>
                <w:b/>
                <w:sz w:val="20"/>
                <w:szCs w:val="20"/>
              </w:rPr>
            </w:pPr>
            <w:r w:rsidRPr="00CF7985">
              <w:rPr>
                <w:rFonts w:ascii="Calibri Light" w:hAnsi="Calibri Light" w:cs="Arial"/>
                <w:b/>
                <w:sz w:val="20"/>
                <w:szCs w:val="20"/>
              </w:rPr>
              <w:t>Requirement #</w:t>
            </w:r>
          </w:p>
        </w:tc>
        <w:tc>
          <w:tcPr>
            <w:tcW w:w="1622" w:type="dxa"/>
            <w:tcBorders>
              <w:top w:val="threeDEmboss" w:sz="6" w:space="0" w:color="auto"/>
              <w:bottom w:val="threeDEmboss" w:sz="6" w:space="0" w:color="auto"/>
            </w:tcBorders>
            <w:shd w:val="clear" w:color="auto" w:fill="F9FBAF"/>
            <w:vAlign w:val="center"/>
          </w:tcPr>
          <w:p w14:paraId="4F38372B" w14:textId="77777777" w:rsidR="00CF7985" w:rsidRPr="00CF7985" w:rsidRDefault="00CF7985" w:rsidP="0035091A">
            <w:pPr>
              <w:jc w:val="center"/>
              <w:rPr>
                <w:rFonts w:ascii="Calibri Light" w:hAnsi="Calibri Light" w:cs="Arial"/>
                <w:b/>
                <w:sz w:val="20"/>
                <w:szCs w:val="20"/>
              </w:rPr>
            </w:pPr>
            <w:r w:rsidRPr="00CF7985">
              <w:rPr>
                <w:rFonts w:ascii="Calibri Light" w:hAnsi="Calibri Light" w:cs="Arial"/>
                <w:b/>
                <w:sz w:val="20"/>
                <w:szCs w:val="20"/>
              </w:rPr>
              <w:t>APSE Requirement #</w:t>
            </w:r>
          </w:p>
        </w:tc>
        <w:tc>
          <w:tcPr>
            <w:tcW w:w="5647" w:type="dxa"/>
            <w:tcBorders>
              <w:top w:val="threeDEmboss" w:sz="6" w:space="0" w:color="auto"/>
              <w:bottom w:val="threeDEmboss" w:sz="6" w:space="0" w:color="auto"/>
            </w:tcBorders>
            <w:shd w:val="clear" w:color="auto" w:fill="F9FBAF"/>
            <w:vAlign w:val="center"/>
          </w:tcPr>
          <w:p w14:paraId="3AA95D64" w14:textId="77777777" w:rsidR="00CF7985" w:rsidRPr="00CF7985" w:rsidRDefault="00CF7985" w:rsidP="0035091A">
            <w:pPr>
              <w:jc w:val="center"/>
              <w:rPr>
                <w:rFonts w:ascii="Calibri Light" w:hAnsi="Calibri Light" w:cs="Arial"/>
                <w:b/>
                <w:sz w:val="20"/>
                <w:szCs w:val="20"/>
              </w:rPr>
            </w:pPr>
            <w:r w:rsidRPr="00CF7985">
              <w:rPr>
                <w:rFonts w:ascii="Calibri Light" w:hAnsi="Calibri Light" w:cs="Arial"/>
                <w:b/>
                <w:sz w:val="20"/>
                <w:szCs w:val="20"/>
              </w:rPr>
              <w:t>Requirement Description</w:t>
            </w:r>
          </w:p>
        </w:tc>
      </w:tr>
      <w:tr w:rsidR="00CF7985" w:rsidRPr="006B24F0" w14:paraId="6040D19E" w14:textId="77777777" w:rsidTr="00CF79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top w:val="threeDEmboss" w:sz="6" w:space="0" w:color="auto"/>
              <w:left w:val="threeDEmboss" w:sz="6" w:space="0" w:color="auto"/>
            </w:tcBorders>
            <w:noWrap/>
          </w:tcPr>
          <w:p w14:paraId="0DF69012" w14:textId="77777777" w:rsidR="00CF7985" w:rsidRPr="006B24F0" w:rsidRDefault="00CF7985" w:rsidP="0035091A">
            <w:pPr>
              <w:rPr>
                <w:rFonts w:ascii="Calibri Light" w:hAnsi="Calibri Light" w:cs="Arial"/>
                <w:color w:val="000000"/>
              </w:rPr>
            </w:pPr>
          </w:p>
        </w:tc>
        <w:tc>
          <w:tcPr>
            <w:tcW w:w="1622" w:type="dxa"/>
            <w:tcBorders>
              <w:top w:val="threeDEmboss" w:sz="6" w:space="0" w:color="auto"/>
            </w:tcBorders>
          </w:tcPr>
          <w:p w14:paraId="4701A9F4" w14:textId="77777777" w:rsidR="00CF7985" w:rsidRPr="006B24F0" w:rsidRDefault="00CF7985" w:rsidP="0035091A">
            <w:pPr>
              <w:rPr>
                <w:rFonts w:ascii="Calibri Light" w:hAnsi="Calibri Light" w:cs="Arial"/>
                <w:color w:val="000000"/>
              </w:rPr>
            </w:pPr>
          </w:p>
        </w:tc>
        <w:tc>
          <w:tcPr>
            <w:tcW w:w="5647" w:type="dxa"/>
            <w:tcBorders>
              <w:top w:val="threeDEmboss" w:sz="6" w:space="0" w:color="auto"/>
              <w:right w:val="threeDEmboss" w:sz="6" w:space="0" w:color="auto"/>
            </w:tcBorders>
            <w:noWrap/>
          </w:tcPr>
          <w:p w14:paraId="25E1BDF3" w14:textId="77777777" w:rsidR="00CF7985" w:rsidRPr="006B24F0" w:rsidRDefault="00CF7985" w:rsidP="0035091A">
            <w:pPr>
              <w:rPr>
                <w:rFonts w:ascii="Calibri Light" w:hAnsi="Calibri Light" w:cs="Arial"/>
                <w:color w:val="000000"/>
              </w:rPr>
            </w:pPr>
          </w:p>
        </w:tc>
      </w:tr>
      <w:tr w:rsidR="00CF7985" w:rsidRPr="006B24F0" w14:paraId="56E835C4" w14:textId="77777777" w:rsidTr="00CF79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tcBorders>
            <w:noWrap/>
          </w:tcPr>
          <w:p w14:paraId="31B67909" w14:textId="77777777" w:rsidR="00CF7985" w:rsidRPr="006B24F0" w:rsidRDefault="00CF7985" w:rsidP="0035091A">
            <w:pPr>
              <w:rPr>
                <w:rFonts w:ascii="Calibri Light" w:hAnsi="Calibri Light" w:cs="Arial"/>
                <w:color w:val="000000"/>
              </w:rPr>
            </w:pPr>
          </w:p>
        </w:tc>
        <w:tc>
          <w:tcPr>
            <w:tcW w:w="1622" w:type="dxa"/>
          </w:tcPr>
          <w:p w14:paraId="404E118E" w14:textId="77777777" w:rsidR="00CF7985" w:rsidRPr="006B24F0" w:rsidRDefault="00CF7985" w:rsidP="0035091A">
            <w:pPr>
              <w:rPr>
                <w:rFonts w:ascii="Calibri Light" w:hAnsi="Calibri Light" w:cs="Arial"/>
                <w:color w:val="000000"/>
              </w:rPr>
            </w:pPr>
          </w:p>
        </w:tc>
        <w:tc>
          <w:tcPr>
            <w:tcW w:w="5647" w:type="dxa"/>
            <w:tcBorders>
              <w:right w:val="threeDEmboss" w:sz="6" w:space="0" w:color="auto"/>
            </w:tcBorders>
            <w:noWrap/>
          </w:tcPr>
          <w:p w14:paraId="0E0452C6" w14:textId="77777777" w:rsidR="00CF7985" w:rsidRPr="006B24F0" w:rsidRDefault="00CF7985" w:rsidP="0035091A">
            <w:pPr>
              <w:rPr>
                <w:rFonts w:ascii="Calibri Light" w:hAnsi="Calibri Light" w:cs="Arial"/>
                <w:color w:val="000000"/>
              </w:rPr>
            </w:pPr>
          </w:p>
        </w:tc>
      </w:tr>
      <w:tr w:rsidR="00CF7985" w:rsidRPr="006B24F0" w14:paraId="6331C490" w14:textId="77777777" w:rsidTr="00CF79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tcBorders>
            <w:noWrap/>
          </w:tcPr>
          <w:p w14:paraId="2563971E" w14:textId="77777777" w:rsidR="00CF7985" w:rsidRPr="006B24F0" w:rsidRDefault="00CF7985" w:rsidP="0035091A">
            <w:pPr>
              <w:rPr>
                <w:rFonts w:ascii="Calibri Light" w:hAnsi="Calibri Light" w:cs="Arial"/>
                <w:color w:val="000000"/>
              </w:rPr>
            </w:pPr>
          </w:p>
        </w:tc>
        <w:tc>
          <w:tcPr>
            <w:tcW w:w="1622" w:type="dxa"/>
          </w:tcPr>
          <w:p w14:paraId="78A9177D" w14:textId="77777777" w:rsidR="00CF7985" w:rsidRPr="006B24F0" w:rsidRDefault="00CF7985" w:rsidP="0035091A">
            <w:pPr>
              <w:rPr>
                <w:rFonts w:ascii="Calibri Light" w:hAnsi="Calibri Light" w:cs="Arial"/>
                <w:color w:val="000000"/>
              </w:rPr>
            </w:pPr>
          </w:p>
        </w:tc>
        <w:tc>
          <w:tcPr>
            <w:tcW w:w="5647" w:type="dxa"/>
            <w:tcBorders>
              <w:right w:val="threeDEmboss" w:sz="6" w:space="0" w:color="auto"/>
            </w:tcBorders>
            <w:noWrap/>
          </w:tcPr>
          <w:p w14:paraId="09F6FC17" w14:textId="77777777" w:rsidR="00CF7985" w:rsidRPr="006B24F0" w:rsidRDefault="00CF7985" w:rsidP="0035091A">
            <w:pPr>
              <w:rPr>
                <w:rFonts w:ascii="Calibri Light" w:hAnsi="Calibri Light" w:cs="Arial"/>
                <w:color w:val="000000"/>
              </w:rPr>
            </w:pPr>
          </w:p>
        </w:tc>
      </w:tr>
      <w:tr w:rsidR="00CF7985" w:rsidRPr="006B24F0" w14:paraId="30A582FE" w14:textId="77777777" w:rsidTr="00CF79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tcBorders>
            <w:noWrap/>
          </w:tcPr>
          <w:p w14:paraId="074EA9B9" w14:textId="77777777" w:rsidR="00CF7985" w:rsidRPr="006B24F0" w:rsidRDefault="00CF7985" w:rsidP="0035091A">
            <w:pPr>
              <w:rPr>
                <w:rFonts w:ascii="Calibri Light" w:hAnsi="Calibri Light" w:cs="Arial"/>
                <w:color w:val="000000"/>
              </w:rPr>
            </w:pPr>
          </w:p>
        </w:tc>
        <w:tc>
          <w:tcPr>
            <w:tcW w:w="1622" w:type="dxa"/>
          </w:tcPr>
          <w:p w14:paraId="6FD1D6C6" w14:textId="77777777" w:rsidR="00CF7985" w:rsidRPr="006B24F0" w:rsidRDefault="00CF7985" w:rsidP="0035091A">
            <w:pPr>
              <w:rPr>
                <w:rFonts w:ascii="Calibri Light" w:hAnsi="Calibri Light" w:cs="Arial"/>
                <w:color w:val="000000"/>
              </w:rPr>
            </w:pPr>
          </w:p>
        </w:tc>
        <w:tc>
          <w:tcPr>
            <w:tcW w:w="5647" w:type="dxa"/>
            <w:tcBorders>
              <w:right w:val="threeDEmboss" w:sz="6" w:space="0" w:color="auto"/>
            </w:tcBorders>
            <w:noWrap/>
          </w:tcPr>
          <w:p w14:paraId="60296F73" w14:textId="77777777" w:rsidR="00CF7985" w:rsidRPr="006B24F0" w:rsidRDefault="00CF7985" w:rsidP="0035091A">
            <w:pPr>
              <w:rPr>
                <w:rFonts w:ascii="Calibri Light" w:hAnsi="Calibri Light" w:cs="Arial"/>
                <w:color w:val="000000"/>
              </w:rPr>
            </w:pPr>
          </w:p>
        </w:tc>
      </w:tr>
      <w:tr w:rsidR="00CF7985" w:rsidRPr="006B24F0" w14:paraId="345E6B94" w14:textId="77777777" w:rsidTr="00CF79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bottom w:val="threeDEmboss" w:sz="6" w:space="0" w:color="auto"/>
            </w:tcBorders>
            <w:noWrap/>
          </w:tcPr>
          <w:p w14:paraId="589F198C" w14:textId="77777777" w:rsidR="00CF7985" w:rsidRPr="006B24F0" w:rsidRDefault="00CF7985" w:rsidP="0035091A">
            <w:pPr>
              <w:rPr>
                <w:rFonts w:ascii="Calibri Light" w:hAnsi="Calibri Light" w:cs="Arial"/>
                <w:color w:val="000000"/>
              </w:rPr>
            </w:pPr>
          </w:p>
        </w:tc>
        <w:tc>
          <w:tcPr>
            <w:tcW w:w="1622" w:type="dxa"/>
            <w:tcBorders>
              <w:bottom w:val="threeDEmboss" w:sz="6" w:space="0" w:color="auto"/>
            </w:tcBorders>
          </w:tcPr>
          <w:p w14:paraId="6AA3F071" w14:textId="77777777" w:rsidR="00CF7985" w:rsidRPr="006B24F0" w:rsidRDefault="00CF7985" w:rsidP="0035091A">
            <w:pPr>
              <w:rPr>
                <w:rFonts w:ascii="Calibri Light" w:hAnsi="Calibri Light" w:cs="Arial"/>
                <w:color w:val="000000"/>
              </w:rPr>
            </w:pPr>
          </w:p>
        </w:tc>
        <w:tc>
          <w:tcPr>
            <w:tcW w:w="5647" w:type="dxa"/>
            <w:tcBorders>
              <w:bottom w:val="threeDEmboss" w:sz="6" w:space="0" w:color="auto"/>
              <w:right w:val="threeDEmboss" w:sz="6" w:space="0" w:color="auto"/>
            </w:tcBorders>
            <w:noWrap/>
          </w:tcPr>
          <w:p w14:paraId="2E4BFE10" w14:textId="77777777" w:rsidR="00CF7985" w:rsidRPr="006B24F0" w:rsidRDefault="00CF7985" w:rsidP="0035091A">
            <w:pPr>
              <w:rPr>
                <w:rFonts w:ascii="Calibri Light" w:hAnsi="Calibri Light" w:cs="Arial"/>
                <w:color w:val="000000"/>
              </w:rPr>
            </w:pPr>
          </w:p>
        </w:tc>
      </w:tr>
      <w:bookmarkEnd w:id="2"/>
    </w:tbl>
    <w:p w14:paraId="2551D659" w14:textId="77777777" w:rsidR="00475BB6" w:rsidRDefault="00475BB6" w:rsidP="00E0118B">
      <w:pPr>
        <w:rPr>
          <w:rFonts w:ascii="Calibri Light" w:hAnsi="Calibri Light" w:cs="Arial"/>
        </w:rPr>
      </w:pPr>
    </w:p>
    <w:p w14:paraId="4F98D60B" w14:textId="77777777" w:rsidR="009E066A" w:rsidRDefault="009E066A" w:rsidP="00E0118B">
      <w:pPr>
        <w:rPr>
          <w:rFonts w:ascii="Calibri Light" w:hAnsi="Calibri Light" w:cs="Arial"/>
        </w:rPr>
      </w:pPr>
    </w:p>
    <w:p w14:paraId="3558494D" w14:textId="27C1C17E" w:rsidR="009E066A" w:rsidRPr="006B24F0" w:rsidRDefault="00C758B2" w:rsidP="00E0118B">
      <w:pPr>
        <w:rPr>
          <w:rFonts w:ascii="Calibri Light" w:hAnsi="Calibri Light" w:cs="Arial"/>
        </w:rPr>
      </w:pPr>
      <w:r>
        <w:rPr>
          <w:rFonts w:ascii="Calibri Light" w:hAnsi="Calibri Light" w:cs="Arial"/>
        </w:rPr>
        <w:object w:dxaOrig="1513" w:dyaOrig="984" w14:anchorId="4A1A1D12">
          <v:shape id="_x0000_i1026" type="#_x0000_t75" style="width:75.75pt;height:49.5pt" o:ole="">
            <v:imagedata r:id="rId51" o:title=""/>
          </v:shape>
          <o:OLEObject Type="Embed" ProgID="AcroExch.Document.11" ShapeID="_x0000_i1026" DrawAspect="Icon" ObjectID="_1581478292" r:id="rId52"/>
        </w:object>
      </w:r>
      <w:r w:rsidR="000E4D81">
        <w:rPr>
          <w:rFonts w:ascii="Calibri Light" w:hAnsi="Calibri Light" w:cs="Arial"/>
        </w:rPr>
        <w:object w:dxaOrig="2520" w:dyaOrig="1640" w14:anchorId="70BBF7FD">
          <v:shape id="_x0000_i1027" type="#_x0000_t75" style="width:78.75pt;height:51.75pt" o:ole="">
            <v:imagedata r:id="rId53" o:title=""/>
          </v:shape>
          <o:OLEObject Type="Embed" ProgID="Excel.Sheet.12" ShapeID="_x0000_i1027" DrawAspect="Icon" ObjectID="_1581478293" r:id="rId54"/>
        </w:object>
      </w:r>
    </w:p>
    <w:sectPr w:rsidR="009E066A" w:rsidRPr="006B24F0" w:rsidSect="006F41F2">
      <w:headerReference w:type="default" r:id="rId55"/>
      <w:footerReference w:type="default" r:id="rId56"/>
      <w:headerReference w:type="first" r:id="rId57"/>
      <w:type w:val="continuous"/>
      <w:pgSz w:w="12240" w:h="15840"/>
      <w:pgMar w:top="1440" w:right="1440" w:bottom="1440" w:left="1440"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5659FA" w16cid:durableId="1E252EDF"/>
  <w16cid:commentId w16cid:paraId="3C12A688" w16cid:durableId="1E252EE0"/>
  <w16cid:commentId w16cid:paraId="5402D0CC" w16cid:durableId="1E252EE1"/>
  <w16cid:commentId w16cid:paraId="60200C75" w16cid:durableId="1E252EE2"/>
  <w16cid:commentId w16cid:paraId="712BB294" w16cid:durableId="1E252EE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AF5F4F" w14:textId="77777777" w:rsidR="006E2F80" w:rsidRDefault="006E2F80">
      <w:r>
        <w:separator/>
      </w:r>
    </w:p>
  </w:endnote>
  <w:endnote w:type="continuationSeparator" w:id="0">
    <w:p w14:paraId="531623E3" w14:textId="77777777" w:rsidR="006E2F80" w:rsidRDefault="006E2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9F28F2" w14:textId="77777777" w:rsidR="005B27EE" w:rsidRPr="00E76680" w:rsidRDefault="005B27EE" w:rsidP="0033718C">
    <w:pPr>
      <w:pStyle w:val="Footer"/>
      <w:tabs>
        <w:tab w:val="clear" w:pos="8640"/>
        <w:tab w:val="right" w:pos="9214"/>
      </w:tabs>
      <w:jc w:val="right"/>
      <w:rPr>
        <w:rStyle w:val="PageNumber"/>
        <w:rFonts w:ascii="Calibri Light" w:hAnsi="Calibri Light"/>
      </w:rPr>
    </w:pPr>
    <w:r>
      <w:rPr>
        <w:noProof/>
      </w:rPr>
      <mc:AlternateContent>
        <mc:Choice Requires="wps">
          <w:drawing>
            <wp:anchor distT="0" distB="0" distL="114300" distR="114300" simplePos="0" relativeHeight="251657216" behindDoc="0" locked="0" layoutInCell="1" allowOverlap="1" wp14:anchorId="69BF4AF0" wp14:editId="6AAAC4EF">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308602"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r>
    <w:r w:rsidRPr="00E76680">
      <w:rPr>
        <w:rFonts w:ascii="Calibri Light" w:hAnsi="Calibri Light"/>
      </w:rPr>
      <w:t xml:space="preserve">                        Page </w:t>
    </w:r>
    <w:r w:rsidRPr="00E76680">
      <w:rPr>
        <w:rStyle w:val="PageNumber"/>
        <w:rFonts w:ascii="Calibri Light" w:hAnsi="Calibri Light"/>
      </w:rPr>
      <w:fldChar w:fldCharType="begin"/>
    </w:r>
    <w:r w:rsidRPr="00E76680">
      <w:rPr>
        <w:rStyle w:val="PageNumber"/>
        <w:rFonts w:ascii="Calibri Light" w:hAnsi="Calibri Light"/>
      </w:rPr>
      <w:instrText xml:space="preserve"> PAGE </w:instrText>
    </w:r>
    <w:r w:rsidRPr="00E76680">
      <w:rPr>
        <w:rStyle w:val="PageNumber"/>
        <w:rFonts w:ascii="Calibri Light" w:hAnsi="Calibri Light"/>
      </w:rPr>
      <w:fldChar w:fldCharType="separate"/>
    </w:r>
    <w:r w:rsidR="00833D65">
      <w:rPr>
        <w:rStyle w:val="PageNumber"/>
        <w:rFonts w:ascii="Calibri Light" w:hAnsi="Calibri Light"/>
        <w:noProof/>
      </w:rPr>
      <w:t>21</w:t>
    </w:r>
    <w:r w:rsidRPr="00E76680">
      <w:rPr>
        <w:rStyle w:val="PageNumber"/>
        <w:rFonts w:ascii="Calibri Light" w:hAnsi="Calibri Light"/>
      </w:rPr>
      <w:fldChar w:fldCharType="end"/>
    </w:r>
    <w:r w:rsidRPr="00E76680">
      <w:rPr>
        <w:rStyle w:val="PageNumber"/>
        <w:rFonts w:ascii="Calibri Light" w:hAnsi="Calibri Light"/>
      </w:rPr>
      <w:t xml:space="preserve"> of </w:t>
    </w:r>
    <w:r w:rsidRPr="00E76680">
      <w:rPr>
        <w:rStyle w:val="PageNumber"/>
        <w:rFonts w:ascii="Calibri Light" w:hAnsi="Calibri Light"/>
      </w:rPr>
      <w:fldChar w:fldCharType="begin"/>
    </w:r>
    <w:r w:rsidRPr="00E76680">
      <w:rPr>
        <w:rStyle w:val="PageNumber"/>
        <w:rFonts w:ascii="Calibri Light" w:hAnsi="Calibri Light"/>
      </w:rPr>
      <w:instrText xml:space="preserve"> NUMPAGES </w:instrText>
    </w:r>
    <w:r w:rsidRPr="00E76680">
      <w:rPr>
        <w:rStyle w:val="PageNumber"/>
        <w:rFonts w:ascii="Calibri Light" w:hAnsi="Calibri Light"/>
      </w:rPr>
      <w:fldChar w:fldCharType="separate"/>
    </w:r>
    <w:r w:rsidR="00833D65">
      <w:rPr>
        <w:rStyle w:val="PageNumber"/>
        <w:rFonts w:ascii="Calibri Light" w:hAnsi="Calibri Light"/>
        <w:noProof/>
      </w:rPr>
      <w:t>28</w:t>
    </w:r>
    <w:r w:rsidRPr="00E76680">
      <w:rPr>
        <w:rStyle w:val="PageNumber"/>
        <w:rFonts w:ascii="Calibri Light" w:hAnsi="Calibri Light"/>
      </w:rPr>
      <w:fldChar w:fldCharType="end"/>
    </w:r>
    <w:r w:rsidRPr="00E76680">
      <w:rPr>
        <w:rStyle w:val="PageNumber"/>
        <w:rFonts w:ascii="Calibri Light" w:hAnsi="Calibri Light"/>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E9FC84" w14:textId="77777777" w:rsidR="006E2F80" w:rsidRDefault="006E2F80">
      <w:r>
        <w:separator/>
      </w:r>
    </w:p>
  </w:footnote>
  <w:footnote w:type="continuationSeparator" w:id="0">
    <w:p w14:paraId="3FF7A3C1" w14:textId="77777777" w:rsidR="006E2F80" w:rsidRDefault="006E2F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5B27EE" w14:paraId="3BF84E30" w14:textId="77777777" w:rsidTr="00B92D02">
      <w:tc>
        <w:tcPr>
          <w:tcW w:w="1710" w:type="dxa"/>
        </w:tcPr>
        <w:p w14:paraId="0CCCCD7E" w14:textId="77777777" w:rsidR="005B27EE" w:rsidRDefault="005B27EE" w:rsidP="0049033B">
          <w:pPr>
            <w:pStyle w:val="Footer"/>
            <w:ind w:right="-108"/>
          </w:pPr>
          <w:r w:rsidRPr="00560135">
            <w:rPr>
              <w:noProof/>
            </w:rPr>
            <w:drawing>
              <wp:inline distT="0" distB="0" distL="0" distR="0" wp14:anchorId="1F22181B" wp14:editId="7A038A2A">
                <wp:extent cx="878171" cy="24130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27F40C87" w14:textId="77777777" w:rsidR="005B27EE" w:rsidRPr="00777E49" w:rsidRDefault="005B27EE" w:rsidP="006F41F2">
          <w:pPr>
            <w:pStyle w:val="Footer"/>
            <w:ind w:right="-108"/>
            <w:jc w:val="center"/>
            <w:rPr>
              <w:rFonts w:ascii="Calibri Light" w:hAnsi="Calibri Light"/>
            </w:rPr>
          </w:pPr>
          <w:r>
            <w:rPr>
              <w:rFonts w:ascii="Calibri Light" w:hAnsi="Calibri Light"/>
            </w:rPr>
            <w:t>Manage Customer Interactions</w:t>
          </w:r>
        </w:p>
      </w:tc>
      <w:tc>
        <w:tcPr>
          <w:tcW w:w="1710" w:type="dxa"/>
        </w:tcPr>
        <w:p w14:paraId="589161E5" w14:textId="77777777" w:rsidR="005B27EE" w:rsidRPr="00B92D02" w:rsidRDefault="005B27EE" w:rsidP="006F41F2">
          <w:pPr>
            <w:pStyle w:val="Footer"/>
            <w:ind w:right="-108"/>
            <w:jc w:val="right"/>
            <w:rPr>
              <w:sz w:val="8"/>
            </w:rPr>
          </w:pPr>
        </w:p>
        <w:p w14:paraId="5C6579A3" w14:textId="77777777" w:rsidR="005B27EE" w:rsidRDefault="005B27EE" w:rsidP="006F41F2">
          <w:pPr>
            <w:pStyle w:val="Footer"/>
            <w:ind w:right="-108"/>
            <w:jc w:val="right"/>
          </w:pPr>
          <w:r w:rsidRPr="00456384">
            <w:rPr>
              <w:noProof/>
            </w:rPr>
            <w:drawing>
              <wp:inline distT="0" distB="0" distL="0" distR="0" wp14:anchorId="74D85C99" wp14:editId="2B6556CA">
                <wp:extent cx="850392" cy="137160"/>
                <wp:effectExtent l="0" t="0" r="6985" b="0"/>
                <wp:docPr id="50185" name="Picture 7" descr="HCL Log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3FDC5776" w14:textId="77777777" w:rsidR="005B27EE" w:rsidRPr="00F20358" w:rsidRDefault="005B27EE"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752C53" w14:textId="77777777" w:rsidR="005B27EE" w:rsidRDefault="005B27EE"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5B27EE" w14:paraId="5CAF7883" w14:textId="77777777" w:rsidTr="00B92D02">
      <w:tc>
        <w:tcPr>
          <w:tcW w:w="2070" w:type="dxa"/>
        </w:tcPr>
        <w:p w14:paraId="70326349" w14:textId="77777777" w:rsidR="005B27EE" w:rsidRDefault="005B27EE" w:rsidP="00B92D02">
          <w:pPr>
            <w:pStyle w:val="Footer"/>
            <w:ind w:right="-108"/>
          </w:pPr>
          <w:r w:rsidRPr="00560135">
            <w:rPr>
              <w:noProof/>
            </w:rPr>
            <w:drawing>
              <wp:inline distT="0" distB="0" distL="0" distR="0" wp14:anchorId="3451E64F" wp14:editId="44FD243D">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5817E087" w14:textId="77777777" w:rsidR="005B27EE" w:rsidRDefault="005B27EE" w:rsidP="00B92D02">
          <w:pPr>
            <w:pStyle w:val="Footer"/>
            <w:ind w:right="-108"/>
            <w:jc w:val="center"/>
          </w:pPr>
        </w:p>
      </w:tc>
      <w:tc>
        <w:tcPr>
          <w:tcW w:w="2070" w:type="dxa"/>
        </w:tcPr>
        <w:p w14:paraId="270D825F" w14:textId="77777777" w:rsidR="005B27EE" w:rsidRPr="00B92D02" w:rsidRDefault="005B27EE" w:rsidP="00B92D02">
          <w:pPr>
            <w:pStyle w:val="Footer"/>
            <w:ind w:right="-108"/>
            <w:jc w:val="right"/>
            <w:rPr>
              <w:sz w:val="8"/>
            </w:rPr>
          </w:pPr>
        </w:p>
        <w:p w14:paraId="4C4F3C7F" w14:textId="77777777" w:rsidR="005B27EE" w:rsidRDefault="005B27EE" w:rsidP="00B92D02">
          <w:pPr>
            <w:pStyle w:val="Footer"/>
            <w:ind w:right="-108"/>
            <w:jc w:val="right"/>
            <w:rPr>
              <w:sz w:val="32"/>
            </w:rPr>
          </w:pPr>
          <w:r w:rsidRPr="00456384">
            <w:rPr>
              <w:noProof/>
            </w:rPr>
            <w:drawing>
              <wp:inline distT="0" distB="0" distL="0" distR="0" wp14:anchorId="3E641333" wp14:editId="2041599B">
                <wp:extent cx="1700784" cy="274320"/>
                <wp:effectExtent l="0" t="0" r="0" b="0"/>
                <wp:docPr id="50187" name="Picture 7" descr="HCL Log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16D0A0A4" w14:textId="77777777" w:rsidR="005B27EE" w:rsidRDefault="005B27EE" w:rsidP="00B92D02">
          <w:pPr>
            <w:pStyle w:val="Footer"/>
            <w:ind w:right="-108"/>
            <w:jc w:val="right"/>
          </w:pPr>
        </w:p>
      </w:tc>
    </w:tr>
  </w:tbl>
  <w:p w14:paraId="52AF17A0" w14:textId="77777777" w:rsidR="005B27EE" w:rsidRDefault="005B27EE"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1"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EA12F60"/>
    <w:multiLevelType w:val="hybridMultilevel"/>
    <w:tmpl w:val="7F50B8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1044ED"/>
    <w:multiLevelType w:val="hybridMultilevel"/>
    <w:tmpl w:val="1A5A5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71F6EAF"/>
    <w:multiLevelType w:val="hybridMultilevel"/>
    <w:tmpl w:val="F392C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887603A"/>
    <w:multiLevelType w:val="multilevel"/>
    <w:tmpl w:val="B3124326"/>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pStyle w:val="H4-SCE"/>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91E70CA"/>
    <w:multiLevelType w:val="hybridMultilevel"/>
    <w:tmpl w:val="643CEF56"/>
    <w:lvl w:ilvl="0" w:tplc="76728F66">
      <w:start w:val="1"/>
      <w:numFmt w:val="bullet"/>
      <w:pStyle w:val="Heading2TextBulleted"/>
      <w:lvlText w:val=""/>
      <w:lvlJc w:val="left"/>
      <w:pPr>
        <w:tabs>
          <w:tab w:val="num" w:pos="2520"/>
        </w:tabs>
        <w:ind w:left="2520" w:hanging="360"/>
      </w:pPr>
      <w:rPr>
        <w:rFonts w:ascii="Symbol" w:hAnsi="Symbol" w:hint="default"/>
      </w:rPr>
    </w:lvl>
    <w:lvl w:ilvl="1" w:tplc="25E29A30">
      <w:start w:val="1"/>
      <w:numFmt w:val="lowerLetter"/>
      <w:lvlText w:val="%2."/>
      <w:lvlJc w:val="left"/>
      <w:pPr>
        <w:tabs>
          <w:tab w:val="num" w:pos="3600"/>
        </w:tabs>
        <w:ind w:left="3600" w:hanging="360"/>
      </w:pPr>
    </w:lvl>
    <w:lvl w:ilvl="2" w:tplc="92AA0ABE" w:tentative="1">
      <w:start w:val="1"/>
      <w:numFmt w:val="lowerRoman"/>
      <w:lvlText w:val="%3."/>
      <w:lvlJc w:val="right"/>
      <w:pPr>
        <w:tabs>
          <w:tab w:val="num" w:pos="4320"/>
        </w:tabs>
        <w:ind w:left="4320" w:hanging="180"/>
      </w:p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10" w15:restartNumberingAfterBreak="0">
    <w:nsid w:val="3AA172FD"/>
    <w:multiLevelType w:val="hybridMultilevel"/>
    <w:tmpl w:val="6A1E7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2C306A7"/>
    <w:multiLevelType w:val="hybridMultilevel"/>
    <w:tmpl w:val="A664D8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4F24BBF"/>
    <w:multiLevelType w:val="hybridMultilevel"/>
    <w:tmpl w:val="2230EFFE"/>
    <w:lvl w:ilvl="0" w:tplc="00BA3E0E">
      <w:numFmt w:val="bullet"/>
      <w:lvlText w:val="•"/>
      <w:lvlJc w:val="left"/>
      <w:pPr>
        <w:ind w:left="720" w:hanging="360"/>
      </w:pPr>
      <w:rPr>
        <w:rFonts w:ascii="Calibri Light" w:eastAsia="MS Mincho" w:hAnsi="Calibri Light" w:cs="Arial" w:hint="default"/>
      </w:rPr>
    </w:lvl>
    <w:lvl w:ilvl="1" w:tplc="00BA3E0E">
      <w:numFmt w:val="bullet"/>
      <w:lvlText w:val="•"/>
      <w:lvlJc w:val="left"/>
      <w:pPr>
        <w:ind w:left="1440" w:hanging="360"/>
      </w:pPr>
      <w:rPr>
        <w:rFonts w:ascii="Calibri Light" w:eastAsia="MS Mincho" w:hAnsi="Calibri Light"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14" w15:restartNumberingAfterBreak="0">
    <w:nsid w:val="531F255A"/>
    <w:multiLevelType w:val="hybridMultilevel"/>
    <w:tmpl w:val="3B2A3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EA35EA9"/>
    <w:multiLevelType w:val="multilevel"/>
    <w:tmpl w:val="4070598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936" w:hanging="576"/>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17" w15:restartNumberingAfterBreak="0">
    <w:nsid w:val="75AB0252"/>
    <w:multiLevelType w:val="hybridMultilevel"/>
    <w:tmpl w:val="41C0ED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5AB600B"/>
    <w:multiLevelType w:val="multilevel"/>
    <w:tmpl w:val="B13A6F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7FC870AC"/>
    <w:multiLevelType w:val="hybridMultilevel"/>
    <w:tmpl w:val="94ECA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8"/>
  </w:num>
  <w:num w:numId="3">
    <w:abstractNumId w:val="9"/>
  </w:num>
  <w:num w:numId="4">
    <w:abstractNumId w:val="0"/>
  </w:num>
  <w:num w:numId="5">
    <w:abstractNumId w:val="15"/>
  </w:num>
  <w:num w:numId="6">
    <w:abstractNumId w:val="13"/>
  </w:num>
  <w:num w:numId="7">
    <w:abstractNumId w:val="16"/>
  </w:num>
  <w:num w:numId="8">
    <w:abstractNumId w:val="18"/>
  </w:num>
  <w:num w:numId="9">
    <w:abstractNumId w:val="3"/>
  </w:num>
  <w:num w:numId="10">
    <w:abstractNumId w:val="1"/>
  </w:num>
  <w:num w:numId="11">
    <w:abstractNumId w:val="7"/>
  </w:num>
  <w:num w:numId="12">
    <w:abstractNumId w:val="12"/>
  </w:num>
  <w:num w:numId="13">
    <w:abstractNumId w:val="14"/>
  </w:num>
  <w:num w:numId="14">
    <w:abstractNumId w:val="5"/>
  </w:num>
  <w:num w:numId="15">
    <w:abstractNumId w:val="17"/>
  </w:num>
  <w:num w:numId="16">
    <w:abstractNumId w:val="4"/>
  </w:num>
  <w:num w:numId="17">
    <w:abstractNumId w:val="6"/>
  </w:num>
  <w:num w:numId="18">
    <w:abstractNumId w:val="11"/>
  </w:num>
  <w:num w:numId="19">
    <w:abstractNumId w:val="10"/>
  </w:num>
  <w:num w:numId="20">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Q3MrQwNjE3NDczMTBQ0lEKTi0uzszPAymwqAUAERzQOiwAAAA="/>
  </w:docVars>
  <w:rsids>
    <w:rsidRoot w:val="0035091A"/>
    <w:rsid w:val="000003D7"/>
    <w:rsid w:val="000003DB"/>
    <w:rsid w:val="000017B0"/>
    <w:rsid w:val="0000213B"/>
    <w:rsid w:val="00003582"/>
    <w:rsid w:val="00004781"/>
    <w:rsid w:val="000057CD"/>
    <w:rsid w:val="00005B65"/>
    <w:rsid w:val="00006038"/>
    <w:rsid w:val="000062BF"/>
    <w:rsid w:val="00010907"/>
    <w:rsid w:val="000109F6"/>
    <w:rsid w:val="000128BC"/>
    <w:rsid w:val="00012C6C"/>
    <w:rsid w:val="00014DAD"/>
    <w:rsid w:val="00017173"/>
    <w:rsid w:val="00017711"/>
    <w:rsid w:val="00020A6C"/>
    <w:rsid w:val="000216D9"/>
    <w:rsid w:val="0002276C"/>
    <w:rsid w:val="000228E1"/>
    <w:rsid w:val="00023544"/>
    <w:rsid w:val="000238F1"/>
    <w:rsid w:val="00023EA4"/>
    <w:rsid w:val="000245B9"/>
    <w:rsid w:val="00025613"/>
    <w:rsid w:val="00027616"/>
    <w:rsid w:val="00027728"/>
    <w:rsid w:val="00027A82"/>
    <w:rsid w:val="00027D8C"/>
    <w:rsid w:val="00027E2A"/>
    <w:rsid w:val="00030271"/>
    <w:rsid w:val="000303F0"/>
    <w:rsid w:val="0003060B"/>
    <w:rsid w:val="00030B29"/>
    <w:rsid w:val="0003114A"/>
    <w:rsid w:val="000322D1"/>
    <w:rsid w:val="000323C3"/>
    <w:rsid w:val="00033D47"/>
    <w:rsid w:val="00033FB5"/>
    <w:rsid w:val="000346BD"/>
    <w:rsid w:val="00034A0E"/>
    <w:rsid w:val="00035CDE"/>
    <w:rsid w:val="00036051"/>
    <w:rsid w:val="00037570"/>
    <w:rsid w:val="00037811"/>
    <w:rsid w:val="00037AEF"/>
    <w:rsid w:val="00037B42"/>
    <w:rsid w:val="000403B7"/>
    <w:rsid w:val="00040B93"/>
    <w:rsid w:val="00041D42"/>
    <w:rsid w:val="000421B9"/>
    <w:rsid w:val="0004351B"/>
    <w:rsid w:val="000441A4"/>
    <w:rsid w:val="00044D13"/>
    <w:rsid w:val="00044FE4"/>
    <w:rsid w:val="000458DA"/>
    <w:rsid w:val="00045EA9"/>
    <w:rsid w:val="00045F9B"/>
    <w:rsid w:val="000463FC"/>
    <w:rsid w:val="000468C2"/>
    <w:rsid w:val="0005054A"/>
    <w:rsid w:val="00052382"/>
    <w:rsid w:val="000530B2"/>
    <w:rsid w:val="000533AC"/>
    <w:rsid w:val="00054364"/>
    <w:rsid w:val="00054810"/>
    <w:rsid w:val="000552E4"/>
    <w:rsid w:val="0005539F"/>
    <w:rsid w:val="00055DF3"/>
    <w:rsid w:val="000561E9"/>
    <w:rsid w:val="00056E51"/>
    <w:rsid w:val="0005764E"/>
    <w:rsid w:val="00060FD8"/>
    <w:rsid w:val="00061117"/>
    <w:rsid w:val="00062465"/>
    <w:rsid w:val="00063B1F"/>
    <w:rsid w:val="00063C7C"/>
    <w:rsid w:val="00063F6E"/>
    <w:rsid w:val="00063FDB"/>
    <w:rsid w:val="00065B2E"/>
    <w:rsid w:val="00066862"/>
    <w:rsid w:val="0006698D"/>
    <w:rsid w:val="00066D5C"/>
    <w:rsid w:val="000670FC"/>
    <w:rsid w:val="00067C26"/>
    <w:rsid w:val="000715B1"/>
    <w:rsid w:val="00071A96"/>
    <w:rsid w:val="00071CB3"/>
    <w:rsid w:val="000729AB"/>
    <w:rsid w:val="00073B93"/>
    <w:rsid w:val="0007457C"/>
    <w:rsid w:val="000749AC"/>
    <w:rsid w:val="000763D2"/>
    <w:rsid w:val="00076D71"/>
    <w:rsid w:val="000773DA"/>
    <w:rsid w:val="00080E18"/>
    <w:rsid w:val="000824EE"/>
    <w:rsid w:val="00082B7D"/>
    <w:rsid w:val="00082D86"/>
    <w:rsid w:val="00083591"/>
    <w:rsid w:val="00083908"/>
    <w:rsid w:val="00083D6D"/>
    <w:rsid w:val="00083F4A"/>
    <w:rsid w:val="00084973"/>
    <w:rsid w:val="00084977"/>
    <w:rsid w:val="000854E3"/>
    <w:rsid w:val="00085523"/>
    <w:rsid w:val="00085C72"/>
    <w:rsid w:val="00085FBF"/>
    <w:rsid w:val="00086A87"/>
    <w:rsid w:val="0008787A"/>
    <w:rsid w:val="000878C2"/>
    <w:rsid w:val="00087E11"/>
    <w:rsid w:val="000900F0"/>
    <w:rsid w:val="00091BDB"/>
    <w:rsid w:val="00092572"/>
    <w:rsid w:val="00092C70"/>
    <w:rsid w:val="00093C2E"/>
    <w:rsid w:val="0009423A"/>
    <w:rsid w:val="00094469"/>
    <w:rsid w:val="00094490"/>
    <w:rsid w:val="00096CFE"/>
    <w:rsid w:val="000972A7"/>
    <w:rsid w:val="00097C8B"/>
    <w:rsid w:val="000A041A"/>
    <w:rsid w:val="000A0841"/>
    <w:rsid w:val="000A0F46"/>
    <w:rsid w:val="000A1B38"/>
    <w:rsid w:val="000A23C1"/>
    <w:rsid w:val="000A2B3F"/>
    <w:rsid w:val="000A3651"/>
    <w:rsid w:val="000A4286"/>
    <w:rsid w:val="000A460B"/>
    <w:rsid w:val="000A480B"/>
    <w:rsid w:val="000A5A07"/>
    <w:rsid w:val="000A637B"/>
    <w:rsid w:val="000B0264"/>
    <w:rsid w:val="000B10CA"/>
    <w:rsid w:val="000B1EA6"/>
    <w:rsid w:val="000B1F21"/>
    <w:rsid w:val="000B4A1B"/>
    <w:rsid w:val="000B549B"/>
    <w:rsid w:val="000B7E06"/>
    <w:rsid w:val="000B7F4C"/>
    <w:rsid w:val="000C00A7"/>
    <w:rsid w:val="000C1378"/>
    <w:rsid w:val="000C3994"/>
    <w:rsid w:val="000C50DA"/>
    <w:rsid w:val="000C5EE5"/>
    <w:rsid w:val="000D01ED"/>
    <w:rsid w:val="000D04FA"/>
    <w:rsid w:val="000D15DF"/>
    <w:rsid w:val="000D1FA7"/>
    <w:rsid w:val="000D2034"/>
    <w:rsid w:val="000D2703"/>
    <w:rsid w:val="000D3998"/>
    <w:rsid w:val="000D39C7"/>
    <w:rsid w:val="000D3DC8"/>
    <w:rsid w:val="000D3F66"/>
    <w:rsid w:val="000D6AA0"/>
    <w:rsid w:val="000D6D2C"/>
    <w:rsid w:val="000D715A"/>
    <w:rsid w:val="000D78AA"/>
    <w:rsid w:val="000D7C2B"/>
    <w:rsid w:val="000E07F5"/>
    <w:rsid w:val="000E166C"/>
    <w:rsid w:val="000E1E6B"/>
    <w:rsid w:val="000E2749"/>
    <w:rsid w:val="000E3FF1"/>
    <w:rsid w:val="000E48EF"/>
    <w:rsid w:val="000E4D81"/>
    <w:rsid w:val="000E5E8A"/>
    <w:rsid w:val="000E6897"/>
    <w:rsid w:val="000E6A6B"/>
    <w:rsid w:val="000F02B8"/>
    <w:rsid w:val="000F04FC"/>
    <w:rsid w:val="000F1011"/>
    <w:rsid w:val="000F192F"/>
    <w:rsid w:val="000F26E4"/>
    <w:rsid w:val="000F2995"/>
    <w:rsid w:val="000F2A22"/>
    <w:rsid w:val="000F4356"/>
    <w:rsid w:val="000F45E7"/>
    <w:rsid w:val="000F48E4"/>
    <w:rsid w:val="000F5A94"/>
    <w:rsid w:val="000F64E4"/>
    <w:rsid w:val="000F68EF"/>
    <w:rsid w:val="000F740F"/>
    <w:rsid w:val="000F7473"/>
    <w:rsid w:val="000F7C54"/>
    <w:rsid w:val="0010123A"/>
    <w:rsid w:val="00102207"/>
    <w:rsid w:val="00102800"/>
    <w:rsid w:val="001031DB"/>
    <w:rsid w:val="001031DD"/>
    <w:rsid w:val="00103338"/>
    <w:rsid w:val="0010365E"/>
    <w:rsid w:val="00103F01"/>
    <w:rsid w:val="00103FE6"/>
    <w:rsid w:val="00104626"/>
    <w:rsid w:val="00104B9A"/>
    <w:rsid w:val="00105818"/>
    <w:rsid w:val="00105D68"/>
    <w:rsid w:val="00105E1F"/>
    <w:rsid w:val="00105F9E"/>
    <w:rsid w:val="00106070"/>
    <w:rsid w:val="001064F0"/>
    <w:rsid w:val="00106711"/>
    <w:rsid w:val="00106C59"/>
    <w:rsid w:val="00107A9A"/>
    <w:rsid w:val="00107C4F"/>
    <w:rsid w:val="001101C6"/>
    <w:rsid w:val="00110956"/>
    <w:rsid w:val="001109B6"/>
    <w:rsid w:val="00110BC1"/>
    <w:rsid w:val="0011136F"/>
    <w:rsid w:val="0011148D"/>
    <w:rsid w:val="00111DE1"/>
    <w:rsid w:val="00113845"/>
    <w:rsid w:val="00113D93"/>
    <w:rsid w:val="0011473F"/>
    <w:rsid w:val="00114C19"/>
    <w:rsid w:val="00115E11"/>
    <w:rsid w:val="001174C7"/>
    <w:rsid w:val="0011797D"/>
    <w:rsid w:val="00117AE7"/>
    <w:rsid w:val="0012032A"/>
    <w:rsid w:val="00120626"/>
    <w:rsid w:val="00120EC7"/>
    <w:rsid w:val="00122F63"/>
    <w:rsid w:val="00123F4C"/>
    <w:rsid w:val="0012575C"/>
    <w:rsid w:val="00125A09"/>
    <w:rsid w:val="0012622A"/>
    <w:rsid w:val="0012697D"/>
    <w:rsid w:val="00127CE4"/>
    <w:rsid w:val="00130AB5"/>
    <w:rsid w:val="0013204A"/>
    <w:rsid w:val="00134902"/>
    <w:rsid w:val="001350D8"/>
    <w:rsid w:val="00135725"/>
    <w:rsid w:val="00135959"/>
    <w:rsid w:val="00136226"/>
    <w:rsid w:val="001368B5"/>
    <w:rsid w:val="00136991"/>
    <w:rsid w:val="001369CD"/>
    <w:rsid w:val="00136F6B"/>
    <w:rsid w:val="001370F9"/>
    <w:rsid w:val="001375DC"/>
    <w:rsid w:val="001376E2"/>
    <w:rsid w:val="00140349"/>
    <w:rsid w:val="0014037C"/>
    <w:rsid w:val="00140A9F"/>
    <w:rsid w:val="001411CF"/>
    <w:rsid w:val="00141B9E"/>
    <w:rsid w:val="00141C97"/>
    <w:rsid w:val="00141EA1"/>
    <w:rsid w:val="001420EF"/>
    <w:rsid w:val="00142E9C"/>
    <w:rsid w:val="001447A8"/>
    <w:rsid w:val="00144E5F"/>
    <w:rsid w:val="00145844"/>
    <w:rsid w:val="0014587C"/>
    <w:rsid w:val="00145EF6"/>
    <w:rsid w:val="00146827"/>
    <w:rsid w:val="00146984"/>
    <w:rsid w:val="00147844"/>
    <w:rsid w:val="00147B25"/>
    <w:rsid w:val="001503F9"/>
    <w:rsid w:val="0015096B"/>
    <w:rsid w:val="00150A55"/>
    <w:rsid w:val="00150E14"/>
    <w:rsid w:val="00150F96"/>
    <w:rsid w:val="001525DD"/>
    <w:rsid w:val="00153D78"/>
    <w:rsid w:val="001552CF"/>
    <w:rsid w:val="0016054D"/>
    <w:rsid w:val="001607B9"/>
    <w:rsid w:val="00160CB0"/>
    <w:rsid w:val="00160E39"/>
    <w:rsid w:val="00160E9B"/>
    <w:rsid w:val="001617C5"/>
    <w:rsid w:val="001618A5"/>
    <w:rsid w:val="00163DEB"/>
    <w:rsid w:val="00164393"/>
    <w:rsid w:val="0016449E"/>
    <w:rsid w:val="001646A0"/>
    <w:rsid w:val="00165220"/>
    <w:rsid w:val="00165D26"/>
    <w:rsid w:val="00166325"/>
    <w:rsid w:val="00167F8C"/>
    <w:rsid w:val="001708C6"/>
    <w:rsid w:val="001713C9"/>
    <w:rsid w:val="00171820"/>
    <w:rsid w:val="0017224C"/>
    <w:rsid w:val="00173046"/>
    <w:rsid w:val="00173B47"/>
    <w:rsid w:val="001758CC"/>
    <w:rsid w:val="00175C7D"/>
    <w:rsid w:val="00175D12"/>
    <w:rsid w:val="0017775A"/>
    <w:rsid w:val="00177E3D"/>
    <w:rsid w:val="00177F0E"/>
    <w:rsid w:val="00181278"/>
    <w:rsid w:val="001830B7"/>
    <w:rsid w:val="00183A6A"/>
    <w:rsid w:val="00184319"/>
    <w:rsid w:val="001850F2"/>
    <w:rsid w:val="001860E0"/>
    <w:rsid w:val="0018699A"/>
    <w:rsid w:val="00186B58"/>
    <w:rsid w:val="00186D26"/>
    <w:rsid w:val="00187CB8"/>
    <w:rsid w:val="00190511"/>
    <w:rsid w:val="001911A1"/>
    <w:rsid w:val="001916D1"/>
    <w:rsid w:val="001921A4"/>
    <w:rsid w:val="00192BBE"/>
    <w:rsid w:val="00192EFF"/>
    <w:rsid w:val="001945F3"/>
    <w:rsid w:val="00196220"/>
    <w:rsid w:val="0019698B"/>
    <w:rsid w:val="00196FA3"/>
    <w:rsid w:val="00197990"/>
    <w:rsid w:val="00197A0B"/>
    <w:rsid w:val="001A04BA"/>
    <w:rsid w:val="001A22A5"/>
    <w:rsid w:val="001A2ACB"/>
    <w:rsid w:val="001A3717"/>
    <w:rsid w:val="001A39E0"/>
    <w:rsid w:val="001A5455"/>
    <w:rsid w:val="001B0B61"/>
    <w:rsid w:val="001B0DDE"/>
    <w:rsid w:val="001B0FC8"/>
    <w:rsid w:val="001B10EB"/>
    <w:rsid w:val="001B16B6"/>
    <w:rsid w:val="001B1BDE"/>
    <w:rsid w:val="001B23CD"/>
    <w:rsid w:val="001B2455"/>
    <w:rsid w:val="001B2BF4"/>
    <w:rsid w:val="001B2C4E"/>
    <w:rsid w:val="001B35C8"/>
    <w:rsid w:val="001B387B"/>
    <w:rsid w:val="001B39B7"/>
    <w:rsid w:val="001B3A80"/>
    <w:rsid w:val="001B4F26"/>
    <w:rsid w:val="001B5522"/>
    <w:rsid w:val="001B767C"/>
    <w:rsid w:val="001B7823"/>
    <w:rsid w:val="001B7A22"/>
    <w:rsid w:val="001C011C"/>
    <w:rsid w:val="001C126D"/>
    <w:rsid w:val="001C2912"/>
    <w:rsid w:val="001C2C4B"/>
    <w:rsid w:val="001C34E5"/>
    <w:rsid w:val="001C597C"/>
    <w:rsid w:val="001C59EF"/>
    <w:rsid w:val="001C5A50"/>
    <w:rsid w:val="001C5CB8"/>
    <w:rsid w:val="001C5F1E"/>
    <w:rsid w:val="001C6846"/>
    <w:rsid w:val="001C7D1D"/>
    <w:rsid w:val="001D164F"/>
    <w:rsid w:val="001D173C"/>
    <w:rsid w:val="001D2667"/>
    <w:rsid w:val="001D3211"/>
    <w:rsid w:val="001D4212"/>
    <w:rsid w:val="001D4812"/>
    <w:rsid w:val="001D4A4F"/>
    <w:rsid w:val="001D5C03"/>
    <w:rsid w:val="001D5D88"/>
    <w:rsid w:val="001D6039"/>
    <w:rsid w:val="001D690F"/>
    <w:rsid w:val="001D6C63"/>
    <w:rsid w:val="001E0E3F"/>
    <w:rsid w:val="001E1582"/>
    <w:rsid w:val="001E2323"/>
    <w:rsid w:val="001E46D7"/>
    <w:rsid w:val="001E4E33"/>
    <w:rsid w:val="001E4E73"/>
    <w:rsid w:val="001E622E"/>
    <w:rsid w:val="001F0308"/>
    <w:rsid w:val="001F03C3"/>
    <w:rsid w:val="001F0648"/>
    <w:rsid w:val="001F107F"/>
    <w:rsid w:val="001F1760"/>
    <w:rsid w:val="001F185C"/>
    <w:rsid w:val="001F3BCA"/>
    <w:rsid w:val="001F4C1C"/>
    <w:rsid w:val="001F5A89"/>
    <w:rsid w:val="001F6557"/>
    <w:rsid w:val="001F664D"/>
    <w:rsid w:val="001F670F"/>
    <w:rsid w:val="001F7274"/>
    <w:rsid w:val="001F7988"/>
    <w:rsid w:val="0020058C"/>
    <w:rsid w:val="00201D13"/>
    <w:rsid w:val="00201E6B"/>
    <w:rsid w:val="002021BF"/>
    <w:rsid w:val="00202FEA"/>
    <w:rsid w:val="002036CE"/>
    <w:rsid w:val="00203F48"/>
    <w:rsid w:val="00203F61"/>
    <w:rsid w:val="00206E94"/>
    <w:rsid w:val="002075DD"/>
    <w:rsid w:val="002103EE"/>
    <w:rsid w:val="00211413"/>
    <w:rsid w:val="002119EC"/>
    <w:rsid w:val="00211F11"/>
    <w:rsid w:val="002121E9"/>
    <w:rsid w:val="00212B0E"/>
    <w:rsid w:val="00213316"/>
    <w:rsid w:val="002153C7"/>
    <w:rsid w:val="002154EA"/>
    <w:rsid w:val="002156A3"/>
    <w:rsid w:val="002156F9"/>
    <w:rsid w:val="002157AF"/>
    <w:rsid w:val="00217A67"/>
    <w:rsid w:val="00217D7A"/>
    <w:rsid w:val="0022096C"/>
    <w:rsid w:val="00220DD6"/>
    <w:rsid w:val="0022206D"/>
    <w:rsid w:val="00222151"/>
    <w:rsid w:val="00222243"/>
    <w:rsid w:val="00223270"/>
    <w:rsid w:val="00223362"/>
    <w:rsid w:val="00223E6B"/>
    <w:rsid w:val="002264F7"/>
    <w:rsid w:val="0023101C"/>
    <w:rsid w:val="00231A8C"/>
    <w:rsid w:val="00231E6E"/>
    <w:rsid w:val="00233089"/>
    <w:rsid w:val="002339D2"/>
    <w:rsid w:val="00233ABC"/>
    <w:rsid w:val="00233D96"/>
    <w:rsid w:val="00234886"/>
    <w:rsid w:val="0023624C"/>
    <w:rsid w:val="00236314"/>
    <w:rsid w:val="00236981"/>
    <w:rsid w:val="00236F83"/>
    <w:rsid w:val="00237377"/>
    <w:rsid w:val="00241489"/>
    <w:rsid w:val="00241C97"/>
    <w:rsid w:val="002433AA"/>
    <w:rsid w:val="00243F81"/>
    <w:rsid w:val="00244294"/>
    <w:rsid w:val="00244973"/>
    <w:rsid w:val="002452B5"/>
    <w:rsid w:val="00246AAF"/>
    <w:rsid w:val="00247129"/>
    <w:rsid w:val="0025138E"/>
    <w:rsid w:val="002518E6"/>
    <w:rsid w:val="00251918"/>
    <w:rsid w:val="0025242B"/>
    <w:rsid w:val="00252EC6"/>
    <w:rsid w:val="00253A05"/>
    <w:rsid w:val="00253FF9"/>
    <w:rsid w:val="00254AFB"/>
    <w:rsid w:val="002552E3"/>
    <w:rsid w:val="0025546C"/>
    <w:rsid w:val="0025641B"/>
    <w:rsid w:val="0025654A"/>
    <w:rsid w:val="00256E4B"/>
    <w:rsid w:val="0025748C"/>
    <w:rsid w:val="00257EDE"/>
    <w:rsid w:val="00260549"/>
    <w:rsid w:val="0026127A"/>
    <w:rsid w:val="00261773"/>
    <w:rsid w:val="002617F2"/>
    <w:rsid w:val="00261B87"/>
    <w:rsid w:val="00262727"/>
    <w:rsid w:val="00262FDC"/>
    <w:rsid w:val="00263816"/>
    <w:rsid w:val="00263CB6"/>
    <w:rsid w:val="002640BD"/>
    <w:rsid w:val="002643C3"/>
    <w:rsid w:val="0026505E"/>
    <w:rsid w:val="00265EE9"/>
    <w:rsid w:val="002676B7"/>
    <w:rsid w:val="0027022B"/>
    <w:rsid w:val="00270B0D"/>
    <w:rsid w:val="00270D0A"/>
    <w:rsid w:val="0027225B"/>
    <w:rsid w:val="00272A8E"/>
    <w:rsid w:val="00272D45"/>
    <w:rsid w:val="0027419C"/>
    <w:rsid w:val="00274205"/>
    <w:rsid w:val="00274EC6"/>
    <w:rsid w:val="00275319"/>
    <w:rsid w:val="00276F9A"/>
    <w:rsid w:val="00277302"/>
    <w:rsid w:val="002809CF"/>
    <w:rsid w:val="00280AC1"/>
    <w:rsid w:val="00280C7F"/>
    <w:rsid w:val="002823E5"/>
    <w:rsid w:val="00282DC9"/>
    <w:rsid w:val="0028307B"/>
    <w:rsid w:val="00283311"/>
    <w:rsid w:val="00283A9C"/>
    <w:rsid w:val="002843C5"/>
    <w:rsid w:val="0028476D"/>
    <w:rsid w:val="002850DA"/>
    <w:rsid w:val="002859BD"/>
    <w:rsid w:val="00285C6B"/>
    <w:rsid w:val="002900F6"/>
    <w:rsid w:val="00290DDD"/>
    <w:rsid w:val="00290FA1"/>
    <w:rsid w:val="00291297"/>
    <w:rsid w:val="00291BBD"/>
    <w:rsid w:val="00292202"/>
    <w:rsid w:val="00292393"/>
    <w:rsid w:val="002923DC"/>
    <w:rsid w:val="00292BCA"/>
    <w:rsid w:val="00293657"/>
    <w:rsid w:val="00294E6E"/>
    <w:rsid w:val="0029504F"/>
    <w:rsid w:val="00295B93"/>
    <w:rsid w:val="00295F12"/>
    <w:rsid w:val="00297E13"/>
    <w:rsid w:val="002A12DD"/>
    <w:rsid w:val="002A19CF"/>
    <w:rsid w:val="002A1C6A"/>
    <w:rsid w:val="002A3110"/>
    <w:rsid w:val="002A34D7"/>
    <w:rsid w:val="002A3B32"/>
    <w:rsid w:val="002A46C6"/>
    <w:rsid w:val="002A5927"/>
    <w:rsid w:val="002A7433"/>
    <w:rsid w:val="002A7E1F"/>
    <w:rsid w:val="002B0C5E"/>
    <w:rsid w:val="002B0CCF"/>
    <w:rsid w:val="002B16BC"/>
    <w:rsid w:val="002B2382"/>
    <w:rsid w:val="002B2C72"/>
    <w:rsid w:val="002B2F44"/>
    <w:rsid w:val="002B3AD4"/>
    <w:rsid w:val="002B5B36"/>
    <w:rsid w:val="002B66BB"/>
    <w:rsid w:val="002C04B5"/>
    <w:rsid w:val="002C081F"/>
    <w:rsid w:val="002C0CCB"/>
    <w:rsid w:val="002C2147"/>
    <w:rsid w:val="002C2BF3"/>
    <w:rsid w:val="002C4381"/>
    <w:rsid w:val="002C4852"/>
    <w:rsid w:val="002C4B99"/>
    <w:rsid w:val="002C4DCF"/>
    <w:rsid w:val="002C4E01"/>
    <w:rsid w:val="002C545C"/>
    <w:rsid w:val="002C59E1"/>
    <w:rsid w:val="002C5D79"/>
    <w:rsid w:val="002C5F5F"/>
    <w:rsid w:val="002C775A"/>
    <w:rsid w:val="002C7ECD"/>
    <w:rsid w:val="002D05BE"/>
    <w:rsid w:val="002D0904"/>
    <w:rsid w:val="002D0C45"/>
    <w:rsid w:val="002D1A2E"/>
    <w:rsid w:val="002D1E53"/>
    <w:rsid w:val="002D1F0C"/>
    <w:rsid w:val="002D281F"/>
    <w:rsid w:val="002D3759"/>
    <w:rsid w:val="002D419E"/>
    <w:rsid w:val="002D420D"/>
    <w:rsid w:val="002D47EF"/>
    <w:rsid w:val="002D53C8"/>
    <w:rsid w:val="002D5DD6"/>
    <w:rsid w:val="002D5E88"/>
    <w:rsid w:val="002D643D"/>
    <w:rsid w:val="002D7408"/>
    <w:rsid w:val="002E00F2"/>
    <w:rsid w:val="002E02E0"/>
    <w:rsid w:val="002E049B"/>
    <w:rsid w:val="002E0996"/>
    <w:rsid w:val="002E2748"/>
    <w:rsid w:val="002E3279"/>
    <w:rsid w:val="002E3AA3"/>
    <w:rsid w:val="002E4239"/>
    <w:rsid w:val="002E4AD3"/>
    <w:rsid w:val="002E6D83"/>
    <w:rsid w:val="002E7464"/>
    <w:rsid w:val="002E7FEA"/>
    <w:rsid w:val="002F0746"/>
    <w:rsid w:val="002F0C7A"/>
    <w:rsid w:val="002F1623"/>
    <w:rsid w:val="002F28C2"/>
    <w:rsid w:val="002F32D5"/>
    <w:rsid w:val="002F54D6"/>
    <w:rsid w:val="002F58D0"/>
    <w:rsid w:val="002F63E7"/>
    <w:rsid w:val="002F6C0F"/>
    <w:rsid w:val="002F729A"/>
    <w:rsid w:val="002F73C2"/>
    <w:rsid w:val="003014D7"/>
    <w:rsid w:val="00301E5D"/>
    <w:rsid w:val="00303113"/>
    <w:rsid w:val="003035F9"/>
    <w:rsid w:val="00303924"/>
    <w:rsid w:val="00304829"/>
    <w:rsid w:val="00305021"/>
    <w:rsid w:val="00305BA4"/>
    <w:rsid w:val="00305FF6"/>
    <w:rsid w:val="0030634C"/>
    <w:rsid w:val="00306847"/>
    <w:rsid w:val="0030764C"/>
    <w:rsid w:val="003102D4"/>
    <w:rsid w:val="00310F30"/>
    <w:rsid w:val="00311323"/>
    <w:rsid w:val="0031197F"/>
    <w:rsid w:val="00311B4A"/>
    <w:rsid w:val="0031243E"/>
    <w:rsid w:val="0031271A"/>
    <w:rsid w:val="00314880"/>
    <w:rsid w:val="003157D3"/>
    <w:rsid w:val="00315CEC"/>
    <w:rsid w:val="00316DC0"/>
    <w:rsid w:val="00316EE7"/>
    <w:rsid w:val="003170A1"/>
    <w:rsid w:val="00317F40"/>
    <w:rsid w:val="00321417"/>
    <w:rsid w:val="003217F6"/>
    <w:rsid w:val="00321E09"/>
    <w:rsid w:val="003220C8"/>
    <w:rsid w:val="00322EEB"/>
    <w:rsid w:val="00324FC2"/>
    <w:rsid w:val="003273CB"/>
    <w:rsid w:val="00327564"/>
    <w:rsid w:val="003275D9"/>
    <w:rsid w:val="003312AF"/>
    <w:rsid w:val="00332D5B"/>
    <w:rsid w:val="003348E1"/>
    <w:rsid w:val="003355A8"/>
    <w:rsid w:val="00335781"/>
    <w:rsid w:val="003357AC"/>
    <w:rsid w:val="00336EF9"/>
    <w:rsid w:val="00337129"/>
    <w:rsid w:val="0033718C"/>
    <w:rsid w:val="0034079B"/>
    <w:rsid w:val="0034184B"/>
    <w:rsid w:val="00341C2B"/>
    <w:rsid w:val="0034372A"/>
    <w:rsid w:val="003443AA"/>
    <w:rsid w:val="003447F4"/>
    <w:rsid w:val="0034493E"/>
    <w:rsid w:val="00345348"/>
    <w:rsid w:val="00345B46"/>
    <w:rsid w:val="003461B5"/>
    <w:rsid w:val="003469C9"/>
    <w:rsid w:val="0034702A"/>
    <w:rsid w:val="003471A9"/>
    <w:rsid w:val="0034736B"/>
    <w:rsid w:val="0035091A"/>
    <w:rsid w:val="00350F6B"/>
    <w:rsid w:val="0035164F"/>
    <w:rsid w:val="00351753"/>
    <w:rsid w:val="00351C72"/>
    <w:rsid w:val="003526CA"/>
    <w:rsid w:val="00353881"/>
    <w:rsid w:val="003539EF"/>
    <w:rsid w:val="00353E23"/>
    <w:rsid w:val="0035525A"/>
    <w:rsid w:val="00356262"/>
    <w:rsid w:val="003570E9"/>
    <w:rsid w:val="003577FA"/>
    <w:rsid w:val="00357B44"/>
    <w:rsid w:val="00357D4F"/>
    <w:rsid w:val="00360169"/>
    <w:rsid w:val="003618BA"/>
    <w:rsid w:val="003618E8"/>
    <w:rsid w:val="003629EE"/>
    <w:rsid w:val="00363215"/>
    <w:rsid w:val="003635CB"/>
    <w:rsid w:val="00363874"/>
    <w:rsid w:val="003646E0"/>
    <w:rsid w:val="00364D7A"/>
    <w:rsid w:val="003658B9"/>
    <w:rsid w:val="0036648A"/>
    <w:rsid w:val="003668E9"/>
    <w:rsid w:val="00367FFA"/>
    <w:rsid w:val="003701B9"/>
    <w:rsid w:val="003708CF"/>
    <w:rsid w:val="0037155D"/>
    <w:rsid w:val="00371561"/>
    <w:rsid w:val="0037272D"/>
    <w:rsid w:val="00373152"/>
    <w:rsid w:val="003739DC"/>
    <w:rsid w:val="00373FB7"/>
    <w:rsid w:val="00374C38"/>
    <w:rsid w:val="00375512"/>
    <w:rsid w:val="00375867"/>
    <w:rsid w:val="00375F04"/>
    <w:rsid w:val="00376411"/>
    <w:rsid w:val="00376A0D"/>
    <w:rsid w:val="00376E31"/>
    <w:rsid w:val="00377277"/>
    <w:rsid w:val="0038047C"/>
    <w:rsid w:val="00380E93"/>
    <w:rsid w:val="0038118E"/>
    <w:rsid w:val="00381B7A"/>
    <w:rsid w:val="003823C4"/>
    <w:rsid w:val="00382A74"/>
    <w:rsid w:val="003841CB"/>
    <w:rsid w:val="0038632C"/>
    <w:rsid w:val="00387D43"/>
    <w:rsid w:val="00387D74"/>
    <w:rsid w:val="00390E05"/>
    <w:rsid w:val="00391EFA"/>
    <w:rsid w:val="00393AE4"/>
    <w:rsid w:val="00394322"/>
    <w:rsid w:val="003947AB"/>
    <w:rsid w:val="003950F7"/>
    <w:rsid w:val="0039535E"/>
    <w:rsid w:val="00396102"/>
    <w:rsid w:val="00396334"/>
    <w:rsid w:val="0039664B"/>
    <w:rsid w:val="00397270"/>
    <w:rsid w:val="003A011A"/>
    <w:rsid w:val="003A0322"/>
    <w:rsid w:val="003A049D"/>
    <w:rsid w:val="003A11DC"/>
    <w:rsid w:val="003A19E4"/>
    <w:rsid w:val="003A2B84"/>
    <w:rsid w:val="003A2E82"/>
    <w:rsid w:val="003A2F48"/>
    <w:rsid w:val="003A2F79"/>
    <w:rsid w:val="003A41DA"/>
    <w:rsid w:val="003A42D4"/>
    <w:rsid w:val="003A436B"/>
    <w:rsid w:val="003A461D"/>
    <w:rsid w:val="003A4C5A"/>
    <w:rsid w:val="003A4FDA"/>
    <w:rsid w:val="003A580B"/>
    <w:rsid w:val="003A6943"/>
    <w:rsid w:val="003A7828"/>
    <w:rsid w:val="003B003F"/>
    <w:rsid w:val="003B05BD"/>
    <w:rsid w:val="003B0F3B"/>
    <w:rsid w:val="003B10B1"/>
    <w:rsid w:val="003B1784"/>
    <w:rsid w:val="003B3D0A"/>
    <w:rsid w:val="003B4000"/>
    <w:rsid w:val="003B437E"/>
    <w:rsid w:val="003B48B4"/>
    <w:rsid w:val="003B598E"/>
    <w:rsid w:val="003B6CC4"/>
    <w:rsid w:val="003B71ED"/>
    <w:rsid w:val="003B7333"/>
    <w:rsid w:val="003B74D7"/>
    <w:rsid w:val="003B765D"/>
    <w:rsid w:val="003C0028"/>
    <w:rsid w:val="003C08EB"/>
    <w:rsid w:val="003C0AF8"/>
    <w:rsid w:val="003C1AF3"/>
    <w:rsid w:val="003C2842"/>
    <w:rsid w:val="003C2D06"/>
    <w:rsid w:val="003C3BC9"/>
    <w:rsid w:val="003C42C4"/>
    <w:rsid w:val="003C4535"/>
    <w:rsid w:val="003C5301"/>
    <w:rsid w:val="003C5A00"/>
    <w:rsid w:val="003C6D94"/>
    <w:rsid w:val="003C6F09"/>
    <w:rsid w:val="003C7D9D"/>
    <w:rsid w:val="003D0C6A"/>
    <w:rsid w:val="003D1219"/>
    <w:rsid w:val="003D19B7"/>
    <w:rsid w:val="003D1D72"/>
    <w:rsid w:val="003D2B08"/>
    <w:rsid w:val="003D4CFD"/>
    <w:rsid w:val="003D5038"/>
    <w:rsid w:val="003D5391"/>
    <w:rsid w:val="003D59F6"/>
    <w:rsid w:val="003D6A74"/>
    <w:rsid w:val="003D6C6C"/>
    <w:rsid w:val="003D7A7B"/>
    <w:rsid w:val="003E0057"/>
    <w:rsid w:val="003E0B5D"/>
    <w:rsid w:val="003E24C4"/>
    <w:rsid w:val="003E3468"/>
    <w:rsid w:val="003E35DC"/>
    <w:rsid w:val="003E4A07"/>
    <w:rsid w:val="003E5F77"/>
    <w:rsid w:val="003E65EE"/>
    <w:rsid w:val="003E6E28"/>
    <w:rsid w:val="003E6F2B"/>
    <w:rsid w:val="003F03A1"/>
    <w:rsid w:val="003F1E3A"/>
    <w:rsid w:val="003F23E5"/>
    <w:rsid w:val="003F256C"/>
    <w:rsid w:val="003F41AC"/>
    <w:rsid w:val="003F4AC6"/>
    <w:rsid w:val="003F5844"/>
    <w:rsid w:val="003F7B7F"/>
    <w:rsid w:val="003F7BFA"/>
    <w:rsid w:val="00400B72"/>
    <w:rsid w:val="00400BA7"/>
    <w:rsid w:val="004030F9"/>
    <w:rsid w:val="00403692"/>
    <w:rsid w:val="00403777"/>
    <w:rsid w:val="00403B63"/>
    <w:rsid w:val="00403D66"/>
    <w:rsid w:val="004042CC"/>
    <w:rsid w:val="004044BC"/>
    <w:rsid w:val="0040471B"/>
    <w:rsid w:val="004051F3"/>
    <w:rsid w:val="00405321"/>
    <w:rsid w:val="00406830"/>
    <w:rsid w:val="00406F3A"/>
    <w:rsid w:val="004072DA"/>
    <w:rsid w:val="00407348"/>
    <w:rsid w:val="00411605"/>
    <w:rsid w:val="004125A7"/>
    <w:rsid w:val="00412A7F"/>
    <w:rsid w:val="00413568"/>
    <w:rsid w:val="00413942"/>
    <w:rsid w:val="00414AB4"/>
    <w:rsid w:val="00414E2F"/>
    <w:rsid w:val="0041514D"/>
    <w:rsid w:val="00421094"/>
    <w:rsid w:val="00421506"/>
    <w:rsid w:val="00421D07"/>
    <w:rsid w:val="00423BFE"/>
    <w:rsid w:val="00423E5F"/>
    <w:rsid w:val="0042438D"/>
    <w:rsid w:val="0042463A"/>
    <w:rsid w:val="004252C1"/>
    <w:rsid w:val="00426CB3"/>
    <w:rsid w:val="0042733E"/>
    <w:rsid w:val="00427452"/>
    <w:rsid w:val="00427BE9"/>
    <w:rsid w:val="00427E69"/>
    <w:rsid w:val="00430596"/>
    <w:rsid w:val="0043098A"/>
    <w:rsid w:val="004310AD"/>
    <w:rsid w:val="0043180D"/>
    <w:rsid w:val="00431C4A"/>
    <w:rsid w:val="004320AB"/>
    <w:rsid w:val="0043383D"/>
    <w:rsid w:val="0043385F"/>
    <w:rsid w:val="00433907"/>
    <w:rsid w:val="00433920"/>
    <w:rsid w:val="00435441"/>
    <w:rsid w:val="004356AF"/>
    <w:rsid w:val="004360F4"/>
    <w:rsid w:val="00436731"/>
    <w:rsid w:val="00437D61"/>
    <w:rsid w:val="00440260"/>
    <w:rsid w:val="0044092E"/>
    <w:rsid w:val="00441651"/>
    <w:rsid w:val="00442593"/>
    <w:rsid w:val="004434F8"/>
    <w:rsid w:val="00443963"/>
    <w:rsid w:val="00443B07"/>
    <w:rsid w:val="00443EE8"/>
    <w:rsid w:val="00444A2D"/>
    <w:rsid w:val="00444A80"/>
    <w:rsid w:val="00444C14"/>
    <w:rsid w:val="00445FA6"/>
    <w:rsid w:val="0044767E"/>
    <w:rsid w:val="00450C17"/>
    <w:rsid w:val="004517FF"/>
    <w:rsid w:val="004526B7"/>
    <w:rsid w:val="0045354C"/>
    <w:rsid w:val="004539ED"/>
    <w:rsid w:val="004544F9"/>
    <w:rsid w:val="00454738"/>
    <w:rsid w:val="00454AFA"/>
    <w:rsid w:val="004558B3"/>
    <w:rsid w:val="0045609A"/>
    <w:rsid w:val="00456384"/>
    <w:rsid w:val="0045683A"/>
    <w:rsid w:val="00456CD0"/>
    <w:rsid w:val="00457EA4"/>
    <w:rsid w:val="00460440"/>
    <w:rsid w:val="00460EAD"/>
    <w:rsid w:val="00462BE4"/>
    <w:rsid w:val="00463346"/>
    <w:rsid w:val="00464211"/>
    <w:rsid w:val="0046662C"/>
    <w:rsid w:val="00466B22"/>
    <w:rsid w:val="00466FCF"/>
    <w:rsid w:val="00467D9E"/>
    <w:rsid w:val="00470C5B"/>
    <w:rsid w:val="00471008"/>
    <w:rsid w:val="00471A94"/>
    <w:rsid w:val="00472728"/>
    <w:rsid w:val="00472836"/>
    <w:rsid w:val="004737C8"/>
    <w:rsid w:val="0047448A"/>
    <w:rsid w:val="004744BA"/>
    <w:rsid w:val="00475112"/>
    <w:rsid w:val="004753B2"/>
    <w:rsid w:val="00475BB6"/>
    <w:rsid w:val="0047660F"/>
    <w:rsid w:val="00476CC5"/>
    <w:rsid w:val="00481D4D"/>
    <w:rsid w:val="0048332A"/>
    <w:rsid w:val="004850E2"/>
    <w:rsid w:val="0048547A"/>
    <w:rsid w:val="004861E2"/>
    <w:rsid w:val="00486DD1"/>
    <w:rsid w:val="00487833"/>
    <w:rsid w:val="0049033B"/>
    <w:rsid w:val="00490B17"/>
    <w:rsid w:val="0049114F"/>
    <w:rsid w:val="004925BB"/>
    <w:rsid w:val="00492918"/>
    <w:rsid w:val="004937CF"/>
    <w:rsid w:val="00493847"/>
    <w:rsid w:val="004948A1"/>
    <w:rsid w:val="00494AE2"/>
    <w:rsid w:val="00495480"/>
    <w:rsid w:val="0049679E"/>
    <w:rsid w:val="00496CC5"/>
    <w:rsid w:val="004973DA"/>
    <w:rsid w:val="00497B31"/>
    <w:rsid w:val="004A0704"/>
    <w:rsid w:val="004A0BB7"/>
    <w:rsid w:val="004A1A5B"/>
    <w:rsid w:val="004A233A"/>
    <w:rsid w:val="004A26D1"/>
    <w:rsid w:val="004A2C24"/>
    <w:rsid w:val="004A31D4"/>
    <w:rsid w:val="004A34D6"/>
    <w:rsid w:val="004A4259"/>
    <w:rsid w:val="004A47ED"/>
    <w:rsid w:val="004A6A9B"/>
    <w:rsid w:val="004A71FA"/>
    <w:rsid w:val="004A7EC1"/>
    <w:rsid w:val="004B059A"/>
    <w:rsid w:val="004B0CCE"/>
    <w:rsid w:val="004B100B"/>
    <w:rsid w:val="004B174D"/>
    <w:rsid w:val="004B1A4F"/>
    <w:rsid w:val="004B2F3A"/>
    <w:rsid w:val="004B31D5"/>
    <w:rsid w:val="004B5858"/>
    <w:rsid w:val="004B7224"/>
    <w:rsid w:val="004B7BA0"/>
    <w:rsid w:val="004B7D02"/>
    <w:rsid w:val="004B7F3E"/>
    <w:rsid w:val="004C116C"/>
    <w:rsid w:val="004C1781"/>
    <w:rsid w:val="004C20DC"/>
    <w:rsid w:val="004C22C2"/>
    <w:rsid w:val="004C22FC"/>
    <w:rsid w:val="004C2323"/>
    <w:rsid w:val="004C3B90"/>
    <w:rsid w:val="004C41B8"/>
    <w:rsid w:val="004C45DB"/>
    <w:rsid w:val="004C4A60"/>
    <w:rsid w:val="004C4BAE"/>
    <w:rsid w:val="004C61C7"/>
    <w:rsid w:val="004C6A96"/>
    <w:rsid w:val="004C7457"/>
    <w:rsid w:val="004C7699"/>
    <w:rsid w:val="004C7A70"/>
    <w:rsid w:val="004D055D"/>
    <w:rsid w:val="004D1BF8"/>
    <w:rsid w:val="004D30E4"/>
    <w:rsid w:val="004D32B7"/>
    <w:rsid w:val="004D36E2"/>
    <w:rsid w:val="004D3E23"/>
    <w:rsid w:val="004D3F1B"/>
    <w:rsid w:val="004D530B"/>
    <w:rsid w:val="004D53EA"/>
    <w:rsid w:val="004D6707"/>
    <w:rsid w:val="004D6F25"/>
    <w:rsid w:val="004D752D"/>
    <w:rsid w:val="004E048C"/>
    <w:rsid w:val="004E0ADC"/>
    <w:rsid w:val="004E15BD"/>
    <w:rsid w:val="004E25C6"/>
    <w:rsid w:val="004E3524"/>
    <w:rsid w:val="004E3CD3"/>
    <w:rsid w:val="004E4B46"/>
    <w:rsid w:val="004E5262"/>
    <w:rsid w:val="004E62C7"/>
    <w:rsid w:val="004E744D"/>
    <w:rsid w:val="004E766D"/>
    <w:rsid w:val="004E7976"/>
    <w:rsid w:val="004E7B82"/>
    <w:rsid w:val="004F03CD"/>
    <w:rsid w:val="004F0AD0"/>
    <w:rsid w:val="004F0EE3"/>
    <w:rsid w:val="004F1406"/>
    <w:rsid w:val="004F141E"/>
    <w:rsid w:val="004F20A0"/>
    <w:rsid w:val="004F360F"/>
    <w:rsid w:val="004F367A"/>
    <w:rsid w:val="004F3AFD"/>
    <w:rsid w:val="004F48FE"/>
    <w:rsid w:val="004F4BD5"/>
    <w:rsid w:val="004F4ED9"/>
    <w:rsid w:val="004F4EF7"/>
    <w:rsid w:val="004F575C"/>
    <w:rsid w:val="004F5BEF"/>
    <w:rsid w:val="004F5DE9"/>
    <w:rsid w:val="004F6C92"/>
    <w:rsid w:val="004F708A"/>
    <w:rsid w:val="004F759D"/>
    <w:rsid w:val="004F7691"/>
    <w:rsid w:val="004F7EB5"/>
    <w:rsid w:val="005003E7"/>
    <w:rsid w:val="005005A5"/>
    <w:rsid w:val="0050074A"/>
    <w:rsid w:val="00500832"/>
    <w:rsid w:val="00502459"/>
    <w:rsid w:val="00502533"/>
    <w:rsid w:val="00503A41"/>
    <w:rsid w:val="00503ABE"/>
    <w:rsid w:val="00503D3A"/>
    <w:rsid w:val="00503D4C"/>
    <w:rsid w:val="00504099"/>
    <w:rsid w:val="00505B5C"/>
    <w:rsid w:val="0050642E"/>
    <w:rsid w:val="00506CAA"/>
    <w:rsid w:val="005071F7"/>
    <w:rsid w:val="00507B1C"/>
    <w:rsid w:val="0051055C"/>
    <w:rsid w:val="005105B5"/>
    <w:rsid w:val="00510821"/>
    <w:rsid w:val="00510EFA"/>
    <w:rsid w:val="005114F8"/>
    <w:rsid w:val="0051186F"/>
    <w:rsid w:val="00511D61"/>
    <w:rsid w:val="00511F5C"/>
    <w:rsid w:val="005129E0"/>
    <w:rsid w:val="005130C4"/>
    <w:rsid w:val="00513AA4"/>
    <w:rsid w:val="00513B80"/>
    <w:rsid w:val="00514400"/>
    <w:rsid w:val="005149CF"/>
    <w:rsid w:val="00515606"/>
    <w:rsid w:val="005159B5"/>
    <w:rsid w:val="00515C8D"/>
    <w:rsid w:val="00515F0E"/>
    <w:rsid w:val="00516EEE"/>
    <w:rsid w:val="00517FAF"/>
    <w:rsid w:val="0052202D"/>
    <w:rsid w:val="00522297"/>
    <w:rsid w:val="005233C8"/>
    <w:rsid w:val="00523F1D"/>
    <w:rsid w:val="00524C13"/>
    <w:rsid w:val="00524D89"/>
    <w:rsid w:val="00524F28"/>
    <w:rsid w:val="0052509F"/>
    <w:rsid w:val="00525724"/>
    <w:rsid w:val="0052601A"/>
    <w:rsid w:val="00526639"/>
    <w:rsid w:val="00526992"/>
    <w:rsid w:val="00526F63"/>
    <w:rsid w:val="00530100"/>
    <w:rsid w:val="005301B0"/>
    <w:rsid w:val="00530B94"/>
    <w:rsid w:val="005311B2"/>
    <w:rsid w:val="00531495"/>
    <w:rsid w:val="0053151B"/>
    <w:rsid w:val="005318BB"/>
    <w:rsid w:val="00531E40"/>
    <w:rsid w:val="0053236D"/>
    <w:rsid w:val="00532AC3"/>
    <w:rsid w:val="00533457"/>
    <w:rsid w:val="00534705"/>
    <w:rsid w:val="00535786"/>
    <w:rsid w:val="005359B7"/>
    <w:rsid w:val="00536330"/>
    <w:rsid w:val="005366DD"/>
    <w:rsid w:val="00536C41"/>
    <w:rsid w:val="00540775"/>
    <w:rsid w:val="00540A34"/>
    <w:rsid w:val="00541046"/>
    <w:rsid w:val="0054293B"/>
    <w:rsid w:val="00542A36"/>
    <w:rsid w:val="00542A88"/>
    <w:rsid w:val="00542BE5"/>
    <w:rsid w:val="005434EF"/>
    <w:rsid w:val="0054385B"/>
    <w:rsid w:val="0054475A"/>
    <w:rsid w:val="0054518E"/>
    <w:rsid w:val="00545216"/>
    <w:rsid w:val="005452B9"/>
    <w:rsid w:val="0054579E"/>
    <w:rsid w:val="005465AF"/>
    <w:rsid w:val="005503FE"/>
    <w:rsid w:val="00550659"/>
    <w:rsid w:val="005526A2"/>
    <w:rsid w:val="00552AB6"/>
    <w:rsid w:val="00553525"/>
    <w:rsid w:val="005541ED"/>
    <w:rsid w:val="00554650"/>
    <w:rsid w:val="005547AF"/>
    <w:rsid w:val="00554974"/>
    <w:rsid w:val="0055497D"/>
    <w:rsid w:val="00555012"/>
    <w:rsid w:val="005551FA"/>
    <w:rsid w:val="0055665C"/>
    <w:rsid w:val="00557486"/>
    <w:rsid w:val="005578D8"/>
    <w:rsid w:val="0055793D"/>
    <w:rsid w:val="00560135"/>
    <w:rsid w:val="005606FD"/>
    <w:rsid w:val="00560A9A"/>
    <w:rsid w:val="00561B49"/>
    <w:rsid w:val="0056232E"/>
    <w:rsid w:val="00563D82"/>
    <w:rsid w:val="005647AF"/>
    <w:rsid w:val="00564BED"/>
    <w:rsid w:val="00565647"/>
    <w:rsid w:val="00566D4E"/>
    <w:rsid w:val="00570D51"/>
    <w:rsid w:val="00570FAB"/>
    <w:rsid w:val="00571FB4"/>
    <w:rsid w:val="00572D50"/>
    <w:rsid w:val="00572E8F"/>
    <w:rsid w:val="005748DF"/>
    <w:rsid w:val="00574D05"/>
    <w:rsid w:val="00575618"/>
    <w:rsid w:val="005756D7"/>
    <w:rsid w:val="00575853"/>
    <w:rsid w:val="00575D7D"/>
    <w:rsid w:val="00576671"/>
    <w:rsid w:val="005773F3"/>
    <w:rsid w:val="00580D47"/>
    <w:rsid w:val="00580F7B"/>
    <w:rsid w:val="00583A5F"/>
    <w:rsid w:val="00583C3A"/>
    <w:rsid w:val="005840BE"/>
    <w:rsid w:val="005844B4"/>
    <w:rsid w:val="00584563"/>
    <w:rsid w:val="00584616"/>
    <w:rsid w:val="00584A45"/>
    <w:rsid w:val="005851B2"/>
    <w:rsid w:val="00585A08"/>
    <w:rsid w:val="00593911"/>
    <w:rsid w:val="00593CB9"/>
    <w:rsid w:val="00594746"/>
    <w:rsid w:val="00595700"/>
    <w:rsid w:val="00595A78"/>
    <w:rsid w:val="0059671E"/>
    <w:rsid w:val="00596B7D"/>
    <w:rsid w:val="00597831"/>
    <w:rsid w:val="005A0AD3"/>
    <w:rsid w:val="005A10C3"/>
    <w:rsid w:val="005A16B9"/>
    <w:rsid w:val="005A3A4B"/>
    <w:rsid w:val="005A4BB2"/>
    <w:rsid w:val="005A4EDC"/>
    <w:rsid w:val="005A5321"/>
    <w:rsid w:val="005A70D1"/>
    <w:rsid w:val="005B2024"/>
    <w:rsid w:val="005B27EE"/>
    <w:rsid w:val="005B2960"/>
    <w:rsid w:val="005B2A60"/>
    <w:rsid w:val="005B37B4"/>
    <w:rsid w:val="005B3D35"/>
    <w:rsid w:val="005B404F"/>
    <w:rsid w:val="005B4288"/>
    <w:rsid w:val="005B4EAC"/>
    <w:rsid w:val="005B4F7A"/>
    <w:rsid w:val="005B5F4D"/>
    <w:rsid w:val="005B6ED1"/>
    <w:rsid w:val="005B7944"/>
    <w:rsid w:val="005B7C31"/>
    <w:rsid w:val="005C04B4"/>
    <w:rsid w:val="005C09B0"/>
    <w:rsid w:val="005C169A"/>
    <w:rsid w:val="005C23D8"/>
    <w:rsid w:val="005C321E"/>
    <w:rsid w:val="005C37A1"/>
    <w:rsid w:val="005C4A70"/>
    <w:rsid w:val="005C4BCD"/>
    <w:rsid w:val="005C51BF"/>
    <w:rsid w:val="005C57AC"/>
    <w:rsid w:val="005C6718"/>
    <w:rsid w:val="005C6879"/>
    <w:rsid w:val="005C742C"/>
    <w:rsid w:val="005C7803"/>
    <w:rsid w:val="005C7E13"/>
    <w:rsid w:val="005C7E89"/>
    <w:rsid w:val="005D0BF1"/>
    <w:rsid w:val="005D0F03"/>
    <w:rsid w:val="005D0F54"/>
    <w:rsid w:val="005D1726"/>
    <w:rsid w:val="005D1B03"/>
    <w:rsid w:val="005D1FB2"/>
    <w:rsid w:val="005D2A5F"/>
    <w:rsid w:val="005D3043"/>
    <w:rsid w:val="005D3CA2"/>
    <w:rsid w:val="005D422B"/>
    <w:rsid w:val="005D450B"/>
    <w:rsid w:val="005D5A2D"/>
    <w:rsid w:val="005D5CBD"/>
    <w:rsid w:val="005D6F55"/>
    <w:rsid w:val="005D793D"/>
    <w:rsid w:val="005E1C56"/>
    <w:rsid w:val="005E266A"/>
    <w:rsid w:val="005E27A3"/>
    <w:rsid w:val="005E2877"/>
    <w:rsid w:val="005E2B56"/>
    <w:rsid w:val="005E339E"/>
    <w:rsid w:val="005E3AB0"/>
    <w:rsid w:val="005E3FBB"/>
    <w:rsid w:val="005E459F"/>
    <w:rsid w:val="005E4D22"/>
    <w:rsid w:val="005E5230"/>
    <w:rsid w:val="005E6243"/>
    <w:rsid w:val="005E72FB"/>
    <w:rsid w:val="005F0490"/>
    <w:rsid w:val="005F05C5"/>
    <w:rsid w:val="005F0959"/>
    <w:rsid w:val="005F239D"/>
    <w:rsid w:val="005F3439"/>
    <w:rsid w:val="005F4D16"/>
    <w:rsid w:val="005F635A"/>
    <w:rsid w:val="005F6CDB"/>
    <w:rsid w:val="005F758B"/>
    <w:rsid w:val="005F7A6D"/>
    <w:rsid w:val="005F7EAD"/>
    <w:rsid w:val="006008B4"/>
    <w:rsid w:val="00600CB0"/>
    <w:rsid w:val="00601233"/>
    <w:rsid w:val="00602A3D"/>
    <w:rsid w:val="00603253"/>
    <w:rsid w:val="0060368D"/>
    <w:rsid w:val="00605219"/>
    <w:rsid w:val="006056FC"/>
    <w:rsid w:val="00606F48"/>
    <w:rsid w:val="00611425"/>
    <w:rsid w:val="00611A1F"/>
    <w:rsid w:val="0061273F"/>
    <w:rsid w:val="006134AB"/>
    <w:rsid w:val="006134B2"/>
    <w:rsid w:val="006137A7"/>
    <w:rsid w:val="00613CE6"/>
    <w:rsid w:val="00613D1D"/>
    <w:rsid w:val="006149DE"/>
    <w:rsid w:val="00615819"/>
    <w:rsid w:val="00615F73"/>
    <w:rsid w:val="00617882"/>
    <w:rsid w:val="006212EE"/>
    <w:rsid w:val="006215C5"/>
    <w:rsid w:val="00622442"/>
    <w:rsid w:val="00622D7B"/>
    <w:rsid w:val="00623172"/>
    <w:rsid w:val="00623704"/>
    <w:rsid w:val="00623AD2"/>
    <w:rsid w:val="00625F68"/>
    <w:rsid w:val="00626709"/>
    <w:rsid w:val="00626952"/>
    <w:rsid w:val="00626BFD"/>
    <w:rsid w:val="00626C31"/>
    <w:rsid w:val="006273C4"/>
    <w:rsid w:val="006279D5"/>
    <w:rsid w:val="0063128D"/>
    <w:rsid w:val="00631715"/>
    <w:rsid w:val="00631A3A"/>
    <w:rsid w:val="00632F16"/>
    <w:rsid w:val="0063321B"/>
    <w:rsid w:val="006341D8"/>
    <w:rsid w:val="00634A03"/>
    <w:rsid w:val="00635C19"/>
    <w:rsid w:val="00636C3A"/>
    <w:rsid w:val="00637E7C"/>
    <w:rsid w:val="00640924"/>
    <w:rsid w:val="00640998"/>
    <w:rsid w:val="00641581"/>
    <w:rsid w:val="00642637"/>
    <w:rsid w:val="00642A61"/>
    <w:rsid w:val="00642B30"/>
    <w:rsid w:val="00642F8A"/>
    <w:rsid w:val="00643955"/>
    <w:rsid w:val="00645768"/>
    <w:rsid w:val="00645BC1"/>
    <w:rsid w:val="00647BDA"/>
    <w:rsid w:val="00653F9C"/>
    <w:rsid w:val="00654097"/>
    <w:rsid w:val="006560B1"/>
    <w:rsid w:val="00656EDF"/>
    <w:rsid w:val="00660A89"/>
    <w:rsid w:val="00661494"/>
    <w:rsid w:val="006619C5"/>
    <w:rsid w:val="00662511"/>
    <w:rsid w:val="00662A61"/>
    <w:rsid w:val="00662D6A"/>
    <w:rsid w:val="006635E0"/>
    <w:rsid w:val="006638E6"/>
    <w:rsid w:val="00663E06"/>
    <w:rsid w:val="006650C0"/>
    <w:rsid w:val="0066522C"/>
    <w:rsid w:val="00665E8D"/>
    <w:rsid w:val="006669E7"/>
    <w:rsid w:val="006678F7"/>
    <w:rsid w:val="00667D40"/>
    <w:rsid w:val="0067100F"/>
    <w:rsid w:val="0067196B"/>
    <w:rsid w:val="0067222C"/>
    <w:rsid w:val="00673A6C"/>
    <w:rsid w:val="00675264"/>
    <w:rsid w:val="00676625"/>
    <w:rsid w:val="00676920"/>
    <w:rsid w:val="00676ED7"/>
    <w:rsid w:val="006775B9"/>
    <w:rsid w:val="006778C9"/>
    <w:rsid w:val="00677B06"/>
    <w:rsid w:val="00680350"/>
    <w:rsid w:val="00680CBF"/>
    <w:rsid w:val="00681787"/>
    <w:rsid w:val="00681BF4"/>
    <w:rsid w:val="00681FF4"/>
    <w:rsid w:val="006830E0"/>
    <w:rsid w:val="006839CC"/>
    <w:rsid w:val="00683AB5"/>
    <w:rsid w:val="0068477B"/>
    <w:rsid w:val="006854C6"/>
    <w:rsid w:val="00685E2C"/>
    <w:rsid w:val="0068719D"/>
    <w:rsid w:val="0069052A"/>
    <w:rsid w:val="00691A6F"/>
    <w:rsid w:val="00691C72"/>
    <w:rsid w:val="006929E4"/>
    <w:rsid w:val="00692FB3"/>
    <w:rsid w:val="00693A78"/>
    <w:rsid w:val="00693DA7"/>
    <w:rsid w:val="00693EDB"/>
    <w:rsid w:val="006940AB"/>
    <w:rsid w:val="00694C0B"/>
    <w:rsid w:val="00694D05"/>
    <w:rsid w:val="00696155"/>
    <w:rsid w:val="00696CB4"/>
    <w:rsid w:val="0069705C"/>
    <w:rsid w:val="0069741B"/>
    <w:rsid w:val="006A02C1"/>
    <w:rsid w:val="006A0331"/>
    <w:rsid w:val="006A1558"/>
    <w:rsid w:val="006A182C"/>
    <w:rsid w:val="006A3153"/>
    <w:rsid w:val="006A37AC"/>
    <w:rsid w:val="006A4271"/>
    <w:rsid w:val="006A49D5"/>
    <w:rsid w:val="006A50C7"/>
    <w:rsid w:val="006A5189"/>
    <w:rsid w:val="006A5AF5"/>
    <w:rsid w:val="006A6105"/>
    <w:rsid w:val="006A614B"/>
    <w:rsid w:val="006A66B5"/>
    <w:rsid w:val="006A6E9D"/>
    <w:rsid w:val="006A71FC"/>
    <w:rsid w:val="006A723D"/>
    <w:rsid w:val="006A7388"/>
    <w:rsid w:val="006B0EB9"/>
    <w:rsid w:val="006B11F9"/>
    <w:rsid w:val="006B24F0"/>
    <w:rsid w:val="006B47FB"/>
    <w:rsid w:val="006B5238"/>
    <w:rsid w:val="006B69A9"/>
    <w:rsid w:val="006B6BCE"/>
    <w:rsid w:val="006B7ECE"/>
    <w:rsid w:val="006C056E"/>
    <w:rsid w:val="006C1143"/>
    <w:rsid w:val="006C14A1"/>
    <w:rsid w:val="006C1E2E"/>
    <w:rsid w:val="006C344A"/>
    <w:rsid w:val="006C4040"/>
    <w:rsid w:val="006C449A"/>
    <w:rsid w:val="006C4BB0"/>
    <w:rsid w:val="006C5135"/>
    <w:rsid w:val="006C5220"/>
    <w:rsid w:val="006C5834"/>
    <w:rsid w:val="006C584A"/>
    <w:rsid w:val="006C618E"/>
    <w:rsid w:val="006C6DB9"/>
    <w:rsid w:val="006D067F"/>
    <w:rsid w:val="006D0924"/>
    <w:rsid w:val="006D131F"/>
    <w:rsid w:val="006D3190"/>
    <w:rsid w:val="006D34C5"/>
    <w:rsid w:val="006D3907"/>
    <w:rsid w:val="006D529C"/>
    <w:rsid w:val="006D5EE8"/>
    <w:rsid w:val="006D6192"/>
    <w:rsid w:val="006D65B8"/>
    <w:rsid w:val="006D661F"/>
    <w:rsid w:val="006D6793"/>
    <w:rsid w:val="006D6ACF"/>
    <w:rsid w:val="006D7F44"/>
    <w:rsid w:val="006E0DC8"/>
    <w:rsid w:val="006E1A92"/>
    <w:rsid w:val="006E1B7F"/>
    <w:rsid w:val="006E1C65"/>
    <w:rsid w:val="006E213B"/>
    <w:rsid w:val="006E2C6B"/>
    <w:rsid w:val="006E2F80"/>
    <w:rsid w:val="006E49D9"/>
    <w:rsid w:val="006E536A"/>
    <w:rsid w:val="006E53D8"/>
    <w:rsid w:val="006E546E"/>
    <w:rsid w:val="006E683D"/>
    <w:rsid w:val="006E6A09"/>
    <w:rsid w:val="006E6DF1"/>
    <w:rsid w:val="006F02CD"/>
    <w:rsid w:val="006F1912"/>
    <w:rsid w:val="006F19D6"/>
    <w:rsid w:val="006F1B9D"/>
    <w:rsid w:val="006F1BAE"/>
    <w:rsid w:val="006F1CF9"/>
    <w:rsid w:val="006F24DA"/>
    <w:rsid w:val="006F35BD"/>
    <w:rsid w:val="006F3973"/>
    <w:rsid w:val="006F3B48"/>
    <w:rsid w:val="006F3B95"/>
    <w:rsid w:val="006F41F2"/>
    <w:rsid w:val="006F47EC"/>
    <w:rsid w:val="006F491D"/>
    <w:rsid w:val="006F56CE"/>
    <w:rsid w:val="006F57A7"/>
    <w:rsid w:val="006F5B30"/>
    <w:rsid w:val="006F6424"/>
    <w:rsid w:val="006F6791"/>
    <w:rsid w:val="006F6A4F"/>
    <w:rsid w:val="006F6B29"/>
    <w:rsid w:val="00700F1F"/>
    <w:rsid w:val="007010D4"/>
    <w:rsid w:val="00701627"/>
    <w:rsid w:val="0070199F"/>
    <w:rsid w:val="0070210F"/>
    <w:rsid w:val="007021CE"/>
    <w:rsid w:val="00702F51"/>
    <w:rsid w:val="007045AB"/>
    <w:rsid w:val="00704EEC"/>
    <w:rsid w:val="0070512D"/>
    <w:rsid w:val="007059A0"/>
    <w:rsid w:val="00706312"/>
    <w:rsid w:val="00706837"/>
    <w:rsid w:val="00706C86"/>
    <w:rsid w:val="00706E31"/>
    <w:rsid w:val="0071096E"/>
    <w:rsid w:val="00710C20"/>
    <w:rsid w:val="007114DC"/>
    <w:rsid w:val="007119A8"/>
    <w:rsid w:val="00711F7D"/>
    <w:rsid w:val="0071213F"/>
    <w:rsid w:val="007123F5"/>
    <w:rsid w:val="0071369D"/>
    <w:rsid w:val="007139C5"/>
    <w:rsid w:val="007144FA"/>
    <w:rsid w:val="00714624"/>
    <w:rsid w:val="007148C7"/>
    <w:rsid w:val="00714BB2"/>
    <w:rsid w:val="00715BE0"/>
    <w:rsid w:val="007168F5"/>
    <w:rsid w:val="007170CF"/>
    <w:rsid w:val="00717785"/>
    <w:rsid w:val="00717A23"/>
    <w:rsid w:val="00717C32"/>
    <w:rsid w:val="0072008E"/>
    <w:rsid w:val="00720788"/>
    <w:rsid w:val="00722C46"/>
    <w:rsid w:val="0072400B"/>
    <w:rsid w:val="00724327"/>
    <w:rsid w:val="00725269"/>
    <w:rsid w:val="007252DF"/>
    <w:rsid w:val="00725D20"/>
    <w:rsid w:val="007276AE"/>
    <w:rsid w:val="00727A1B"/>
    <w:rsid w:val="00727AE6"/>
    <w:rsid w:val="007306B8"/>
    <w:rsid w:val="00730802"/>
    <w:rsid w:val="0073086B"/>
    <w:rsid w:val="00730F7E"/>
    <w:rsid w:val="0073104C"/>
    <w:rsid w:val="0073122B"/>
    <w:rsid w:val="0073335D"/>
    <w:rsid w:val="00734847"/>
    <w:rsid w:val="007348F0"/>
    <w:rsid w:val="00735574"/>
    <w:rsid w:val="00735A15"/>
    <w:rsid w:val="00735AB5"/>
    <w:rsid w:val="00736BEF"/>
    <w:rsid w:val="00737D4C"/>
    <w:rsid w:val="00737DF0"/>
    <w:rsid w:val="0074061E"/>
    <w:rsid w:val="007408B0"/>
    <w:rsid w:val="007408D0"/>
    <w:rsid w:val="007417E9"/>
    <w:rsid w:val="00741970"/>
    <w:rsid w:val="00742966"/>
    <w:rsid w:val="00742D2E"/>
    <w:rsid w:val="00742F77"/>
    <w:rsid w:val="0074300E"/>
    <w:rsid w:val="007440D7"/>
    <w:rsid w:val="00744246"/>
    <w:rsid w:val="007447D4"/>
    <w:rsid w:val="00744CC5"/>
    <w:rsid w:val="0074545A"/>
    <w:rsid w:val="0074585B"/>
    <w:rsid w:val="00745FEC"/>
    <w:rsid w:val="00746AEF"/>
    <w:rsid w:val="0074702A"/>
    <w:rsid w:val="00747B2C"/>
    <w:rsid w:val="007500D1"/>
    <w:rsid w:val="007510A3"/>
    <w:rsid w:val="007518C7"/>
    <w:rsid w:val="00752254"/>
    <w:rsid w:val="00752591"/>
    <w:rsid w:val="00752A40"/>
    <w:rsid w:val="00752EFA"/>
    <w:rsid w:val="00753A24"/>
    <w:rsid w:val="007550CE"/>
    <w:rsid w:val="007556A5"/>
    <w:rsid w:val="007562E0"/>
    <w:rsid w:val="00757322"/>
    <w:rsid w:val="00757753"/>
    <w:rsid w:val="00757BF2"/>
    <w:rsid w:val="0076056B"/>
    <w:rsid w:val="007605B4"/>
    <w:rsid w:val="007614B6"/>
    <w:rsid w:val="0076151E"/>
    <w:rsid w:val="0076175A"/>
    <w:rsid w:val="007622B2"/>
    <w:rsid w:val="0076275F"/>
    <w:rsid w:val="0076469A"/>
    <w:rsid w:val="00764E8E"/>
    <w:rsid w:val="00765820"/>
    <w:rsid w:val="0076666C"/>
    <w:rsid w:val="00766969"/>
    <w:rsid w:val="00766C31"/>
    <w:rsid w:val="00766E01"/>
    <w:rsid w:val="0077385D"/>
    <w:rsid w:val="007741C0"/>
    <w:rsid w:val="007744F7"/>
    <w:rsid w:val="0077462C"/>
    <w:rsid w:val="00775BF3"/>
    <w:rsid w:val="00775C51"/>
    <w:rsid w:val="00775C70"/>
    <w:rsid w:val="00775F71"/>
    <w:rsid w:val="007762C6"/>
    <w:rsid w:val="007765F2"/>
    <w:rsid w:val="0077681D"/>
    <w:rsid w:val="0077681F"/>
    <w:rsid w:val="00776CD1"/>
    <w:rsid w:val="007772E4"/>
    <w:rsid w:val="007775F2"/>
    <w:rsid w:val="007779CF"/>
    <w:rsid w:val="00777E49"/>
    <w:rsid w:val="00780F4C"/>
    <w:rsid w:val="007820D6"/>
    <w:rsid w:val="00782321"/>
    <w:rsid w:val="00782570"/>
    <w:rsid w:val="00782922"/>
    <w:rsid w:val="007832A6"/>
    <w:rsid w:val="007834CD"/>
    <w:rsid w:val="00785046"/>
    <w:rsid w:val="007852C5"/>
    <w:rsid w:val="00785334"/>
    <w:rsid w:val="00785EED"/>
    <w:rsid w:val="007867D8"/>
    <w:rsid w:val="00787571"/>
    <w:rsid w:val="00790021"/>
    <w:rsid w:val="0079009A"/>
    <w:rsid w:val="0079017B"/>
    <w:rsid w:val="00790512"/>
    <w:rsid w:val="00790834"/>
    <w:rsid w:val="00791578"/>
    <w:rsid w:val="00791D4C"/>
    <w:rsid w:val="00793D45"/>
    <w:rsid w:val="007941FA"/>
    <w:rsid w:val="00794943"/>
    <w:rsid w:val="00794B91"/>
    <w:rsid w:val="00794E4B"/>
    <w:rsid w:val="0079574E"/>
    <w:rsid w:val="007964E0"/>
    <w:rsid w:val="007975FA"/>
    <w:rsid w:val="00797F10"/>
    <w:rsid w:val="007A1D05"/>
    <w:rsid w:val="007A2214"/>
    <w:rsid w:val="007A2453"/>
    <w:rsid w:val="007A28A2"/>
    <w:rsid w:val="007A28A3"/>
    <w:rsid w:val="007A29E3"/>
    <w:rsid w:val="007A2E83"/>
    <w:rsid w:val="007A3AAF"/>
    <w:rsid w:val="007A4488"/>
    <w:rsid w:val="007A44C0"/>
    <w:rsid w:val="007A569A"/>
    <w:rsid w:val="007A5F3D"/>
    <w:rsid w:val="007A6100"/>
    <w:rsid w:val="007A7DBE"/>
    <w:rsid w:val="007A7F69"/>
    <w:rsid w:val="007A7FAE"/>
    <w:rsid w:val="007B0039"/>
    <w:rsid w:val="007B0CDA"/>
    <w:rsid w:val="007B0E40"/>
    <w:rsid w:val="007B1AFF"/>
    <w:rsid w:val="007B1DF9"/>
    <w:rsid w:val="007B2051"/>
    <w:rsid w:val="007B226C"/>
    <w:rsid w:val="007B32F3"/>
    <w:rsid w:val="007B3576"/>
    <w:rsid w:val="007B4317"/>
    <w:rsid w:val="007B5B26"/>
    <w:rsid w:val="007B5E9E"/>
    <w:rsid w:val="007B64B0"/>
    <w:rsid w:val="007B7380"/>
    <w:rsid w:val="007C0194"/>
    <w:rsid w:val="007C0524"/>
    <w:rsid w:val="007C0E07"/>
    <w:rsid w:val="007C3551"/>
    <w:rsid w:val="007C37D3"/>
    <w:rsid w:val="007C4226"/>
    <w:rsid w:val="007C4933"/>
    <w:rsid w:val="007C4B04"/>
    <w:rsid w:val="007C605D"/>
    <w:rsid w:val="007C6130"/>
    <w:rsid w:val="007C6305"/>
    <w:rsid w:val="007C77D7"/>
    <w:rsid w:val="007C7A05"/>
    <w:rsid w:val="007C7AA0"/>
    <w:rsid w:val="007D04A2"/>
    <w:rsid w:val="007D0546"/>
    <w:rsid w:val="007D08BC"/>
    <w:rsid w:val="007D0C44"/>
    <w:rsid w:val="007D0ECB"/>
    <w:rsid w:val="007D13F0"/>
    <w:rsid w:val="007D25CD"/>
    <w:rsid w:val="007D3A69"/>
    <w:rsid w:val="007D3CE6"/>
    <w:rsid w:val="007D45D1"/>
    <w:rsid w:val="007D68DE"/>
    <w:rsid w:val="007E066A"/>
    <w:rsid w:val="007E0EF6"/>
    <w:rsid w:val="007E17F4"/>
    <w:rsid w:val="007E1847"/>
    <w:rsid w:val="007E2FFB"/>
    <w:rsid w:val="007E4AB1"/>
    <w:rsid w:val="007E572B"/>
    <w:rsid w:val="007E59DB"/>
    <w:rsid w:val="007E737A"/>
    <w:rsid w:val="007E79F1"/>
    <w:rsid w:val="007F0303"/>
    <w:rsid w:val="007F2648"/>
    <w:rsid w:val="007F28B0"/>
    <w:rsid w:val="007F2E56"/>
    <w:rsid w:val="007F3B20"/>
    <w:rsid w:val="007F5303"/>
    <w:rsid w:val="007F5C69"/>
    <w:rsid w:val="007F7ED3"/>
    <w:rsid w:val="00800DAD"/>
    <w:rsid w:val="00801424"/>
    <w:rsid w:val="00801DFD"/>
    <w:rsid w:val="008020B8"/>
    <w:rsid w:val="0080429D"/>
    <w:rsid w:val="00805700"/>
    <w:rsid w:val="00805DC0"/>
    <w:rsid w:val="00806164"/>
    <w:rsid w:val="00807687"/>
    <w:rsid w:val="008079D5"/>
    <w:rsid w:val="00807FBE"/>
    <w:rsid w:val="00810196"/>
    <w:rsid w:val="0081026A"/>
    <w:rsid w:val="00815009"/>
    <w:rsid w:val="00815351"/>
    <w:rsid w:val="00817746"/>
    <w:rsid w:val="00817BC5"/>
    <w:rsid w:val="0082032F"/>
    <w:rsid w:val="008209A8"/>
    <w:rsid w:val="00821AE0"/>
    <w:rsid w:val="008224F1"/>
    <w:rsid w:val="0082284C"/>
    <w:rsid w:val="00822DBB"/>
    <w:rsid w:val="0082321C"/>
    <w:rsid w:val="0082353C"/>
    <w:rsid w:val="00823561"/>
    <w:rsid w:val="00823B03"/>
    <w:rsid w:val="00823E1A"/>
    <w:rsid w:val="00824763"/>
    <w:rsid w:val="00824A86"/>
    <w:rsid w:val="00824C12"/>
    <w:rsid w:val="00826D66"/>
    <w:rsid w:val="00827652"/>
    <w:rsid w:val="008278E8"/>
    <w:rsid w:val="00827BC3"/>
    <w:rsid w:val="00827F66"/>
    <w:rsid w:val="0083083D"/>
    <w:rsid w:val="008317EF"/>
    <w:rsid w:val="008331F0"/>
    <w:rsid w:val="00833D65"/>
    <w:rsid w:val="00834661"/>
    <w:rsid w:val="0083687B"/>
    <w:rsid w:val="00836FBE"/>
    <w:rsid w:val="00837DD3"/>
    <w:rsid w:val="00837FC5"/>
    <w:rsid w:val="00840A6B"/>
    <w:rsid w:val="00842126"/>
    <w:rsid w:val="0084332C"/>
    <w:rsid w:val="008437CC"/>
    <w:rsid w:val="008438B1"/>
    <w:rsid w:val="00844B40"/>
    <w:rsid w:val="00845C6E"/>
    <w:rsid w:val="00846499"/>
    <w:rsid w:val="00846E55"/>
    <w:rsid w:val="00846E94"/>
    <w:rsid w:val="00847095"/>
    <w:rsid w:val="0085004A"/>
    <w:rsid w:val="00851DCD"/>
    <w:rsid w:val="008529E7"/>
    <w:rsid w:val="0085534D"/>
    <w:rsid w:val="00855464"/>
    <w:rsid w:val="008554B9"/>
    <w:rsid w:val="0085676D"/>
    <w:rsid w:val="008570F5"/>
    <w:rsid w:val="00857D69"/>
    <w:rsid w:val="008601F5"/>
    <w:rsid w:val="0086179F"/>
    <w:rsid w:val="00861ED9"/>
    <w:rsid w:val="008648E5"/>
    <w:rsid w:val="00864E48"/>
    <w:rsid w:val="00865B78"/>
    <w:rsid w:val="00866113"/>
    <w:rsid w:val="00867408"/>
    <w:rsid w:val="00870892"/>
    <w:rsid w:val="00870E73"/>
    <w:rsid w:val="00871DD6"/>
    <w:rsid w:val="0087254E"/>
    <w:rsid w:val="00872604"/>
    <w:rsid w:val="00872AA8"/>
    <w:rsid w:val="00873651"/>
    <w:rsid w:val="00874D15"/>
    <w:rsid w:val="00874FFC"/>
    <w:rsid w:val="00876BB6"/>
    <w:rsid w:val="008770F2"/>
    <w:rsid w:val="00877782"/>
    <w:rsid w:val="008777F5"/>
    <w:rsid w:val="008812D1"/>
    <w:rsid w:val="008819AA"/>
    <w:rsid w:val="00882294"/>
    <w:rsid w:val="00882E0E"/>
    <w:rsid w:val="00883066"/>
    <w:rsid w:val="00883AAE"/>
    <w:rsid w:val="00885148"/>
    <w:rsid w:val="0088534F"/>
    <w:rsid w:val="008864C4"/>
    <w:rsid w:val="008866E1"/>
    <w:rsid w:val="00886C19"/>
    <w:rsid w:val="00886FD7"/>
    <w:rsid w:val="008878BE"/>
    <w:rsid w:val="00887E4D"/>
    <w:rsid w:val="008902B1"/>
    <w:rsid w:val="00891529"/>
    <w:rsid w:val="0089204D"/>
    <w:rsid w:val="00892515"/>
    <w:rsid w:val="0089393D"/>
    <w:rsid w:val="008939BA"/>
    <w:rsid w:val="008947A3"/>
    <w:rsid w:val="0089507A"/>
    <w:rsid w:val="00896BC6"/>
    <w:rsid w:val="00897808"/>
    <w:rsid w:val="008A02B7"/>
    <w:rsid w:val="008A0985"/>
    <w:rsid w:val="008A10E5"/>
    <w:rsid w:val="008A3B35"/>
    <w:rsid w:val="008A3BF5"/>
    <w:rsid w:val="008A3D7C"/>
    <w:rsid w:val="008A4465"/>
    <w:rsid w:val="008A4F7B"/>
    <w:rsid w:val="008A57DF"/>
    <w:rsid w:val="008A6AED"/>
    <w:rsid w:val="008A7130"/>
    <w:rsid w:val="008A71C5"/>
    <w:rsid w:val="008A7507"/>
    <w:rsid w:val="008A7B1C"/>
    <w:rsid w:val="008B0522"/>
    <w:rsid w:val="008B0EBF"/>
    <w:rsid w:val="008B108E"/>
    <w:rsid w:val="008B3024"/>
    <w:rsid w:val="008B31AE"/>
    <w:rsid w:val="008B35B4"/>
    <w:rsid w:val="008B379A"/>
    <w:rsid w:val="008B5261"/>
    <w:rsid w:val="008B57C6"/>
    <w:rsid w:val="008B58B5"/>
    <w:rsid w:val="008B59E9"/>
    <w:rsid w:val="008B5C5C"/>
    <w:rsid w:val="008B711A"/>
    <w:rsid w:val="008C0BDB"/>
    <w:rsid w:val="008C11BE"/>
    <w:rsid w:val="008C1542"/>
    <w:rsid w:val="008C198C"/>
    <w:rsid w:val="008C1DFB"/>
    <w:rsid w:val="008C2592"/>
    <w:rsid w:val="008C2C20"/>
    <w:rsid w:val="008C32E1"/>
    <w:rsid w:val="008C3396"/>
    <w:rsid w:val="008C3AF4"/>
    <w:rsid w:val="008C4DC7"/>
    <w:rsid w:val="008C5E54"/>
    <w:rsid w:val="008C7124"/>
    <w:rsid w:val="008C78A4"/>
    <w:rsid w:val="008D01FC"/>
    <w:rsid w:val="008D1D57"/>
    <w:rsid w:val="008D1E38"/>
    <w:rsid w:val="008D23FE"/>
    <w:rsid w:val="008D2BC8"/>
    <w:rsid w:val="008D31B2"/>
    <w:rsid w:val="008D3E4D"/>
    <w:rsid w:val="008D586E"/>
    <w:rsid w:val="008D60A4"/>
    <w:rsid w:val="008E00F2"/>
    <w:rsid w:val="008E067A"/>
    <w:rsid w:val="008E1CDD"/>
    <w:rsid w:val="008E1E7A"/>
    <w:rsid w:val="008E3186"/>
    <w:rsid w:val="008E447B"/>
    <w:rsid w:val="008E5207"/>
    <w:rsid w:val="008E6E72"/>
    <w:rsid w:val="008E73D5"/>
    <w:rsid w:val="008F0E89"/>
    <w:rsid w:val="008F153A"/>
    <w:rsid w:val="008F3A58"/>
    <w:rsid w:val="008F4B44"/>
    <w:rsid w:val="008F645D"/>
    <w:rsid w:val="008F7A70"/>
    <w:rsid w:val="009003CF"/>
    <w:rsid w:val="009004A3"/>
    <w:rsid w:val="00900F6A"/>
    <w:rsid w:val="0090167C"/>
    <w:rsid w:val="009017CD"/>
    <w:rsid w:val="00901A80"/>
    <w:rsid w:val="00902048"/>
    <w:rsid w:val="00902B1C"/>
    <w:rsid w:val="00903235"/>
    <w:rsid w:val="00904DAF"/>
    <w:rsid w:val="00905644"/>
    <w:rsid w:val="00905B85"/>
    <w:rsid w:val="00906511"/>
    <w:rsid w:val="0090750A"/>
    <w:rsid w:val="00907F9C"/>
    <w:rsid w:val="00911ED9"/>
    <w:rsid w:val="00912571"/>
    <w:rsid w:val="00912D12"/>
    <w:rsid w:val="00914BE5"/>
    <w:rsid w:val="00915F87"/>
    <w:rsid w:val="00916E8D"/>
    <w:rsid w:val="00917D26"/>
    <w:rsid w:val="00917DBE"/>
    <w:rsid w:val="00922119"/>
    <w:rsid w:val="00922BB0"/>
    <w:rsid w:val="00923D6E"/>
    <w:rsid w:val="009246F7"/>
    <w:rsid w:val="00924C64"/>
    <w:rsid w:val="00925549"/>
    <w:rsid w:val="009265CF"/>
    <w:rsid w:val="0092723B"/>
    <w:rsid w:val="00927458"/>
    <w:rsid w:val="009279FC"/>
    <w:rsid w:val="0093128F"/>
    <w:rsid w:val="009319C8"/>
    <w:rsid w:val="00931E1C"/>
    <w:rsid w:val="0093295D"/>
    <w:rsid w:val="0093402B"/>
    <w:rsid w:val="00934DC4"/>
    <w:rsid w:val="009372F2"/>
    <w:rsid w:val="009376D2"/>
    <w:rsid w:val="009410B2"/>
    <w:rsid w:val="00941226"/>
    <w:rsid w:val="009414EF"/>
    <w:rsid w:val="00941FAD"/>
    <w:rsid w:val="00942192"/>
    <w:rsid w:val="0094256F"/>
    <w:rsid w:val="00942941"/>
    <w:rsid w:val="00943C0D"/>
    <w:rsid w:val="00943FF2"/>
    <w:rsid w:val="009440B3"/>
    <w:rsid w:val="00944640"/>
    <w:rsid w:val="00944A14"/>
    <w:rsid w:val="00945958"/>
    <w:rsid w:val="0094677B"/>
    <w:rsid w:val="00947073"/>
    <w:rsid w:val="00947133"/>
    <w:rsid w:val="00947165"/>
    <w:rsid w:val="00947220"/>
    <w:rsid w:val="00950901"/>
    <w:rsid w:val="0095247B"/>
    <w:rsid w:val="00952ACA"/>
    <w:rsid w:val="0095306D"/>
    <w:rsid w:val="009530EE"/>
    <w:rsid w:val="00953315"/>
    <w:rsid w:val="00953472"/>
    <w:rsid w:val="009542D4"/>
    <w:rsid w:val="009568B2"/>
    <w:rsid w:val="00956CD9"/>
    <w:rsid w:val="00957F13"/>
    <w:rsid w:val="009617E9"/>
    <w:rsid w:val="009622D1"/>
    <w:rsid w:val="009622FE"/>
    <w:rsid w:val="0096249C"/>
    <w:rsid w:val="00962595"/>
    <w:rsid w:val="0096444C"/>
    <w:rsid w:val="00964F93"/>
    <w:rsid w:val="00965B0D"/>
    <w:rsid w:val="00965BDA"/>
    <w:rsid w:val="009663CC"/>
    <w:rsid w:val="00966F18"/>
    <w:rsid w:val="00967209"/>
    <w:rsid w:val="00970313"/>
    <w:rsid w:val="00971959"/>
    <w:rsid w:val="00971F90"/>
    <w:rsid w:val="009732E9"/>
    <w:rsid w:val="00973CB0"/>
    <w:rsid w:val="00974183"/>
    <w:rsid w:val="00974DCF"/>
    <w:rsid w:val="00975B9B"/>
    <w:rsid w:val="00976700"/>
    <w:rsid w:val="00976732"/>
    <w:rsid w:val="00976734"/>
    <w:rsid w:val="00976783"/>
    <w:rsid w:val="00977139"/>
    <w:rsid w:val="00977BBC"/>
    <w:rsid w:val="009801A9"/>
    <w:rsid w:val="009805F9"/>
    <w:rsid w:val="0098188F"/>
    <w:rsid w:val="00981C27"/>
    <w:rsid w:val="00981DDB"/>
    <w:rsid w:val="0098380C"/>
    <w:rsid w:val="00984E79"/>
    <w:rsid w:val="00985031"/>
    <w:rsid w:val="009854DF"/>
    <w:rsid w:val="0098576B"/>
    <w:rsid w:val="00985D99"/>
    <w:rsid w:val="009864FA"/>
    <w:rsid w:val="00987282"/>
    <w:rsid w:val="00991BD7"/>
    <w:rsid w:val="0099394D"/>
    <w:rsid w:val="00994213"/>
    <w:rsid w:val="0099445E"/>
    <w:rsid w:val="00994ED1"/>
    <w:rsid w:val="00995EEF"/>
    <w:rsid w:val="00996293"/>
    <w:rsid w:val="00996542"/>
    <w:rsid w:val="00997536"/>
    <w:rsid w:val="009977F1"/>
    <w:rsid w:val="009A094A"/>
    <w:rsid w:val="009A0C1D"/>
    <w:rsid w:val="009A105E"/>
    <w:rsid w:val="009A1CA2"/>
    <w:rsid w:val="009A26F5"/>
    <w:rsid w:val="009A28EE"/>
    <w:rsid w:val="009A2B25"/>
    <w:rsid w:val="009A2C03"/>
    <w:rsid w:val="009A3A5B"/>
    <w:rsid w:val="009A3B55"/>
    <w:rsid w:val="009A43FD"/>
    <w:rsid w:val="009A44B6"/>
    <w:rsid w:val="009A4509"/>
    <w:rsid w:val="009A5306"/>
    <w:rsid w:val="009A6176"/>
    <w:rsid w:val="009B07FC"/>
    <w:rsid w:val="009B2E1C"/>
    <w:rsid w:val="009B3197"/>
    <w:rsid w:val="009B472B"/>
    <w:rsid w:val="009B494E"/>
    <w:rsid w:val="009B4992"/>
    <w:rsid w:val="009B5DE5"/>
    <w:rsid w:val="009B6311"/>
    <w:rsid w:val="009B7059"/>
    <w:rsid w:val="009B7503"/>
    <w:rsid w:val="009C0982"/>
    <w:rsid w:val="009C0983"/>
    <w:rsid w:val="009C112B"/>
    <w:rsid w:val="009C12A6"/>
    <w:rsid w:val="009C1810"/>
    <w:rsid w:val="009C217E"/>
    <w:rsid w:val="009C334A"/>
    <w:rsid w:val="009C3BB4"/>
    <w:rsid w:val="009C420D"/>
    <w:rsid w:val="009C48F6"/>
    <w:rsid w:val="009C4C57"/>
    <w:rsid w:val="009C4DBD"/>
    <w:rsid w:val="009C516E"/>
    <w:rsid w:val="009C5546"/>
    <w:rsid w:val="009C6388"/>
    <w:rsid w:val="009C7D8E"/>
    <w:rsid w:val="009D03E6"/>
    <w:rsid w:val="009D0DFC"/>
    <w:rsid w:val="009D0E48"/>
    <w:rsid w:val="009D223B"/>
    <w:rsid w:val="009D2403"/>
    <w:rsid w:val="009D2DA8"/>
    <w:rsid w:val="009D2FD3"/>
    <w:rsid w:val="009D3BB9"/>
    <w:rsid w:val="009D480D"/>
    <w:rsid w:val="009D55DB"/>
    <w:rsid w:val="009D5889"/>
    <w:rsid w:val="009D622C"/>
    <w:rsid w:val="009D7413"/>
    <w:rsid w:val="009D7600"/>
    <w:rsid w:val="009D78AA"/>
    <w:rsid w:val="009D7A85"/>
    <w:rsid w:val="009E0097"/>
    <w:rsid w:val="009E066A"/>
    <w:rsid w:val="009E095E"/>
    <w:rsid w:val="009E1FAB"/>
    <w:rsid w:val="009E3477"/>
    <w:rsid w:val="009E4BF5"/>
    <w:rsid w:val="009E69A1"/>
    <w:rsid w:val="009E6BB7"/>
    <w:rsid w:val="009E6FE3"/>
    <w:rsid w:val="009E7F8A"/>
    <w:rsid w:val="009F087D"/>
    <w:rsid w:val="009F0C62"/>
    <w:rsid w:val="009F251D"/>
    <w:rsid w:val="009F292A"/>
    <w:rsid w:val="009F2B4A"/>
    <w:rsid w:val="009F379D"/>
    <w:rsid w:val="009F3AC6"/>
    <w:rsid w:val="009F3DCD"/>
    <w:rsid w:val="009F4229"/>
    <w:rsid w:val="009F4539"/>
    <w:rsid w:val="009F5E08"/>
    <w:rsid w:val="009F65E0"/>
    <w:rsid w:val="009F66E3"/>
    <w:rsid w:val="009F67E8"/>
    <w:rsid w:val="009F760D"/>
    <w:rsid w:val="009F7A57"/>
    <w:rsid w:val="00A003AE"/>
    <w:rsid w:val="00A00420"/>
    <w:rsid w:val="00A00C4F"/>
    <w:rsid w:val="00A00D36"/>
    <w:rsid w:val="00A00D7D"/>
    <w:rsid w:val="00A0142A"/>
    <w:rsid w:val="00A04113"/>
    <w:rsid w:val="00A04E08"/>
    <w:rsid w:val="00A06048"/>
    <w:rsid w:val="00A06A7A"/>
    <w:rsid w:val="00A07718"/>
    <w:rsid w:val="00A11401"/>
    <w:rsid w:val="00A12580"/>
    <w:rsid w:val="00A145B0"/>
    <w:rsid w:val="00A14DC0"/>
    <w:rsid w:val="00A14F29"/>
    <w:rsid w:val="00A1541B"/>
    <w:rsid w:val="00A15CC1"/>
    <w:rsid w:val="00A20B7C"/>
    <w:rsid w:val="00A20B87"/>
    <w:rsid w:val="00A21F80"/>
    <w:rsid w:val="00A22E78"/>
    <w:rsid w:val="00A23CDA"/>
    <w:rsid w:val="00A2467F"/>
    <w:rsid w:val="00A259E2"/>
    <w:rsid w:val="00A26123"/>
    <w:rsid w:val="00A26555"/>
    <w:rsid w:val="00A27284"/>
    <w:rsid w:val="00A3018C"/>
    <w:rsid w:val="00A30A62"/>
    <w:rsid w:val="00A3176C"/>
    <w:rsid w:val="00A31CCF"/>
    <w:rsid w:val="00A33C3C"/>
    <w:rsid w:val="00A35C0B"/>
    <w:rsid w:val="00A378EF"/>
    <w:rsid w:val="00A37E3D"/>
    <w:rsid w:val="00A4036A"/>
    <w:rsid w:val="00A40D0B"/>
    <w:rsid w:val="00A40F43"/>
    <w:rsid w:val="00A42341"/>
    <w:rsid w:val="00A42718"/>
    <w:rsid w:val="00A42AB2"/>
    <w:rsid w:val="00A43336"/>
    <w:rsid w:val="00A439CA"/>
    <w:rsid w:val="00A46332"/>
    <w:rsid w:val="00A504C5"/>
    <w:rsid w:val="00A51B45"/>
    <w:rsid w:val="00A524A3"/>
    <w:rsid w:val="00A5304D"/>
    <w:rsid w:val="00A530E8"/>
    <w:rsid w:val="00A533A7"/>
    <w:rsid w:val="00A539DA"/>
    <w:rsid w:val="00A53EDE"/>
    <w:rsid w:val="00A551B0"/>
    <w:rsid w:val="00A55C3F"/>
    <w:rsid w:val="00A565B3"/>
    <w:rsid w:val="00A600D8"/>
    <w:rsid w:val="00A61527"/>
    <w:rsid w:val="00A64E77"/>
    <w:rsid w:val="00A64FB2"/>
    <w:rsid w:val="00A6674E"/>
    <w:rsid w:val="00A66B26"/>
    <w:rsid w:val="00A66E1B"/>
    <w:rsid w:val="00A670CA"/>
    <w:rsid w:val="00A70158"/>
    <w:rsid w:val="00A70172"/>
    <w:rsid w:val="00A70C35"/>
    <w:rsid w:val="00A70D64"/>
    <w:rsid w:val="00A7144E"/>
    <w:rsid w:val="00A730D3"/>
    <w:rsid w:val="00A74B3A"/>
    <w:rsid w:val="00A77324"/>
    <w:rsid w:val="00A8020D"/>
    <w:rsid w:val="00A803B3"/>
    <w:rsid w:val="00A8207A"/>
    <w:rsid w:val="00A82FAA"/>
    <w:rsid w:val="00A835B1"/>
    <w:rsid w:val="00A83F0E"/>
    <w:rsid w:val="00A84994"/>
    <w:rsid w:val="00A84E44"/>
    <w:rsid w:val="00A857AC"/>
    <w:rsid w:val="00A866E6"/>
    <w:rsid w:val="00A86828"/>
    <w:rsid w:val="00A902AB"/>
    <w:rsid w:val="00A90501"/>
    <w:rsid w:val="00A90929"/>
    <w:rsid w:val="00A90B66"/>
    <w:rsid w:val="00A90BC7"/>
    <w:rsid w:val="00A90FC8"/>
    <w:rsid w:val="00A9201D"/>
    <w:rsid w:val="00A93732"/>
    <w:rsid w:val="00A94B03"/>
    <w:rsid w:val="00A95394"/>
    <w:rsid w:val="00A965E6"/>
    <w:rsid w:val="00A96D6A"/>
    <w:rsid w:val="00A96F48"/>
    <w:rsid w:val="00A9716F"/>
    <w:rsid w:val="00A977B5"/>
    <w:rsid w:val="00A97E0C"/>
    <w:rsid w:val="00AA0041"/>
    <w:rsid w:val="00AA01B8"/>
    <w:rsid w:val="00AA0437"/>
    <w:rsid w:val="00AA0A53"/>
    <w:rsid w:val="00AA158B"/>
    <w:rsid w:val="00AA232B"/>
    <w:rsid w:val="00AA27B8"/>
    <w:rsid w:val="00AA2985"/>
    <w:rsid w:val="00AA3554"/>
    <w:rsid w:val="00AA452D"/>
    <w:rsid w:val="00AA4D4C"/>
    <w:rsid w:val="00AA4D4D"/>
    <w:rsid w:val="00AA5559"/>
    <w:rsid w:val="00AA5E2A"/>
    <w:rsid w:val="00AA6332"/>
    <w:rsid w:val="00AA74EF"/>
    <w:rsid w:val="00AA7BBE"/>
    <w:rsid w:val="00AA7E29"/>
    <w:rsid w:val="00AB16EA"/>
    <w:rsid w:val="00AB2DFD"/>
    <w:rsid w:val="00AB3E60"/>
    <w:rsid w:val="00AB5144"/>
    <w:rsid w:val="00AB5490"/>
    <w:rsid w:val="00AB64EF"/>
    <w:rsid w:val="00AB7107"/>
    <w:rsid w:val="00AC0521"/>
    <w:rsid w:val="00AC19D6"/>
    <w:rsid w:val="00AC1A59"/>
    <w:rsid w:val="00AC216C"/>
    <w:rsid w:val="00AC2BFC"/>
    <w:rsid w:val="00AC3371"/>
    <w:rsid w:val="00AC4ABD"/>
    <w:rsid w:val="00AC645A"/>
    <w:rsid w:val="00AC6476"/>
    <w:rsid w:val="00AC65C4"/>
    <w:rsid w:val="00AC6FF9"/>
    <w:rsid w:val="00AC7215"/>
    <w:rsid w:val="00AD02EA"/>
    <w:rsid w:val="00AD08D1"/>
    <w:rsid w:val="00AD19FD"/>
    <w:rsid w:val="00AD2F26"/>
    <w:rsid w:val="00AD363A"/>
    <w:rsid w:val="00AD3B8D"/>
    <w:rsid w:val="00AD45C7"/>
    <w:rsid w:val="00AD4A20"/>
    <w:rsid w:val="00AD543E"/>
    <w:rsid w:val="00AD5470"/>
    <w:rsid w:val="00AD55EA"/>
    <w:rsid w:val="00AD5AD6"/>
    <w:rsid w:val="00AD79D5"/>
    <w:rsid w:val="00AE017D"/>
    <w:rsid w:val="00AE03AC"/>
    <w:rsid w:val="00AE0EFE"/>
    <w:rsid w:val="00AE1682"/>
    <w:rsid w:val="00AE20DF"/>
    <w:rsid w:val="00AE2BA3"/>
    <w:rsid w:val="00AE347A"/>
    <w:rsid w:val="00AE4183"/>
    <w:rsid w:val="00AE4AC6"/>
    <w:rsid w:val="00AE4F3B"/>
    <w:rsid w:val="00AE5D14"/>
    <w:rsid w:val="00AE5F86"/>
    <w:rsid w:val="00AE62F0"/>
    <w:rsid w:val="00AE65F6"/>
    <w:rsid w:val="00AE667C"/>
    <w:rsid w:val="00AE779D"/>
    <w:rsid w:val="00AE79ED"/>
    <w:rsid w:val="00AE7C98"/>
    <w:rsid w:val="00AF007D"/>
    <w:rsid w:val="00AF1CB5"/>
    <w:rsid w:val="00AF2779"/>
    <w:rsid w:val="00AF3F9B"/>
    <w:rsid w:val="00AF4495"/>
    <w:rsid w:val="00AF4AEA"/>
    <w:rsid w:val="00AF6564"/>
    <w:rsid w:val="00AF75D6"/>
    <w:rsid w:val="00B00E23"/>
    <w:rsid w:val="00B0135D"/>
    <w:rsid w:val="00B0172A"/>
    <w:rsid w:val="00B02E79"/>
    <w:rsid w:val="00B0439B"/>
    <w:rsid w:val="00B0519D"/>
    <w:rsid w:val="00B051EB"/>
    <w:rsid w:val="00B05DD0"/>
    <w:rsid w:val="00B076D7"/>
    <w:rsid w:val="00B07C4F"/>
    <w:rsid w:val="00B116FE"/>
    <w:rsid w:val="00B13292"/>
    <w:rsid w:val="00B13A78"/>
    <w:rsid w:val="00B144C7"/>
    <w:rsid w:val="00B14680"/>
    <w:rsid w:val="00B148C6"/>
    <w:rsid w:val="00B15016"/>
    <w:rsid w:val="00B154C6"/>
    <w:rsid w:val="00B155CF"/>
    <w:rsid w:val="00B1597B"/>
    <w:rsid w:val="00B15D36"/>
    <w:rsid w:val="00B164B7"/>
    <w:rsid w:val="00B1697F"/>
    <w:rsid w:val="00B16C5D"/>
    <w:rsid w:val="00B16F83"/>
    <w:rsid w:val="00B17034"/>
    <w:rsid w:val="00B17689"/>
    <w:rsid w:val="00B20712"/>
    <w:rsid w:val="00B22AA6"/>
    <w:rsid w:val="00B22F5B"/>
    <w:rsid w:val="00B2364A"/>
    <w:rsid w:val="00B23674"/>
    <w:rsid w:val="00B251A8"/>
    <w:rsid w:val="00B25220"/>
    <w:rsid w:val="00B252A5"/>
    <w:rsid w:val="00B25D78"/>
    <w:rsid w:val="00B25E32"/>
    <w:rsid w:val="00B26131"/>
    <w:rsid w:val="00B261A1"/>
    <w:rsid w:val="00B261BC"/>
    <w:rsid w:val="00B2724F"/>
    <w:rsid w:val="00B27949"/>
    <w:rsid w:val="00B30622"/>
    <w:rsid w:val="00B30D8F"/>
    <w:rsid w:val="00B30EE4"/>
    <w:rsid w:val="00B312EB"/>
    <w:rsid w:val="00B31B65"/>
    <w:rsid w:val="00B326EA"/>
    <w:rsid w:val="00B32F2A"/>
    <w:rsid w:val="00B333AA"/>
    <w:rsid w:val="00B3361D"/>
    <w:rsid w:val="00B33A9A"/>
    <w:rsid w:val="00B34604"/>
    <w:rsid w:val="00B35564"/>
    <w:rsid w:val="00B3670E"/>
    <w:rsid w:val="00B41834"/>
    <w:rsid w:val="00B41A55"/>
    <w:rsid w:val="00B41AEB"/>
    <w:rsid w:val="00B4282D"/>
    <w:rsid w:val="00B4294A"/>
    <w:rsid w:val="00B432AD"/>
    <w:rsid w:val="00B43CED"/>
    <w:rsid w:val="00B4515D"/>
    <w:rsid w:val="00B45DC7"/>
    <w:rsid w:val="00B502D2"/>
    <w:rsid w:val="00B505F6"/>
    <w:rsid w:val="00B52BCE"/>
    <w:rsid w:val="00B52DC5"/>
    <w:rsid w:val="00B52F62"/>
    <w:rsid w:val="00B538DC"/>
    <w:rsid w:val="00B5501C"/>
    <w:rsid w:val="00B5783E"/>
    <w:rsid w:val="00B5788E"/>
    <w:rsid w:val="00B611A2"/>
    <w:rsid w:val="00B611B8"/>
    <w:rsid w:val="00B635DE"/>
    <w:rsid w:val="00B63789"/>
    <w:rsid w:val="00B63C16"/>
    <w:rsid w:val="00B674A7"/>
    <w:rsid w:val="00B67F1E"/>
    <w:rsid w:val="00B70792"/>
    <w:rsid w:val="00B7178D"/>
    <w:rsid w:val="00B729C2"/>
    <w:rsid w:val="00B73108"/>
    <w:rsid w:val="00B73437"/>
    <w:rsid w:val="00B742BF"/>
    <w:rsid w:val="00B751B0"/>
    <w:rsid w:val="00B765E2"/>
    <w:rsid w:val="00B76997"/>
    <w:rsid w:val="00B76C67"/>
    <w:rsid w:val="00B7733D"/>
    <w:rsid w:val="00B77C7A"/>
    <w:rsid w:val="00B80238"/>
    <w:rsid w:val="00B80677"/>
    <w:rsid w:val="00B812FB"/>
    <w:rsid w:val="00B8198B"/>
    <w:rsid w:val="00B81C01"/>
    <w:rsid w:val="00B8212F"/>
    <w:rsid w:val="00B83992"/>
    <w:rsid w:val="00B84458"/>
    <w:rsid w:val="00B853F9"/>
    <w:rsid w:val="00B85CD2"/>
    <w:rsid w:val="00B85E0B"/>
    <w:rsid w:val="00B85E16"/>
    <w:rsid w:val="00B86359"/>
    <w:rsid w:val="00B87CD2"/>
    <w:rsid w:val="00B90D8C"/>
    <w:rsid w:val="00B92148"/>
    <w:rsid w:val="00B92716"/>
    <w:rsid w:val="00B92B44"/>
    <w:rsid w:val="00B92D02"/>
    <w:rsid w:val="00B94176"/>
    <w:rsid w:val="00B94926"/>
    <w:rsid w:val="00B94930"/>
    <w:rsid w:val="00B9495C"/>
    <w:rsid w:val="00B9571D"/>
    <w:rsid w:val="00B95921"/>
    <w:rsid w:val="00B96AA5"/>
    <w:rsid w:val="00B96C14"/>
    <w:rsid w:val="00B96DE7"/>
    <w:rsid w:val="00B9779A"/>
    <w:rsid w:val="00BA35F1"/>
    <w:rsid w:val="00BA4487"/>
    <w:rsid w:val="00BA50BE"/>
    <w:rsid w:val="00BA58B7"/>
    <w:rsid w:val="00BA59D1"/>
    <w:rsid w:val="00BA6D03"/>
    <w:rsid w:val="00BA6E2C"/>
    <w:rsid w:val="00BA72B5"/>
    <w:rsid w:val="00BA7359"/>
    <w:rsid w:val="00BA760E"/>
    <w:rsid w:val="00BB2B37"/>
    <w:rsid w:val="00BB36F1"/>
    <w:rsid w:val="00BB3E0B"/>
    <w:rsid w:val="00BB43F0"/>
    <w:rsid w:val="00BB48BB"/>
    <w:rsid w:val="00BB4C55"/>
    <w:rsid w:val="00BB547E"/>
    <w:rsid w:val="00BB5833"/>
    <w:rsid w:val="00BB793C"/>
    <w:rsid w:val="00BC0302"/>
    <w:rsid w:val="00BC1D5E"/>
    <w:rsid w:val="00BC205B"/>
    <w:rsid w:val="00BC30E3"/>
    <w:rsid w:val="00BC337A"/>
    <w:rsid w:val="00BC4369"/>
    <w:rsid w:val="00BC4A10"/>
    <w:rsid w:val="00BC4B3F"/>
    <w:rsid w:val="00BC4E84"/>
    <w:rsid w:val="00BC545E"/>
    <w:rsid w:val="00BC5836"/>
    <w:rsid w:val="00BC5EE9"/>
    <w:rsid w:val="00BC72A0"/>
    <w:rsid w:val="00BD0615"/>
    <w:rsid w:val="00BD23D5"/>
    <w:rsid w:val="00BD3B94"/>
    <w:rsid w:val="00BD3BBA"/>
    <w:rsid w:val="00BD4921"/>
    <w:rsid w:val="00BD4A45"/>
    <w:rsid w:val="00BD4B0D"/>
    <w:rsid w:val="00BD66AB"/>
    <w:rsid w:val="00BD6D75"/>
    <w:rsid w:val="00BD72FF"/>
    <w:rsid w:val="00BD75C7"/>
    <w:rsid w:val="00BE0084"/>
    <w:rsid w:val="00BE1484"/>
    <w:rsid w:val="00BE17C2"/>
    <w:rsid w:val="00BE287F"/>
    <w:rsid w:val="00BE2B83"/>
    <w:rsid w:val="00BE3F33"/>
    <w:rsid w:val="00BE596B"/>
    <w:rsid w:val="00BE59B9"/>
    <w:rsid w:val="00BE6055"/>
    <w:rsid w:val="00BE7CA9"/>
    <w:rsid w:val="00BF03B0"/>
    <w:rsid w:val="00BF058C"/>
    <w:rsid w:val="00BF0669"/>
    <w:rsid w:val="00BF0AF2"/>
    <w:rsid w:val="00BF1025"/>
    <w:rsid w:val="00BF1B96"/>
    <w:rsid w:val="00BF260C"/>
    <w:rsid w:val="00BF6166"/>
    <w:rsid w:val="00BF7525"/>
    <w:rsid w:val="00C019A1"/>
    <w:rsid w:val="00C01F7A"/>
    <w:rsid w:val="00C027E5"/>
    <w:rsid w:val="00C035AD"/>
    <w:rsid w:val="00C04306"/>
    <w:rsid w:val="00C04830"/>
    <w:rsid w:val="00C04A59"/>
    <w:rsid w:val="00C05016"/>
    <w:rsid w:val="00C06131"/>
    <w:rsid w:val="00C064CC"/>
    <w:rsid w:val="00C07F2D"/>
    <w:rsid w:val="00C116EC"/>
    <w:rsid w:val="00C12AA8"/>
    <w:rsid w:val="00C12B15"/>
    <w:rsid w:val="00C13246"/>
    <w:rsid w:val="00C13277"/>
    <w:rsid w:val="00C14120"/>
    <w:rsid w:val="00C146B3"/>
    <w:rsid w:val="00C14E05"/>
    <w:rsid w:val="00C14FB7"/>
    <w:rsid w:val="00C150CD"/>
    <w:rsid w:val="00C15460"/>
    <w:rsid w:val="00C16645"/>
    <w:rsid w:val="00C16E80"/>
    <w:rsid w:val="00C16EF1"/>
    <w:rsid w:val="00C17A1A"/>
    <w:rsid w:val="00C20813"/>
    <w:rsid w:val="00C21CEE"/>
    <w:rsid w:val="00C22584"/>
    <w:rsid w:val="00C22E99"/>
    <w:rsid w:val="00C244E7"/>
    <w:rsid w:val="00C24B6E"/>
    <w:rsid w:val="00C251F3"/>
    <w:rsid w:val="00C255BA"/>
    <w:rsid w:val="00C26C2C"/>
    <w:rsid w:val="00C276B1"/>
    <w:rsid w:val="00C30177"/>
    <w:rsid w:val="00C309D3"/>
    <w:rsid w:val="00C316B9"/>
    <w:rsid w:val="00C318FF"/>
    <w:rsid w:val="00C31F8A"/>
    <w:rsid w:val="00C321AD"/>
    <w:rsid w:val="00C32628"/>
    <w:rsid w:val="00C32A4C"/>
    <w:rsid w:val="00C346E3"/>
    <w:rsid w:val="00C3473C"/>
    <w:rsid w:val="00C36350"/>
    <w:rsid w:val="00C36557"/>
    <w:rsid w:val="00C3656F"/>
    <w:rsid w:val="00C40B9C"/>
    <w:rsid w:val="00C40BD2"/>
    <w:rsid w:val="00C40CAD"/>
    <w:rsid w:val="00C41252"/>
    <w:rsid w:val="00C42A59"/>
    <w:rsid w:val="00C42E6F"/>
    <w:rsid w:val="00C434EB"/>
    <w:rsid w:val="00C4398A"/>
    <w:rsid w:val="00C4481B"/>
    <w:rsid w:val="00C4495B"/>
    <w:rsid w:val="00C44B9E"/>
    <w:rsid w:val="00C45402"/>
    <w:rsid w:val="00C47360"/>
    <w:rsid w:val="00C50489"/>
    <w:rsid w:val="00C50660"/>
    <w:rsid w:val="00C50B78"/>
    <w:rsid w:val="00C518DC"/>
    <w:rsid w:val="00C5393D"/>
    <w:rsid w:val="00C53D73"/>
    <w:rsid w:val="00C54E18"/>
    <w:rsid w:val="00C54ECF"/>
    <w:rsid w:val="00C55328"/>
    <w:rsid w:val="00C555F3"/>
    <w:rsid w:val="00C557C6"/>
    <w:rsid w:val="00C55D20"/>
    <w:rsid w:val="00C55D6F"/>
    <w:rsid w:val="00C563C6"/>
    <w:rsid w:val="00C56B71"/>
    <w:rsid w:val="00C56BF3"/>
    <w:rsid w:val="00C56F09"/>
    <w:rsid w:val="00C60B25"/>
    <w:rsid w:val="00C60D28"/>
    <w:rsid w:val="00C60F5F"/>
    <w:rsid w:val="00C61024"/>
    <w:rsid w:val="00C61BDF"/>
    <w:rsid w:val="00C61E31"/>
    <w:rsid w:val="00C62065"/>
    <w:rsid w:val="00C63A24"/>
    <w:rsid w:val="00C641F8"/>
    <w:rsid w:val="00C64518"/>
    <w:rsid w:val="00C64735"/>
    <w:rsid w:val="00C6584E"/>
    <w:rsid w:val="00C66AD0"/>
    <w:rsid w:val="00C66CF8"/>
    <w:rsid w:val="00C670F1"/>
    <w:rsid w:val="00C703BB"/>
    <w:rsid w:val="00C711B3"/>
    <w:rsid w:val="00C71B5A"/>
    <w:rsid w:val="00C72A2B"/>
    <w:rsid w:val="00C72F03"/>
    <w:rsid w:val="00C734D6"/>
    <w:rsid w:val="00C73A26"/>
    <w:rsid w:val="00C73F88"/>
    <w:rsid w:val="00C7517F"/>
    <w:rsid w:val="00C753E9"/>
    <w:rsid w:val="00C758B2"/>
    <w:rsid w:val="00C76300"/>
    <w:rsid w:val="00C76E4F"/>
    <w:rsid w:val="00C821BD"/>
    <w:rsid w:val="00C836C8"/>
    <w:rsid w:val="00C83937"/>
    <w:rsid w:val="00C84399"/>
    <w:rsid w:val="00C844D0"/>
    <w:rsid w:val="00C84800"/>
    <w:rsid w:val="00C84FF6"/>
    <w:rsid w:val="00C86135"/>
    <w:rsid w:val="00C863A7"/>
    <w:rsid w:val="00C86B3C"/>
    <w:rsid w:val="00C87AC2"/>
    <w:rsid w:val="00C90E0A"/>
    <w:rsid w:val="00C91173"/>
    <w:rsid w:val="00C911BC"/>
    <w:rsid w:val="00C922EB"/>
    <w:rsid w:val="00C92357"/>
    <w:rsid w:val="00C928BC"/>
    <w:rsid w:val="00C936FD"/>
    <w:rsid w:val="00C94E72"/>
    <w:rsid w:val="00C950DB"/>
    <w:rsid w:val="00C957D9"/>
    <w:rsid w:val="00C96654"/>
    <w:rsid w:val="00C96B44"/>
    <w:rsid w:val="00C97A29"/>
    <w:rsid w:val="00CA093C"/>
    <w:rsid w:val="00CA09CB"/>
    <w:rsid w:val="00CA1E40"/>
    <w:rsid w:val="00CA3387"/>
    <w:rsid w:val="00CA34EE"/>
    <w:rsid w:val="00CA3641"/>
    <w:rsid w:val="00CA50BB"/>
    <w:rsid w:val="00CA645E"/>
    <w:rsid w:val="00CA68BC"/>
    <w:rsid w:val="00CA6D16"/>
    <w:rsid w:val="00CA70BF"/>
    <w:rsid w:val="00CA7231"/>
    <w:rsid w:val="00CA762D"/>
    <w:rsid w:val="00CB11F6"/>
    <w:rsid w:val="00CB1752"/>
    <w:rsid w:val="00CB1E7A"/>
    <w:rsid w:val="00CB228C"/>
    <w:rsid w:val="00CB2336"/>
    <w:rsid w:val="00CB2802"/>
    <w:rsid w:val="00CB299E"/>
    <w:rsid w:val="00CB2CB2"/>
    <w:rsid w:val="00CB2F8A"/>
    <w:rsid w:val="00CB381B"/>
    <w:rsid w:val="00CB3E7C"/>
    <w:rsid w:val="00CB5ADF"/>
    <w:rsid w:val="00CB7655"/>
    <w:rsid w:val="00CB79E9"/>
    <w:rsid w:val="00CB79EC"/>
    <w:rsid w:val="00CB7FFE"/>
    <w:rsid w:val="00CC0394"/>
    <w:rsid w:val="00CC0968"/>
    <w:rsid w:val="00CC0CA4"/>
    <w:rsid w:val="00CC1F63"/>
    <w:rsid w:val="00CC22F9"/>
    <w:rsid w:val="00CC2378"/>
    <w:rsid w:val="00CC2481"/>
    <w:rsid w:val="00CC2BC2"/>
    <w:rsid w:val="00CC328C"/>
    <w:rsid w:val="00CC353C"/>
    <w:rsid w:val="00CC50AB"/>
    <w:rsid w:val="00CC5E77"/>
    <w:rsid w:val="00CC6349"/>
    <w:rsid w:val="00CC670E"/>
    <w:rsid w:val="00CD03EF"/>
    <w:rsid w:val="00CD159B"/>
    <w:rsid w:val="00CD2DB3"/>
    <w:rsid w:val="00CD335D"/>
    <w:rsid w:val="00CD3FCF"/>
    <w:rsid w:val="00CD45AB"/>
    <w:rsid w:val="00CD4CA2"/>
    <w:rsid w:val="00CD5569"/>
    <w:rsid w:val="00CD5B3B"/>
    <w:rsid w:val="00CD5D92"/>
    <w:rsid w:val="00CD644D"/>
    <w:rsid w:val="00CD6EB5"/>
    <w:rsid w:val="00CD7E8A"/>
    <w:rsid w:val="00CE0149"/>
    <w:rsid w:val="00CE227D"/>
    <w:rsid w:val="00CE2A72"/>
    <w:rsid w:val="00CE2E6D"/>
    <w:rsid w:val="00CE617E"/>
    <w:rsid w:val="00CE685E"/>
    <w:rsid w:val="00CE7D08"/>
    <w:rsid w:val="00CF1F32"/>
    <w:rsid w:val="00CF238F"/>
    <w:rsid w:val="00CF2585"/>
    <w:rsid w:val="00CF3049"/>
    <w:rsid w:val="00CF3A2E"/>
    <w:rsid w:val="00CF3C82"/>
    <w:rsid w:val="00CF4721"/>
    <w:rsid w:val="00CF4812"/>
    <w:rsid w:val="00CF55EA"/>
    <w:rsid w:val="00CF60D0"/>
    <w:rsid w:val="00CF60D9"/>
    <w:rsid w:val="00CF6ADC"/>
    <w:rsid w:val="00CF6F36"/>
    <w:rsid w:val="00CF73A4"/>
    <w:rsid w:val="00CF7985"/>
    <w:rsid w:val="00CF7EEC"/>
    <w:rsid w:val="00D01AE6"/>
    <w:rsid w:val="00D02968"/>
    <w:rsid w:val="00D02B60"/>
    <w:rsid w:val="00D02C12"/>
    <w:rsid w:val="00D02C53"/>
    <w:rsid w:val="00D0306E"/>
    <w:rsid w:val="00D03E21"/>
    <w:rsid w:val="00D04FB6"/>
    <w:rsid w:val="00D05322"/>
    <w:rsid w:val="00D055DB"/>
    <w:rsid w:val="00D05AC5"/>
    <w:rsid w:val="00D05D39"/>
    <w:rsid w:val="00D0722F"/>
    <w:rsid w:val="00D07AF9"/>
    <w:rsid w:val="00D07BF3"/>
    <w:rsid w:val="00D10152"/>
    <w:rsid w:val="00D12336"/>
    <w:rsid w:val="00D142B5"/>
    <w:rsid w:val="00D144EF"/>
    <w:rsid w:val="00D14CB2"/>
    <w:rsid w:val="00D1555A"/>
    <w:rsid w:val="00D20610"/>
    <w:rsid w:val="00D20689"/>
    <w:rsid w:val="00D218F2"/>
    <w:rsid w:val="00D21A10"/>
    <w:rsid w:val="00D21B23"/>
    <w:rsid w:val="00D22376"/>
    <w:rsid w:val="00D22848"/>
    <w:rsid w:val="00D22B18"/>
    <w:rsid w:val="00D233E9"/>
    <w:rsid w:val="00D23C20"/>
    <w:rsid w:val="00D24DC2"/>
    <w:rsid w:val="00D2628C"/>
    <w:rsid w:val="00D30238"/>
    <w:rsid w:val="00D317A5"/>
    <w:rsid w:val="00D31A03"/>
    <w:rsid w:val="00D3287C"/>
    <w:rsid w:val="00D3295A"/>
    <w:rsid w:val="00D32F24"/>
    <w:rsid w:val="00D33962"/>
    <w:rsid w:val="00D3437F"/>
    <w:rsid w:val="00D34D60"/>
    <w:rsid w:val="00D35229"/>
    <w:rsid w:val="00D37A85"/>
    <w:rsid w:val="00D37BCC"/>
    <w:rsid w:val="00D37D78"/>
    <w:rsid w:val="00D40DFD"/>
    <w:rsid w:val="00D41A64"/>
    <w:rsid w:val="00D41C5B"/>
    <w:rsid w:val="00D423B1"/>
    <w:rsid w:val="00D42DB5"/>
    <w:rsid w:val="00D44710"/>
    <w:rsid w:val="00D45110"/>
    <w:rsid w:val="00D4676D"/>
    <w:rsid w:val="00D46F2E"/>
    <w:rsid w:val="00D46F7D"/>
    <w:rsid w:val="00D4724A"/>
    <w:rsid w:val="00D47604"/>
    <w:rsid w:val="00D47634"/>
    <w:rsid w:val="00D479D2"/>
    <w:rsid w:val="00D5026C"/>
    <w:rsid w:val="00D5064F"/>
    <w:rsid w:val="00D50F71"/>
    <w:rsid w:val="00D5189C"/>
    <w:rsid w:val="00D538E8"/>
    <w:rsid w:val="00D53D44"/>
    <w:rsid w:val="00D5435A"/>
    <w:rsid w:val="00D5464B"/>
    <w:rsid w:val="00D550C6"/>
    <w:rsid w:val="00D5515C"/>
    <w:rsid w:val="00D57436"/>
    <w:rsid w:val="00D57EE3"/>
    <w:rsid w:val="00D60BBF"/>
    <w:rsid w:val="00D60ECB"/>
    <w:rsid w:val="00D61CD1"/>
    <w:rsid w:val="00D62728"/>
    <w:rsid w:val="00D634A2"/>
    <w:rsid w:val="00D6358E"/>
    <w:rsid w:val="00D63AA7"/>
    <w:rsid w:val="00D65C74"/>
    <w:rsid w:val="00D6680C"/>
    <w:rsid w:val="00D66A8A"/>
    <w:rsid w:val="00D670A1"/>
    <w:rsid w:val="00D70035"/>
    <w:rsid w:val="00D7054D"/>
    <w:rsid w:val="00D70BA2"/>
    <w:rsid w:val="00D70C91"/>
    <w:rsid w:val="00D72370"/>
    <w:rsid w:val="00D72B38"/>
    <w:rsid w:val="00D73BEB"/>
    <w:rsid w:val="00D74384"/>
    <w:rsid w:val="00D74D5B"/>
    <w:rsid w:val="00D751E0"/>
    <w:rsid w:val="00D75481"/>
    <w:rsid w:val="00D75A79"/>
    <w:rsid w:val="00D7617C"/>
    <w:rsid w:val="00D7692E"/>
    <w:rsid w:val="00D77CAC"/>
    <w:rsid w:val="00D80674"/>
    <w:rsid w:val="00D80BA7"/>
    <w:rsid w:val="00D810DB"/>
    <w:rsid w:val="00D81112"/>
    <w:rsid w:val="00D81AD7"/>
    <w:rsid w:val="00D823F1"/>
    <w:rsid w:val="00D82775"/>
    <w:rsid w:val="00D82927"/>
    <w:rsid w:val="00D83E40"/>
    <w:rsid w:val="00D847A4"/>
    <w:rsid w:val="00D860B8"/>
    <w:rsid w:val="00D861F0"/>
    <w:rsid w:val="00D9007C"/>
    <w:rsid w:val="00D9062E"/>
    <w:rsid w:val="00D91054"/>
    <w:rsid w:val="00D9146B"/>
    <w:rsid w:val="00D91581"/>
    <w:rsid w:val="00D91987"/>
    <w:rsid w:val="00D921CA"/>
    <w:rsid w:val="00D93C00"/>
    <w:rsid w:val="00D94961"/>
    <w:rsid w:val="00D94EDC"/>
    <w:rsid w:val="00D96696"/>
    <w:rsid w:val="00D966F2"/>
    <w:rsid w:val="00D96A12"/>
    <w:rsid w:val="00D97481"/>
    <w:rsid w:val="00D976C1"/>
    <w:rsid w:val="00DA04DE"/>
    <w:rsid w:val="00DA16AB"/>
    <w:rsid w:val="00DA1A9C"/>
    <w:rsid w:val="00DA1EC4"/>
    <w:rsid w:val="00DA23E3"/>
    <w:rsid w:val="00DA2512"/>
    <w:rsid w:val="00DA26C3"/>
    <w:rsid w:val="00DA2E28"/>
    <w:rsid w:val="00DA3228"/>
    <w:rsid w:val="00DA3632"/>
    <w:rsid w:val="00DA4FE6"/>
    <w:rsid w:val="00DA57DE"/>
    <w:rsid w:val="00DA68A3"/>
    <w:rsid w:val="00DB036E"/>
    <w:rsid w:val="00DB0387"/>
    <w:rsid w:val="00DB06D7"/>
    <w:rsid w:val="00DB0D34"/>
    <w:rsid w:val="00DB1000"/>
    <w:rsid w:val="00DB161C"/>
    <w:rsid w:val="00DB1E68"/>
    <w:rsid w:val="00DB3700"/>
    <w:rsid w:val="00DB47B9"/>
    <w:rsid w:val="00DB4B0D"/>
    <w:rsid w:val="00DB5981"/>
    <w:rsid w:val="00DB5CB7"/>
    <w:rsid w:val="00DB6EA4"/>
    <w:rsid w:val="00DB7093"/>
    <w:rsid w:val="00DB786D"/>
    <w:rsid w:val="00DC023C"/>
    <w:rsid w:val="00DC1741"/>
    <w:rsid w:val="00DC234E"/>
    <w:rsid w:val="00DC24C9"/>
    <w:rsid w:val="00DC2A7D"/>
    <w:rsid w:val="00DC4434"/>
    <w:rsid w:val="00DC6869"/>
    <w:rsid w:val="00DC6E6B"/>
    <w:rsid w:val="00DC71B3"/>
    <w:rsid w:val="00DC71F7"/>
    <w:rsid w:val="00DC7437"/>
    <w:rsid w:val="00DC780E"/>
    <w:rsid w:val="00DD005E"/>
    <w:rsid w:val="00DD0579"/>
    <w:rsid w:val="00DD25B6"/>
    <w:rsid w:val="00DD2B18"/>
    <w:rsid w:val="00DD4A15"/>
    <w:rsid w:val="00DD77F3"/>
    <w:rsid w:val="00DE22F7"/>
    <w:rsid w:val="00DE23DC"/>
    <w:rsid w:val="00DE2646"/>
    <w:rsid w:val="00DE2F16"/>
    <w:rsid w:val="00DE38AE"/>
    <w:rsid w:val="00DE3BE4"/>
    <w:rsid w:val="00DE5702"/>
    <w:rsid w:val="00DE6363"/>
    <w:rsid w:val="00DE6995"/>
    <w:rsid w:val="00DE6E0F"/>
    <w:rsid w:val="00DE78BA"/>
    <w:rsid w:val="00DF04CF"/>
    <w:rsid w:val="00DF09AC"/>
    <w:rsid w:val="00DF12CF"/>
    <w:rsid w:val="00DF12D4"/>
    <w:rsid w:val="00DF20F6"/>
    <w:rsid w:val="00DF4671"/>
    <w:rsid w:val="00DF62DD"/>
    <w:rsid w:val="00DF68AA"/>
    <w:rsid w:val="00DF7511"/>
    <w:rsid w:val="00E00168"/>
    <w:rsid w:val="00E00F5B"/>
    <w:rsid w:val="00E0118B"/>
    <w:rsid w:val="00E02DBE"/>
    <w:rsid w:val="00E03677"/>
    <w:rsid w:val="00E03971"/>
    <w:rsid w:val="00E04D95"/>
    <w:rsid w:val="00E06B8C"/>
    <w:rsid w:val="00E06EE7"/>
    <w:rsid w:val="00E11956"/>
    <w:rsid w:val="00E11DCA"/>
    <w:rsid w:val="00E12078"/>
    <w:rsid w:val="00E12378"/>
    <w:rsid w:val="00E126FC"/>
    <w:rsid w:val="00E13811"/>
    <w:rsid w:val="00E13B43"/>
    <w:rsid w:val="00E1453F"/>
    <w:rsid w:val="00E14B55"/>
    <w:rsid w:val="00E16810"/>
    <w:rsid w:val="00E16D36"/>
    <w:rsid w:val="00E17CDE"/>
    <w:rsid w:val="00E2003B"/>
    <w:rsid w:val="00E20FC6"/>
    <w:rsid w:val="00E215DC"/>
    <w:rsid w:val="00E22B68"/>
    <w:rsid w:val="00E24144"/>
    <w:rsid w:val="00E24947"/>
    <w:rsid w:val="00E2639F"/>
    <w:rsid w:val="00E268C6"/>
    <w:rsid w:val="00E2697C"/>
    <w:rsid w:val="00E26F71"/>
    <w:rsid w:val="00E277CC"/>
    <w:rsid w:val="00E30897"/>
    <w:rsid w:val="00E3140E"/>
    <w:rsid w:val="00E3146F"/>
    <w:rsid w:val="00E31C54"/>
    <w:rsid w:val="00E32E59"/>
    <w:rsid w:val="00E3349F"/>
    <w:rsid w:val="00E336EB"/>
    <w:rsid w:val="00E33A71"/>
    <w:rsid w:val="00E33F8B"/>
    <w:rsid w:val="00E356D5"/>
    <w:rsid w:val="00E35874"/>
    <w:rsid w:val="00E35AC1"/>
    <w:rsid w:val="00E36857"/>
    <w:rsid w:val="00E36A23"/>
    <w:rsid w:val="00E37482"/>
    <w:rsid w:val="00E3761D"/>
    <w:rsid w:val="00E3772B"/>
    <w:rsid w:val="00E4211A"/>
    <w:rsid w:val="00E43179"/>
    <w:rsid w:val="00E43A9F"/>
    <w:rsid w:val="00E44553"/>
    <w:rsid w:val="00E45571"/>
    <w:rsid w:val="00E45AFC"/>
    <w:rsid w:val="00E47A71"/>
    <w:rsid w:val="00E47AD6"/>
    <w:rsid w:val="00E50DF5"/>
    <w:rsid w:val="00E51BD9"/>
    <w:rsid w:val="00E526FF"/>
    <w:rsid w:val="00E531A8"/>
    <w:rsid w:val="00E538EF"/>
    <w:rsid w:val="00E541A8"/>
    <w:rsid w:val="00E54571"/>
    <w:rsid w:val="00E550B6"/>
    <w:rsid w:val="00E56408"/>
    <w:rsid w:val="00E56C14"/>
    <w:rsid w:val="00E60355"/>
    <w:rsid w:val="00E60DA3"/>
    <w:rsid w:val="00E62250"/>
    <w:rsid w:val="00E62399"/>
    <w:rsid w:val="00E623F6"/>
    <w:rsid w:val="00E62666"/>
    <w:rsid w:val="00E649EB"/>
    <w:rsid w:val="00E64C65"/>
    <w:rsid w:val="00E65415"/>
    <w:rsid w:val="00E66E01"/>
    <w:rsid w:val="00E715F6"/>
    <w:rsid w:val="00E720F6"/>
    <w:rsid w:val="00E72E99"/>
    <w:rsid w:val="00E73245"/>
    <w:rsid w:val="00E7455C"/>
    <w:rsid w:val="00E75822"/>
    <w:rsid w:val="00E76680"/>
    <w:rsid w:val="00E77897"/>
    <w:rsid w:val="00E77C34"/>
    <w:rsid w:val="00E81CA9"/>
    <w:rsid w:val="00E823A4"/>
    <w:rsid w:val="00E8241D"/>
    <w:rsid w:val="00E82A06"/>
    <w:rsid w:val="00E82E97"/>
    <w:rsid w:val="00E8328D"/>
    <w:rsid w:val="00E8454C"/>
    <w:rsid w:val="00E84B1B"/>
    <w:rsid w:val="00E84B63"/>
    <w:rsid w:val="00E84C6B"/>
    <w:rsid w:val="00E857B2"/>
    <w:rsid w:val="00E86253"/>
    <w:rsid w:val="00E878F6"/>
    <w:rsid w:val="00E87E98"/>
    <w:rsid w:val="00E90081"/>
    <w:rsid w:val="00E91197"/>
    <w:rsid w:val="00E916E9"/>
    <w:rsid w:val="00E92BC6"/>
    <w:rsid w:val="00E93053"/>
    <w:rsid w:val="00E934DD"/>
    <w:rsid w:val="00E93CBB"/>
    <w:rsid w:val="00E94259"/>
    <w:rsid w:val="00E94295"/>
    <w:rsid w:val="00E95099"/>
    <w:rsid w:val="00E95F8E"/>
    <w:rsid w:val="00E97D89"/>
    <w:rsid w:val="00EA01B0"/>
    <w:rsid w:val="00EA0928"/>
    <w:rsid w:val="00EA0E35"/>
    <w:rsid w:val="00EA1093"/>
    <w:rsid w:val="00EA18B8"/>
    <w:rsid w:val="00EA1A61"/>
    <w:rsid w:val="00EA2762"/>
    <w:rsid w:val="00EA2EDF"/>
    <w:rsid w:val="00EA4E64"/>
    <w:rsid w:val="00EA6CD5"/>
    <w:rsid w:val="00EA7645"/>
    <w:rsid w:val="00EA7BE9"/>
    <w:rsid w:val="00EB02CB"/>
    <w:rsid w:val="00EB0A00"/>
    <w:rsid w:val="00EB0BC7"/>
    <w:rsid w:val="00EB1EA5"/>
    <w:rsid w:val="00EB2D72"/>
    <w:rsid w:val="00EB31FE"/>
    <w:rsid w:val="00EB3750"/>
    <w:rsid w:val="00EB3973"/>
    <w:rsid w:val="00EB3B3F"/>
    <w:rsid w:val="00EB40A5"/>
    <w:rsid w:val="00EB415B"/>
    <w:rsid w:val="00EB46C6"/>
    <w:rsid w:val="00EB5206"/>
    <w:rsid w:val="00EB5705"/>
    <w:rsid w:val="00EB5FF3"/>
    <w:rsid w:val="00EB66A9"/>
    <w:rsid w:val="00EB7898"/>
    <w:rsid w:val="00EB79A0"/>
    <w:rsid w:val="00EB7D6C"/>
    <w:rsid w:val="00EC03C6"/>
    <w:rsid w:val="00EC105F"/>
    <w:rsid w:val="00EC1E02"/>
    <w:rsid w:val="00EC2613"/>
    <w:rsid w:val="00EC310A"/>
    <w:rsid w:val="00EC337C"/>
    <w:rsid w:val="00EC3C5D"/>
    <w:rsid w:val="00EC64E0"/>
    <w:rsid w:val="00EC66C8"/>
    <w:rsid w:val="00EC687C"/>
    <w:rsid w:val="00EC7485"/>
    <w:rsid w:val="00EC7FE8"/>
    <w:rsid w:val="00ED2DD5"/>
    <w:rsid w:val="00ED3685"/>
    <w:rsid w:val="00ED3949"/>
    <w:rsid w:val="00ED43BB"/>
    <w:rsid w:val="00ED43F9"/>
    <w:rsid w:val="00ED4C89"/>
    <w:rsid w:val="00ED5408"/>
    <w:rsid w:val="00ED6035"/>
    <w:rsid w:val="00ED6F8C"/>
    <w:rsid w:val="00ED70EE"/>
    <w:rsid w:val="00ED7CD1"/>
    <w:rsid w:val="00EE1FC5"/>
    <w:rsid w:val="00EE319C"/>
    <w:rsid w:val="00EE483C"/>
    <w:rsid w:val="00EE4BCB"/>
    <w:rsid w:val="00EE4F5E"/>
    <w:rsid w:val="00EE5503"/>
    <w:rsid w:val="00EE5A4D"/>
    <w:rsid w:val="00EE6449"/>
    <w:rsid w:val="00EE6AB0"/>
    <w:rsid w:val="00EE6F28"/>
    <w:rsid w:val="00EF089F"/>
    <w:rsid w:val="00EF09C7"/>
    <w:rsid w:val="00EF24B9"/>
    <w:rsid w:val="00EF32A4"/>
    <w:rsid w:val="00EF4018"/>
    <w:rsid w:val="00EF4326"/>
    <w:rsid w:val="00EF4C70"/>
    <w:rsid w:val="00EF5230"/>
    <w:rsid w:val="00EF548F"/>
    <w:rsid w:val="00EF5FAE"/>
    <w:rsid w:val="00EF66DF"/>
    <w:rsid w:val="00EF69F6"/>
    <w:rsid w:val="00EF777B"/>
    <w:rsid w:val="00EF7B83"/>
    <w:rsid w:val="00F00201"/>
    <w:rsid w:val="00F00773"/>
    <w:rsid w:val="00F00E2B"/>
    <w:rsid w:val="00F01108"/>
    <w:rsid w:val="00F02905"/>
    <w:rsid w:val="00F029C3"/>
    <w:rsid w:val="00F02BF4"/>
    <w:rsid w:val="00F02DF9"/>
    <w:rsid w:val="00F030F2"/>
    <w:rsid w:val="00F042AC"/>
    <w:rsid w:val="00F04314"/>
    <w:rsid w:val="00F043CC"/>
    <w:rsid w:val="00F044C0"/>
    <w:rsid w:val="00F059F1"/>
    <w:rsid w:val="00F05B16"/>
    <w:rsid w:val="00F05CBF"/>
    <w:rsid w:val="00F06F1D"/>
    <w:rsid w:val="00F0763B"/>
    <w:rsid w:val="00F07FA7"/>
    <w:rsid w:val="00F10322"/>
    <w:rsid w:val="00F11E1D"/>
    <w:rsid w:val="00F1270C"/>
    <w:rsid w:val="00F13CBA"/>
    <w:rsid w:val="00F14E0A"/>
    <w:rsid w:val="00F163C6"/>
    <w:rsid w:val="00F16AA0"/>
    <w:rsid w:val="00F176C5"/>
    <w:rsid w:val="00F20358"/>
    <w:rsid w:val="00F20A69"/>
    <w:rsid w:val="00F21DB0"/>
    <w:rsid w:val="00F21FDB"/>
    <w:rsid w:val="00F251A2"/>
    <w:rsid w:val="00F2604E"/>
    <w:rsid w:val="00F26D48"/>
    <w:rsid w:val="00F276ED"/>
    <w:rsid w:val="00F30DD1"/>
    <w:rsid w:val="00F31224"/>
    <w:rsid w:val="00F31856"/>
    <w:rsid w:val="00F33523"/>
    <w:rsid w:val="00F335E4"/>
    <w:rsid w:val="00F34B80"/>
    <w:rsid w:val="00F352CE"/>
    <w:rsid w:val="00F35375"/>
    <w:rsid w:val="00F36561"/>
    <w:rsid w:val="00F37586"/>
    <w:rsid w:val="00F378A4"/>
    <w:rsid w:val="00F41C0B"/>
    <w:rsid w:val="00F43041"/>
    <w:rsid w:val="00F430D6"/>
    <w:rsid w:val="00F43359"/>
    <w:rsid w:val="00F44704"/>
    <w:rsid w:val="00F44BE7"/>
    <w:rsid w:val="00F46040"/>
    <w:rsid w:val="00F46F4C"/>
    <w:rsid w:val="00F47996"/>
    <w:rsid w:val="00F50103"/>
    <w:rsid w:val="00F51265"/>
    <w:rsid w:val="00F52038"/>
    <w:rsid w:val="00F5234A"/>
    <w:rsid w:val="00F5283A"/>
    <w:rsid w:val="00F53827"/>
    <w:rsid w:val="00F557DE"/>
    <w:rsid w:val="00F56C7C"/>
    <w:rsid w:val="00F5708B"/>
    <w:rsid w:val="00F570EF"/>
    <w:rsid w:val="00F601A7"/>
    <w:rsid w:val="00F60291"/>
    <w:rsid w:val="00F60F26"/>
    <w:rsid w:val="00F61702"/>
    <w:rsid w:val="00F61E09"/>
    <w:rsid w:val="00F61E25"/>
    <w:rsid w:val="00F62174"/>
    <w:rsid w:val="00F62B0B"/>
    <w:rsid w:val="00F63517"/>
    <w:rsid w:val="00F642AA"/>
    <w:rsid w:val="00F6573E"/>
    <w:rsid w:val="00F65935"/>
    <w:rsid w:val="00F65C10"/>
    <w:rsid w:val="00F668F2"/>
    <w:rsid w:val="00F66E6C"/>
    <w:rsid w:val="00F70BD8"/>
    <w:rsid w:val="00F70EE2"/>
    <w:rsid w:val="00F71A78"/>
    <w:rsid w:val="00F71B84"/>
    <w:rsid w:val="00F7351B"/>
    <w:rsid w:val="00F73BEC"/>
    <w:rsid w:val="00F76118"/>
    <w:rsid w:val="00F76ACB"/>
    <w:rsid w:val="00F77ABF"/>
    <w:rsid w:val="00F80105"/>
    <w:rsid w:val="00F805E9"/>
    <w:rsid w:val="00F8084B"/>
    <w:rsid w:val="00F80A0D"/>
    <w:rsid w:val="00F81D1B"/>
    <w:rsid w:val="00F81D9D"/>
    <w:rsid w:val="00F83C88"/>
    <w:rsid w:val="00F842FA"/>
    <w:rsid w:val="00F85A02"/>
    <w:rsid w:val="00F8642D"/>
    <w:rsid w:val="00F86B88"/>
    <w:rsid w:val="00F86F77"/>
    <w:rsid w:val="00F87ED6"/>
    <w:rsid w:val="00F90CC2"/>
    <w:rsid w:val="00F91314"/>
    <w:rsid w:val="00F914F3"/>
    <w:rsid w:val="00F91DE8"/>
    <w:rsid w:val="00F925DC"/>
    <w:rsid w:val="00F925F7"/>
    <w:rsid w:val="00F93D11"/>
    <w:rsid w:val="00F93D31"/>
    <w:rsid w:val="00F94E8C"/>
    <w:rsid w:val="00F94EF7"/>
    <w:rsid w:val="00F96BD4"/>
    <w:rsid w:val="00F96BD9"/>
    <w:rsid w:val="00F97737"/>
    <w:rsid w:val="00F97E45"/>
    <w:rsid w:val="00FA06C8"/>
    <w:rsid w:val="00FA1AEE"/>
    <w:rsid w:val="00FA2311"/>
    <w:rsid w:val="00FA36F7"/>
    <w:rsid w:val="00FA3EB3"/>
    <w:rsid w:val="00FA60E1"/>
    <w:rsid w:val="00FA7A84"/>
    <w:rsid w:val="00FA7CB0"/>
    <w:rsid w:val="00FA7E5F"/>
    <w:rsid w:val="00FB0647"/>
    <w:rsid w:val="00FB1281"/>
    <w:rsid w:val="00FB1812"/>
    <w:rsid w:val="00FB23D1"/>
    <w:rsid w:val="00FB2603"/>
    <w:rsid w:val="00FB26E8"/>
    <w:rsid w:val="00FB276F"/>
    <w:rsid w:val="00FB289A"/>
    <w:rsid w:val="00FB2CFC"/>
    <w:rsid w:val="00FB3572"/>
    <w:rsid w:val="00FB4556"/>
    <w:rsid w:val="00FB4D24"/>
    <w:rsid w:val="00FB5554"/>
    <w:rsid w:val="00FB748B"/>
    <w:rsid w:val="00FB758F"/>
    <w:rsid w:val="00FB7B9F"/>
    <w:rsid w:val="00FB7CA1"/>
    <w:rsid w:val="00FC0782"/>
    <w:rsid w:val="00FC32E5"/>
    <w:rsid w:val="00FC3DD1"/>
    <w:rsid w:val="00FC523C"/>
    <w:rsid w:val="00FC575C"/>
    <w:rsid w:val="00FC75EE"/>
    <w:rsid w:val="00FD04BB"/>
    <w:rsid w:val="00FD0D90"/>
    <w:rsid w:val="00FD0DC4"/>
    <w:rsid w:val="00FD156E"/>
    <w:rsid w:val="00FD2A85"/>
    <w:rsid w:val="00FD3FAC"/>
    <w:rsid w:val="00FD4587"/>
    <w:rsid w:val="00FD4BC9"/>
    <w:rsid w:val="00FD4EAE"/>
    <w:rsid w:val="00FD559A"/>
    <w:rsid w:val="00FD63AC"/>
    <w:rsid w:val="00FD6B39"/>
    <w:rsid w:val="00FD732D"/>
    <w:rsid w:val="00FE13A4"/>
    <w:rsid w:val="00FE3093"/>
    <w:rsid w:val="00FE3142"/>
    <w:rsid w:val="00FE344C"/>
    <w:rsid w:val="00FE39DA"/>
    <w:rsid w:val="00FE501A"/>
    <w:rsid w:val="00FE5337"/>
    <w:rsid w:val="00FE67DE"/>
    <w:rsid w:val="00FE6862"/>
    <w:rsid w:val="00FE6E81"/>
    <w:rsid w:val="00FF0327"/>
    <w:rsid w:val="00FF0CC0"/>
    <w:rsid w:val="00FF12BC"/>
    <w:rsid w:val="00FF13F0"/>
    <w:rsid w:val="00FF1611"/>
    <w:rsid w:val="00FF1D28"/>
    <w:rsid w:val="00FF2CEE"/>
    <w:rsid w:val="00FF4721"/>
    <w:rsid w:val="00FF4FD9"/>
    <w:rsid w:val="00FF5172"/>
    <w:rsid w:val="00FF5496"/>
    <w:rsid w:val="00FF596A"/>
    <w:rsid w:val="00FF5B9B"/>
    <w:rsid w:val="00FF60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527699"/>
  <w15:docId w15:val="{79283FFC-7543-4B30-82BA-C2AD77F54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60D"/>
    <w:rPr>
      <w:rFonts w:ascii="Arial" w:hAnsi="Arial"/>
      <w:sz w:val="22"/>
      <w:szCs w:val="22"/>
      <w:lang w:val="en-US" w:eastAsia="en-US"/>
    </w:rPr>
  </w:style>
  <w:style w:type="paragraph" w:styleId="Heading1">
    <w:name w:val="heading 1"/>
    <w:aliases w:val="h1,Part"/>
    <w:basedOn w:val="Normal"/>
    <w:next w:val="Normal"/>
    <w:link w:val="Heading1Char"/>
    <w:autoRedefine/>
    <w:qFormat/>
    <w:rsid w:val="002F58D0"/>
    <w:pPr>
      <w:keepNext/>
      <w:pageBreakBefore/>
      <w:numPr>
        <w:numId w:val="5"/>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45354C"/>
    <w:pPr>
      <w:keepNext/>
      <w:numPr>
        <w:ilvl w:val="1"/>
        <w:numId w:val="5"/>
      </w:numPr>
      <w:tabs>
        <w:tab w:val="left" w:pos="1260"/>
      </w:tabs>
      <w:spacing w:before="240" w:after="240"/>
      <w:outlineLvl w:val="1"/>
    </w:pPr>
    <w:rPr>
      <w:rFonts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2F58D0"/>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4042CC"/>
    <w:pPr>
      <w:tabs>
        <w:tab w:val="left" w:pos="1540"/>
        <w:tab w:val="right" w:leader="dot" w:pos="9350"/>
      </w:tabs>
      <w:ind w:left="72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semiHidden/>
    <w:rsid w:val="002B5B36"/>
    <w:rPr>
      <w:sz w:val="16"/>
      <w:szCs w:val="16"/>
    </w:rPr>
  </w:style>
  <w:style w:type="paragraph" w:styleId="CommentText">
    <w:name w:val="annotation text"/>
    <w:basedOn w:val="Normal"/>
    <w:link w:val="CommentTextChar"/>
    <w:semiHidden/>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semiHidden/>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45354C"/>
    <w:rPr>
      <w:rFonts w:ascii="Arial" w:hAnsi="Arial" w:cs="Arial"/>
      <w:b/>
      <w:bCs/>
      <w:iCs/>
      <w:sz w:val="32"/>
      <w:szCs w:val="32"/>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7"/>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paragraph" w:customStyle="1" w:styleId="H4-SCE">
    <w:name w:val="H4 - SCE"/>
    <w:basedOn w:val="Heading3"/>
    <w:link w:val="H4-SCEChar"/>
    <w:qFormat/>
    <w:rsid w:val="009F760D"/>
    <w:pPr>
      <w:numPr>
        <w:ilvl w:val="3"/>
        <w:numId w:val="0"/>
      </w:numPr>
      <w:ind w:left="1584"/>
    </w:pPr>
    <w:rPr>
      <w:rFonts w:ascii="Calibri Light" w:hAnsi="Calibri Light"/>
      <w:sz w:val="20"/>
    </w:rPr>
  </w:style>
  <w:style w:type="paragraph" w:customStyle="1" w:styleId="H4-SCE-Text">
    <w:name w:val="H4 - SCE - Text"/>
    <w:basedOn w:val="Heading2Text"/>
    <w:link w:val="H4-SCE-TextChar"/>
    <w:qFormat/>
    <w:rsid w:val="006A37AC"/>
    <w:pPr>
      <w:ind w:left="1440"/>
    </w:pPr>
    <w:rPr>
      <w:rFonts w:ascii="Calibri Light" w:hAnsi="Calibri Light" w:cs="Arial"/>
    </w:rPr>
  </w:style>
  <w:style w:type="character" w:customStyle="1" w:styleId="H4-SCEChar">
    <w:name w:val="H4 - SCE Char"/>
    <w:basedOn w:val="Heading3Char"/>
    <w:link w:val="H4-SCE"/>
    <w:rsid w:val="009F760D"/>
    <w:rPr>
      <w:rFonts w:ascii="Calibri Light" w:hAnsi="Calibri Light" w:cs="Arial"/>
      <w:b/>
      <w:bCs/>
      <w:sz w:val="24"/>
      <w:szCs w:val="26"/>
      <w:lang w:val="en-US" w:eastAsia="en-US"/>
    </w:rPr>
  </w:style>
  <w:style w:type="character" w:customStyle="1" w:styleId="H4-SCE-TextChar">
    <w:name w:val="H4 - SCE - Text Char"/>
    <w:basedOn w:val="Heading2TextChar"/>
    <w:link w:val="H4-SCE-Text"/>
    <w:rsid w:val="006A37AC"/>
    <w:rPr>
      <w:rFonts w:ascii="Calibri Light" w:eastAsia="MS Mincho" w:hAnsi="Calibri Light" w:cs="Arial"/>
      <w:szCs w:val="24"/>
      <w:lang w:val="en-US" w:eastAsia="ja-JP"/>
    </w:rPr>
  </w:style>
  <w:style w:type="paragraph" w:customStyle="1" w:styleId="Heading4-SCE">
    <w:name w:val="Heading 4 - SCE"/>
    <w:basedOn w:val="Heading3"/>
    <w:autoRedefine/>
    <w:qFormat/>
    <w:rsid w:val="00526639"/>
    <w:pPr>
      <w:keepNext/>
      <w:numPr>
        <w:ilvl w:val="0"/>
        <w:numId w:val="0"/>
      </w:numPr>
      <w:tabs>
        <w:tab w:val="left" w:pos="1440"/>
      </w:tabs>
      <w:spacing w:before="120" w:after="120"/>
      <w:ind w:left="2304" w:hanging="864"/>
    </w:pPr>
    <w:rPr>
      <w:rFonts w:ascii="Calibri Light" w:hAnsi="Calibri Light"/>
    </w:rPr>
  </w:style>
  <w:style w:type="paragraph" w:customStyle="1" w:styleId="Heading3-SCE">
    <w:name w:val="Heading 3 - SCE"/>
    <w:basedOn w:val="Heading3"/>
    <w:autoRedefine/>
    <w:qFormat/>
    <w:rsid w:val="00526639"/>
    <w:pPr>
      <w:keepNext/>
      <w:numPr>
        <w:ilvl w:val="0"/>
        <w:numId w:val="0"/>
      </w:numPr>
      <w:tabs>
        <w:tab w:val="left" w:pos="1440"/>
      </w:tabs>
      <w:spacing w:before="120" w:after="120"/>
      <w:ind w:left="1800" w:hanging="720"/>
    </w:pPr>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145363395">
      <w:bodyDiv w:val="1"/>
      <w:marLeft w:val="0"/>
      <w:marRight w:val="0"/>
      <w:marTop w:val="0"/>
      <w:marBottom w:val="0"/>
      <w:divBdr>
        <w:top w:val="none" w:sz="0" w:space="0" w:color="auto"/>
        <w:left w:val="none" w:sz="0" w:space="0" w:color="auto"/>
        <w:bottom w:val="none" w:sz="0" w:space="0" w:color="auto"/>
        <w:right w:val="none" w:sz="0" w:space="0" w:color="auto"/>
      </w:divBdr>
    </w:div>
    <w:div w:id="193471047">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13661021">
      <w:bodyDiv w:val="1"/>
      <w:marLeft w:val="0"/>
      <w:marRight w:val="0"/>
      <w:marTop w:val="0"/>
      <w:marBottom w:val="0"/>
      <w:divBdr>
        <w:top w:val="none" w:sz="0" w:space="0" w:color="auto"/>
        <w:left w:val="none" w:sz="0" w:space="0" w:color="auto"/>
        <w:bottom w:val="none" w:sz="0" w:space="0" w:color="auto"/>
        <w:right w:val="none" w:sz="0" w:space="0" w:color="auto"/>
      </w:divBdr>
    </w:div>
    <w:div w:id="225336439">
      <w:bodyDiv w:val="1"/>
      <w:marLeft w:val="0"/>
      <w:marRight w:val="0"/>
      <w:marTop w:val="0"/>
      <w:marBottom w:val="0"/>
      <w:divBdr>
        <w:top w:val="none" w:sz="0" w:space="0" w:color="auto"/>
        <w:left w:val="none" w:sz="0" w:space="0" w:color="auto"/>
        <w:bottom w:val="none" w:sz="0" w:space="0" w:color="auto"/>
        <w:right w:val="none" w:sz="0" w:space="0" w:color="auto"/>
      </w:divBdr>
    </w:div>
    <w:div w:id="266237587">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19041291">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3310785">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389617551">
      <w:bodyDiv w:val="1"/>
      <w:marLeft w:val="0"/>
      <w:marRight w:val="0"/>
      <w:marTop w:val="0"/>
      <w:marBottom w:val="0"/>
      <w:divBdr>
        <w:top w:val="none" w:sz="0" w:space="0" w:color="auto"/>
        <w:left w:val="none" w:sz="0" w:space="0" w:color="auto"/>
        <w:bottom w:val="none" w:sz="0" w:space="0" w:color="auto"/>
        <w:right w:val="none" w:sz="0" w:space="0" w:color="auto"/>
      </w:divBdr>
    </w:div>
    <w:div w:id="448553288">
      <w:bodyDiv w:val="1"/>
      <w:marLeft w:val="0"/>
      <w:marRight w:val="0"/>
      <w:marTop w:val="0"/>
      <w:marBottom w:val="0"/>
      <w:divBdr>
        <w:top w:val="none" w:sz="0" w:space="0" w:color="auto"/>
        <w:left w:val="none" w:sz="0" w:space="0" w:color="auto"/>
        <w:bottom w:val="none" w:sz="0" w:space="0" w:color="auto"/>
        <w:right w:val="none" w:sz="0" w:space="0" w:color="auto"/>
      </w:divBdr>
    </w:div>
    <w:div w:id="456412714">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sChild>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668753933">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7781009">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36629697">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1172662">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32785584">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2970407">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16118731">
      <w:bodyDiv w:val="1"/>
      <w:marLeft w:val="0"/>
      <w:marRight w:val="0"/>
      <w:marTop w:val="0"/>
      <w:marBottom w:val="0"/>
      <w:divBdr>
        <w:top w:val="none" w:sz="0" w:space="0" w:color="auto"/>
        <w:left w:val="none" w:sz="0" w:space="0" w:color="auto"/>
        <w:bottom w:val="none" w:sz="0" w:space="0" w:color="auto"/>
        <w:right w:val="none" w:sz="0" w:space="0" w:color="auto"/>
      </w:divBdr>
    </w:div>
    <w:div w:id="1222979152">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350134834">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19145581">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29777456">
      <w:bodyDiv w:val="1"/>
      <w:marLeft w:val="0"/>
      <w:marRight w:val="0"/>
      <w:marTop w:val="0"/>
      <w:marBottom w:val="0"/>
      <w:divBdr>
        <w:top w:val="none" w:sz="0" w:space="0" w:color="auto"/>
        <w:left w:val="none" w:sz="0" w:space="0" w:color="auto"/>
        <w:bottom w:val="none" w:sz="0" w:space="0" w:color="auto"/>
        <w:right w:val="none" w:sz="0" w:space="0" w:color="auto"/>
      </w:divBdr>
    </w:div>
    <w:div w:id="1639647363">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51867060">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689871009">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40128770">
      <w:bodyDiv w:val="1"/>
      <w:marLeft w:val="0"/>
      <w:marRight w:val="0"/>
      <w:marTop w:val="0"/>
      <w:marBottom w:val="0"/>
      <w:divBdr>
        <w:top w:val="none" w:sz="0" w:space="0" w:color="auto"/>
        <w:left w:val="none" w:sz="0" w:space="0" w:color="auto"/>
        <w:bottom w:val="none" w:sz="0" w:space="0" w:color="auto"/>
        <w:right w:val="none" w:sz="0" w:space="0" w:color="auto"/>
      </w:divBdr>
    </w:div>
    <w:div w:id="1748110875">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37725059">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0985022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44287486">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 w:id="210934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us-apps2.hcl-axon.com/APSE/SCE_CSRP/TDesign.nsf/UniqueID/5A8CCBF7FA209F1A882582250063CFC3?opendocument" TargetMode="External"/><Relationship Id="rId39" Type="http://schemas.openxmlformats.org/officeDocument/2006/relationships/hyperlink" Target="https://us-apps2.hcl-axon.com/APSE/SCE_CSRP/TDesign.nsf/UniqueID/AC8F99EB59AB86E4882582250063D76D?opendocument" TargetMode="External"/><Relationship Id="rId21" Type="http://schemas.openxmlformats.org/officeDocument/2006/relationships/image" Target="media/image8.emf"/><Relationship Id="rId34" Type="http://schemas.openxmlformats.org/officeDocument/2006/relationships/hyperlink" Target="https://us-apps2.hcl-axon.com/APSE/SCE_CSRP/TDesign.nsf/UniqueID/B7BFFBAFBCE1C784882582250063D4EC?opendocument" TargetMode="External"/><Relationship Id="rId42" Type="http://schemas.openxmlformats.org/officeDocument/2006/relationships/hyperlink" Target="https://us-apps2.hcl-axon.com/APSE/SCE_CSRP/TDesign.nsf/UniqueID/EF561B9F007F0AE68825822500641F8B?opendocument" TargetMode="External"/><Relationship Id="rId47" Type="http://schemas.openxmlformats.org/officeDocument/2006/relationships/hyperlink" Target="https://us-apps2.hcl-axon.com/APSE/SCE_CSRP/TDesign.nsf/UniqueID/9C627DD755B24831882582250063CBA8?opendocument" TargetMode="External"/><Relationship Id="rId50" Type="http://schemas.openxmlformats.org/officeDocument/2006/relationships/image" Target="media/image12.png"/><Relationship Id="rId55"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us-apps2.hcl-axon.com/APSE/SCE_CSRP/Mgmt.nsf/DocUniqueKey/USDC-AQQMSL?OpenDocument" TargetMode="External"/><Relationship Id="rId17" Type="http://schemas.openxmlformats.org/officeDocument/2006/relationships/image" Target="media/image4.png"/><Relationship Id="rId25" Type="http://schemas.openxmlformats.org/officeDocument/2006/relationships/hyperlink" Target="https://us-apps2.hcl-axon.com/APSE/SCE_CSRP/TDesign.nsf/UniqueID/57521950B149F4A0882582250063CF9F?opendocument" TargetMode="External"/><Relationship Id="rId33" Type="http://schemas.openxmlformats.org/officeDocument/2006/relationships/hyperlink" Target="https://us-apps2.hcl-axon.com/APSE/SCE_CSRP/TDesign.nsf/UniqueID/940560F59B6E2E6A882582250063D495?opendocument" TargetMode="External"/><Relationship Id="rId38" Type="http://schemas.openxmlformats.org/officeDocument/2006/relationships/hyperlink" Target="https://us-apps2.hcl-axon.com/APSE/SCE_CSRP/TDesign.nsf/UniqueID/93EAAE8A500BFD0E882582250063D6C3?opendocument" TargetMode="External"/><Relationship Id="rId46" Type="http://schemas.openxmlformats.org/officeDocument/2006/relationships/hyperlink" Target="https://us-apps2.hcl-axon.com/APSE/SCE_CSRP/TDesign.nsf/UniqueID/4E3D291E5563A2A088258225006420F3?opendocument" TargetMode="Externa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us-apps2.hcl-axon.com/APSE/SCE_CSRP/DProcess.nsf/xsp/.ibmmodres/domino/OpenAttachment/APSE/SCE_CSRP/DProcess.nsf/7C1B68AAC33D6A4F8825824300687502/$FILE/CIM-CS-12%20-%20BP%20Contact_Activities%20Categorization%20List%20v1.0.xlsx?Open" TargetMode="External"/><Relationship Id="rId20" Type="http://schemas.openxmlformats.org/officeDocument/2006/relationships/image" Target="media/image7.png"/><Relationship Id="rId29" Type="http://schemas.openxmlformats.org/officeDocument/2006/relationships/hyperlink" Target="https://us-apps2.hcl-axon.com/APSE/SCE_CSRP/TDesign.nsf/UniqueID/D8C1071F43F9E478882582250063D1D7?opendocument" TargetMode="External"/><Relationship Id="rId41" Type="http://schemas.openxmlformats.org/officeDocument/2006/relationships/hyperlink" Target="https://us-apps2.hcl-axon.com/APSE/SCE_CSRP/TDesign.nsf/UniqueID/F90A3761C4A9563D8825822500641F67?opendocument" TargetMode="External"/><Relationship Id="rId54" Type="http://schemas.openxmlformats.org/officeDocument/2006/relationships/package" Target="embeddings/Microsoft_Excel_Worksheet2.xls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disonintl.sharepoint.com/teams/IT%20Risk%20Management%20and%20Compliance/Shared%20Documents/Solution%20Request%20Form/Appendix.docx?d=wc1dddfb8f7544dababe8ac43f2935a2d" TargetMode="External"/><Relationship Id="rId32" Type="http://schemas.openxmlformats.org/officeDocument/2006/relationships/hyperlink" Target="https://us-apps2.hcl-axon.com/APSE/SCE_CSRP/TDesign.nsf/UniqueID/68DBAF549A774CB2882582250063D3E2?opendocument" TargetMode="External"/><Relationship Id="rId37" Type="http://schemas.openxmlformats.org/officeDocument/2006/relationships/hyperlink" Target="https://us-apps2.hcl-axon.com/APSE/SCE_CSRP/TDesign.nsf/UniqueID/7128E8746B461864882582250063D694?opendocument" TargetMode="External"/><Relationship Id="rId40" Type="http://schemas.openxmlformats.org/officeDocument/2006/relationships/hyperlink" Target="https://us-apps2.hcl-axon.com/APSE/SCE_CSRP/TDesign.nsf/UniqueID/D514E88D528CE4D688258225005FD6D8?opendocument" TargetMode="External"/><Relationship Id="rId45" Type="http://schemas.openxmlformats.org/officeDocument/2006/relationships/hyperlink" Target="https://us-apps2.hcl-axon.com/APSE/SCE_CSRP/TDesign.nsf/UniqueID/C5975107795477BA88258225006420CF?opendocument" TargetMode="External"/><Relationship Id="rId53" Type="http://schemas.openxmlformats.org/officeDocument/2006/relationships/image" Target="media/image14.emf"/><Relationship Id="rId58"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us-apps2.hcl-axon.com/APSE/SCE_CSRP/DProcess.nsf/xsp/.ibmmodres/domino/OpenAttachment/APSE/SCE_CSRP/DProcess.nsf/7C1B68AAC33D6A4F8825824300687502/$FILE/CIM-CS-12%20-%20BP%20Contact_Activities%20Categorization%20List%20v1.0.xlsx?Open" TargetMode="External"/><Relationship Id="rId23" Type="http://schemas.openxmlformats.org/officeDocument/2006/relationships/hyperlink" Target="https://us-apps2.hcl-axon.com/APSE/SCE_CSRP/Mgmt.nsf/DocUniqueKey/USDC-ANPN2C?OpenDocument" TargetMode="External"/><Relationship Id="rId28" Type="http://schemas.openxmlformats.org/officeDocument/2006/relationships/hyperlink" Target="https://us-apps2.hcl-axon.com/APSE/SCE_CSRP/TDesign.nsf/UniqueID/F2F3650FBA36C5BC882582250063D1B5?opendocument" TargetMode="External"/><Relationship Id="rId36" Type="http://schemas.openxmlformats.org/officeDocument/2006/relationships/hyperlink" Target="https://us-apps2.hcl-axon.com/APSE/SCE_CSRP/TDesign.nsf/UniqueID/BCD198C89D130AAA882582250063D63E?opendocument" TargetMode="External"/><Relationship Id="rId49" Type="http://schemas.openxmlformats.org/officeDocument/2006/relationships/image" Target="media/image11.png"/><Relationship Id="rId57"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9.gif"/><Relationship Id="rId44" Type="http://schemas.openxmlformats.org/officeDocument/2006/relationships/hyperlink" Target="https://us-apps2.hcl-axon.com/APSE/SCE_CSRP/TDesign.nsf/UniqueID/5CBF84F6DC56FDEA8825822500641FB0?opendocument" TargetMode="External"/><Relationship Id="rId52"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package" Target="embeddings/Microsoft_Visio_Drawing11111.vsdx"/><Relationship Id="rId27" Type="http://schemas.openxmlformats.org/officeDocument/2006/relationships/hyperlink" Target="https://us-apps2.hcl-axon.com/APSE/SCE_CSRP/TDesign.nsf/UniqueID/4BEE4DF5734979BC882582250063CFE7?opendocument" TargetMode="External"/><Relationship Id="rId30" Type="http://schemas.openxmlformats.org/officeDocument/2006/relationships/hyperlink" Target="https://us-apps2.hcl-axon.com/APSE/SCE_CSRP/TDesign.nsf/UniqueID/061AFC995F8B046D882582250063D3BB?opendocument" TargetMode="External"/><Relationship Id="rId35" Type="http://schemas.openxmlformats.org/officeDocument/2006/relationships/hyperlink" Target="https://us-apps2.hcl-axon.com/APSE/SCE_CSRP/TDesign.nsf/UniqueID/8B0FAF614D477E63882582250063D51A?opendocument" TargetMode="External"/><Relationship Id="rId43" Type="http://schemas.openxmlformats.org/officeDocument/2006/relationships/hyperlink" Target="https://us-apps2.hcl-axon.com/APSE/SCE_CSRP/TDesign.nsf/UniqueID/5CBF84F6DC56FDEA8825822500641FB0?opendocument" TargetMode="External"/><Relationship Id="rId48" Type="http://schemas.openxmlformats.org/officeDocument/2006/relationships/image" Target="media/image10.png"/><Relationship Id="rId56" Type="http://schemas.openxmlformats.org/officeDocument/2006/relationships/footer" Target="footer1.xml"/><Relationship Id="rId64" Type="http://schemas.microsoft.com/office/2016/09/relationships/commentsIds" Target="commentsIds.xml"/><Relationship Id="rId8" Type="http://schemas.openxmlformats.org/officeDocument/2006/relationships/webSettings" Target="webSettings.xml"/><Relationship Id="rId51" Type="http://schemas.openxmlformats.org/officeDocument/2006/relationships/image" Target="media/image13.emf"/><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emf"/></Relationships>
</file>

<file path=word/_rels/header2.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epwb\Documents\SCE\Plan%20&amp;%20Analyze%20Phase\BPD\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AC7A4923556C4E96E76B339BAE18E9" ma:contentTypeVersion="0" ma:contentTypeDescription="Create a new document." ma:contentTypeScope="" ma:versionID="6b76f8cf697a8a7dccb1664414c7903e">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3AFD8B-543E-48B1-885E-87DA640F15E3}">
  <ds:schemaRefs>
    <ds:schemaRef ds:uri="http://schemas.microsoft.com/office/2006/metadata/properties"/>
  </ds:schemaRefs>
</ds:datastoreItem>
</file>

<file path=customXml/itemProps2.xml><?xml version="1.0" encoding="utf-8"?>
<ds:datastoreItem xmlns:ds="http://schemas.openxmlformats.org/officeDocument/2006/customXml" ds:itemID="{8E1F0479-26BA-4652-9FB2-0B0C75FE02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4.xml><?xml version="1.0" encoding="utf-8"?>
<ds:datastoreItem xmlns:ds="http://schemas.openxmlformats.org/officeDocument/2006/customXml" ds:itemID="{37897623-BADC-4CBA-AD93-20DCADFB7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Template>
  <TotalTime>8</TotalTime>
  <Pages>28</Pages>
  <Words>5705</Words>
  <Characters>32525</Characters>
  <Application>Microsoft Office Word</Application>
  <DocSecurity>0</DocSecurity>
  <Lines>271</Lines>
  <Paragraphs>76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Direct Energy Global Role Design</vt:lpstr>
      <vt:lpstr>SAP User Access Guidelines and Procedures v1.3</vt:lpstr>
    </vt:vector>
  </TitlesOfParts>
  <Company>ITT</Company>
  <LinksUpToDate>false</LinksUpToDate>
  <CharactersWithSpaces>38154</CharactersWithSpaces>
  <SharedDoc>false</SharedDoc>
  <HLinks>
    <vt:vector size="618" baseType="variant">
      <vt:variant>
        <vt:i4>5177432</vt:i4>
      </vt:variant>
      <vt:variant>
        <vt:i4>582</vt:i4>
      </vt:variant>
      <vt:variant>
        <vt:i4>0</vt:i4>
      </vt:variant>
      <vt:variant>
        <vt:i4>5</vt:i4>
      </vt:variant>
      <vt:variant>
        <vt:lpwstr>http://ts1.pro.intra/sites/GLISgSAPPrSv/Auth/Forms/ByDocType.aspx</vt:lpwstr>
      </vt:variant>
      <vt:variant>
        <vt:lpwstr/>
      </vt:variant>
      <vt:variant>
        <vt:i4>5177432</vt:i4>
      </vt:variant>
      <vt:variant>
        <vt:i4>576</vt:i4>
      </vt:variant>
      <vt:variant>
        <vt:i4>0</vt:i4>
      </vt:variant>
      <vt:variant>
        <vt:i4>5</vt:i4>
      </vt:variant>
      <vt:variant>
        <vt:lpwstr>http://ts1.pro.intra/sites/GLISgSAPPrSv/Auth/Forms/ByDocType.aspx</vt:lpwstr>
      </vt:variant>
      <vt:variant>
        <vt:lpwstr/>
      </vt:variant>
      <vt:variant>
        <vt:i4>5177432</vt:i4>
      </vt:variant>
      <vt:variant>
        <vt:i4>573</vt:i4>
      </vt:variant>
      <vt:variant>
        <vt:i4>0</vt:i4>
      </vt:variant>
      <vt:variant>
        <vt:i4>5</vt:i4>
      </vt:variant>
      <vt:variant>
        <vt:lpwstr>http://ts1.pro.intra/sites/GLISgSAPPrSv/Auth/Forms/ByDocType.aspx</vt:lpwstr>
      </vt:variant>
      <vt:variant>
        <vt:lpwstr/>
      </vt:variant>
      <vt:variant>
        <vt:i4>1048644</vt:i4>
      </vt:variant>
      <vt:variant>
        <vt:i4>564</vt:i4>
      </vt:variant>
      <vt:variant>
        <vt:i4>0</vt:i4>
      </vt:variant>
      <vt:variant>
        <vt:i4>5</vt:i4>
      </vt:variant>
      <vt:variant>
        <vt:lpwstr>http://ts1.pro.intra/sites/GLISgSAPPrSv/Auth/Critical Tcode Mapping v0.1.xls</vt:lpwstr>
      </vt:variant>
      <vt:variant>
        <vt:lpwstr/>
      </vt:variant>
      <vt:variant>
        <vt:i4>1048644</vt:i4>
      </vt:variant>
      <vt:variant>
        <vt:i4>561</vt:i4>
      </vt:variant>
      <vt:variant>
        <vt:i4>0</vt:i4>
      </vt:variant>
      <vt:variant>
        <vt:i4>5</vt:i4>
      </vt:variant>
      <vt:variant>
        <vt:lpwstr>http://ts1.pro.intra/sites/GLISgSAPPrSv/Auth/Critical Tcode Mapping v0.1.xls</vt:lpwstr>
      </vt:variant>
      <vt:variant>
        <vt:lpwstr/>
      </vt:variant>
      <vt:variant>
        <vt:i4>1441809</vt:i4>
      </vt:variant>
      <vt:variant>
        <vt:i4>558</vt:i4>
      </vt:variant>
      <vt:variant>
        <vt:i4>0</vt:i4>
      </vt:variant>
      <vt:variant>
        <vt:i4>5</vt:i4>
      </vt:variant>
      <vt:variant>
        <vt:lpwstr>http://ts1.pro.intra/sites/GLISgSAPPrSv/Auth/request_reason_tmpl.01.txt</vt:lpwstr>
      </vt:variant>
      <vt:variant>
        <vt:lpwstr/>
      </vt:variant>
      <vt:variant>
        <vt:i4>5177432</vt:i4>
      </vt:variant>
      <vt:variant>
        <vt:i4>555</vt:i4>
      </vt:variant>
      <vt:variant>
        <vt:i4>0</vt:i4>
      </vt:variant>
      <vt:variant>
        <vt:i4>5</vt:i4>
      </vt:variant>
      <vt:variant>
        <vt:lpwstr>http://ts1.pro.intra/sites/GLISgSAPPrSv/Auth/Forms/ByDocType.aspx</vt:lpwstr>
      </vt:variant>
      <vt:variant>
        <vt:lpwstr/>
      </vt:variant>
      <vt:variant>
        <vt:i4>5177432</vt:i4>
      </vt:variant>
      <vt:variant>
        <vt:i4>552</vt:i4>
      </vt:variant>
      <vt:variant>
        <vt:i4>0</vt:i4>
      </vt:variant>
      <vt:variant>
        <vt:i4>5</vt:i4>
      </vt:variant>
      <vt:variant>
        <vt:lpwstr>http://ts1.pro.intra/sites/GLISgSAPPrSv/Auth/Forms/ByDocType.aspx</vt:lpwstr>
      </vt:variant>
      <vt:variant>
        <vt:lpwstr/>
      </vt:variant>
      <vt:variant>
        <vt:i4>5177432</vt:i4>
      </vt:variant>
      <vt:variant>
        <vt:i4>549</vt:i4>
      </vt:variant>
      <vt:variant>
        <vt:i4>0</vt:i4>
      </vt:variant>
      <vt:variant>
        <vt:i4>5</vt:i4>
      </vt:variant>
      <vt:variant>
        <vt:lpwstr>http://ts1.pro.intra/sites/GLISgSAPPrSv/Auth/Forms/ByDocType.aspx</vt:lpwstr>
      </vt:variant>
      <vt:variant>
        <vt:lpwstr/>
      </vt:variant>
      <vt:variant>
        <vt:i4>524359</vt:i4>
      </vt:variant>
      <vt:variant>
        <vt:i4>543</vt:i4>
      </vt:variant>
      <vt:variant>
        <vt:i4>0</vt:i4>
      </vt:variant>
      <vt:variant>
        <vt:i4>5</vt:i4>
      </vt:variant>
      <vt:variant>
        <vt:lpwstr>http://ts1.pro.intra/sites/GLISgSAPPrSv/Auth/Foundation - SAP authorization request form.zip</vt:lpwstr>
      </vt:variant>
      <vt:variant>
        <vt:lpwstr/>
      </vt:variant>
      <vt:variant>
        <vt:i4>5177432</vt:i4>
      </vt:variant>
      <vt:variant>
        <vt:i4>540</vt:i4>
      </vt:variant>
      <vt:variant>
        <vt:i4>0</vt:i4>
      </vt:variant>
      <vt:variant>
        <vt:i4>5</vt:i4>
      </vt:variant>
      <vt:variant>
        <vt:lpwstr>http://ts1.pro.intra/sites/GLISgSAPPrSv/Auth/Forms/ByDocType.aspx</vt:lpwstr>
      </vt:variant>
      <vt:variant>
        <vt:lpwstr/>
      </vt:variant>
      <vt:variant>
        <vt:i4>393290</vt:i4>
      </vt:variant>
      <vt:variant>
        <vt:i4>537</vt:i4>
      </vt:variant>
      <vt:variant>
        <vt:i4>0</vt:i4>
      </vt:variant>
      <vt:variant>
        <vt:i4>5</vt:i4>
      </vt:variant>
      <vt:variant>
        <vt:lpwstr>http://big4guy.com/index.php/2006/07/27/composite_authorization_profiles_in_sap</vt:lpwstr>
      </vt:variant>
      <vt:variant>
        <vt:lpwstr/>
      </vt:variant>
      <vt:variant>
        <vt:i4>1179711</vt:i4>
      </vt:variant>
      <vt:variant>
        <vt:i4>530</vt:i4>
      </vt:variant>
      <vt:variant>
        <vt:i4>0</vt:i4>
      </vt:variant>
      <vt:variant>
        <vt:i4>5</vt:i4>
      </vt:variant>
      <vt:variant>
        <vt:lpwstr/>
      </vt:variant>
      <vt:variant>
        <vt:lpwstr>_Toc241647805</vt:lpwstr>
      </vt:variant>
      <vt:variant>
        <vt:i4>1179711</vt:i4>
      </vt:variant>
      <vt:variant>
        <vt:i4>524</vt:i4>
      </vt:variant>
      <vt:variant>
        <vt:i4>0</vt:i4>
      </vt:variant>
      <vt:variant>
        <vt:i4>5</vt:i4>
      </vt:variant>
      <vt:variant>
        <vt:lpwstr/>
      </vt:variant>
      <vt:variant>
        <vt:lpwstr>_Toc241647804</vt:lpwstr>
      </vt:variant>
      <vt:variant>
        <vt:i4>1179711</vt:i4>
      </vt:variant>
      <vt:variant>
        <vt:i4>518</vt:i4>
      </vt:variant>
      <vt:variant>
        <vt:i4>0</vt:i4>
      </vt:variant>
      <vt:variant>
        <vt:i4>5</vt:i4>
      </vt:variant>
      <vt:variant>
        <vt:lpwstr/>
      </vt:variant>
      <vt:variant>
        <vt:lpwstr>_Toc241647803</vt:lpwstr>
      </vt:variant>
      <vt:variant>
        <vt:i4>1179711</vt:i4>
      </vt:variant>
      <vt:variant>
        <vt:i4>512</vt:i4>
      </vt:variant>
      <vt:variant>
        <vt:i4>0</vt:i4>
      </vt:variant>
      <vt:variant>
        <vt:i4>5</vt:i4>
      </vt:variant>
      <vt:variant>
        <vt:lpwstr/>
      </vt:variant>
      <vt:variant>
        <vt:lpwstr>_Toc241647802</vt:lpwstr>
      </vt:variant>
      <vt:variant>
        <vt:i4>1179711</vt:i4>
      </vt:variant>
      <vt:variant>
        <vt:i4>506</vt:i4>
      </vt:variant>
      <vt:variant>
        <vt:i4>0</vt:i4>
      </vt:variant>
      <vt:variant>
        <vt:i4>5</vt:i4>
      </vt:variant>
      <vt:variant>
        <vt:lpwstr/>
      </vt:variant>
      <vt:variant>
        <vt:lpwstr>_Toc241647801</vt:lpwstr>
      </vt:variant>
      <vt:variant>
        <vt:i4>1179711</vt:i4>
      </vt:variant>
      <vt:variant>
        <vt:i4>500</vt:i4>
      </vt:variant>
      <vt:variant>
        <vt:i4>0</vt:i4>
      </vt:variant>
      <vt:variant>
        <vt:i4>5</vt:i4>
      </vt:variant>
      <vt:variant>
        <vt:lpwstr/>
      </vt:variant>
      <vt:variant>
        <vt:lpwstr>_Toc241647800</vt:lpwstr>
      </vt:variant>
      <vt:variant>
        <vt:i4>1769520</vt:i4>
      </vt:variant>
      <vt:variant>
        <vt:i4>494</vt:i4>
      </vt:variant>
      <vt:variant>
        <vt:i4>0</vt:i4>
      </vt:variant>
      <vt:variant>
        <vt:i4>5</vt:i4>
      </vt:variant>
      <vt:variant>
        <vt:lpwstr/>
      </vt:variant>
      <vt:variant>
        <vt:lpwstr>_Toc241647799</vt:lpwstr>
      </vt:variant>
      <vt:variant>
        <vt:i4>1769520</vt:i4>
      </vt:variant>
      <vt:variant>
        <vt:i4>488</vt:i4>
      </vt:variant>
      <vt:variant>
        <vt:i4>0</vt:i4>
      </vt:variant>
      <vt:variant>
        <vt:i4>5</vt:i4>
      </vt:variant>
      <vt:variant>
        <vt:lpwstr/>
      </vt:variant>
      <vt:variant>
        <vt:lpwstr>_Toc241647798</vt:lpwstr>
      </vt:variant>
      <vt:variant>
        <vt:i4>1769520</vt:i4>
      </vt:variant>
      <vt:variant>
        <vt:i4>482</vt:i4>
      </vt:variant>
      <vt:variant>
        <vt:i4>0</vt:i4>
      </vt:variant>
      <vt:variant>
        <vt:i4>5</vt:i4>
      </vt:variant>
      <vt:variant>
        <vt:lpwstr/>
      </vt:variant>
      <vt:variant>
        <vt:lpwstr>_Toc241647797</vt:lpwstr>
      </vt:variant>
      <vt:variant>
        <vt:i4>1769520</vt:i4>
      </vt:variant>
      <vt:variant>
        <vt:i4>476</vt:i4>
      </vt:variant>
      <vt:variant>
        <vt:i4>0</vt:i4>
      </vt:variant>
      <vt:variant>
        <vt:i4>5</vt:i4>
      </vt:variant>
      <vt:variant>
        <vt:lpwstr/>
      </vt:variant>
      <vt:variant>
        <vt:lpwstr>_Toc241647796</vt:lpwstr>
      </vt:variant>
      <vt:variant>
        <vt:i4>1769520</vt:i4>
      </vt:variant>
      <vt:variant>
        <vt:i4>470</vt:i4>
      </vt:variant>
      <vt:variant>
        <vt:i4>0</vt:i4>
      </vt:variant>
      <vt:variant>
        <vt:i4>5</vt:i4>
      </vt:variant>
      <vt:variant>
        <vt:lpwstr/>
      </vt:variant>
      <vt:variant>
        <vt:lpwstr>_Toc241647795</vt:lpwstr>
      </vt:variant>
      <vt:variant>
        <vt:i4>1769520</vt:i4>
      </vt:variant>
      <vt:variant>
        <vt:i4>464</vt:i4>
      </vt:variant>
      <vt:variant>
        <vt:i4>0</vt:i4>
      </vt:variant>
      <vt:variant>
        <vt:i4>5</vt:i4>
      </vt:variant>
      <vt:variant>
        <vt:lpwstr/>
      </vt:variant>
      <vt:variant>
        <vt:lpwstr>_Toc241647794</vt:lpwstr>
      </vt:variant>
      <vt:variant>
        <vt:i4>1769520</vt:i4>
      </vt:variant>
      <vt:variant>
        <vt:i4>458</vt:i4>
      </vt:variant>
      <vt:variant>
        <vt:i4>0</vt:i4>
      </vt:variant>
      <vt:variant>
        <vt:i4>5</vt:i4>
      </vt:variant>
      <vt:variant>
        <vt:lpwstr/>
      </vt:variant>
      <vt:variant>
        <vt:lpwstr>_Toc241647793</vt:lpwstr>
      </vt:variant>
      <vt:variant>
        <vt:i4>1769520</vt:i4>
      </vt:variant>
      <vt:variant>
        <vt:i4>452</vt:i4>
      </vt:variant>
      <vt:variant>
        <vt:i4>0</vt:i4>
      </vt:variant>
      <vt:variant>
        <vt:i4>5</vt:i4>
      </vt:variant>
      <vt:variant>
        <vt:lpwstr/>
      </vt:variant>
      <vt:variant>
        <vt:lpwstr>_Toc241647792</vt:lpwstr>
      </vt:variant>
      <vt:variant>
        <vt:i4>1769520</vt:i4>
      </vt:variant>
      <vt:variant>
        <vt:i4>446</vt:i4>
      </vt:variant>
      <vt:variant>
        <vt:i4>0</vt:i4>
      </vt:variant>
      <vt:variant>
        <vt:i4>5</vt:i4>
      </vt:variant>
      <vt:variant>
        <vt:lpwstr/>
      </vt:variant>
      <vt:variant>
        <vt:lpwstr>_Toc241647791</vt:lpwstr>
      </vt:variant>
      <vt:variant>
        <vt:i4>1769520</vt:i4>
      </vt:variant>
      <vt:variant>
        <vt:i4>440</vt:i4>
      </vt:variant>
      <vt:variant>
        <vt:i4>0</vt:i4>
      </vt:variant>
      <vt:variant>
        <vt:i4>5</vt:i4>
      </vt:variant>
      <vt:variant>
        <vt:lpwstr/>
      </vt:variant>
      <vt:variant>
        <vt:lpwstr>_Toc241647790</vt:lpwstr>
      </vt:variant>
      <vt:variant>
        <vt:i4>1703984</vt:i4>
      </vt:variant>
      <vt:variant>
        <vt:i4>434</vt:i4>
      </vt:variant>
      <vt:variant>
        <vt:i4>0</vt:i4>
      </vt:variant>
      <vt:variant>
        <vt:i4>5</vt:i4>
      </vt:variant>
      <vt:variant>
        <vt:lpwstr/>
      </vt:variant>
      <vt:variant>
        <vt:lpwstr>_Toc241647789</vt:lpwstr>
      </vt:variant>
      <vt:variant>
        <vt:i4>1703984</vt:i4>
      </vt:variant>
      <vt:variant>
        <vt:i4>428</vt:i4>
      </vt:variant>
      <vt:variant>
        <vt:i4>0</vt:i4>
      </vt:variant>
      <vt:variant>
        <vt:i4>5</vt:i4>
      </vt:variant>
      <vt:variant>
        <vt:lpwstr/>
      </vt:variant>
      <vt:variant>
        <vt:lpwstr>_Toc241647788</vt:lpwstr>
      </vt:variant>
      <vt:variant>
        <vt:i4>1703984</vt:i4>
      </vt:variant>
      <vt:variant>
        <vt:i4>422</vt:i4>
      </vt:variant>
      <vt:variant>
        <vt:i4>0</vt:i4>
      </vt:variant>
      <vt:variant>
        <vt:i4>5</vt:i4>
      </vt:variant>
      <vt:variant>
        <vt:lpwstr/>
      </vt:variant>
      <vt:variant>
        <vt:lpwstr>_Toc241647787</vt:lpwstr>
      </vt:variant>
      <vt:variant>
        <vt:i4>1703984</vt:i4>
      </vt:variant>
      <vt:variant>
        <vt:i4>416</vt:i4>
      </vt:variant>
      <vt:variant>
        <vt:i4>0</vt:i4>
      </vt:variant>
      <vt:variant>
        <vt:i4>5</vt:i4>
      </vt:variant>
      <vt:variant>
        <vt:lpwstr/>
      </vt:variant>
      <vt:variant>
        <vt:lpwstr>_Toc241647786</vt:lpwstr>
      </vt:variant>
      <vt:variant>
        <vt:i4>1703984</vt:i4>
      </vt:variant>
      <vt:variant>
        <vt:i4>410</vt:i4>
      </vt:variant>
      <vt:variant>
        <vt:i4>0</vt:i4>
      </vt:variant>
      <vt:variant>
        <vt:i4>5</vt:i4>
      </vt:variant>
      <vt:variant>
        <vt:lpwstr/>
      </vt:variant>
      <vt:variant>
        <vt:lpwstr>_Toc241647785</vt:lpwstr>
      </vt:variant>
      <vt:variant>
        <vt:i4>1703984</vt:i4>
      </vt:variant>
      <vt:variant>
        <vt:i4>404</vt:i4>
      </vt:variant>
      <vt:variant>
        <vt:i4>0</vt:i4>
      </vt:variant>
      <vt:variant>
        <vt:i4>5</vt:i4>
      </vt:variant>
      <vt:variant>
        <vt:lpwstr/>
      </vt:variant>
      <vt:variant>
        <vt:lpwstr>_Toc241647784</vt:lpwstr>
      </vt:variant>
      <vt:variant>
        <vt:i4>1703984</vt:i4>
      </vt:variant>
      <vt:variant>
        <vt:i4>398</vt:i4>
      </vt:variant>
      <vt:variant>
        <vt:i4>0</vt:i4>
      </vt:variant>
      <vt:variant>
        <vt:i4>5</vt:i4>
      </vt:variant>
      <vt:variant>
        <vt:lpwstr/>
      </vt:variant>
      <vt:variant>
        <vt:lpwstr>_Toc241647783</vt:lpwstr>
      </vt:variant>
      <vt:variant>
        <vt:i4>1703984</vt:i4>
      </vt:variant>
      <vt:variant>
        <vt:i4>392</vt:i4>
      </vt:variant>
      <vt:variant>
        <vt:i4>0</vt:i4>
      </vt:variant>
      <vt:variant>
        <vt:i4>5</vt:i4>
      </vt:variant>
      <vt:variant>
        <vt:lpwstr/>
      </vt:variant>
      <vt:variant>
        <vt:lpwstr>_Toc241647782</vt:lpwstr>
      </vt:variant>
      <vt:variant>
        <vt:i4>1703984</vt:i4>
      </vt:variant>
      <vt:variant>
        <vt:i4>386</vt:i4>
      </vt:variant>
      <vt:variant>
        <vt:i4>0</vt:i4>
      </vt:variant>
      <vt:variant>
        <vt:i4>5</vt:i4>
      </vt:variant>
      <vt:variant>
        <vt:lpwstr/>
      </vt:variant>
      <vt:variant>
        <vt:lpwstr>_Toc241647781</vt:lpwstr>
      </vt:variant>
      <vt:variant>
        <vt:i4>1703984</vt:i4>
      </vt:variant>
      <vt:variant>
        <vt:i4>380</vt:i4>
      </vt:variant>
      <vt:variant>
        <vt:i4>0</vt:i4>
      </vt:variant>
      <vt:variant>
        <vt:i4>5</vt:i4>
      </vt:variant>
      <vt:variant>
        <vt:lpwstr/>
      </vt:variant>
      <vt:variant>
        <vt:lpwstr>_Toc241647780</vt:lpwstr>
      </vt:variant>
      <vt:variant>
        <vt:i4>1376304</vt:i4>
      </vt:variant>
      <vt:variant>
        <vt:i4>374</vt:i4>
      </vt:variant>
      <vt:variant>
        <vt:i4>0</vt:i4>
      </vt:variant>
      <vt:variant>
        <vt:i4>5</vt:i4>
      </vt:variant>
      <vt:variant>
        <vt:lpwstr/>
      </vt:variant>
      <vt:variant>
        <vt:lpwstr>_Toc241647779</vt:lpwstr>
      </vt:variant>
      <vt:variant>
        <vt:i4>1376304</vt:i4>
      </vt:variant>
      <vt:variant>
        <vt:i4>368</vt:i4>
      </vt:variant>
      <vt:variant>
        <vt:i4>0</vt:i4>
      </vt:variant>
      <vt:variant>
        <vt:i4>5</vt:i4>
      </vt:variant>
      <vt:variant>
        <vt:lpwstr/>
      </vt:variant>
      <vt:variant>
        <vt:lpwstr>_Toc241647778</vt:lpwstr>
      </vt:variant>
      <vt:variant>
        <vt:i4>1376304</vt:i4>
      </vt:variant>
      <vt:variant>
        <vt:i4>362</vt:i4>
      </vt:variant>
      <vt:variant>
        <vt:i4>0</vt:i4>
      </vt:variant>
      <vt:variant>
        <vt:i4>5</vt:i4>
      </vt:variant>
      <vt:variant>
        <vt:lpwstr/>
      </vt:variant>
      <vt:variant>
        <vt:lpwstr>_Toc241647777</vt:lpwstr>
      </vt:variant>
      <vt:variant>
        <vt:i4>1376304</vt:i4>
      </vt:variant>
      <vt:variant>
        <vt:i4>356</vt:i4>
      </vt:variant>
      <vt:variant>
        <vt:i4>0</vt:i4>
      </vt:variant>
      <vt:variant>
        <vt:i4>5</vt:i4>
      </vt:variant>
      <vt:variant>
        <vt:lpwstr/>
      </vt:variant>
      <vt:variant>
        <vt:lpwstr>_Toc241647776</vt:lpwstr>
      </vt:variant>
      <vt:variant>
        <vt:i4>1376304</vt:i4>
      </vt:variant>
      <vt:variant>
        <vt:i4>350</vt:i4>
      </vt:variant>
      <vt:variant>
        <vt:i4>0</vt:i4>
      </vt:variant>
      <vt:variant>
        <vt:i4>5</vt:i4>
      </vt:variant>
      <vt:variant>
        <vt:lpwstr/>
      </vt:variant>
      <vt:variant>
        <vt:lpwstr>_Toc241647775</vt:lpwstr>
      </vt:variant>
      <vt:variant>
        <vt:i4>1376304</vt:i4>
      </vt:variant>
      <vt:variant>
        <vt:i4>344</vt:i4>
      </vt:variant>
      <vt:variant>
        <vt:i4>0</vt:i4>
      </vt:variant>
      <vt:variant>
        <vt:i4>5</vt:i4>
      </vt:variant>
      <vt:variant>
        <vt:lpwstr/>
      </vt:variant>
      <vt:variant>
        <vt:lpwstr>_Toc241647774</vt:lpwstr>
      </vt:variant>
      <vt:variant>
        <vt:i4>1376304</vt:i4>
      </vt:variant>
      <vt:variant>
        <vt:i4>338</vt:i4>
      </vt:variant>
      <vt:variant>
        <vt:i4>0</vt:i4>
      </vt:variant>
      <vt:variant>
        <vt:i4>5</vt:i4>
      </vt:variant>
      <vt:variant>
        <vt:lpwstr/>
      </vt:variant>
      <vt:variant>
        <vt:lpwstr>_Toc241647773</vt:lpwstr>
      </vt:variant>
      <vt:variant>
        <vt:i4>1376304</vt:i4>
      </vt:variant>
      <vt:variant>
        <vt:i4>332</vt:i4>
      </vt:variant>
      <vt:variant>
        <vt:i4>0</vt:i4>
      </vt:variant>
      <vt:variant>
        <vt:i4>5</vt:i4>
      </vt:variant>
      <vt:variant>
        <vt:lpwstr/>
      </vt:variant>
      <vt:variant>
        <vt:lpwstr>_Toc241647772</vt:lpwstr>
      </vt:variant>
      <vt:variant>
        <vt:i4>1376304</vt:i4>
      </vt:variant>
      <vt:variant>
        <vt:i4>326</vt:i4>
      </vt:variant>
      <vt:variant>
        <vt:i4>0</vt:i4>
      </vt:variant>
      <vt:variant>
        <vt:i4>5</vt:i4>
      </vt:variant>
      <vt:variant>
        <vt:lpwstr/>
      </vt:variant>
      <vt:variant>
        <vt:lpwstr>_Toc241647771</vt:lpwstr>
      </vt:variant>
      <vt:variant>
        <vt:i4>1376304</vt:i4>
      </vt:variant>
      <vt:variant>
        <vt:i4>320</vt:i4>
      </vt:variant>
      <vt:variant>
        <vt:i4>0</vt:i4>
      </vt:variant>
      <vt:variant>
        <vt:i4>5</vt:i4>
      </vt:variant>
      <vt:variant>
        <vt:lpwstr/>
      </vt:variant>
      <vt:variant>
        <vt:lpwstr>_Toc241647770</vt:lpwstr>
      </vt:variant>
      <vt:variant>
        <vt:i4>1310768</vt:i4>
      </vt:variant>
      <vt:variant>
        <vt:i4>314</vt:i4>
      </vt:variant>
      <vt:variant>
        <vt:i4>0</vt:i4>
      </vt:variant>
      <vt:variant>
        <vt:i4>5</vt:i4>
      </vt:variant>
      <vt:variant>
        <vt:lpwstr/>
      </vt:variant>
      <vt:variant>
        <vt:lpwstr>_Toc241647769</vt:lpwstr>
      </vt:variant>
      <vt:variant>
        <vt:i4>1310768</vt:i4>
      </vt:variant>
      <vt:variant>
        <vt:i4>308</vt:i4>
      </vt:variant>
      <vt:variant>
        <vt:i4>0</vt:i4>
      </vt:variant>
      <vt:variant>
        <vt:i4>5</vt:i4>
      </vt:variant>
      <vt:variant>
        <vt:lpwstr/>
      </vt:variant>
      <vt:variant>
        <vt:lpwstr>_Toc241647768</vt:lpwstr>
      </vt:variant>
      <vt:variant>
        <vt:i4>1310768</vt:i4>
      </vt:variant>
      <vt:variant>
        <vt:i4>302</vt:i4>
      </vt:variant>
      <vt:variant>
        <vt:i4>0</vt:i4>
      </vt:variant>
      <vt:variant>
        <vt:i4>5</vt:i4>
      </vt:variant>
      <vt:variant>
        <vt:lpwstr/>
      </vt:variant>
      <vt:variant>
        <vt:lpwstr>_Toc241647767</vt:lpwstr>
      </vt:variant>
      <vt:variant>
        <vt:i4>1310768</vt:i4>
      </vt:variant>
      <vt:variant>
        <vt:i4>296</vt:i4>
      </vt:variant>
      <vt:variant>
        <vt:i4>0</vt:i4>
      </vt:variant>
      <vt:variant>
        <vt:i4>5</vt:i4>
      </vt:variant>
      <vt:variant>
        <vt:lpwstr/>
      </vt:variant>
      <vt:variant>
        <vt:lpwstr>_Toc241647766</vt:lpwstr>
      </vt:variant>
      <vt:variant>
        <vt:i4>1310768</vt:i4>
      </vt:variant>
      <vt:variant>
        <vt:i4>290</vt:i4>
      </vt:variant>
      <vt:variant>
        <vt:i4>0</vt:i4>
      </vt:variant>
      <vt:variant>
        <vt:i4>5</vt:i4>
      </vt:variant>
      <vt:variant>
        <vt:lpwstr/>
      </vt:variant>
      <vt:variant>
        <vt:lpwstr>_Toc241647765</vt:lpwstr>
      </vt:variant>
      <vt:variant>
        <vt:i4>1310768</vt:i4>
      </vt:variant>
      <vt:variant>
        <vt:i4>284</vt:i4>
      </vt:variant>
      <vt:variant>
        <vt:i4>0</vt:i4>
      </vt:variant>
      <vt:variant>
        <vt:i4>5</vt:i4>
      </vt:variant>
      <vt:variant>
        <vt:lpwstr/>
      </vt:variant>
      <vt:variant>
        <vt:lpwstr>_Toc241647764</vt:lpwstr>
      </vt:variant>
      <vt:variant>
        <vt:i4>1310768</vt:i4>
      </vt:variant>
      <vt:variant>
        <vt:i4>278</vt:i4>
      </vt:variant>
      <vt:variant>
        <vt:i4>0</vt:i4>
      </vt:variant>
      <vt:variant>
        <vt:i4>5</vt:i4>
      </vt:variant>
      <vt:variant>
        <vt:lpwstr/>
      </vt:variant>
      <vt:variant>
        <vt:lpwstr>_Toc241647763</vt:lpwstr>
      </vt:variant>
      <vt:variant>
        <vt:i4>1310768</vt:i4>
      </vt:variant>
      <vt:variant>
        <vt:i4>272</vt:i4>
      </vt:variant>
      <vt:variant>
        <vt:i4>0</vt:i4>
      </vt:variant>
      <vt:variant>
        <vt:i4>5</vt:i4>
      </vt:variant>
      <vt:variant>
        <vt:lpwstr/>
      </vt:variant>
      <vt:variant>
        <vt:lpwstr>_Toc241647762</vt:lpwstr>
      </vt:variant>
      <vt:variant>
        <vt:i4>1310768</vt:i4>
      </vt:variant>
      <vt:variant>
        <vt:i4>266</vt:i4>
      </vt:variant>
      <vt:variant>
        <vt:i4>0</vt:i4>
      </vt:variant>
      <vt:variant>
        <vt:i4>5</vt:i4>
      </vt:variant>
      <vt:variant>
        <vt:lpwstr/>
      </vt:variant>
      <vt:variant>
        <vt:lpwstr>_Toc241647761</vt:lpwstr>
      </vt:variant>
      <vt:variant>
        <vt:i4>1310768</vt:i4>
      </vt:variant>
      <vt:variant>
        <vt:i4>260</vt:i4>
      </vt:variant>
      <vt:variant>
        <vt:i4>0</vt:i4>
      </vt:variant>
      <vt:variant>
        <vt:i4>5</vt:i4>
      </vt:variant>
      <vt:variant>
        <vt:lpwstr/>
      </vt:variant>
      <vt:variant>
        <vt:lpwstr>_Toc241647760</vt:lpwstr>
      </vt:variant>
      <vt:variant>
        <vt:i4>1507376</vt:i4>
      </vt:variant>
      <vt:variant>
        <vt:i4>254</vt:i4>
      </vt:variant>
      <vt:variant>
        <vt:i4>0</vt:i4>
      </vt:variant>
      <vt:variant>
        <vt:i4>5</vt:i4>
      </vt:variant>
      <vt:variant>
        <vt:lpwstr/>
      </vt:variant>
      <vt:variant>
        <vt:lpwstr>_Toc241647759</vt:lpwstr>
      </vt:variant>
      <vt:variant>
        <vt:i4>1507376</vt:i4>
      </vt:variant>
      <vt:variant>
        <vt:i4>248</vt:i4>
      </vt:variant>
      <vt:variant>
        <vt:i4>0</vt:i4>
      </vt:variant>
      <vt:variant>
        <vt:i4>5</vt:i4>
      </vt:variant>
      <vt:variant>
        <vt:lpwstr/>
      </vt:variant>
      <vt:variant>
        <vt:lpwstr>_Toc241647758</vt:lpwstr>
      </vt:variant>
      <vt:variant>
        <vt:i4>1507376</vt:i4>
      </vt:variant>
      <vt:variant>
        <vt:i4>242</vt:i4>
      </vt:variant>
      <vt:variant>
        <vt:i4>0</vt:i4>
      </vt:variant>
      <vt:variant>
        <vt:i4>5</vt:i4>
      </vt:variant>
      <vt:variant>
        <vt:lpwstr/>
      </vt:variant>
      <vt:variant>
        <vt:lpwstr>_Toc241647757</vt:lpwstr>
      </vt:variant>
      <vt:variant>
        <vt:i4>1507376</vt:i4>
      </vt:variant>
      <vt:variant>
        <vt:i4>236</vt:i4>
      </vt:variant>
      <vt:variant>
        <vt:i4>0</vt:i4>
      </vt:variant>
      <vt:variant>
        <vt:i4>5</vt:i4>
      </vt:variant>
      <vt:variant>
        <vt:lpwstr/>
      </vt:variant>
      <vt:variant>
        <vt:lpwstr>_Toc241647756</vt:lpwstr>
      </vt:variant>
      <vt:variant>
        <vt:i4>1507376</vt:i4>
      </vt:variant>
      <vt:variant>
        <vt:i4>230</vt:i4>
      </vt:variant>
      <vt:variant>
        <vt:i4>0</vt:i4>
      </vt:variant>
      <vt:variant>
        <vt:i4>5</vt:i4>
      </vt:variant>
      <vt:variant>
        <vt:lpwstr/>
      </vt:variant>
      <vt:variant>
        <vt:lpwstr>_Toc241647755</vt:lpwstr>
      </vt:variant>
      <vt:variant>
        <vt:i4>1507376</vt:i4>
      </vt:variant>
      <vt:variant>
        <vt:i4>224</vt:i4>
      </vt:variant>
      <vt:variant>
        <vt:i4>0</vt:i4>
      </vt:variant>
      <vt:variant>
        <vt:i4>5</vt:i4>
      </vt:variant>
      <vt:variant>
        <vt:lpwstr/>
      </vt:variant>
      <vt:variant>
        <vt:lpwstr>_Toc241647754</vt:lpwstr>
      </vt:variant>
      <vt:variant>
        <vt:i4>1507376</vt:i4>
      </vt:variant>
      <vt:variant>
        <vt:i4>218</vt:i4>
      </vt:variant>
      <vt:variant>
        <vt:i4>0</vt:i4>
      </vt:variant>
      <vt:variant>
        <vt:i4>5</vt:i4>
      </vt:variant>
      <vt:variant>
        <vt:lpwstr/>
      </vt:variant>
      <vt:variant>
        <vt:lpwstr>_Toc241647753</vt:lpwstr>
      </vt:variant>
      <vt:variant>
        <vt:i4>1507376</vt:i4>
      </vt:variant>
      <vt:variant>
        <vt:i4>212</vt:i4>
      </vt:variant>
      <vt:variant>
        <vt:i4>0</vt:i4>
      </vt:variant>
      <vt:variant>
        <vt:i4>5</vt:i4>
      </vt:variant>
      <vt:variant>
        <vt:lpwstr/>
      </vt:variant>
      <vt:variant>
        <vt:lpwstr>_Toc241647752</vt:lpwstr>
      </vt:variant>
      <vt:variant>
        <vt:i4>1507376</vt:i4>
      </vt:variant>
      <vt:variant>
        <vt:i4>206</vt:i4>
      </vt:variant>
      <vt:variant>
        <vt:i4>0</vt:i4>
      </vt:variant>
      <vt:variant>
        <vt:i4>5</vt:i4>
      </vt:variant>
      <vt:variant>
        <vt:lpwstr/>
      </vt:variant>
      <vt:variant>
        <vt:lpwstr>_Toc241647751</vt:lpwstr>
      </vt:variant>
      <vt:variant>
        <vt:i4>1507376</vt:i4>
      </vt:variant>
      <vt:variant>
        <vt:i4>200</vt:i4>
      </vt:variant>
      <vt:variant>
        <vt:i4>0</vt:i4>
      </vt:variant>
      <vt:variant>
        <vt:i4>5</vt:i4>
      </vt:variant>
      <vt:variant>
        <vt:lpwstr/>
      </vt:variant>
      <vt:variant>
        <vt:lpwstr>_Toc241647750</vt:lpwstr>
      </vt:variant>
      <vt:variant>
        <vt:i4>1441840</vt:i4>
      </vt:variant>
      <vt:variant>
        <vt:i4>194</vt:i4>
      </vt:variant>
      <vt:variant>
        <vt:i4>0</vt:i4>
      </vt:variant>
      <vt:variant>
        <vt:i4>5</vt:i4>
      </vt:variant>
      <vt:variant>
        <vt:lpwstr/>
      </vt:variant>
      <vt:variant>
        <vt:lpwstr>_Toc241647749</vt:lpwstr>
      </vt:variant>
      <vt:variant>
        <vt:i4>1441840</vt:i4>
      </vt:variant>
      <vt:variant>
        <vt:i4>188</vt:i4>
      </vt:variant>
      <vt:variant>
        <vt:i4>0</vt:i4>
      </vt:variant>
      <vt:variant>
        <vt:i4>5</vt:i4>
      </vt:variant>
      <vt:variant>
        <vt:lpwstr/>
      </vt:variant>
      <vt:variant>
        <vt:lpwstr>_Toc241647748</vt:lpwstr>
      </vt:variant>
      <vt:variant>
        <vt:i4>1441840</vt:i4>
      </vt:variant>
      <vt:variant>
        <vt:i4>182</vt:i4>
      </vt:variant>
      <vt:variant>
        <vt:i4>0</vt:i4>
      </vt:variant>
      <vt:variant>
        <vt:i4>5</vt:i4>
      </vt:variant>
      <vt:variant>
        <vt:lpwstr/>
      </vt:variant>
      <vt:variant>
        <vt:lpwstr>_Toc241647747</vt:lpwstr>
      </vt:variant>
      <vt:variant>
        <vt:i4>1441840</vt:i4>
      </vt:variant>
      <vt:variant>
        <vt:i4>176</vt:i4>
      </vt:variant>
      <vt:variant>
        <vt:i4>0</vt:i4>
      </vt:variant>
      <vt:variant>
        <vt:i4>5</vt:i4>
      </vt:variant>
      <vt:variant>
        <vt:lpwstr/>
      </vt:variant>
      <vt:variant>
        <vt:lpwstr>_Toc241647746</vt:lpwstr>
      </vt:variant>
      <vt:variant>
        <vt:i4>1441840</vt:i4>
      </vt:variant>
      <vt:variant>
        <vt:i4>170</vt:i4>
      </vt:variant>
      <vt:variant>
        <vt:i4>0</vt:i4>
      </vt:variant>
      <vt:variant>
        <vt:i4>5</vt:i4>
      </vt:variant>
      <vt:variant>
        <vt:lpwstr/>
      </vt:variant>
      <vt:variant>
        <vt:lpwstr>_Toc241647745</vt:lpwstr>
      </vt:variant>
      <vt:variant>
        <vt:i4>1441840</vt:i4>
      </vt:variant>
      <vt:variant>
        <vt:i4>164</vt:i4>
      </vt:variant>
      <vt:variant>
        <vt:i4>0</vt:i4>
      </vt:variant>
      <vt:variant>
        <vt:i4>5</vt:i4>
      </vt:variant>
      <vt:variant>
        <vt:lpwstr/>
      </vt:variant>
      <vt:variant>
        <vt:lpwstr>_Toc241647744</vt:lpwstr>
      </vt:variant>
      <vt:variant>
        <vt:i4>1441840</vt:i4>
      </vt:variant>
      <vt:variant>
        <vt:i4>158</vt:i4>
      </vt:variant>
      <vt:variant>
        <vt:i4>0</vt:i4>
      </vt:variant>
      <vt:variant>
        <vt:i4>5</vt:i4>
      </vt:variant>
      <vt:variant>
        <vt:lpwstr/>
      </vt:variant>
      <vt:variant>
        <vt:lpwstr>_Toc241647743</vt:lpwstr>
      </vt:variant>
      <vt:variant>
        <vt:i4>1441840</vt:i4>
      </vt:variant>
      <vt:variant>
        <vt:i4>152</vt:i4>
      </vt:variant>
      <vt:variant>
        <vt:i4>0</vt:i4>
      </vt:variant>
      <vt:variant>
        <vt:i4>5</vt:i4>
      </vt:variant>
      <vt:variant>
        <vt:lpwstr/>
      </vt:variant>
      <vt:variant>
        <vt:lpwstr>_Toc241647742</vt:lpwstr>
      </vt:variant>
      <vt:variant>
        <vt:i4>1441840</vt:i4>
      </vt:variant>
      <vt:variant>
        <vt:i4>146</vt:i4>
      </vt:variant>
      <vt:variant>
        <vt:i4>0</vt:i4>
      </vt:variant>
      <vt:variant>
        <vt:i4>5</vt:i4>
      </vt:variant>
      <vt:variant>
        <vt:lpwstr/>
      </vt:variant>
      <vt:variant>
        <vt:lpwstr>_Toc241647741</vt:lpwstr>
      </vt:variant>
      <vt:variant>
        <vt:i4>1441840</vt:i4>
      </vt:variant>
      <vt:variant>
        <vt:i4>140</vt:i4>
      </vt:variant>
      <vt:variant>
        <vt:i4>0</vt:i4>
      </vt:variant>
      <vt:variant>
        <vt:i4>5</vt:i4>
      </vt:variant>
      <vt:variant>
        <vt:lpwstr/>
      </vt:variant>
      <vt:variant>
        <vt:lpwstr>_Toc241647740</vt:lpwstr>
      </vt:variant>
      <vt:variant>
        <vt:i4>1114160</vt:i4>
      </vt:variant>
      <vt:variant>
        <vt:i4>134</vt:i4>
      </vt:variant>
      <vt:variant>
        <vt:i4>0</vt:i4>
      </vt:variant>
      <vt:variant>
        <vt:i4>5</vt:i4>
      </vt:variant>
      <vt:variant>
        <vt:lpwstr/>
      </vt:variant>
      <vt:variant>
        <vt:lpwstr>_Toc241647739</vt:lpwstr>
      </vt:variant>
      <vt:variant>
        <vt:i4>1114160</vt:i4>
      </vt:variant>
      <vt:variant>
        <vt:i4>128</vt:i4>
      </vt:variant>
      <vt:variant>
        <vt:i4>0</vt:i4>
      </vt:variant>
      <vt:variant>
        <vt:i4>5</vt:i4>
      </vt:variant>
      <vt:variant>
        <vt:lpwstr/>
      </vt:variant>
      <vt:variant>
        <vt:lpwstr>_Toc241647738</vt:lpwstr>
      </vt:variant>
      <vt:variant>
        <vt:i4>1114160</vt:i4>
      </vt:variant>
      <vt:variant>
        <vt:i4>122</vt:i4>
      </vt:variant>
      <vt:variant>
        <vt:i4>0</vt:i4>
      </vt:variant>
      <vt:variant>
        <vt:i4>5</vt:i4>
      </vt:variant>
      <vt:variant>
        <vt:lpwstr/>
      </vt:variant>
      <vt:variant>
        <vt:lpwstr>_Toc241647737</vt:lpwstr>
      </vt:variant>
      <vt:variant>
        <vt:i4>1114160</vt:i4>
      </vt:variant>
      <vt:variant>
        <vt:i4>116</vt:i4>
      </vt:variant>
      <vt:variant>
        <vt:i4>0</vt:i4>
      </vt:variant>
      <vt:variant>
        <vt:i4>5</vt:i4>
      </vt:variant>
      <vt:variant>
        <vt:lpwstr/>
      </vt:variant>
      <vt:variant>
        <vt:lpwstr>_Toc241647736</vt:lpwstr>
      </vt:variant>
      <vt:variant>
        <vt:i4>1114160</vt:i4>
      </vt:variant>
      <vt:variant>
        <vt:i4>110</vt:i4>
      </vt:variant>
      <vt:variant>
        <vt:i4>0</vt:i4>
      </vt:variant>
      <vt:variant>
        <vt:i4>5</vt:i4>
      </vt:variant>
      <vt:variant>
        <vt:lpwstr/>
      </vt:variant>
      <vt:variant>
        <vt:lpwstr>_Toc241647735</vt:lpwstr>
      </vt:variant>
      <vt:variant>
        <vt:i4>1114160</vt:i4>
      </vt:variant>
      <vt:variant>
        <vt:i4>104</vt:i4>
      </vt:variant>
      <vt:variant>
        <vt:i4>0</vt:i4>
      </vt:variant>
      <vt:variant>
        <vt:i4>5</vt:i4>
      </vt:variant>
      <vt:variant>
        <vt:lpwstr/>
      </vt:variant>
      <vt:variant>
        <vt:lpwstr>_Toc241647734</vt:lpwstr>
      </vt:variant>
      <vt:variant>
        <vt:i4>1114160</vt:i4>
      </vt:variant>
      <vt:variant>
        <vt:i4>98</vt:i4>
      </vt:variant>
      <vt:variant>
        <vt:i4>0</vt:i4>
      </vt:variant>
      <vt:variant>
        <vt:i4>5</vt:i4>
      </vt:variant>
      <vt:variant>
        <vt:lpwstr/>
      </vt:variant>
      <vt:variant>
        <vt:lpwstr>_Toc241647730</vt:lpwstr>
      </vt:variant>
      <vt:variant>
        <vt:i4>1048624</vt:i4>
      </vt:variant>
      <vt:variant>
        <vt:i4>92</vt:i4>
      </vt:variant>
      <vt:variant>
        <vt:i4>0</vt:i4>
      </vt:variant>
      <vt:variant>
        <vt:i4>5</vt:i4>
      </vt:variant>
      <vt:variant>
        <vt:lpwstr/>
      </vt:variant>
      <vt:variant>
        <vt:lpwstr>_Toc241647729</vt:lpwstr>
      </vt:variant>
      <vt:variant>
        <vt:i4>1048624</vt:i4>
      </vt:variant>
      <vt:variant>
        <vt:i4>86</vt:i4>
      </vt:variant>
      <vt:variant>
        <vt:i4>0</vt:i4>
      </vt:variant>
      <vt:variant>
        <vt:i4>5</vt:i4>
      </vt:variant>
      <vt:variant>
        <vt:lpwstr/>
      </vt:variant>
      <vt:variant>
        <vt:lpwstr>_Toc241647728</vt:lpwstr>
      </vt:variant>
      <vt:variant>
        <vt:i4>1048624</vt:i4>
      </vt:variant>
      <vt:variant>
        <vt:i4>80</vt:i4>
      </vt:variant>
      <vt:variant>
        <vt:i4>0</vt:i4>
      </vt:variant>
      <vt:variant>
        <vt:i4>5</vt:i4>
      </vt:variant>
      <vt:variant>
        <vt:lpwstr/>
      </vt:variant>
      <vt:variant>
        <vt:lpwstr>_Toc241647727</vt:lpwstr>
      </vt:variant>
      <vt:variant>
        <vt:i4>1048624</vt:i4>
      </vt:variant>
      <vt:variant>
        <vt:i4>74</vt:i4>
      </vt:variant>
      <vt:variant>
        <vt:i4>0</vt:i4>
      </vt:variant>
      <vt:variant>
        <vt:i4>5</vt:i4>
      </vt:variant>
      <vt:variant>
        <vt:lpwstr/>
      </vt:variant>
      <vt:variant>
        <vt:lpwstr>_Toc241647726</vt:lpwstr>
      </vt:variant>
      <vt:variant>
        <vt:i4>1048624</vt:i4>
      </vt:variant>
      <vt:variant>
        <vt:i4>68</vt:i4>
      </vt:variant>
      <vt:variant>
        <vt:i4>0</vt:i4>
      </vt:variant>
      <vt:variant>
        <vt:i4>5</vt:i4>
      </vt:variant>
      <vt:variant>
        <vt:lpwstr/>
      </vt:variant>
      <vt:variant>
        <vt:lpwstr>_Toc241647725</vt:lpwstr>
      </vt:variant>
      <vt:variant>
        <vt:i4>1048624</vt:i4>
      </vt:variant>
      <vt:variant>
        <vt:i4>62</vt:i4>
      </vt:variant>
      <vt:variant>
        <vt:i4>0</vt:i4>
      </vt:variant>
      <vt:variant>
        <vt:i4>5</vt:i4>
      </vt:variant>
      <vt:variant>
        <vt:lpwstr/>
      </vt:variant>
      <vt:variant>
        <vt:lpwstr>_Toc241647724</vt:lpwstr>
      </vt:variant>
      <vt:variant>
        <vt:i4>1048624</vt:i4>
      </vt:variant>
      <vt:variant>
        <vt:i4>56</vt:i4>
      </vt:variant>
      <vt:variant>
        <vt:i4>0</vt:i4>
      </vt:variant>
      <vt:variant>
        <vt:i4>5</vt:i4>
      </vt:variant>
      <vt:variant>
        <vt:lpwstr/>
      </vt:variant>
      <vt:variant>
        <vt:lpwstr>_Toc241647723</vt:lpwstr>
      </vt:variant>
      <vt:variant>
        <vt:i4>1048624</vt:i4>
      </vt:variant>
      <vt:variant>
        <vt:i4>50</vt:i4>
      </vt:variant>
      <vt:variant>
        <vt:i4>0</vt:i4>
      </vt:variant>
      <vt:variant>
        <vt:i4>5</vt:i4>
      </vt:variant>
      <vt:variant>
        <vt:lpwstr/>
      </vt:variant>
      <vt:variant>
        <vt:lpwstr>_Toc241647722</vt:lpwstr>
      </vt:variant>
      <vt:variant>
        <vt:i4>1048624</vt:i4>
      </vt:variant>
      <vt:variant>
        <vt:i4>44</vt:i4>
      </vt:variant>
      <vt:variant>
        <vt:i4>0</vt:i4>
      </vt:variant>
      <vt:variant>
        <vt:i4>5</vt:i4>
      </vt:variant>
      <vt:variant>
        <vt:lpwstr/>
      </vt:variant>
      <vt:variant>
        <vt:lpwstr>_Toc241647721</vt:lpwstr>
      </vt:variant>
      <vt:variant>
        <vt:i4>1048624</vt:i4>
      </vt:variant>
      <vt:variant>
        <vt:i4>38</vt:i4>
      </vt:variant>
      <vt:variant>
        <vt:i4>0</vt:i4>
      </vt:variant>
      <vt:variant>
        <vt:i4>5</vt:i4>
      </vt:variant>
      <vt:variant>
        <vt:lpwstr/>
      </vt:variant>
      <vt:variant>
        <vt:lpwstr>_Toc241647720</vt:lpwstr>
      </vt:variant>
      <vt:variant>
        <vt:i4>1245232</vt:i4>
      </vt:variant>
      <vt:variant>
        <vt:i4>32</vt:i4>
      </vt:variant>
      <vt:variant>
        <vt:i4>0</vt:i4>
      </vt:variant>
      <vt:variant>
        <vt:i4>5</vt:i4>
      </vt:variant>
      <vt:variant>
        <vt:lpwstr/>
      </vt:variant>
      <vt:variant>
        <vt:lpwstr>_Toc241647719</vt:lpwstr>
      </vt:variant>
      <vt:variant>
        <vt:i4>1245232</vt:i4>
      </vt:variant>
      <vt:variant>
        <vt:i4>26</vt:i4>
      </vt:variant>
      <vt:variant>
        <vt:i4>0</vt:i4>
      </vt:variant>
      <vt:variant>
        <vt:i4>5</vt:i4>
      </vt:variant>
      <vt:variant>
        <vt:lpwstr/>
      </vt:variant>
      <vt:variant>
        <vt:lpwstr>_Toc241647718</vt:lpwstr>
      </vt:variant>
      <vt:variant>
        <vt:i4>1245232</vt:i4>
      </vt:variant>
      <vt:variant>
        <vt:i4>20</vt:i4>
      </vt:variant>
      <vt:variant>
        <vt:i4>0</vt:i4>
      </vt:variant>
      <vt:variant>
        <vt:i4>5</vt:i4>
      </vt:variant>
      <vt:variant>
        <vt:lpwstr/>
      </vt:variant>
      <vt:variant>
        <vt:lpwstr>_Toc241647717</vt:lpwstr>
      </vt:variant>
      <vt:variant>
        <vt:i4>1245232</vt:i4>
      </vt:variant>
      <vt:variant>
        <vt:i4>14</vt:i4>
      </vt:variant>
      <vt:variant>
        <vt:i4>0</vt:i4>
      </vt:variant>
      <vt:variant>
        <vt:i4>5</vt:i4>
      </vt:variant>
      <vt:variant>
        <vt:lpwstr/>
      </vt:variant>
      <vt:variant>
        <vt:lpwstr>_Toc241647716</vt:lpwstr>
      </vt:variant>
      <vt:variant>
        <vt:i4>1245232</vt:i4>
      </vt:variant>
      <vt:variant>
        <vt:i4>8</vt:i4>
      </vt:variant>
      <vt:variant>
        <vt:i4>0</vt:i4>
      </vt:variant>
      <vt:variant>
        <vt:i4>5</vt:i4>
      </vt:variant>
      <vt:variant>
        <vt:lpwstr/>
      </vt:variant>
      <vt:variant>
        <vt:lpwstr>_Toc241647715</vt:lpwstr>
      </vt:variant>
      <vt:variant>
        <vt:i4>1245232</vt:i4>
      </vt:variant>
      <vt:variant>
        <vt:i4>2</vt:i4>
      </vt:variant>
      <vt:variant>
        <vt:i4>0</vt:i4>
      </vt:variant>
      <vt:variant>
        <vt:i4>5</vt:i4>
      </vt:variant>
      <vt:variant>
        <vt:lpwstr/>
      </vt:variant>
      <vt:variant>
        <vt:lpwstr>_Toc241647714</vt:lpwstr>
      </vt:variant>
      <vt:variant>
        <vt:i4>2949137</vt:i4>
      </vt:variant>
      <vt:variant>
        <vt:i4>-1</vt:i4>
      </vt:variant>
      <vt:variant>
        <vt:i4>19460</vt:i4>
      </vt:variant>
      <vt:variant>
        <vt:i4>1</vt:i4>
      </vt:variant>
      <vt:variant>
        <vt:lpwstr>cid:image001.jpg@01CA3C3F.BD523CD0</vt:lpwstr>
      </vt:variant>
      <vt:variant>
        <vt:lpwstr/>
      </vt:variant>
      <vt:variant>
        <vt:i4>2949137</vt:i4>
      </vt:variant>
      <vt:variant>
        <vt:i4>-1</vt:i4>
      </vt:variant>
      <vt:variant>
        <vt:i4>19462</vt:i4>
      </vt:variant>
      <vt:variant>
        <vt:i4>1</vt:i4>
      </vt:variant>
      <vt:variant>
        <vt:lpwstr>cid:image001.jpg@01CA3C3F.BD523CD0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creator>w.blair.estepiii@sce.com</dc:creator>
  <cp:lastModifiedBy>Pedro Costa</cp:lastModifiedBy>
  <cp:revision>5</cp:revision>
  <cp:lastPrinted>2013-05-22T09:24:00Z</cp:lastPrinted>
  <dcterms:created xsi:type="dcterms:W3CDTF">2018-03-02T06:04:00Z</dcterms:created>
  <dcterms:modified xsi:type="dcterms:W3CDTF">2018-03-02T14:45:00Z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0x010100D4AC7A4923556C4E96E76B339BAE18E9</vt:lpwstr>
  </property>
</Properties>
</file>