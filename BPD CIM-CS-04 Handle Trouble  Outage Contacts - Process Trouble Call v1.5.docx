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FF9880" w14:textId="77777777" w:rsidR="00560135" w:rsidRPr="00052D0D" w:rsidRDefault="00560135" w:rsidP="00560135">
      <w:pPr>
        <w:pStyle w:val="Cover-ProposalText"/>
        <w:ind w:right="27"/>
        <w:rPr>
          <w:rFonts w:ascii="Calibri Light" w:hAnsi="Calibri Light"/>
        </w:rPr>
      </w:pPr>
    </w:p>
    <w:p w14:paraId="098A1EED" w14:textId="77777777" w:rsidR="00A96F48" w:rsidRPr="00052D0D" w:rsidRDefault="0038047C" w:rsidP="00976734">
      <w:pPr>
        <w:jc w:val="right"/>
        <w:rPr>
          <w:rFonts w:ascii="Calibri Light" w:hAnsi="Calibri Light" w:cs="Arial"/>
        </w:rPr>
      </w:pPr>
      <w:r w:rsidRPr="00052D0D">
        <w:rPr>
          <w:rFonts w:ascii="Calibri Light" w:hAnsi="Calibri Light"/>
          <w:b/>
          <w:noProof/>
          <w:color w:val="F79646"/>
          <w:sz w:val="40"/>
        </w:rPr>
        <w:drawing>
          <wp:inline distT="0" distB="0" distL="0" distR="0" wp14:anchorId="1E8E67E4" wp14:editId="58344734">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12D114F6" w14:textId="77777777" w:rsidR="00A96F48" w:rsidRPr="00052D0D" w:rsidRDefault="00A96F48" w:rsidP="00A96F48">
      <w:pPr>
        <w:jc w:val="right"/>
        <w:rPr>
          <w:rFonts w:ascii="Calibri Light" w:hAnsi="Calibri Light" w:cs="Arial"/>
        </w:rPr>
      </w:pPr>
    </w:p>
    <w:p w14:paraId="7A1DD0F2" w14:textId="77777777" w:rsidR="00A96F48" w:rsidRPr="00052D0D"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052D0D" w14:paraId="16EEF80C" w14:textId="77777777" w:rsidTr="51FE5148">
        <w:trPr>
          <w:gridBefore w:val="1"/>
          <w:wBefore w:w="18" w:type="dxa"/>
          <w:trHeight w:val="1878"/>
        </w:trPr>
        <w:tc>
          <w:tcPr>
            <w:tcW w:w="9450" w:type="dxa"/>
            <w:vAlign w:val="center"/>
          </w:tcPr>
          <w:p w14:paraId="64E5BADD" w14:textId="77777777" w:rsidR="00CE2E6D" w:rsidRPr="00052D0D" w:rsidRDefault="00CE2E6D" w:rsidP="51FE5148">
            <w:pPr>
              <w:pStyle w:val="Cover-ProposalText"/>
              <w:ind w:right="27"/>
              <w:jc w:val="center"/>
              <w:rPr>
                <w:rStyle w:val="Cover-CustomerNameChar"/>
                <w:rFonts w:ascii="Calibri Light" w:hAnsi="Calibri Light"/>
                <w:sz w:val="40"/>
                <w:szCs w:val="40"/>
                <w:lang w:val="en-US"/>
              </w:rPr>
            </w:pPr>
            <w:r w:rsidRPr="00052D0D">
              <w:rPr>
                <w:rStyle w:val="Cover-CustomerNameChar"/>
                <w:rFonts w:ascii="Calibri Light" w:hAnsi="Calibri Light"/>
                <w:sz w:val="40"/>
                <w:szCs w:val="40"/>
                <w:lang w:val="en-US"/>
              </w:rPr>
              <w:t>Southern California Edison</w:t>
            </w:r>
          </w:p>
          <w:p w14:paraId="5C3EA04D" w14:textId="77777777" w:rsidR="00CE2E6D" w:rsidRPr="00052D0D" w:rsidRDefault="00CE2E6D" w:rsidP="51FE5148">
            <w:pPr>
              <w:pStyle w:val="Cover-ProposalText"/>
              <w:ind w:right="27"/>
              <w:jc w:val="center"/>
              <w:rPr>
                <w:rStyle w:val="Cover-CustomerNameChar"/>
                <w:rFonts w:ascii="Calibri Light" w:hAnsi="Calibri Light"/>
                <w:sz w:val="40"/>
                <w:szCs w:val="40"/>
                <w:lang w:val="en-US"/>
              </w:rPr>
            </w:pPr>
            <w:r w:rsidRPr="00052D0D">
              <w:rPr>
                <w:rStyle w:val="Cover-CustomerNameChar"/>
                <w:rFonts w:ascii="Calibri Light" w:hAnsi="Calibri Light"/>
                <w:sz w:val="40"/>
                <w:szCs w:val="40"/>
                <w:lang w:val="en-US"/>
              </w:rPr>
              <w:t>CS Re-Platform Project</w:t>
            </w:r>
          </w:p>
          <w:p w14:paraId="69989904" w14:textId="77777777" w:rsidR="00A14DC0" w:rsidRPr="00052D0D" w:rsidRDefault="00A14DC0" w:rsidP="00CE2E6D">
            <w:pPr>
              <w:jc w:val="center"/>
              <w:rPr>
                <w:rFonts w:ascii="Calibri Light" w:hAnsi="Calibri Light" w:cs="Arial"/>
                <w:noProof/>
              </w:rPr>
            </w:pPr>
          </w:p>
          <w:p w14:paraId="1E330FA3" w14:textId="77777777" w:rsidR="00A14DC0" w:rsidRPr="00052D0D" w:rsidRDefault="00A14DC0" w:rsidP="0035091A">
            <w:pPr>
              <w:pStyle w:val="TitlePage-BoldCentered"/>
              <w:jc w:val="right"/>
              <w:rPr>
                <w:rStyle w:val="TOCHeader"/>
                <w:rFonts w:ascii="Calibri Light" w:hAnsi="Calibri Light" w:cs="Arial"/>
                <w:b/>
                <w:sz w:val="48"/>
              </w:rPr>
            </w:pPr>
          </w:p>
          <w:p w14:paraId="27EBAA3F" w14:textId="77777777" w:rsidR="00A14DC0" w:rsidRPr="00052D0D" w:rsidRDefault="00A14DC0" w:rsidP="0035091A">
            <w:pPr>
              <w:rPr>
                <w:rFonts w:ascii="Calibri Light" w:hAnsi="Calibri Light" w:cs="Arial"/>
              </w:rPr>
            </w:pPr>
          </w:p>
        </w:tc>
      </w:tr>
      <w:tr w:rsidR="00A14DC0" w:rsidRPr="00052D0D" w14:paraId="10C6B318" w14:textId="77777777" w:rsidTr="51FE5148">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68AEB0EF" w14:textId="77777777" w:rsidR="00A14DC0" w:rsidRPr="00052D0D" w:rsidRDefault="005A537B" w:rsidP="005A537B">
            <w:pPr>
              <w:pStyle w:val="TitlePage-BoldItalic"/>
              <w:rPr>
                <w:rFonts w:ascii="Calibri Light" w:hAnsi="Calibri Light" w:cs="Arial"/>
              </w:rPr>
            </w:pPr>
            <w:r w:rsidRPr="00052D0D">
              <w:rPr>
                <w:rFonts w:ascii="Calibri Light" w:hAnsi="Calibri Light" w:cs="Arial"/>
              </w:rPr>
              <w:t>CIM-CS-04:</w:t>
            </w:r>
            <w:r w:rsidR="00A14DC0" w:rsidRPr="00052D0D">
              <w:rPr>
                <w:rFonts w:ascii="Calibri Light" w:hAnsi="Calibri Light" w:cs="Arial"/>
              </w:rPr>
              <w:t xml:space="preserve"> </w:t>
            </w:r>
            <w:r w:rsidRPr="00052D0D">
              <w:rPr>
                <w:rFonts w:ascii="Calibri Light" w:hAnsi="Calibri Light" w:cs="Arial"/>
              </w:rPr>
              <w:t>Handle Trouble and Outage Calls – Process Trouble Call</w:t>
            </w:r>
          </w:p>
        </w:tc>
      </w:tr>
      <w:tr w:rsidR="00A14DC0" w:rsidRPr="00052D0D" w14:paraId="467456B5" w14:textId="77777777" w:rsidTr="51FE5148">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1D15345" w14:textId="77777777" w:rsidR="00A14DC0" w:rsidRPr="00052D0D" w:rsidRDefault="005D4A6B" w:rsidP="0035091A">
            <w:pPr>
              <w:pStyle w:val="TitlePage-Italic"/>
              <w:rPr>
                <w:rFonts w:ascii="Calibri Light" w:hAnsi="Calibri Light" w:cs="Arial"/>
              </w:rPr>
            </w:pPr>
            <w:r w:rsidRPr="00052D0D">
              <w:rPr>
                <w:rFonts w:ascii="Calibri Light" w:hAnsi="Calibri Light" w:cs="Arial"/>
              </w:rPr>
              <w:t>Customer Interaction Management</w:t>
            </w:r>
          </w:p>
        </w:tc>
      </w:tr>
      <w:tr w:rsidR="00A14DC0" w:rsidRPr="00052D0D" w14:paraId="45C53BC8" w14:textId="77777777" w:rsidTr="51FE5148">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782F3305" w14:textId="77777777" w:rsidR="00A14DC0" w:rsidRPr="00052D0D" w:rsidRDefault="00A14DC0" w:rsidP="0035091A">
            <w:pPr>
              <w:pStyle w:val="TitlePage-Italic"/>
              <w:rPr>
                <w:rFonts w:ascii="Calibri Light" w:hAnsi="Calibri Light" w:cs="Arial"/>
              </w:rPr>
            </w:pPr>
            <w:r w:rsidRPr="00052D0D">
              <w:rPr>
                <w:rFonts w:ascii="Calibri Light" w:hAnsi="Calibri Light" w:cs="Arial"/>
              </w:rPr>
              <w:t>Business Process Design</w:t>
            </w:r>
          </w:p>
        </w:tc>
      </w:tr>
      <w:tr w:rsidR="00A14DC0" w:rsidRPr="00052D0D" w14:paraId="3BA3D512" w14:textId="77777777" w:rsidTr="51FE5148">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A932FF6" w14:textId="63F4DCF0" w:rsidR="00A14DC0" w:rsidRPr="00052D0D" w:rsidRDefault="00A14DC0" w:rsidP="004A3179">
            <w:pPr>
              <w:pStyle w:val="TitlePage-Italic"/>
              <w:rPr>
                <w:rFonts w:ascii="Calibri Light" w:hAnsi="Calibri Light" w:cs="Arial"/>
              </w:rPr>
            </w:pPr>
            <w:r w:rsidRPr="00052D0D">
              <w:rPr>
                <w:rFonts w:ascii="Calibri Light" w:hAnsi="Calibri Light" w:cs="Arial"/>
              </w:rPr>
              <w:t xml:space="preserve">Version </w:t>
            </w:r>
            <w:r w:rsidR="00FB14F7" w:rsidRPr="00052D0D">
              <w:rPr>
                <w:rFonts w:ascii="Calibri Light" w:hAnsi="Calibri Light" w:cs="Arial"/>
              </w:rPr>
              <w:t>1.</w:t>
            </w:r>
            <w:r w:rsidR="004A3179" w:rsidRPr="00052D0D">
              <w:rPr>
                <w:rFonts w:ascii="Calibri Light" w:hAnsi="Calibri Light" w:cs="Arial"/>
              </w:rPr>
              <w:t>5</w:t>
            </w:r>
          </w:p>
        </w:tc>
      </w:tr>
      <w:tr w:rsidR="00A14DC0" w:rsidRPr="00052D0D" w14:paraId="72246BA1" w14:textId="77777777" w:rsidTr="51FE5148">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731F22D" w14:textId="77777777" w:rsidR="00A14DC0" w:rsidRPr="00052D0D" w:rsidRDefault="00A14DC0" w:rsidP="0035091A">
            <w:pPr>
              <w:pStyle w:val="TitlePage-Italic"/>
              <w:rPr>
                <w:rFonts w:ascii="Calibri Light" w:hAnsi="Calibri Light" w:cs="Arial"/>
              </w:rPr>
            </w:pPr>
          </w:p>
        </w:tc>
      </w:tr>
    </w:tbl>
    <w:p w14:paraId="7A420408" w14:textId="77777777" w:rsidR="00A96F48" w:rsidRPr="00052D0D" w:rsidRDefault="00A96F48" w:rsidP="00A96F48">
      <w:pPr>
        <w:rPr>
          <w:rFonts w:ascii="Calibri Light" w:hAnsi="Calibri Light" w:cs="Arial"/>
        </w:rPr>
      </w:pPr>
      <w:r w:rsidRPr="00052D0D">
        <w:rPr>
          <w:rFonts w:ascii="Calibri Light" w:hAnsi="Calibri Light" w:cs="Arial"/>
        </w:rPr>
        <w:br w:type="page"/>
      </w:r>
    </w:p>
    <w:sdt>
      <w:sdtPr>
        <w:rPr>
          <w:rFonts w:ascii="Calibri Light" w:eastAsia="Times New Roman" w:hAnsi="Calibri Light"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51A1B38C" w14:textId="77777777" w:rsidR="005526A2" w:rsidRPr="00052D0D" w:rsidRDefault="005526A2" w:rsidP="51FE5148">
          <w:pPr>
            <w:pStyle w:val="TOCHeading"/>
            <w:rPr>
              <w:rFonts w:ascii="Calibri Light" w:hAnsi="Calibri Light"/>
              <w:sz w:val="24"/>
              <w:szCs w:val="24"/>
            </w:rPr>
          </w:pPr>
          <w:r w:rsidRPr="00052D0D">
            <w:rPr>
              <w:rFonts w:ascii="Calibri Light" w:hAnsi="Calibri Light"/>
              <w:sz w:val="24"/>
              <w:szCs w:val="24"/>
            </w:rPr>
            <w:t>Table of Contents</w:t>
          </w:r>
        </w:p>
        <w:p w14:paraId="0221279B" w14:textId="77777777" w:rsidR="00052D0D" w:rsidRPr="00052D0D" w:rsidRDefault="005526A2">
          <w:pPr>
            <w:pStyle w:val="TOC1"/>
            <w:tabs>
              <w:tab w:val="left" w:pos="480"/>
              <w:tab w:val="right" w:leader="dot" w:pos="9350"/>
            </w:tabs>
            <w:rPr>
              <w:rFonts w:ascii="Calibri Light" w:eastAsiaTheme="minorEastAsia" w:hAnsi="Calibri Light" w:cstheme="minorBidi"/>
              <w:noProof/>
              <w:sz w:val="22"/>
            </w:rPr>
          </w:pPr>
          <w:r w:rsidRPr="00052D0D">
            <w:rPr>
              <w:rFonts w:ascii="Calibri Light" w:hAnsi="Calibri Light" w:cs="Arial"/>
              <w:szCs w:val="24"/>
            </w:rPr>
            <w:fldChar w:fldCharType="begin"/>
          </w:r>
          <w:r w:rsidRPr="00052D0D">
            <w:rPr>
              <w:rFonts w:ascii="Calibri Light" w:hAnsi="Calibri Light" w:cs="Arial"/>
              <w:szCs w:val="24"/>
            </w:rPr>
            <w:instrText xml:space="preserve"> TOC \o "1-3" \h \z \u </w:instrText>
          </w:r>
          <w:r w:rsidRPr="00052D0D">
            <w:rPr>
              <w:rFonts w:ascii="Calibri Light" w:hAnsi="Calibri Light" w:cs="Arial"/>
              <w:szCs w:val="24"/>
            </w:rPr>
            <w:fldChar w:fldCharType="separate"/>
          </w:r>
          <w:hyperlink w:anchor="_Toc515950842" w:history="1">
            <w:r w:rsidR="00052D0D" w:rsidRPr="00052D0D">
              <w:rPr>
                <w:rStyle w:val="Hyperlink"/>
                <w:rFonts w:ascii="Calibri Light" w:hAnsi="Calibri Light"/>
                <w:noProof/>
              </w:rPr>
              <w:t>1</w:t>
            </w:r>
            <w:r w:rsidR="00052D0D" w:rsidRPr="00052D0D">
              <w:rPr>
                <w:rFonts w:ascii="Calibri Light" w:eastAsiaTheme="minorEastAsia" w:hAnsi="Calibri Light" w:cstheme="minorBidi"/>
                <w:noProof/>
                <w:sz w:val="22"/>
              </w:rPr>
              <w:tab/>
            </w:r>
            <w:r w:rsidR="00052D0D" w:rsidRPr="00052D0D">
              <w:rPr>
                <w:rStyle w:val="Hyperlink"/>
                <w:rFonts w:ascii="Calibri Light" w:hAnsi="Calibri Light"/>
                <w:noProof/>
              </w:rPr>
              <w:t>Business Process Overview</w:t>
            </w:r>
            <w:r w:rsidR="00052D0D" w:rsidRPr="00052D0D">
              <w:rPr>
                <w:rFonts w:ascii="Calibri Light" w:hAnsi="Calibri Light"/>
                <w:noProof/>
                <w:webHidden/>
              </w:rPr>
              <w:tab/>
            </w:r>
            <w:r w:rsidR="00052D0D" w:rsidRPr="00052D0D">
              <w:rPr>
                <w:rFonts w:ascii="Calibri Light" w:hAnsi="Calibri Light"/>
                <w:noProof/>
                <w:webHidden/>
              </w:rPr>
              <w:fldChar w:fldCharType="begin"/>
            </w:r>
            <w:r w:rsidR="00052D0D" w:rsidRPr="00052D0D">
              <w:rPr>
                <w:rFonts w:ascii="Calibri Light" w:hAnsi="Calibri Light"/>
                <w:noProof/>
                <w:webHidden/>
              </w:rPr>
              <w:instrText xml:space="preserve"> PAGEREF _Toc515950842 \h </w:instrText>
            </w:r>
            <w:r w:rsidR="00052D0D" w:rsidRPr="00052D0D">
              <w:rPr>
                <w:rFonts w:ascii="Calibri Light" w:hAnsi="Calibri Light"/>
                <w:noProof/>
                <w:webHidden/>
              </w:rPr>
            </w:r>
            <w:r w:rsidR="00052D0D" w:rsidRPr="00052D0D">
              <w:rPr>
                <w:rFonts w:ascii="Calibri Light" w:hAnsi="Calibri Light"/>
                <w:noProof/>
                <w:webHidden/>
              </w:rPr>
              <w:fldChar w:fldCharType="separate"/>
            </w:r>
            <w:r w:rsidR="00052D0D" w:rsidRPr="00052D0D">
              <w:rPr>
                <w:rFonts w:ascii="Calibri Light" w:hAnsi="Calibri Light"/>
                <w:noProof/>
                <w:webHidden/>
              </w:rPr>
              <w:t>5</w:t>
            </w:r>
            <w:r w:rsidR="00052D0D" w:rsidRPr="00052D0D">
              <w:rPr>
                <w:rFonts w:ascii="Calibri Light" w:hAnsi="Calibri Light"/>
                <w:noProof/>
                <w:webHidden/>
              </w:rPr>
              <w:fldChar w:fldCharType="end"/>
            </w:r>
          </w:hyperlink>
        </w:p>
        <w:p w14:paraId="4CF9176F"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3" w:history="1">
            <w:r w:rsidRPr="00052D0D">
              <w:rPr>
                <w:rStyle w:val="Hyperlink"/>
                <w:rFonts w:ascii="Calibri Light" w:hAnsi="Calibri Light"/>
                <w:noProof/>
              </w:rPr>
              <w:t>1.1</w:t>
            </w:r>
            <w:r w:rsidRPr="00052D0D">
              <w:rPr>
                <w:rFonts w:ascii="Calibri Light" w:eastAsiaTheme="minorEastAsia" w:hAnsi="Calibri Light" w:cstheme="minorBidi"/>
                <w:noProof/>
                <w:sz w:val="22"/>
              </w:rPr>
              <w:tab/>
            </w:r>
            <w:r w:rsidRPr="00052D0D">
              <w:rPr>
                <w:rStyle w:val="Hyperlink"/>
                <w:rFonts w:ascii="Calibri Light" w:hAnsi="Calibri Light"/>
                <w:noProof/>
              </w:rPr>
              <w:t>Current Pain Points for Southern California Edison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5</w:t>
            </w:r>
            <w:r w:rsidRPr="00052D0D">
              <w:rPr>
                <w:rFonts w:ascii="Calibri Light" w:hAnsi="Calibri Light"/>
                <w:noProof/>
                <w:webHidden/>
              </w:rPr>
              <w:fldChar w:fldCharType="end"/>
            </w:r>
          </w:hyperlink>
        </w:p>
        <w:p w14:paraId="0B04EB06"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4" w:history="1">
            <w:r w:rsidRPr="00052D0D">
              <w:rPr>
                <w:rStyle w:val="Hyperlink"/>
                <w:rFonts w:ascii="Calibri Light" w:hAnsi="Calibri Light"/>
                <w:noProof/>
              </w:rPr>
              <w:t>1.2</w:t>
            </w:r>
            <w:r w:rsidRPr="00052D0D">
              <w:rPr>
                <w:rFonts w:ascii="Calibri Light" w:eastAsiaTheme="minorEastAsia" w:hAnsi="Calibri Light" w:cstheme="minorBidi"/>
                <w:noProof/>
                <w:sz w:val="22"/>
              </w:rPr>
              <w:tab/>
            </w:r>
            <w:r w:rsidRPr="00052D0D">
              <w:rPr>
                <w:rStyle w:val="Hyperlink"/>
                <w:rFonts w:ascii="Calibri Light" w:hAnsi="Calibri Light"/>
                <w:noProof/>
              </w:rPr>
              <w:t>Responsible Parties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6</w:t>
            </w:r>
            <w:r w:rsidRPr="00052D0D">
              <w:rPr>
                <w:rFonts w:ascii="Calibri Light" w:hAnsi="Calibri Light"/>
                <w:noProof/>
                <w:webHidden/>
              </w:rPr>
              <w:fldChar w:fldCharType="end"/>
            </w:r>
          </w:hyperlink>
        </w:p>
        <w:p w14:paraId="56B90CA9"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5" w:history="1">
            <w:r w:rsidRPr="00052D0D">
              <w:rPr>
                <w:rStyle w:val="Hyperlink"/>
                <w:rFonts w:ascii="Calibri Light" w:hAnsi="Calibri Light"/>
                <w:noProof/>
              </w:rPr>
              <w:t>1.3</w:t>
            </w:r>
            <w:r w:rsidRPr="00052D0D">
              <w:rPr>
                <w:rFonts w:ascii="Calibri Light" w:eastAsiaTheme="minorEastAsia" w:hAnsi="Calibri Light" w:cstheme="minorBidi"/>
                <w:noProof/>
                <w:sz w:val="22"/>
              </w:rPr>
              <w:tab/>
            </w:r>
            <w:r w:rsidRPr="00052D0D">
              <w:rPr>
                <w:rStyle w:val="Hyperlink"/>
                <w:rFonts w:ascii="Calibri Light" w:hAnsi="Calibri Light"/>
                <w:noProof/>
              </w:rPr>
              <w:t>Document Control</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_Toc515950845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6</w:t>
            </w:r>
            <w:r w:rsidRPr="00052D0D">
              <w:rPr>
                <w:rFonts w:ascii="Calibri Light" w:hAnsi="Calibri Light"/>
                <w:noProof/>
                <w:webHidden/>
              </w:rPr>
              <w:fldChar w:fldCharType="end"/>
            </w:r>
          </w:hyperlink>
        </w:p>
        <w:p w14:paraId="1427942D"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6" w:history="1">
            <w:r w:rsidRPr="00052D0D">
              <w:rPr>
                <w:rStyle w:val="Hyperlink"/>
                <w:rFonts w:ascii="Calibri Light" w:hAnsi="Calibri Light"/>
                <w:noProof/>
              </w:rPr>
              <w:t>1.4</w:t>
            </w:r>
            <w:r w:rsidRPr="00052D0D">
              <w:rPr>
                <w:rFonts w:ascii="Calibri Light" w:eastAsiaTheme="minorEastAsia" w:hAnsi="Calibri Light" w:cstheme="minorBidi"/>
                <w:noProof/>
                <w:sz w:val="22"/>
              </w:rPr>
              <w:tab/>
            </w:r>
            <w:r w:rsidRPr="00052D0D">
              <w:rPr>
                <w:rStyle w:val="Hyperlink"/>
                <w:rFonts w:ascii="Calibri Light" w:hAnsi="Calibri Light"/>
                <w:noProof/>
              </w:rPr>
              <w:t>Terminology</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_Toc515950846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6</w:t>
            </w:r>
            <w:r w:rsidRPr="00052D0D">
              <w:rPr>
                <w:rFonts w:ascii="Calibri Light" w:hAnsi="Calibri Light"/>
                <w:noProof/>
                <w:webHidden/>
              </w:rPr>
              <w:fldChar w:fldCharType="end"/>
            </w:r>
          </w:hyperlink>
        </w:p>
        <w:p w14:paraId="4D6C4196" w14:textId="77777777" w:rsidR="00052D0D" w:rsidRPr="00052D0D" w:rsidRDefault="00052D0D">
          <w:pPr>
            <w:pStyle w:val="TOC1"/>
            <w:tabs>
              <w:tab w:val="left" w:pos="480"/>
              <w:tab w:val="right" w:leader="dot" w:pos="9350"/>
            </w:tabs>
            <w:rPr>
              <w:rFonts w:ascii="Calibri Light" w:eastAsiaTheme="minorEastAsia" w:hAnsi="Calibri Light" w:cstheme="minorBidi"/>
              <w:noProof/>
              <w:sz w:val="22"/>
            </w:rPr>
          </w:pPr>
          <w:hyperlink w:anchor="_Toc515950847" w:history="1">
            <w:r w:rsidRPr="00052D0D">
              <w:rPr>
                <w:rStyle w:val="Hyperlink"/>
                <w:rFonts w:ascii="Calibri Light" w:hAnsi="Calibri Light"/>
                <w:noProof/>
              </w:rPr>
              <w:t>2</w:t>
            </w:r>
            <w:r w:rsidRPr="00052D0D">
              <w:rPr>
                <w:rFonts w:ascii="Calibri Light" w:eastAsiaTheme="minorEastAsia" w:hAnsi="Calibri Light" w:cstheme="minorBidi"/>
                <w:noProof/>
                <w:sz w:val="22"/>
              </w:rPr>
              <w:tab/>
            </w:r>
            <w:r w:rsidRPr="00052D0D">
              <w:rPr>
                <w:rStyle w:val="Hyperlink"/>
                <w:rFonts w:ascii="Calibri Light" w:hAnsi="Calibri Light"/>
                <w:noProof/>
              </w:rPr>
              <w:t>Business Process Design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_Toc515950847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8</w:t>
            </w:r>
            <w:r w:rsidRPr="00052D0D">
              <w:rPr>
                <w:rFonts w:ascii="Calibri Light" w:hAnsi="Calibri Light"/>
                <w:noProof/>
                <w:webHidden/>
              </w:rPr>
              <w:fldChar w:fldCharType="end"/>
            </w:r>
          </w:hyperlink>
        </w:p>
        <w:p w14:paraId="4D1CFD05"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8" w:history="1">
            <w:r w:rsidRPr="00052D0D">
              <w:rPr>
                <w:rStyle w:val="Hyperlink"/>
                <w:rFonts w:ascii="Calibri Light" w:hAnsi="Calibri Light"/>
                <w:noProof/>
              </w:rPr>
              <w:t>2.1</w:t>
            </w:r>
            <w:r w:rsidRPr="00052D0D">
              <w:rPr>
                <w:rFonts w:ascii="Calibri Light" w:eastAsiaTheme="minorEastAsia" w:hAnsi="Calibri Light" w:cstheme="minorBidi"/>
                <w:noProof/>
                <w:sz w:val="22"/>
              </w:rPr>
              <w:tab/>
            </w:r>
            <w:r w:rsidRPr="00052D0D">
              <w:rPr>
                <w:rStyle w:val="Hyperlink"/>
                <w:rFonts w:ascii="Calibri Light" w:hAnsi="Calibri Light"/>
                <w:noProof/>
              </w:rPr>
              <w:t>Trouble and Outage Call Details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_Toc515950848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8</w:t>
            </w:r>
            <w:r w:rsidRPr="00052D0D">
              <w:rPr>
                <w:rFonts w:ascii="Calibri Light" w:hAnsi="Calibri Light"/>
                <w:noProof/>
                <w:webHidden/>
              </w:rPr>
              <w:fldChar w:fldCharType="end"/>
            </w:r>
          </w:hyperlink>
        </w:p>
        <w:p w14:paraId="6C238760"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49" w:history="1">
            <w:r w:rsidRPr="00052D0D">
              <w:rPr>
                <w:rStyle w:val="Hyperlink"/>
                <w:rFonts w:ascii="Calibri Light" w:hAnsi="Calibri Light"/>
                <w:noProof/>
              </w:rPr>
              <w:t>2.2</w:t>
            </w:r>
            <w:r w:rsidRPr="00052D0D">
              <w:rPr>
                <w:rFonts w:ascii="Calibri Light" w:eastAsiaTheme="minorEastAsia" w:hAnsi="Calibri Light" w:cstheme="minorBidi"/>
                <w:noProof/>
                <w:sz w:val="22"/>
              </w:rPr>
              <w:tab/>
            </w:r>
            <w:r w:rsidRPr="00052D0D">
              <w:rPr>
                <w:rStyle w:val="Hyperlink"/>
                <w:rFonts w:ascii="Calibri Light" w:hAnsi="Calibri Light"/>
                <w:noProof/>
              </w:rPr>
              <w:t>Process / Performance Improvement</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_Toc515950849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13</w:t>
            </w:r>
            <w:r w:rsidRPr="00052D0D">
              <w:rPr>
                <w:rFonts w:ascii="Calibri Light" w:hAnsi="Calibri Light"/>
                <w:noProof/>
                <w:webHidden/>
              </w:rPr>
              <w:fldChar w:fldCharType="end"/>
            </w:r>
          </w:hyperlink>
        </w:p>
        <w:p w14:paraId="2A0D508F"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0" w:history="1">
            <w:r w:rsidRPr="00052D0D">
              <w:rPr>
                <w:rStyle w:val="Hyperlink"/>
                <w:rFonts w:ascii="Calibri Light" w:hAnsi="Calibri Light"/>
                <w:noProof/>
              </w:rPr>
              <w:t>2.3</w:t>
            </w:r>
            <w:r w:rsidRPr="00052D0D">
              <w:rPr>
                <w:rFonts w:ascii="Calibri Light" w:eastAsiaTheme="minorEastAsia" w:hAnsi="Calibri Light" w:cstheme="minorBidi"/>
                <w:noProof/>
                <w:sz w:val="22"/>
              </w:rPr>
              <w:tab/>
            </w:r>
            <w:r w:rsidRPr="00052D0D">
              <w:rPr>
                <w:rStyle w:val="Hyperlink"/>
                <w:rFonts w:ascii="Calibri Light" w:hAnsi="Calibri Light"/>
                <w:noProof/>
              </w:rPr>
              <w:t>Prerequisites and Inputs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_Toc515950850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13</w:t>
            </w:r>
            <w:r w:rsidRPr="00052D0D">
              <w:rPr>
                <w:rFonts w:ascii="Calibri Light" w:hAnsi="Calibri Light"/>
                <w:noProof/>
                <w:webHidden/>
              </w:rPr>
              <w:fldChar w:fldCharType="end"/>
            </w:r>
          </w:hyperlink>
        </w:p>
        <w:p w14:paraId="5BD839F7"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1" w:history="1">
            <w:r w:rsidRPr="00052D0D">
              <w:rPr>
                <w:rStyle w:val="Hyperlink"/>
                <w:rFonts w:ascii="Calibri Light" w:hAnsi="Calibri Light"/>
                <w:noProof/>
              </w:rPr>
              <w:t>2.4</w:t>
            </w:r>
            <w:r w:rsidRPr="00052D0D">
              <w:rPr>
                <w:rFonts w:ascii="Calibri Light" w:eastAsiaTheme="minorEastAsia" w:hAnsi="Calibri Light" w:cstheme="minorBidi"/>
                <w:noProof/>
                <w:sz w:val="22"/>
              </w:rPr>
              <w:tab/>
            </w:r>
            <w:r w:rsidRPr="00052D0D">
              <w:rPr>
                <w:rStyle w:val="Hyperlink"/>
                <w:rFonts w:ascii="Calibri Light" w:hAnsi="Calibri Light"/>
                <w:noProof/>
              </w:rPr>
              <w:t>General Assumptions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_Toc515950851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13</w:t>
            </w:r>
            <w:r w:rsidRPr="00052D0D">
              <w:rPr>
                <w:rFonts w:ascii="Calibri Light" w:hAnsi="Calibri Light"/>
                <w:noProof/>
                <w:webHidden/>
              </w:rPr>
              <w:fldChar w:fldCharType="end"/>
            </w:r>
          </w:hyperlink>
        </w:p>
        <w:p w14:paraId="1134A588"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2" w:history="1">
            <w:r w:rsidRPr="00052D0D">
              <w:rPr>
                <w:rStyle w:val="Hyperlink"/>
                <w:rFonts w:ascii="Calibri Light" w:hAnsi="Calibri Light"/>
                <w:noProof/>
              </w:rPr>
              <w:t>2.5</w:t>
            </w:r>
            <w:r w:rsidRPr="00052D0D">
              <w:rPr>
                <w:rFonts w:ascii="Calibri Light" w:eastAsiaTheme="minorEastAsia" w:hAnsi="Calibri Light" w:cstheme="minorBidi"/>
                <w:noProof/>
                <w:sz w:val="22"/>
              </w:rPr>
              <w:tab/>
            </w:r>
            <w:r w:rsidRPr="00052D0D">
              <w:rPr>
                <w:rStyle w:val="Hyperlink"/>
                <w:rFonts w:ascii="Calibri Light" w:hAnsi="Calibri Light"/>
                <w:noProof/>
              </w:rPr>
              <w:t>Business Process Hierarchy</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_Toc515950852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13</w:t>
            </w:r>
            <w:r w:rsidRPr="00052D0D">
              <w:rPr>
                <w:rFonts w:ascii="Calibri Light" w:hAnsi="Calibri Light"/>
                <w:noProof/>
                <w:webHidden/>
              </w:rPr>
              <w:fldChar w:fldCharType="end"/>
            </w:r>
          </w:hyperlink>
        </w:p>
        <w:p w14:paraId="2BBEFBFE"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3" w:history="1">
            <w:r w:rsidRPr="00052D0D">
              <w:rPr>
                <w:rStyle w:val="Hyperlink"/>
                <w:rFonts w:ascii="Calibri Light" w:hAnsi="Calibri Light"/>
                <w:noProof/>
              </w:rPr>
              <w:t>2.6</w:t>
            </w:r>
            <w:r w:rsidRPr="00052D0D">
              <w:rPr>
                <w:rFonts w:ascii="Calibri Light" w:eastAsiaTheme="minorEastAsia" w:hAnsi="Calibri Light" w:cstheme="minorBidi"/>
                <w:noProof/>
                <w:sz w:val="22"/>
              </w:rPr>
              <w:tab/>
            </w:r>
            <w:r w:rsidRPr="00052D0D">
              <w:rPr>
                <w:rStyle w:val="Hyperlink"/>
                <w:rFonts w:ascii="Calibri Light" w:hAnsi="Calibri Light"/>
                <w:noProof/>
              </w:rPr>
              <w:t>Process Flows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15</w:t>
            </w:r>
            <w:r w:rsidRPr="00052D0D">
              <w:rPr>
                <w:rFonts w:ascii="Calibri Light" w:hAnsi="Calibri Light"/>
                <w:noProof/>
                <w:webHidden/>
              </w:rPr>
              <w:fldChar w:fldCharType="end"/>
            </w:r>
          </w:hyperlink>
        </w:p>
        <w:p w14:paraId="58D611D8" w14:textId="77777777" w:rsidR="00052D0D" w:rsidRPr="00052D0D" w:rsidRDefault="00052D0D">
          <w:pPr>
            <w:pStyle w:val="TOC3"/>
            <w:rPr>
              <w:rFonts w:ascii="Calibri Light" w:eastAsiaTheme="minorEastAsia" w:hAnsi="Calibri Light" w:cstheme="minorBidi"/>
              <w:noProof/>
              <w:sz w:val="22"/>
            </w:rPr>
          </w:pPr>
          <w:hyperlink w:anchor="_Toc515950854" w:history="1">
            <w:r w:rsidRPr="00052D0D">
              <w:rPr>
                <w:rStyle w:val="Hyperlink"/>
                <w:rFonts w:ascii="Calibri Light" w:hAnsi="Calibri Light"/>
                <w:noProof/>
              </w:rPr>
              <w:t>2.6.1 Create Trouble Order</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15</w:t>
            </w:r>
            <w:r w:rsidRPr="00052D0D">
              <w:rPr>
                <w:rFonts w:ascii="Calibri Light" w:hAnsi="Calibri Light"/>
                <w:noProof/>
                <w:webHidden/>
              </w:rPr>
              <w:fldChar w:fldCharType="end"/>
            </w:r>
          </w:hyperlink>
        </w:p>
        <w:p w14:paraId="27776BC1"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5" w:history="1">
            <w:r w:rsidRPr="00052D0D">
              <w:rPr>
                <w:rStyle w:val="Hyperlink"/>
                <w:rFonts w:ascii="Calibri Light" w:hAnsi="Calibri Light"/>
                <w:noProof/>
              </w:rPr>
              <w:t>2.7</w:t>
            </w:r>
            <w:r w:rsidRPr="00052D0D">
              <w:rPr>
                <w:rFonts w:ascii="Calibri Light" w:eastAsiaTheme="minorEastAsia" w:hAnsi="Calibri Light" w:cstheme="minorBidi"/>
                <w:noProof/>
                <w:sz w:val="22"/>
              </w:rPr>
              <w:tab/>
            </w:r>
            <w:r w:rsidRPr="00052D0D">
              <w:rPr>
                <w:rStyle w:val="Hyperlink"/>
                <w:rFonts w:ascii="Calibri Light" w:hAnsi="Calibri Light"/>
                <w:noProof/>
              </w:rPr>
              <w:t>3</w:t>
            </w:r>
            <w:r w:rsidRPr="00052D0D">
              <w:rPr>
                <w:rStyle w:val="Hyperlink"/>
                <w:rFonts w:ascii="Calibri Light" w:hAnsi="Calibri Light"/>
                <w:noProof/>
                <w:vertAlign w:val="superscript"/>
              </w:rPr>
              <w:t>rd</w:t>
            </w:r>
            <w:r w:rsidRPr="00052D0D">
              <w:rPr>
                <w:rStyle w:val="Hyperlink"/>
                <w:rFonts w:ascii="Calibri Light" w:hAnsi="Calibri Light"/>
                <w:noProof/>
              </w:rPr>
              <w:t xml:space="preserve"> Party and SCE Legacy System Integrations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_Toc515950855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17</w:t>
            </w:r>
            <w:r w:rsidRPr="00052D0D">
              <w:rPr>
                <w:rFonts w:ascii="Calibri Light" w:hAnsi="Calibri Light"/>
                <w:noProof/>
                <w:webHidden/>
              </w:rPr>
              <w:fldChar w:fldCharType="end"/>
            </w:r>
          </w:hyperlink>
        </w:p>
        <w:p w14:paraId="2B6D8E40"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56" w:history="1">
            <w:r w:rsidRPr="00052D0D">
              <w:rPr>
                <w:rStyle w:val="Hyperlink"/>
                <w:rFonts w:ascii="Calibri Light" w:hAnsi="Calibri Light"/>
                <w:noProof/>
              </w:rPr>
              <w:t>2.8</w:t>
            </w:r>
            <w:r w:rsidRPr="00052D0D">
              <w:rPr>
                <w:rFonts w:ascii="Calibri Light" w:eastAsiaTheme="minorEastAsia" w:hAnsi="Calibri Light" w:cstheme="minorBidi"/>
                <w:noProof/>
                <w:sz w:val="22"/>
              </w:rPr>
              <w:tab/>
            </w:r>
            <w:r w:rsidRPr="00052D0D">
              <w:rPr>
                <w:rStyle w:val="Hyperlink"/>
                <w:rFonts w:ascii="Calibri Light" w:hAnsi="Calibri Light"/>
                <w:noProof/>
              </w:rPr>
              <w:t>Data Elements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_Toc515950856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17</w:t>
            </w:r>
            <w:r w:rsidRPr="00052D0D">
              <w:rPr>
                <w:rFonts w:ascii="Calibri Light" w:hAnsi="Calibri Light"/>
                <w:noProof/>
                <w:webHidden/>
              </w:rPr>
              <w:fldChar w:fldCharType="end"/>
            </w:r>
          </w:hyperlink>
        </w:p>
        <w:p w14:paraId="24F6FD80" w14:textId="77777777" w:rsidR="00052D0D" w:rsidRPr="00052D0D" w:rsidRDefault="00052D0D">
          <w:pPr>
            <w:pStyle w:val="TOC3"/>
            <w:rPr>
              <w:rFonts w:ascii="Calibri Light" w:eastAsiaTheme="minorEastAsia" w:hAnsi="Calibri Light" w:cstheme="minorBidi"/>
              <w:noProof/>
              <w:sz w:val="22"/>
            </w:rPr>
          </w:pPr>
          <w:hyperlink w:anchor="_Toc515950857" w:history="1">
            <w:r w:rsidRPr="00052D0D">
              <w:rPr>
                <w:rStyle w:val="Hyperlink"/>
                <w:rFonts w:ascii="Calibri Light" w:hAnsi="Calibri Light"/>
                <w:noProof/>
              </w:rPr>
              <w:t>2.8.1 Business Partner Search (Basic)</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_Toc515950857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17</w:t>
            </w:r>
            <w:r w:rsidRPr="00052D0D">
              <w:rPr>
                <w:rFonts w:ascii="Calibri Light" w:hAnsi="Calibri Light"/>
                <w:noProof/>
                <w:webHidden/>
              </w:rPr>
              <w:fldChar w:fldCharType="end"/>
            </w:r>
          </w:hyperlink>
        </w:p>
        <w:p w14:paraId="3267DF95" w14:textId="77777777" w:rsidR="00052D0D" w:rsidRPr="00052D0D" w:rsidRDefault="00052D0D">
          <w:pPr>
            <w:pStyle w:val="TOC3"/>
            <w:rPr>
              <w:rFonts w:ascii="Calibri Light" w:eastAsiaTheme="minorEastAsia" w:hAnsi="Calibri Light" w:cstheme="minorBidi"/>
              <w:noProof/>
              <w:sz w:val="22"/>
            </w:rPr>
          </w:pPr>
          <w:hyperlink w:anchor="_Toc515950858" w:history="1">
            <w:r w:rsidRPr="00052D0D">
              <w:rPr>
                <w:rStyle w:val="Hyperlink"/>
                <w:rFonts w:ascii="Calibri Light" w:hAnsi="Calibri Light"/>
                <w:noProof/>
              </w:rPr>
              <w:t>2.8.2 Business Partner Search (Advanced)</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_Toc515950858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18</w:t>
            </w:r>
            <w:r w:rsidRPr="00052D0D">
              <w:rPr>
                <w:rFonts w:ascii="Calibri Light" w:hAnsi="Calibri Light"/>
                <w:noProof/>
                <w:webHidden/>
              </w:rPr>
              <w:fldChar w:fldCharType="end"/>
            </w:r>
          </w:hyperlink>
        </w:p>
        <w:p w14:paraId="55F926ED" w14:textId="77777777" w:rsidR="00052D0D" w:rsidRPr="00052D0D" w:rsidRDefault="00052D0D">
          <w:pPr>
            <w:pStyle w:val="TOC3"/>
            <w:rPr>
              <w:rFonts w:ascii="Calibri Light" w:eastAsiaTheme="minorEastAsia" w:hAnsi="Calibri Light" w:cstheme="minorBidi"/>
              <w:noProof/>
              <w:sz w:val="22"/>
            </w:rPr>
          </w:pPr>
          <w:hyperlink w:anchor="_Toc515950859" w:history="1">
            <w:r w:rsidRPr="00052D0D">
              <w:rPr>
                <w:rStyle w:val="Hyperlink"/>
                <w:rFonts w:ascii="Calibri Light" w:hAnsi="Calibri Light"/>
                <w:noProof/>
              </w:rPr>
              <w:t>2.8.3 Search Contract Account</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_Toc515950859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19</w:t>
            </w:r>
            <w:r w:rsidRPr="00052D0D">
              <w:rPr>
                <w:rFonts w:ascii="Calibri Light" w:hAnsi="Calibri Light"/>
                <w:noProof/>
                <w:webHidden/>
              </w:rPr>
              <w:fldChar w:fldCharType="end"/>
            </w:r>
          </w:hyperlink>
        </w:p>
        <w:p w14:paraId="52573D18" w14:textId="77777777" w:rsidR="00052D0D" w:rsidRPr="00052D0D" w:rsidRDefault="00052D0D">
          <w:pPr>
            <w:pStyle w:val="TOC3"/>
            <w:rPr>
              <w:rFonts w:ascii="Calibri Light" w:eastAsiaTheme="minorEastAsia" w:hAnsi="Calibri Light" w:cstheme="minorBidi"/>
              <w:noProof/>
              <w:sz w:val="22"/>
            </w:rPr>
          </w:pPr>
          <w:hyperlink w:anchor="_Toc515950860" w:history="1">
            <w:r w:rsidRPr="00052D0D">
              <w:rPr>
                <w:rStyle w:val="Hyperlink"/>
                <w:rFonts w:ascii="Calibri Light" w:hAnsi="Calibri Light"/>
                <w:noProof/>
              </w:rPr>
              <w:t>2.8.4 Search Premise</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_Toc515950860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20</w:t>
            </w:r>
            <w:r w:rsidRPr="00052D0D">
              <w:rPr>
                <w:rFonts w:ascii="Calibri Light" w:hAnsi="Calibri Light"/>
                <w:noProof/>
                <w:webHidden/>
              </w:rPr>
              <w:fldChar w:fldCharType="end"/>
            </w:r>
          </w:hyperlink>
        </w:p>
        <w:p w14:paraId="77CFAA3E" w14:textId="77777777" w:rsidR="00052D0D" w:rsidRPr="00052D0D" w:rsidRDefault="00052D0D">
          <w:pPr>
            <w:pStyle w:val="TOC3"/>
            <w:rPr>
              <w:rFonts w:ascii="Calibri Light" w:eastAsiaTheme="minorEastAsia" w:hAnsi="Calibri Light" w:cstheme="minorBidi"/>
              <w:noProof/>
              <w:sz w:val="22"/>
            </w:rPr>
          </w:pPr>
          <w:hyperlink w:anchor="_Toc515950861" w:history="1">
            <w:r w:rsidRPr="00052D0D">
              <w:rPr>
                <w:rStyle w:val="Hyperlink"/>
                <w:rFonts w:ascii="Calibri Light" w:hAnsi="Calibri Light"/>
                <w:noProof/>
              </w:rPr>
              <w:t>2.8.5 Create Service Order</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_Toc515950861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21</w:t>
            </w:r>
            <w:r w:rsidRPr="00052D0D">
              <w:rPr>
                <w:rFonts w:ascii="Calibri Light" w:hAnsi="Calibri Light"/>
                <w:noProof/>
                <w:webHidden/>
              </w:rPr>
              <w:fldChar w:fldCharType="end"/>
            </w:r>
          </w:hyperlink>
        </w:p>
        <w:p w14:paraId="74C2F545" w14:textId="77777777" w:rsidR="00052D0D" w:rsidRPr="00052D0D" w:rsidRDefault="00052D0D">
          <w:pPr>
            <w:pStyle w:val="TOC3"/>
            <w:rPr>
              <w:rFonts w:ascii="Calibri Light" w:eastAsiaTheme="minorEastAsia" w:hAnsi="Calibri Light" w:cstheme="minorBidi"/>
              <w:noProof/>
              <w:sz w:val="22"/>
            </w:rPr>
          </w:pPr>
          <w:hyperlink w:anchor="_Toc515950862" w:history="1">
            <w:r w:rsidRPr="00052D0D">
              <w:rPr>
                <w:rStyle w:val="Hyperlink"/>
                <w:rFonts w:ascii="Calibri Light" w:hAnsi="Calibri Light"/>
                <w:noProof/>
              </w:rPr>
              <w:t>2.8.6 Change Service Order</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_Toc515950862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22</w:t>
            </w:r>
            <w:r w:rsidRPr="00052D0D">
              <w:rPr>
                <w:rFonts w:ascii="Calibri Light" w:hAnsi="Calibri Light"/>
                <w:noProof/>
                <w:webHidden/>
              </w:rPr>
              <w:fldChar w:fldCharType="end"/>
            </w:r>
          </w:hyperlink>
        </w:p>
        <w:p w14:paraId="764855DE" w14:textId="77777777" w:rsidR="00052D0D" w:rsidRPr="00052D0D" w:rsidRDefault="00052D0D">
          <w:pPr>
            <w:pStyle w:val="TOC3"/>
            <w:rPr>
              <w:rFonts w:ascii="Calibri Light" w:eastAsiaTheme="minorEastAsia" w:hAnsi="Calibri Light" w:cstheme="minorBidi"/>
              <w:noProof/>
              <w:sz w:val="22"/>
            </w:rPr>
          </w:pPr>
          <w:hyperlink w:anchor="_Toc515950863" w:history="1">
            <w:r w:rsidRPr="00052D0D">
              <w:rPr>
                <w:rStyle w:val="Hyperlink"/>
                <w:rFonts w:ascii="Calibri Light" w:hAnsi="Calibri Light"/>
                <w:noProof/>
              </w:rPr>
              <w:t>2.8.7 Service Order List</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22</w:t>
            </w:r>
            <w:r w:rsidRPr="00052D0D">
              <w:rPr>
                <w:rFonts w:ascii="Calibri Light" w:hAnsi="Calibri Light"/>
                <w:noProof/>
                <w:webHidden/>
              </w:rPr>
              <w:fldChar w:fldCharType="end"/>
            </w:r>
          </w:hyperlink>
        </w:p>
        <w:p w14:paraId="501324F3" w14:textId="77777777" w:rsidR="00052D0D" w:rsidRPr="00052D0D" w:rsidRDefault="00052D0D">
          <w:pPr>
            <w:pStyle w:val="TOC3"/>
            <w:rPr>
              <w:rFonts w:ascii="Calibri Light" w:eastAsiaTheme="minorEastAsia" w:hAnsi="Calibri Light" w:cstheme="minorBidi"/>
              <w:noProof/>
              <w:sz w:val="22"/>
            </w:rPr>
          </w:pPr>
          <w:hyperlink w:anchor="_Toc515950864" w:history="1">
            <w:r w:rsidRPr="00052D0D">
              <w:rPr>
                <w:rStyle w:val="Hyperlink"/>
                <w:rFonts w:ascii="Calibri Light" w:hAnsi="Calibri Light"/>
                <w:noProof/>
              </w:rPr>
              <w:t>2.8.8 Non-SCE Customer and Non-Standard Address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24</w:t>
            </w:r>
            <w:r w:rsidRPr="00052D0D">
              <w:rPr>
                <w:rFonts w:ascii="Calibri Light" w:hAnsi="Calibri Light"/>
                <w:noProof/>
                <w:webHidden/>
              </w:rPr>
              <w:fldChar w:fldCharType="end"/>
            </w:r>
          </w:hyperlink>
        </w:p>
        <w:p w14:paraId="097D6F7F" w14:textId="77777777" w:rsidR="00052D0D" w:rsidRPr="00052D0D" w:rsidRDefault="00052D0D">
          <w:pPr>
            <w:pStyle w:val="TOC3"/>
            <w:rPr>
              <w:rFonts w:ascii="Calibri Light" w:eastAsiaTheme="minorEastAsia" w:hAnsi="Calibri Light" w:cstheme="minorBidi"/>
              <w:noProof/>
              <w:sz w:val="22"/>
            </w:rPr>
          </w:pPr>
          <w:hyperlink w:anchor="_Toc515950865" w:history="1">
            <w:r w:rsidRPr="00052D0D">
              <w:rPr>
                <w:rStyle w:val="Hyperlink"/>
                <w:rFonts w:ascii="Calibri Light" w:hAnsi="Calibri Light"/>
                <w:noProof/>
              </w:rPr>
              <w:t>2.8.9 Source Systems and Data Volumes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_Toc515950865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25</w:t>
            </w:r>
            <w:r w:rsidRPr="00052D0D">
              <w:rPr>
                <w:rFonts w:ascii="Calibri Light" w:hAnsi="Calibri Light"/>
                <w:noProof/>
                <w:webHidden/>
              </w:rPr>
              <w:fldChar w:fldCharType="end"/>
            </w:r>
          </w:hyperlink>
        </w:p>
        <w:p w14:paraId="2C2B2039"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66" w:history="1">
            <w:r w:rsidRPr="00052D0D">
              <w:rPr>
                <w:rStyle w:val="Hyperlink"/>
                <w:rFonts w:ascii="Calibri Light" w:hAnsi="Calibri Light"/>
                <w:noProof/>
              </w:rPr>
              <w:t>2.9</w:t>
            </w:r>
            <w:r w:rsidRPr="00052D0D">
              <w:rPr>
                <w:rFonts w:ascii="Calibri Light" w:eastAsiaTheme="minorEastAsia" w:hAnsi="Calibri Light" w:cstheme="minorBidi"/>
                <w:noProof/>
                <w:sz w:val="22"/>
              </w:rPr>
              <w:tab/>
            </w:r>
            <w:r w:rsidRPr="00052D0D">
              <w:rPr>
                <w:rStyle w:val="Hyperlink"/>
                <w:rFonts w:ascii="Calibri Light" w:hAnsi="Calibri Light"/>
                <w:noProof/>
              </w:rPr>
              <w:t>Cloud for Customer (C4C) Integration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_Toc515950866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25</w:t>
            </w:r>
            <w:r w:rsidRPr="00052D0D">
              <w:rPr>
                <w:rFonts w:ascii="Calibri Light" w:hAnsi="Calibri Light"/>
                <w:noProof/>
                <w:webHidden/>
              </w:rPr>
              <w:fldChar w:fldCharType="end"/>
            </w:r>
          </w:hyperlink>
        </w:p>
        <w:p w14:paraId="0D7FF052" w14:textId="77777777" w:rsidR="00052D0D" w:rsidRPr="00052D0D" w:rsidRDefault="00052D0D">
          <w:pPr>
            <w:pStyle w:val="TOC3"/>
            <w:rPr>
              <w:rFonts w:ascii="Calibri Light" w:eastAsiaTheme="minorEastAsia" w:hAnsi="Calibri Light" w:cstheme="minorBidi"/>
              <w:noProof/>
              <w:sz w:val="22"/>
            </w:rPr>
          </w:pPr>
          <w:hyperlink w:anchor="_Toc515950867" w:history="1">
            <w:r w:rsidRPr="00052D0D">
              <w:rPr>
                <w:rStyle w:val="Hyperlink"/>
                <w:rFonts w:ascii="Calibri Light" w:hAnsi="Calibri Light"/>
                <w:noProof/>
              </w:rPr>
              <w:t>2.9.1 Processes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_Toc515950867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25</w:t>
            </w:r>
            <w:r w:rsidRPr="00052D0D">
              <w:rPr>
                <w:rFonts w:ascii="Calibri Light" w:hAnsi="Calibri Light"/>
                <w:noProof/>
                <w:webHidden/>
              </w:rPr>
              <w:fldChar w:fldCharType="end"/>
            </w:r>
          </w:hyperlink>
        </w:p>
        <w:p w14:paraId="00332374" w14:textId="77777777" w:rsidR="00052D0D" w:rsidRPr="00052D0D" w:rsidRDefault="00052D0D">
          <w:pPr>
            <w:pStyle w:val="TOC3"/>
            <w:rPr>
              <w:rFonts w:ascii="Calibri Light" w:eastAsiaTheme="minorEastAsia" w:hAnsi="Calibri Light" w:cstheme="minorBidi"/>
              <w:noProof/>
              <w:sz w:val="22"/>
            </w:rPr>
          </w:pPr>
          <w:hyperlink w:anchor="_Toc515950868" w:history="1">
            <w:r w:rsidRPr="00052D0D">
              <w:rPr>
                <w:rStyle w:val="Hyperlink"/>
                <w:rFonts w:ascii="Calibri Light" w:hAnsi="Calibri Light"/>
                <w:noProof/>
              </w:rPr>
              <w:t>2.9.2 C4C Views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_Toc515950868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26</w:t>
            </w:r>
            <w:r w:rsidRPr="00052D0D">
              <w:rPr>
                <w:rFonts w:ascii="Calibri Light" w:hAnsi="Calibri Light"/>
                <w:noProof/>
                <w:webHidden/>
              </w:rPr>
              <w:fldChar w:fldCharType="end"/>
            </w:r>
          </w:hyperlink>
        </w:p>
        <w:p w14:paraId="44E3CC51" w14:textId="77777777" w:rsidR="00052D0D" w:rsidRPr="00052D0D" w:rsidRDefault="00052D0D">
          <w:pPr>
            <w:pStyle w:val="TOC3"/>
            <w:rPr>
              <w:rFonts w:ascii="Calibri Light" w:eastAsiaTheme="minorEastAsia" w:hAnsi="Calibri Light" w:cstheme="minorBidi"/>
              <w:noProof/>
              <w:sz w:val="22"/>
            </w:rPr>
          </w:pPr>
          <w:hyperlink w:anchor="_Toc515950869" w:history="1">
            <w:r w:rsidRPr="00052D0D">
              <w:rPr>
                <w:rStyle w:val="Hyperlink"/>
                <w:rFonts w:ascii="Calibri Light" w:hAnsi="Calibri Light"/>
                <w:noProof/>
              </w:rPr>
              <w:t>2.9.3 Activity</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_Toc515950869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26</w:t>
            </w:r>
            <w:r w:rsidRPr="00052D0D">
              <w:rPr>
                <w:rFonts w:ascii="Calibri Light" w:hAnsi="Calibri Light"/>
                <w:noProof/>
                <w:webHidden/>
              </w:rPr>
              <w:fldChar w:fldCharType="end"/>
            </w:r>
          </w:hyperlink>
        </w:p>
        <w:p w14:paraId="72221B96" w14:textId="77777777" w:rsidR="00052D0D" w:rsidRPr="00052D0D" w:rsidRDefault="00052D0D">
          <w:pPr>
            <w:pStyle w:val="TOC2"/>
            <w:tabs>
              <w:tab w:val="left" w:pos="1100"/>
              <w:tab w:val="right" w:leader="dot" w:pos="9350"/>
            </w:tabs>
            <w:rPr>
              <w:rFonts w:ascii="Calibri Light" w:eastAsiaTheme="minorEastAsia" w:hAnsi="Calibri Light" w:cstheme="minorBidi"/>
              <w:noProof/>
              <w:sz w:val="22"/>
            </w:rPr>
          </w:pPr>
          <w:hyperlink w:anchor="_Toc515950870" w:history="1">
            <w:r w:rsidRPr="00052D0D">
              <w:rPr>
                <w:rStyle w:val="Hyperlink"/>
                <w:rFonts w:ascii="Calibri Light" w:hAnsi="Calibri Light"/>
                <w:noProof/>
              </w:rPr>
              <w:t>2.10</w:t>
            </w:r>
            <w:r w:rsidRPr="00052D0D">
              <w:rPr>
                <w:rFonts w:ascii="Calibri Light" w:eastAsiaTheme="minorEastAsia" w:hAnsi="Calibri Light" w:cstheme="minorBidi"/>
                <w:noProof/>
                <w:sz w:val="22"/>
              </w:rPr>
              <w:tab/>
            </w:r>
            <w:r w:rsidRPr="00052D0D">
              <w:rPr>
                <w:rStyle w:val="Hyperlink"/>
                <w:rFonts w:ascii="Calibri Light" w:hAnsi="Calibri Light"/>
                <w:noProof/>
              </w:rPr>
              <w:t>Exception Management Requirements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_Toc515950870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26</w:t>
            </w:r>
            <w:r w:rsidRPr="00052D0D">
              <w:rPr>
                <w:rFonts w:ascii="Calibri Light" w:hAnsi="Calibri Light"/>
                <w:noProof/>
                <w:webHidden/>
              </w:rPr>
              <w:fldChar w:fldCharType="end"/>
            </w:r>
          </w:hyperlink>
        </w:p>
        <w:p w14:paraId="218941C1" w14:textId="77777777" w:rsidR="00052D0D" w:rsidRPr="00052D0D" w:rsidRDefault="00052D0D">
          <w:pPr>
            <w:pStyle w:val="TOC2"/>
            <w:tabs>
              <w:tab w:val="left" w:pos="1100"/>
              <w:tab w:val="right" w:leader="dot" w:pos="9350"/>
            </w:tabs>
            <w:rPr>
              <w:rFonts w:ascii="Calibri Light" w:eastAsiaTheme="minorEastAsia" w:hAnsi="Calibri Light" w:cstheme="minorBidi"/>
              <w:noProof/>
              <w:sz w:val="22"/>
            </w:rPr>
          </w:pPr>
          <w:hyperlink w:anchor="_Toc515950872" w:history="1">
            <w:r w:rsidRPr="00052D0D">
              <w:rPr>
                <w:rStyle w:val="Hyperlink"/>
                <w:rFonts w:ascii="Calibri Light" w:hAnsi="Calibri Light"/>
                <w:noProof/>
              </w:rPr>
              <w:t>2.11</w:t>
            </w:r>
            <w:r w:rsidRPr="00052D0D">
              <w:rPr>
                <w:rFonts w:ascii="Calibri Light" w:eastAsiaTheme="minorEastAsia" w:hAnsi="Calibri Light" w:cstheme="minorBidi"/>
                <w:noProof/>
                <w:sz w:val="22"/>
              </w:rPr>
              <w:tab/>
            </w:r>
            <w:r w:rsidRPr="00052D0D">
              <w:rPr>
                <w:rStyle w:val="Hyperlink"/>
                <w:rFonts w:ascii="Calibri Light" w:hAnsi="Calibri Light"/>
                <w:noProof/>
              </w:rPr>
              <w:t>Process Risks and Mitigation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_Toc515950872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26</w:t>
            </w:r>
            <w:r w:rsidRPr="00052D0D">
              <w:rPr>
                <w:rFonts w:ascii="Calibri Light" w:hAnsi="Calibri Light"/>
                <w:noProof/>
                <w:webHidden/>
              </w:rPr>
              <w:fldChar w:fldCharType="end"/>
            </w:r>
          </w:hyperlink>
        </w:p>
        <w:p w14:paraId="29AC511F" w14:textId="77777777" w:rsidR="00052D0D" w:rsidRPr="00052D0D" w:rsidRDefault="00052D0D">
          <w:pPr>
            <w:pStyle w:val="TOC2"/>
            <w:tabs>
              <w:tab w:val="left" w:pos="1100"/>
              <w:tab w:val="right" w:leader="dot" w:pos="9350"/>
            </w:tabs>
            <w:rPr>
              <w:rFonts w:ascii="Calibri Light" w:eastAsiaTheme="minorEastAsia" w:hAnsi="Calibri Light" w:cstheme="minorBidi"/>
              <w:noProof/>
              <w:sz w:val="22"/>
            </w:rPr>
          </w:pPr>
          <w:hyperlink w:anchor="_Toc515950873" w:history="1">
            <w:r w:rsidRPr="00052D0D">
              <w:rPr>
                <w:rStyle w:val="Hyperlink"/>
                <w:rFonts w:ascii="Calibri Light" w:hAnsi="Calibri Light"/>
                <w:noProof/>
              </w:rPr>
              <w:t>2.12</w:t>
            </w:r>
            <w:r w:rsidRPr="00052D0D">
              <w:rPr>
                <w:rFonts w:ascii="Calibri Light" w:eastAsiaTheme="minorEastAsia" w:hAnsi="Calibri Light" w:cstheme="minorBidi"/>
                <w:noProof/>
                <w:sz w:val="22"/>
              </w:rPr>
              <w:tab/>
            </w:r>
            <w:r w:rsidRPr="00052D0D">
              <w:rPr>
                <w:rStyle w:val="Hyperlink"/>
                <w:rFonts w:ascii="Calibri Light" w:hAnsi="Calibri Light"/>
                <w:noProof/>
              </w:rPr>
              <w:t>Key Performance Indicators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26</w:t>
            </w:r>
            <w:r w:rsidRPr="00052D0D">
              <w:rPr>
                <w:rFonts w:ascii="Calibri Light" w:hAnsi="Calibri Light"/>
                <w:noProof/>
                <w:webHidden/>
              </w:rPr>
              <w:fldChar w:fldCharType="end"/>
            </w:r>
          </w:hyperlink>
        </w:p>
        <w:p w14:paraId="52B0DB17" w14:textId="77777777" w:rsidR="00052D0D" w:rsidRPr="00052D0D" w:rsidRDefault="00052D0D">
          <w:pPr>
            <w:pStyle w:val="TOC3"/>
            <w:rPr>
              <w:rFonts w:ascii="Calibri Light" w:eastAsiaTheme="minorEastAsia" w:hAnsi="Calibri Light" w:cstheme="minorBidi"/>
              <w:noProof/>
              <w:sz w:val="22"/>
            </w:rPr>
          </w:pPr>
          <w:hyperlink w:anchor="_Toc515950874" w:history="1">
            <w:r w:rsidRPr="00052D0D">
              <w:rPr>
                <w:rStyle w:val="Hyperlink"/>
                <w:rFonts w:ascii="Calibri Light" w:hAnsi="Calibri Light"/>
                <w:noProof/>
              </w:rPr>
              <w:t>2.12.1 Key Metric Definition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27</w:t>
            </w:r>
            <w:r w:rsidRPr="00052D0D">
              <w:rPr>
                <w:rFonts w:ascii="Calibri Light" w:hAnsi="Calibri Light"/>
                <w:noProof/>
                <w:webHidden/>
              </w:rPr>
              <w:fldChar w:fldCharType="end"/>
            </w:r>
          </w:hyperlink>
        </w:p>
        <w:p w14:paraId="65D1F079" w14:textId="77777777" w:rsidR="00052D0D" w:rsidRPr="00052D0D" w:rsidRDefault="00052D0D">
          <w:pPr>
            <w:pStyle w:val="TOC1"/>
            <w:tabs>
              <w:tab w:val="right" w:leader="dot" w:pos="9350"/>
            </w:tabs>
            <w:rPr>
              <w:rFonts w:ascii="Calibri Light" w:eastAsiaTheme="minorEastAsia" w:hAnsi="Calibri Light" w:cstheme="minorBidi"/>
              <w:noProof/>
              <w:sz w:val="22"/>
            </w:rPr>
          </w:pPr>
          <w:hyperlink w:anchor="_Toc515950875" w:history="1">
            <w:r w:rsidRPr="00052D0D">
              <w:rPr>
                <w:rStyle w:val="Hyperlink"/>
                <w:rFonts w:ascii="Calibri Light" w:hAnsi="Calibri Light"/>
                <w:noProof/>
              </w:rPr>
              <w:t>3 Controls, Regulatory Rules, and Security</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_Toc515950875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28</w:t>
            </w:r>
            <w:r w:rsidRPr="00052D0D">
              <w:rPr>
                <w:rFonts w:ascii="Calibri Light" w:hAnsi="Calibri Light"/>
                <w:noProof/>
                <w:webHidden/>
              </w:rPr>
              <w:fldChar w:fldCharType="end"/>
            </w:r>
          </w:hyperlink>
        </w:p>
        <w:p w14:paraId="42033A1C" w14:textId="77777777" w:rsidR="00052D0D" w:rsidRPr="00052D0D" w:rsidRDefault="00052D0D">
          <w:pPr>
            <w:pStyle w:val="TOC2"/>
            <w:tabs>
              <w:tab w:val="right" w:leader="dot" w:pos="9350"/>
            </w:tabs>
            <w:rPr>
              <w:rFonts w:ascii="Calibri Light" w:eastAsiaTheme="minorEastAsia" w:hAnsi="Calibri Light" w:cstheme="minorBidi"/>
              <w:noProof/>
              <w:sz w:val="22"/>
            </w:rPr>
          </w:pPr>
          <w:hyperlink w:anchor="_Toc515950876" w:history="1">
            <w:r w:rsidRPr="00052D0D">
              <w:rPr>
                <w:rStyle w:val="Hyperlink"/>
                <w:rFonts w:ascii="Calibri Light" w:hAnsi="Calibri Light"/>
                <w:noProof/>
              </w:rPr>
              <w:t>3.1 Security Considerations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_Toc515950876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28</w:t>
            </w:r>
            <w:r w:rsidRPr="00052D0D">
              <w:rPr>
                <w:rFonts w:ascii="Calibri Light" w:hAnsi="Calibri Light"/>
                <w:noProof/>
                <w:webHidden/>
              </w:rPr>
              <w:fldChar w:fldCharType="end"/>
            </w:r>
          </w:hyperlink>
        </w:p>
        <w:p w14:paraId="10D90A15" w14:textId="77777777" w:rsidR="00052D0D" w:rsidRPr="00052D0D" w:rsidRDefault="00052D0D">
          <w:pPr>
            <w:pStyle w:val="TOC2"/>
            <w:tabs>
              <w:tab w:val="right" w:leader="dot" w:pos="9350"/>
            </w:tabs>
            <w:rPr>
              <w:rFonts w:ascii="Calibri Light" w:eastAsiaTheme="minorEastAsia" w:hAnsi="Calibri Light" w:cstheme="minorBidi"/>
              <w:noProof/>
              <w:sz w:val="22"/>
            </w:rPr>
          </w:pPr>
          <w:hyperlink w:anchor="_Toc515950877" w:history="1">
            <w:r w:rsidRPr="00052D0D">
              <w:rPr>
                <w:rStyle w:val="Hyperlink"/>
                <w:rFonts w:ascii="Calibri Light" w:hAnsi="Calibri Light"/>
                <w:noProof/>
              </w:rPr>
              <w:t>3.2 Custom Program/Transaction Codes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_Toc515950877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28</w:t>
            </w:r>
            <w:r w:rsidRPr="00052D0D">
              <w:rPr>
                <w:rFonts w:ascii="Calibri Light" w:hAnsi="Calibri Light"/>
                <w:noProof/>
                <w:webHidden/>
              </w:rPr>
              <w:fldChar w:fldCharType="end"/>
            </w:r>
          </w:hyperlink>
        </w:p>
        <w:p w14:paraId="71648D29" w14:textId="77777777" w:rsidR="00052D0D" w:rsidRPr="00052D0D" w:rsidRDefault="00052D0D">
          <w:pPr>
            <w:pStyle w:val="TOC2"/>
            <w:tabs>
              <w:tab w:val="right" w:leader="dot" w:pos="9350"/>
            </w:tabs>
            <w:rPr>
              <w:rFonts w:ascii="Calibri Light" w:eastAsiaTheme="minorEastAsia" w:hAnsi="Calibri Light" w:cstheme="minorBidi"/>
              <w:noProof/>
              <w:sz w:val="22"/>
            </w:rPr>
          </w:pPr>
          <w:hyperlink w:anchor="_Toc515950878" w:history="1">
            <w:r w:rsidRPr="00052D0D">
              <w:rPr>
                <w:rStyle w:val="Hyperlink"/>
                <w:rFonts w:ascii="Calibri Light" w:hAnsi="Calibri Light"/>
                <w:noProof/>
              </w:rPr>
              <w:t>3.3 Custom Table/Transaction Codes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_Toc515950878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29</w:t>
            </w:r>
            <w:r w:rsidRPr="00052D0D">
              <w:rPr>
                <w:rFonts w:ascii="Calibri Light" w:hAnsi="Calibri Light"/>
                <w:noProof/>
                <w:webHidden/>
              </w:rPr>
              <w:fldChar w:fldCharType="end"/>
            </w:r>
          </w:hyperlink>
        </w:p>
        <w:p w14:paraId="39884D50" w14:textId="77777777" w:rsidR="00052D0D" w:rsidRPr="00052D0D" w:rsidRDefault="00052D0D">
          <w:pPr>
            <w:pStyle w:val="TOC2"/>
            <w:tabs>
              <w:tab w:val="right" w:leader="dot" w:pos="9350"/>
            </w:tabs>
            <w:rPr>
              <w:rFonts w:ascii="Calibri Light" w:eastAsiaTheme="minorEastAsia" w:hAnsi="Calibri Light" w:cstheme="minorBidi"/>
              <w:noProof/>
              <w:sz w:val="22"/>
            </w:rPr>
          </w:pPr>
          <w:hyperlink w:anchor="_Toc515950879" w:history="1">
            <w:r w:rsidRPr="00052D0D">
              <w:rPr>
                <w:rStyle w:val="Hyperlink"/>
                <w:rFonts w:ascii="Calibri Light" w:hAnsi="Calibri Light"/>
                <w:noProof/>
              </w:rPr>
              <w:t>3.4 Data Criticality and Cybersecurity Baseline Risks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_Toc515950879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29</w:t>
            </w:r>
            <w:r w:rsidRPr="00052D0D">
              <w:rPr>
                <w:rFonts w:ascii="Calibri Light" w:hAnsi="Calibri Light"/>
                <w:noProof/>
                <w:webHidden/>
              </w:rPr>
              <w:fldChar w:fldCharType="end"/>
            </w:r>
          </w:hyperlink>
        </w:p>
        <w:p w14:paraId="3D0AD3CC" w14:textId="77777777" w:rsidR="00052D0D" w:rsidRPr="00052D0D" w:rsidRDefault="00052D0D">
          <w:pPr>
            <w:pStyle w:val="TOC1"/>
            <w:tabs>
              <w:tab w:val="left" w:pos="480"/>
              <w:tab w:val="right" w:leader="dot" w:pos="9350"/>
            </w:tabs>
            <w:rPr>
              <w:rFonts w:ascii="Calibri Light" w:eastAsiaTheme="minorEastAsia" w:hAnsi="Calibri Light" w:cstheme="minorBidi"/>
              <w:noProof/>
              <w:sz w:val="22"/>
            </w:rPr>
          </w:pPr>
          <w:hyperlink w:anchor="_Toc515950880" w:history="1">
            <w:r w:rsidRPr="00052D0D">
              <w:rPr>
                <w:rStyle w:val="Hyperlink"/>
                <w:rFonts w:ascii="Calibri Light" w:hAnsi="Calibri Light"/>
                <w:noProof/>
              </w:rPr>
              <w:t>4</w:t>
            </w:r>
            <w:r w:rsidRPr="00052D0D">
              <w:rPr>
                <w:rFonts w:ascii="Calibri Light" w:eastAsiaTheme="minorEastAsia" w:hAnsi="Calibri Light" w:cstheme="minorBidi"/>
                <w:noProof/>
                <w:sz w:val="22"/>
              </w:rPr>
              <w:tab/>
            </w:r>
            <w:r w:rsidRPr="00052D0D">
              <w:rPr>
                <w:rStyle w:val="Hyperlink"/>
                <w:rFonts w:ascii="Calibri Light" w:hAnsi="Calibri Light"/>
                <w:noProof/>
              </w:rPr>
              <w:t>Technical Considerations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_Toc515950880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636C1BDD"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81" w:history="1">
            <w:r w:rsidRPr="00052D0D">
              <w:rPr>
                <w:rStyle w:val="Hyperlink"/>
                <w:rFonts w:ascii="Calibri Light" w:hAnsi="Calibri Light"/>
                <w:noProof/>
              </w:rPr>
              <w:t>4.1</w:t>
            </w:r>
            <w:r w:rsidRPr="00052D0D">
              <w:rPr>
                <w:rFonts w:ascii="Calibri Light" w:eastAsiaTheme="minorEastAsia" w:hAnsi="Calibri Light" w:cstheme="minorBidi"/>
                <w:noProof/>
                <w:sz w:val="22"/>
              </w:rPr>
              <w:tab/>
            </w:r>
            <w:r w:rsidRPr="00052D0D">
              <w:rPr>
                <w:rStyle w:val="Hyperlink"/>
                <w:rFonts w:ascii="Calibri Light" w:hAnsi="Calibri Light"/>
                <w:noProof/>
              </w:rPr>
              <w:t>RICEF-W Assessment</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_Toc515950881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4575D68F" w14:textId="77777777" w:rsidR="00052D0D" w:rsidRPr="00052D0D" w:rsidRDefault="00052D0D">
          <w:pPr>
            <w:pStyle w:val="TOC3"/>
            <w:rPr>
              <w:rFonts w:ascii="Calibri Light" w:eastAsiaTheme="minorEastAsia" w:hAnsi="Calibri Light" w:cstheme="minorBidi"/>
              <w:noProof/>
              <w:sz w:val="22"/>
            </w:rPr>
          </w:pPr>
          <w:hyperlink w:anchor="_Toc515950882" w:history="1">
            <w:r w:rsidRPr="00052D0D">
              <w:rPr>
                <w:rStyle w:val="Hyperlink"/>
                <w:rFonts w:ascii="Calibri Light" w:hAnsi="Calibri Light"/>
                <w:noProof/>
              </w:rPr>
              <w:t>4.1.1.</w:t>
            </w:r>
            <w:r w:rsidRPr="00052D0D">
              <w:rPr>
                <w:rFonts w:ascii="Calibri Light" w:eastAsiaTheme="minorEastAsia" w:hAnsi="Calibri Light" w:cstheme="minorBidi"/>
                <w:noProof/>
                <w:sz w:val="22"/>
              </w:rPr>
              <w:tab/>
            </w:r>
            <w:r w:rsidRPr="00052D0D">
              <w:rPr>
                <w:rStyle w:val="Hyperlink"/>
                <w:rFonts w:ascii="Calibri Light" w:hAnsi="Calibri Light"/>
                <w:noProof/>
              </w:rPr>
              <w:t>Reports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_Toc515950882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54B50DA8" w14:textId="77777777" w:rsidR="00052D0D" w:rsidRPr="00052D0D" w:rsidRDefault="00052D0D">
          <w:pPr>
            <w:pStyle w:val="TOC3"/>
            <w:rPr>
              <w:rFonts w:ascii="Calibri Light" w:eastAsiaTheme="minorEastAsia" w:hAnsi="Calibri Light" w:cstheme="minorBidi"/>
              <w:noProof/>
              <w:sz w:val="22"/>
            </w:rPr>
          </w:pPr>
          <w:hyperlink w:anchor="_Toc515950883" w:history="1">
            <w:r w:rsidRPr="00052D0D">
              <w:rPr>
                <w:rStyle w:val="Hyperlink"/>
                <w:rFonts w:ascii="Calibri Light" w:hAnsi="Calibri Light"/>
                <w:noProof/>
              </w:rPr>
              <w:t>4.1.2</w:t>
            </w:r>
            <w:r w:rsidRPr="00052D0D">
              <w:rPr>
                <w:rFonts w:ascii="Calibri Light" w:eastAsiaTheme="minorEastAsia" w:hAnsi="Calibri Light" w:cstheme="minorBidi"/>
                <w:noProof/>
                <w:sz w:val="22"/>
              </w:rPr>
              <w:tab/>
            </w:r>
            <w:r w:rsidRPr="00052D0D">
              <w:rPr>
                <w:rStyle w:val="Hyperlink"/>
                <w:rFonts w:ascii="Calibri Light" w:hAnsi="Calibri Light"/>
                <w:noProof/>
              </w:rPr>
              <w:t>Interfaces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40D9BA7A" w14:textId="77777777" w:rsidR="00052D0D" w:rsidRPr="00052D0D" w:rsidRDefault="00052D0D">
          <w:pPr>
            <w:pStyle w:val="TOC3"/>
            <w:rPr>
              <w:rFonts w:ascii="Calibri Light" w:eastAsiaTheme="minorEastAsia" w:hAnsi="Calibri Light" w:cstheme="minorBidi"/>
              <w:noProof/>
              <w:sz w:val="22"/>
            </w:rPr>
          </w:pPr>
          <w:hyperlink w:anchor="_Toc515950884" w:history="1">
            <w:r w:rsidRPr="00052D0D">
              <w:rPr>
                <w:rStyle w:val="Hyperlink"/>
                <w:rFonts w:ascii="Calibri Light" w:hAnsi="Calibri Light"/>
                <w:noProof/>
              </w:rPr>
              <w:t>4.1.3</w:t>
            </w:r>
            <w:r w:rsidRPr="00052D0D">
              <w:rPr>
                <w:rFonts w:ascii="Calibri Light" w:eastAsiaTheme="minorEastAsia" w:hAnsi="Calibri Light" w:cstheme="minorBidi"/>
                <w:noProof/>
                <w:sz w:val="22"/>
              </w:rPr>
              <w:tab/>
            </w:r>
            <w:r w:rsidRPr="00052D0D">
              <w:rPr>
                <w:rStyle w:val="Hyperlink"/>
                <w:rFonts w:ascii="Calibri Light" w:hAnsi="Calibri Light"/>
                <w:noProof/>
              </w:rPr>
              <w:t>Conversion</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7BD3A8FE" w14:textId="77777777" w:rsidR="00052D0D" w:rsidRPr="00052D0D" w:rsidRDefault="00052D0D">
          <w:pPr>
            <w:pStyle w:val="TOC3"/>
            <w:rPr>
              <w:rFonts w:ascii="Calibri Light" w:eastAsiaTheme="minorEastAsia" w:hAnsi="Calibri Light" w:cstheme="minorBidi"/>
              <w:noProof/>
              <w:sz w:val="22"/>
            </w:rPr>
          </w:pPr>
          <w:hyperlink w:anchor="_Toc515950885" w:history="1">
            <w:r w:rsidRPr="00052D0D">
              <w:rPr>
                <w:rStyle w:val="Hyperlink"/>
                <w:rFonts w:ascii="Calibri Light" w:hAnsi="Calibri Light"/>
                <w:noProof/>
              </w:rPr>
              <w:t>4.1.4</w:t>
            </w:r>
            <w:r w:rsidRPr="00052D0D">
              <w:rPr>
                <w:rFonts w:ascii="Calibri Light" w:eastAsiaTheme="minorEastAsia" w:hAnsi="Calibri Light" w:cstheme="minorBidi"/>
                <w:noProof/>
                <w:sz w:val="22"/>
              </w:rPr>
              <w:tab/>
            </w:r>
            <w:r w:rsidRPr="00052D0D">
              <w:rPr>
                <w:rStyle w:val="Hyperlink"/>
                <w:rFonts w:ascii="Calibri Light" w:hAnsi="Calibri Light"/>
                <w:noProof/>
              </w:rPr>
              <w:t>Extension/Enhancements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_Toc515950885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31</w:t>
            </w:r>
            <w:r w:rsidRPr="00052D0D">
              <w:rPr>
                <w:rFonts w:ascii="Calibri Light" w:hAnsi="Calibri Light"/>
                <w:noProof/>
                <w:webHidden/>
              </w:rPr>
              <w:fldChar w:fldCharType="end"/>
            </w:r>
          </w:hyperlink>
        </w:p>
        <w:p w14:paraId="02070DD7" w14:textId="77777777" w:rsidR="00052D0D" w:rsidRPr="00052D0D" w:rsidRDefault="00052D0D">
          <w:pPr>
            <w:pStyle w:val="TOC3"/>
            <w:rPr>
              <w:rFonts w:ascii="Calibri Light" w:eastAsiaTheme="minorEastAsia" w:hAnsi="Calibri Light" w:cstheme="minorBidi"/>
              <w:noProof/>
              <w:sz w:val="22"/>
            </w:rPr>
          </w:pPr>
          <w:hyperlink w:anchor="_Toc515950886" w:history="1">
            <w:r w:rsidRPr="00052D0D">
              <w:rPr>
                <w:rStyle w:val="Hyperlink"/>
                <w:rFonts w:ascii="Calibri Light" w:hAnsi="Calibri Light"/>
                <w:noProof/>
              </w:rPr>
              <w:t>4.1.5</w:t>
            </w:r>
            <w:r w:rsidRPr="00052D0D">
              <w:rPr>
                <w:rFonts w:ascii="Calibri Light" w:eastAsiaTheme="minorEastAsia" w:hAnsi="Calibri Light" w:cstheme="minorBidi"/>
                <w:noProof/>
                <w:sz w:val="22"/>
              </w:rPr>
              <w:tab/>
            </w:r>
            <w:r w:rsidRPr="00052D0D">
              <w:rPr>
                <w:rStyle w:val="Hyperlink"/>
                <w:rFonts w:ascii="Calibri Light" w:hAnsi="Calibri Light"/>
                <w:noProof/>
              </w:rPr>
              <w:t>Forms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_Toc515950886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32</w:t>
            </w:r>
            <w:r w:rsidRPr="00052D0D">
              <w:rPr>
                <w:rFonts w:ascii="Calibri Light" w:hAnsi="Calibri Light"/>
                <w:noProof/>
                <w:webHidden/>
              </w:rPr>
              <w:fldChar w:fldCharType="end"/>
            </w:r>
          </w:hyperlink>
        </w:p>
        <w:p w14:paraId="63AAA46E" w14:textId="77777777" w:rsidR="00052D0D" w:rsidRPr="00052D0D" w:rsidRDefault="00052D0D">
          <w:pPr>
            <w:pStyle w:val="TOC3"/>
            <w:rPr>
              <w:rFonts w:ascii="Calibri Light" w:eastAsiaTheme="minorEastAsia" w:hAnsi="Calibri Light" w:cstheme="minorBidi"/>
              <w:noProof/>
              <w:sz w:val="22"/>
            </w:rPr>
          </w:pPr>
          <w:hyperlink w:anchor="_Toc515950887" w:history="1">
            <w:r w:rsidRPr="00052D0D">
              <w:rPr>
                <w:rStyle w:val="Hyperlink"/>
                <w:rFonts w:ascii="Calibri Light" w:hAnsi="Calibri Light"/>
                <w:noProof/>
              </w:rPr>
              <w:t>4.1.6</w:t>
            </w:r>
            <w:r w:rsidRPr="00052D0D">
              <w:rPr>
                <w:rFonts w:ascii="Calibri Light" w:eastAsiaTheme="minorEastAsia" w:hAnsi="Calibri Light" w:cstheme="minorBidi"/>
                <w:noProof/>
                <w:sz w:val="22"/>
              </w:rPr>
              <w:tab/>
            </w:r>
            <w:r w:rsidRPr="00052D0D">
              <w:rPr>
                <w:rStyle w:val="Hyperlink"/>
                <w:rFonts w:ascii="Calibri Light" w:hAnsi="Calibri Light"/>
                <w:noProof/>
              </w:rPr>
              <w:t>Workflows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_Toc515950887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32</w:t>
            </w:r>
            <w:r w:rsidRPr="00052D0D">
              <w:rPr>
                <w:rFonts w:ascii="Calibri Light" w:hAnsi="Calibri Light"/>
                <w:noProof/>
                <w:webHidden/>
              </w:rPr>
              <w:fldChar w:fldCharType="end"/>
            </w:r>
          </w:hyperlink>
        </w:p>
        <w:p w14:paraId="2472FA10"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88" w:history="1">
            <w:r w:rsidRPr="00052D0D">
              <w:rPr>
                <w:rStyle w:val="Hyperlink"/>
                <w:rFonts w:ascii="Calibri Light" w:hAnsi="Calibri Light"/>
                <w:noProof/>
              </w:rPr>
              <w:t>4.2</w:t>
            </w:r>
            <w:r w:rsidRPr="00052D0D">
              <w:rPr>
                <w:rFonts w:ascii="Calibri Light" w:eastAsiaTheme="minorEastAsia" w:hAnsi="Calibri Light" w:cstheme="minorBidi"/>
                <w:noProof/>
                <w:sz w:val="22"/>
              </w:rPr>
              <w:tab/>
            </w:r>
            <w:r w:rsidRPr="00052D0D">
              <w:rPr>
                <w:rStyle w:val="Hyperlink"/>
                <w:rFonts w:ascii="Calibri Light" w:hAnsi="Calibri Light"/>
                <w:noProof/>
              </w:rPr>
              <w:t>IDEX Considerations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_Toc515950888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32</w:t>
            </w:r>
            <w:r w:rsidRPr="00052D0D">
              <w:rPr>
                <w:rFonts w:ascii="Calibri Light" w:hAnsi="Calibri Light"/>
                <w:noProof/>
                <w:webHidden/>
              </w:rPr>
              <w:fldChar w:fldCharType="end"/>
            </w:r>
          </w:hyperlink>
        </w:p>
        <w:p w14:paraId="69F00A15"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89" w:history="1">
            <w:r w:rsidRPr="00052D0D">
              <w:rPr>
                <w:rStyle w:val="Hyperlink"/>
                <w:rFonts w:ascii="Calibri Light" w:hAnsi="Calibri Light"/>
                <w:noProof/>
              </w:rPr>
              <w:t>4.3</w:t>
            </w:r>
            <w:r w:rsidRPr="00052D0D">
              <w:rPr>
                <w:rFonts w:ascii="Calibri Light" w:eastAsiaTheme="minorEastAsia" w:hAnsi="Calibri Light" w:cstheme="minorBidi"/>
                <w:noProof/>
                <w:sz w:val="22"/>
              </w:rPr>
              <w:tab/>
            </w:r>
            <w:r w:rsidRPr="00052D0D">
              <w:rPr>
                <w:rStyle w:val="Hyperlink"/>
                <w:rFonts w:ascii="Calibri Light" w:hAnsi="Calibri Light"/>
                <w:noProof/>
              </w:rPr>
              <w:t>Production System Cut-over Considerations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_Toc515950889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32</w:t>
            </w:r>
            <w:r w:rsidRPr="00052D0D">
              <w:rPr>
                <w:rFonts w:ascii="Calibri Light" w:hAnsi="Calibri Light"/>
                <w:noProof/>
                <w:webHidden/>
              </w:rPr>
              <w:fldChar w:fldCharType="end"/>
            </w:r>
          </w:hyperlink>
        </w:p>
        <w:p w14:paraId="38BFB267"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90" w:history="1">
            <w:r w:rsidRPr="00052D0D">
              <w:rPr>
                <w:rStyle w:val="Hyperlink"/>
                <w:rFonts w:ascii="Calibri Light" w:hAnsi="Calibri Light"/>
                <w:noProof/>
              </w:rPr>
              <w:t>4.4</w:t>
            </w:r>
            <w:r w:rsidRPr="00052D0D">
              <w:rPr>
                <w:rFonts w:ascii="Calibri Light" w:eastAsiaTheme="minorEastAsia" w:hAnsi="Calibri Light" w:cstheme="minorBidi"/>
                <w:noProof/>
                <w:sz w:val="22"/>
              </w:rPr>
              <w:tab/>
            </w:r>
            <w:r w:rsidRPr="00052D0D">
              <w:rPr>
                <w:rStyle w:val="Hyperlink"/>
                <w:rFonts w:ascii="Calibri Light" w:hAnsi="Calibri Light"/>
                <w:noProof/>
              </w:rPr>
              <w:t>Other Considerations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_Toc515950890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32</w:t>
            </w:r>
            <w:r w:rsidRPr="00052D0D">
              <w:rPr>
                <w:rFonts w:ascii="Calibri Light" w:hAnsi="Calibri Light"/>
                <w:noProof/>
                <w:webHidden/>
              </w:rPr>
              <w:fldChar w:fldCharType="end"/>
            </w:r>
          </w:hyperlink>
        </w:p>
        <w:p w14:paraId="2D2BED0A" w14:textId="77777777" w:rsidR="00052D0D" w:rsidRPr="00052D0D" w:rsidRDefault="00052D0D">
          <w:pPr>
            <w:pStyle w:val="TOC1"/>
            <w:tabs>
              <w:tab w:val="left" w:pos="480"/>
              <w:tab w:val="right" w:leader="dot" w:pos="9350"/>
            </w:tabs>
            <w:rPr>
              <w:rFonts w:ascii="Calibri Light" w:eastAsiaTheme="minorEastAsia" w:hAnsi="Calibri Light" w:cstheme="minorBidi"/>
              <w:noProof/>
              <w:sz w:val="22"/>
            </w:rPr>
          </w:pPr>
          <w:hyperlink w:anchor="_Toc515950891" w:history="1">
            <w:r w:rsidRPr="00052D0D">
              <w:rPr>
                <w:rStyle w:val="Hyperlink"/>
                <w:rFonts w:ascii="Calibri Light" w:hAnsi="Calibri Light"/>
                <w:noProof/>
              </w:rPr>
              <w:t>5</w:t>
            </w:r>
            <w:r w:rsidRPr="00052D0D">
              <w:rPr>
                <w:rFonts w:ascii="Calibri Light" w:eastAsiaTheme="minorEastAsia" w:hAnsi="Calibri Light" w:cstheme="minorBidi"/>
                <w:noProof/>
                <w:sz w:val="22"/>
              </w:rPr>
              <w:tab/>
            </w:r>
            <w:r w:rsidRPr="00052D0D">
              <w:rPr>
                <w:rStyle w:val="Hyperlink"/>
                <w:rFonts w:ascii="Calibri Light" w:hAnsi="Calibri Light"/>
                <w:noProof/>
              </w:rPr>
              <w:t>Change Management</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_Toc515950891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33</w:t>
            </w:r>
            <w:r w:rsidRPr="00052D0D">
              <w:rPr>
                <w:rFonts w:ascii="Calibri Light" w:hAnsi="Calibri Light"/>
                <w:noProof/>
                <w:webHidden/>
              </w:rPr>
              <w:fldChar w:fldCharType="end"/>
            </w:r>
          </w:hyperlink>
        </w:p>
        <w:p w14:paraId="09316763" w14:textId="77777777" w:rsidR="00052D0D" w:rsidRPr="00052D0D" w:rsidRDefault="00052D0D">
          <w:pPr>
            <w:pStyle w:val="TOC2"/>
            <w:tabs>
              <w:tab w:val="left" w:pos="880"/>
              <w:tab w:val="right" w:leader="dot" w:pos="9350"/>
            </w:tabs>
            <w:rPr>
              <w:rFonts w:ascii="Calibri Light" w:eastAsiaTheme="minorEastAsia" w:hAnsi="Calibri Light" w:cstheme="minorBidi"/>
              <w:noProof/>
              <w:sz w:val="22"/>
            </w:rPr>
          </w:pPr>
          <w:hyperlink w:anchor="_Toc515950892" w:history="1">
            <w:r w:rsidRPr="00052D0D">
              <w:rPr>
                <w:rStyle w:val="Hyperlink"/>
                <w:rFonts w:ascii="Calibri Light" w:hAnsi="Calibri Light"/>
                <w:noProof/>
              </w:rPr>
              <w:t>5.1</w:t>
            </w:r>
            <w:r w:rsidRPr="00052D0D">
              <w:rPr>
                <w:rFonts w:ascii="Calibri Light" w:eastAsiaTheme="minorEastAsia" w:hAnsi="Calibri Light" w:cstheme="minorBidi"/>
                <w:noProof/>
                <w:sz w:val="22"/>
              </w:rPr>
              <w:tab/>
            </w:r>
            <w:r w:rsidRPr="00052D0D">
              <w:rPr>
                <w:rStyle w:val="Hyperlink"/>
                <w:rFonts w:ascii="Calibri Light" w:hAnsi="Calibri Light"/>
                <w:noProof/>
              </w:rPr>
              <w:t>5.1 Change Impacts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_Toc515950892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33</w:t>
            </w:r>
            <w:r w:rsidRPr="00052D0D">
              <w:rPr>
                <w:rFonts w:ascii="Calibri Light" w:hAnsi="Calibri Light"/>
                <w:noProof/>
                <w:webHidden/>
              </w:rPr>
              <w:fldChar w:fldCharType="end"/>
            </w:r>
          </w:hyperlink>
        </w:p>
        <w:p w14:paraId="4757F0C5" w14:textId="77777777" w:rsidR="00052D0D" w:rsidRPr="00052D0D" w:rsidRDefault="00052D0D">
          <w:pPr>
            <w:pStyle w:val="TOC1"/>
            <w:tabs>
              <w:tab w:val="left" w:pos="480"/>
              <w:tab w:val="right" w:leader="dot" w:pos="9350"/>
            </w:tabs>
            <w:rPr>
              <w:rFonts w:ascii="Calibri Light" w:eastAsiaTheme="minorEastAsia" w:hAnsi="Calibri Light" w:cstheme="minorBidi"/>
              <w:noProof/>
              <w:sz w:val="22"/>
            </w:rPr>
          </w:pPr>
          <w:hyperlink w:anchor="_Toc515950893" w:history="1">
            <w:r w:rsidRPr="00052D0D">
              <w:rPr>
                <w:rStyle w:val="Hyperlink"/>
                <w:rFonts w:ascii="Calibri Light" w:hAnsi="Calibri Light"/>
                <w:noProof/>
              </w:rPr>
              <w:t>6</w:t>
            </w:r>
            <w:r w:rsidRPr="00052D0D">
              <w:rPr>
                <w:rFonts w:ascii="Calibri Light" w:eastAsiaTheme="minorEastAsia" w:hAnsi="Calibri Light" w:cstheme="minorBidi"/>
                <w:noProof/>
                <w:sz w:val="22"/>
              </w:rPr>
              <w:tab/>
            </w:r>
            <w:r w:rsidRPr="00052D0D">
              <w:rPr>
                <w:rStyle w:val="Hyperlink"/>
                <w:rFonts w:ascii="Calibri Light" w:hAnsi="Calibri Light"/>
                <w:noProof/>
              </w:rPr>
              <w:t>Requirements</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_Toc515950893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37</w:t>
            </w:r>
            <w:r w:rsidRPr="00052D0D">
              <w:rPr>
                <w:rFonts w:ascii="Calibri Light" w:hAnsi="Calibri Light"/>
                <w:noProof/>
                <w:webHidden/>
              </w:rPr>
              <w:fldChar w:fldCharType="end"/>
            </w:r>
          </w:hyperlink>
        </w:p>
        <w:p w14:paraId="13BC8B10" w14:textId="77777777" w:rsidR="00052D0D" w:rsidRPr="00052D0D" w:rsidRDefault="00052D0D">
          <w:pPr>
            <w:pStyle w:val="TOC1"/>
            <w:tabs>
              <w:tab w:val="left" w:pos="480"/>
              <w:tab w:val="right" w:leader="dot" w:pos="9350"/>
            </w:tabs>
            <w:rPr>
              <w:rFonts w:ascii="Calibri Light" w:eastAsiaTheme="minorEastAsia" w:hAnsi="Calibri Light" w:cstheme="minorBidi"/>
              <w:noProof/>
              <w:sz w:val="22"/>
            </w:rPr>
          </w:pPr>
          <w:hyperlink w:anchor="_Toc515950894" w:history="1">
            <w:r w:rsidRPr="00052D0D">
              <w:rPr>
                <w:rStyle w:val="Hyperlink"/>
                <w:rFonts w:ascii="Calibri Light" w:hAnsi="Calibri Light"/>
                <w:noProof/>
              </w:rPr>
              <w:t>7</w:t>
            </w:r>
            <w:r w:rsidRPr="00052D0D">
              <w:rPr>
                <w:rFonts w:ascii="Calibri Light" w:eastAsiaTheme="minorEastAsia" w:hAnsi="Calibri Light" w:cstheme="minorBidi"/>
                <w:noProof/>
                <w:sz w:val="22"/>
              </w:rPr>
              <w:tab/>
            </w:r>
            <w:r w:rsidRPr="00052D0D">
              <w:rPr>
                <w:rStyle w:val="Hyperlink"/>
                <w:rFonts w:ascii="Calibri Light" w:hAnsi="Calibri Light"/>
                <w:noProof/>
              </w:rPr>
              <w:t>Appendix</w:t>
            </w:r>
            <w:r w:rsidRPr="00052D0D">
              <w:rPr>
                <w:rFonts w:ascii="Calibri Light" w:hAnsi="Calibri Light"/>
                <w:noProof/>
                <w:webHidden/>
              </w:rPr>
              <w:tab/>
            </w:r>
            <w:r w:rsidRPr="00052D0D">
              <w:rPr>
                <w:rFonts w:ascii="Calibri Light" w:hAnsi="Calibri Light"/>
                <w:noProof/>
                <w:webHidden/>
              </w:rPr>
              <w:fldChar w:fldCharType="begin"/>
            </w:r>
            <w:r w:rsidRPr="00052D0D">
              <w:rPr>
                <w:rFonts w:ascii="Calibri Light" w:hAnsi="Calibri Light"/>
                <w:noProof/>
                <w:webHidden/>
              </w:rPr>
              <w:instrText xml:space="preserve"> PAGEREF _Toc515950894 \h </w:instrText>
            </w:r>
            <w:r w:rsidRPr="00052D0D">
              <w:rPr>
                <w:rFonts w:ascii="Calibri Light" w:hAnsi="Calibri Light"/>
                <w:noProof/>
                <w:webHidden/>
              </w:rPr>
            </w:r>
            <w:r w:rsidRPr="00052D0D">
              <w:rPr>
                <w:rFonts w:ascii="Calibri Light" w:hAnsi="Calibri Light"/>
                <w:noProof/>
                <w:webHidden/>
              </w:rPr>
              <w:fldChar w:fldCharType="separate"/>
            </w:r>
            <w:r w:rsidRPr="00052D0D">
              <w:rPr>
                <w:rFonts w:ascii="Calibri Light" w:hAnsi="Calibri Light"/>
                <w:noProof/>
                <w:webHidden/>
              </w:rPr>
              <w:t>38</w:t>
            </w:r>
            <w:r w:rsidRPr="00052D0D">
              <w:rPr>
                <w:rFonts w:ascii="Calibri Light" w:hAnsi="Calibri Light"/>
                <w:noProof/>
                <w:webHidden/>
              </w:rPr>
              <w:fldChar w:fldCharType="end"/>
            </w:r>
          </w:hyperlink>
        </w:p>
        <w:p w14:paraId="734D89CE" w14:textId="47D1C4DE" w:rsidR="005526A2" w:rsidRPr="00052D0D" w:rsidRDefault="005526A2" w:rsidP="00AE1A77">
          <w:pPr>
            <w:tabs>
              <w:tab w:val="left" w:pos="4968"/>
            </w:tabs>
            <w:rPr>
              <w:rFonts w:ascii="Calibri Light" w:hAnsi="Calibri Light" w:cs="Arial"/>
            </w:rPr>
          </w:pPr>
          <w:r w:rsidRPr="00052D0D">
            <w:rPr>
              <w:rFonts w:ascii="Calibri Light" w:hAnsi="Calibri Light" w:cs="Arial"/>
              <w:b/>
              <w:bCs/>
              <w:noProof/>
              <w:sz w:val="24"/>
              <w:szCs w:val="24"/>
            </w:rPr>
            <w:fldChar w:fldCharType="end"/>
          </w:r>
        </w:p>
      </w:sdtContent>
    </w:sdt>
    <w:p w14:paraId="00AC8FF6" w14:textId="77777777" w:rsidR="00B80677" w:rsidRPr="00052D0D" w:rsidRDefault="00B80677" w:rsidP="00351753">
      <w:pPr>
        <w:jc w:val="both"/>
        <w:rPr>
          <w:rFonts w:ascii="Calibri Light" w:hAnsi="Calibri Light" w:cs="Arial"/>
          <w:b/>
          <w:sz w:val="24"/>
          <w:szCs w:val="24"/>
          <w:u w:val="single"/>
        </w:rPr>
      </w:pPr>
    </w:p>
    <w:p w14:paraId="771B8809" w14:textId="77777777" w:rsidR="00063FDB" w:rsidRPr="00052D0D" w:rsidRDefault="00063FDB" w:rsidP="000062BF">
      <w:pPr>
        <w:ind w:left="360"/>
        <w:rPr>
          <w:rFonts w:ascii="Calibri Light" w:hAnsi="Calibri Light" w:cs="Arial"/>
          <w:highlight w:val="yellow"/>
        </w:rPr>
      </w:pPr>
    </w:p>
    <w:p w14:paraId="763EBFE6" w14:textId="77777777" w:rsidR="000062BF" w:rsidRPr="00052D0D" w:rsidRDefault="000062BF" w:rsidP="000062BF">
      <w:pPr>
        <w:tabs>
          <w:tab w:val="left" w:pos="0"/>
        </w:tabs>
        <w:ind w:left="360"/>
        <w:rPr>
          <w:rFonts w:ascii="Calibri Light" w:hAnsi="Calibri Light" w:cs="Arial"/>
          <w:highlight w:val="cyan"/>
        </w:rPr>
      </w:pPr>
    </w:p>
    <w:p w14:paraId="6054BEE2" w14:textId="77777777" w:rsidR="005507C5" w:rsidRPr="00052D0D" w:rsidRDefault="005507C5" w:rsidP="000062BF">
      <w:pPr>
        <w:tabs>
          <w:tab w:val="left" w:pos="0"/>
        </w:tabs>
        <w:ind w:left="360"/>
        <w:rPr>
          <w:rFonts w:ascii="Calibri Light" w:hAnsi="Calibri Light" w:cs="Arial"/>
          <w:highlight w:val="cyan"/>
        </w:rPr>
      </w:pPr>
    </w:p>
    <w:p w14:paraId="2E2BC655" w14:textId="77777777" w:rsidR="005507C5" w:rsidRPr="00052D0D" w:rsidRDefault="005507C5" w:rsidP="000062BF">
      <w:pPr>
        <w:tabs>
          <w:tab w:val="left" w:pos="0"/>
        </w:tabs>
        <w:ind w:left="360"/>
        <w:rPr>
          <w:rFonts w:ascii="Calibri Light" w:hAnsi="Calibri Light" w:cs="Arial"/>
          <w:highlight w:val="cyan"/>
        </w:rPr>
      </w:pPr>
    </w:p>
    <w:p w14:paraId="606489BD" w14:textId="77777777" w:rsidR="005507C5" w:rsidRPr="00052D0D" w:rsidRDefault="005507C5" w:rsidP="000062BF">
      <w:pPr>
        <w:tabs>
          <w:tab w:val="left" w:pos="0"/>
        </w:tabs>
        <w:ind w:left="360"/>
        <w:rPr>
          <w:rFonts w:ascii="Calibri Light" w:hAnsi="Calibri Light" w:cs="Arial"/>
          <w:highlight w:val="cyan"/>
        </w:rPr>
      </w:pPr>
    </w:p>
    <w:p w14:paraId="0C04EFDB" w14:textId="77777777" w:rsidR="005507C5" w:rsidRPr="00052D0D" w:rsidRDefault="005507C5" w:rsidP="000062BF">
      <w:pPr>
        <w:tabs>
          <w:tab w:val="left" w:pos="0"/>
        </w:tabs>
        <w:ind w:left="360"/>
        <w:rPr>
          <w:rFonts w:ascii="Calibri Light" w:hAnsi="Calibri Light" w:cs="Arial"/>
          <w:highlight w:val="cyan"/>
        </w:rPr>
      </w:pPr>
    </w:p>
    <w:p w14:paraId="34725005" w14:textId="77777777" w:rsidR="005507C5" w:rsidRPr="00052D0D" w:rsidRDefault="005507C5" w:rsidP="000062BF">
      <w:pPr>
        <w:tabs>
          <w:tab w:val="left" w:pos="0"/>
        </w:tabs>
        <w:ind w:left="360"/>
        <w:rPr>
          <w:rFonts w:ascii="Calibri Light" w:hAnsi="Calibri Light" w:cs="Arial"/>
          <w:highlight w:val="cyan"/>
        </w:rPr>
      </w:pPr>
    </w:p>
    <w:p w14:paraId="207490C8" w14:textId="77777777" w:rsidR="005507C5" w:rsidRPr="00052D0D" w:rsidRDefault="005507C5" w:rsidP="000062BF">
      <w:pPr>
        <w:tabs>
          <w:tab w:val="left" w:pos="0"/>
        </w:tabs>
        <w:ind w:left="360"/>
        <w:rPr>
          <w:rFonts w:ascii="Calibri Light" w:hAnsi="Calibri Light" w:cs="Arial"/>
          <w:highlight w:val="cyan"/>
        </w:rPr>
      </w:pPr>
    </w:p>
    <w:p w14:paraId="32E30EA4" w14:textId="77777777" w:rsidR="005507C5" w:rsidRPr="00052D0D" w:rsidRDefault="005507C5" w:rsidP="000062BF">
      <w:pPr>
        <w:tabs>
          <w:tab w:val="left" w:pos="0"/>
        </w:tabs>
        <w:ind w:left="360"/>
        <w:rPr>
          <w:rFonts w:ascii="Calibri Light" w:hAnsi="Calibri Light" w:cs="Arial"/>
          <w:highlight w:val="cyan"/>
        </w:rPr>
      </w:pPr>
    </w:p>
    <w:p w14:paraId="4BB57614" w14:textId="77777777" w:rsidR="005507C5" w:rsidRPr="00052D0D" w:rsidRDefault="005507C5" w:rsidP="000062BF">
      <w:pPr>
        <w:tabs>
          <w:tab w:val="left" w:pos="0"/>
        </w:tabs>
        <w:ind w:left="360"/>
        <w:rPr>
          <w:rFonts w:ascii="Calibri Light" w:hAnsi="Calibri Light" w:cs="Arial"/>
          <w:highlight w:val="cyan"/>
        </w:rPr>
      </w:pPr>
    </w:p>
    <w:p w14:paraId="0B7FC891" w14:textId="736236EB" w:rsidR="00E146E8" w:rsidRPr="00052D0D" w:rsidRDefault="00E146E8">
      <w:pPr>
        <w:rPr>
          <w:rFonts w:ascii="Calibri Light" w:hAnsi="Calibri Light" w:cs="Arial"/>
          <w:highlight w:val="cyan"/>
        </w:rPr>
      </w:pPr>
      <w:r w:rsidRPr="00052D0D">
        <w:rPr>
          <w:rFonts w:ascii="Calibri Light" w:hAnsi="Calibri Light" w:cs="Arial"/>
          <w:highlight w:val="cyan"/>
        </w:rPr>
        <w:br w:type="page"/>
      </w:r>
    </w:p>
    <w:p w14:paraId="19E1C551" w14:textId="77777777" w:rsidR="005507C5" w:rsidRPr="00052D0D" w:rsidRDefault="005507C5" w:rsidP="000062BF">
      <w:pPr>
        <w:tabs>
          <w:tab w:val="left" w:pos="0"/>
        </w:tabs>
        <w:ind w:left="360"/>
        <w:rPr>
          <w:rFonts w:ascii="Calibri Light" w:hAnsi="Calibri Light" w:cs="Arial"/>
          <w:highlight w:val="cyan"/>
        </w:rPr>
      </w:pPr>
    </w:p>
    <w:p w14:paraId="403E1A59" w14:textId="77777777" w:rsidR="005507C5" w:rsidRPr="00052D0D" w:rsidRDefault="005507C5" w:rsidP="000062BF">
      <w:pPr>
        <w:tabs>
          <w:tab w:val="left" w:pos="0"/>
        </w:tabs>
        <w:ind w:left="360"/>
        <w:rPr>
          <w:rFonts w:ascii="Calibri Light" w:hAnsi="Calibri Light" w:cs="Arial"/>
          <w:highlight w:val="cyan"/>
        </w:rPr>
      </w:pPr>
    </w:p>
    <w:p w14:paraId="2985A099" w14:textId="77777777" w:rsidR="005507C5" w:rsidRPr="00052D0D" w:rsidRDefault="005507C5" w:rsidP="000062BF">
      <w:pPr>
        <w:tabs>
          <w:tab w:val="left" w:pos="0"/>
        </w:tabs>
        <w:ind w:left="360"/>
        <w:rPr>
          <w:rFonts w:ascii="Calibri Light" w:hAnsi="Calibri Light" w:cs="Arial"/>
          <w:highlight w:val="cyan"/>
        </w:rPr>
      </w:pPr>
    </w:p>
    <w:p w14:paraId="066EE660" w14:textId="77777777" w:rsidR="005507C5" w:rsidRPr="00052D0D" w:rsidRDefault="005507C5" w:rsidP="000062BF">
      <w:pPr>
        <w:tabs>
          <w:tab w:val="left" w:pos="0"/>
        </w:tabs>
        <w:ind w:left="360"/>
        <w:rPr>
          <w:rFonts w:ascii="Calibri Light" w:hAnsi="Calibri Light" w:cs="Arial"/>
          <w:highlight w:val="cyan"/>
        </w:rPr>
      </w:pPr>
    </w:p>
    <w:p w14:paraId="6788ADB7" w14:textId="77777777" w:rsidR="000062BF" w:rsidRDefault="000062BF" w:rsidP="000062BF">
      <w:pPr>
        <w:rPr>
          <w:rFonts w:ascii="Calibri Light" w:hAnsi="Calibri Light" w:cs="Arial"/>
        </w:rPr>
      </w:pPr>
    </w:p>
    <w:p w14:paraId="797BF867" w14:textId="77777777" w:rsidR="00761BBB" w:rsidRDefault="00761BBB" w:rsidP="000062BF">
      <w:pPr>
        <w:rPr>
          <w:rFonts w:ascii="Calibri Light" w:hAnsi="Calibri Light" w:cs="Arial"/>
        </w:rPr>
      </w:pPr>
    </w:p>
    <w:p w14:paraId="60509C51" w14:textId="77777777" w:rsidR="00761BBB" w:rsidRDefault="00761BBB" w:rsidP="000062BF">
      <w:pPr>
        <w:rPr>
          <w:rFonts w:ascii="Calibri Light" w:hAnsi="Calibri Light" w:cs="Arial"/>
        </w:rPr>
      </w:pPr>
    </w:p>
    <w:p w14:paraId="0F89A705" w14:textId="77777777" w:rsidR="00761BBB" w:rsidRDefault="00761BBB" w:rsidP="000062BF">
      <w:pPr>
        <w:rPr>
          <w:rFonts w:ascii="Calibri Light" w:hAnsi="Calibri Light" w:cs="Arial"/>
        </w:rPr>
      </w:pPr>
    </w:p>
    <w:p w14:paraId="2ED92B42" w14:textId="77777777" w:rsidR="00761BBB" w:rsidRDefault="00761BBB" w:rsidP="000062BF">
      <w:pPr>
        <w:rPr>
          <w:rFonts w:ascii="Calibri Light" w:hAnsi="Calibri Light" w:cs="Arial"/>
        </w:rPr>
      </w:pPr>
    </w:p>
    <w:p w14:paraId="5C5D3E8B" w14:textId="77777777" w:rsidR="00761BBB" w:rsidRDefault="00761BBB" w:rsidP="000062BF">
      <w:pPr>
        <w:rPr>
          <w:rFonts w:ascii="Calibri Light" w:hAnsi="Calibri Light" w:cs="Arial"/>
        </w:rPr>
      </w:pPr>
    </w:p>
    <w:p w14:paraId="003543D9" w14:textId="77777777" w:rsidR="00761BBB" w:rsidRDefault="00761BBB" w:rsidP="000062BF">
      <w:pPr>
        <w:rPr>
          <w:rFonts w:ascii="Calibri Light" w:hAnsi="Calibri Light" w:cs="Arial"/>
        </w:rPr>
      </w:pPr>
    </w:p>
    <w:p w14:paraId="16789E25" w14:textId="77777777" w:rsidR="00761BBB" w:rsidRDefault="00761BBB" w:rsidP="000062BF">
      <w:pPr>
        <w:rPr>
          <w:rFonts w:ascii="Calibri Light" w:hAnsi="Calibri Light" w:cs="Arial"/>
        </w:rPr>
      </w:pPr>
    </w:p>
    <w:p w14:paraId="2C57C1C4" w14:textId="77777777" w:rsidR="00761BBB" w:rsidRDefault="00761BBB" w:rsidP="000062BF">
      <w:pPr>
        <w:rPr>
          <w:rFonts w:ascii="Calibri Light" w:hAnsi="Calibri Light" w:cs="Arial"/>
        </w:rPr>
      </w:pPr>
    </w:p>
    <w:p w14:paraId="3DB1599F" w14:textId="77777777" w:rsidR="00761BBB" w:rsidRDefault="00761BBB" w:rsidP="000062BF">
      <w:pPr>
        <w:rPr>
          <w:rFonts w:ascii="Calibri Light" w:hAnsi="Calibri Light" w:cs="Arial"/>
        </w:rPr>
      </w:pPr>
    </w:p>
    <w:p w14:paraId="57C7F783" w14:textId="77777777" w:rsidR="00761BBB" w:rsidRDefault="00761BBB" w:rsidP="000062BF">
      <w:pPr>
        <w:rPr>
          <w:rFonts w:ascii="Calibri Light" w:hAnsi="Calibri Light" w:cs="Arial"/>
        </w:rPr>
      </w:pPr>
    </w:p>
    <w:p w14:paraId="2D6F32C2" w14:textId="77777777" w:rsidR="00761BBB" w:rsidRDefault="00761BBB" w:rsidP="000062BF">
      <w:pPr>
        <w:rPr>
          <w:rFonts w:ascii="Calibri Light" w:hAnsi="Calibri Light" w:cs="Arial"/>
        </w:rPr>
      </w:pPr>
    </w:p>
    <w:p w14:paraId="1DFB11F9" w14:textId="77777777" w:rsidR="00761BBB" w:rsidRDefault="00761BBB" w:rsidP="000062BF">
      <w:pPr>
        <w:rPr>
          <w:rFonts w:ascii="Calibri Light" w:hAnsi="Calibri Light" w:cs="Arial"/>
        </w:rPr>
      </w:pPr>
    </w:p>
    <w:p w14:paraId="43ED3A99" w14:textId="77777777" w:rsidR="00761BBB" w:rsidRDefault="00761BBB" w:rsidP="000062BF">
      <w:pPr>
        <w:rPr>
          <w:rFonts w:ascii="Calibri Light" w:hAnsi="Calibri Light" w:cs="Arial"/>
        </w:rPr>
      </w:pPr>
    </w:p>
    <w:p w14:paraId="7EEDE1CF" w14:textId="77777777" w:rsidR="00761BBB" w:rsidRDefault="00761BBB" w:rsidP="000062BF">
      <w:pPr>
        <w:rPr>
          <w:rFonts w:ascii="Calibri Light" w:hAnsi="Calibri Light" w:cs="Arial"/>
        </w:rPr>
      </w:pPr>
    </w:p>
    <w:p w14:paraId="06FCC76D" w14:textId="77777777" w:rsidR="00761BBB" w:rsidRPr="00052D0D" w:rsidRDefault="00761BBB" w:rsidP="000062BF">
      <w:pPr>
        <w:rPr>
          <w:rFonts w:ascii="Calibri Light" w:hAnsi="Calibri Light" w:cs="Arial"/>
        </w:rPr>
      </w:pPr>
    </w:p>
    <w:p w14:paraId="017D3235" w14:textId="77777777" w:rsidR="000062BF" w:rsidRPr="00052D0D" w:rsidRDefault="000062BF" w:rsidP="000062BF">
      <w:pPr>
        <w:pStyle w:val="NormalCenteredBold"/>
        <w:rPr>
          <w:rFonts w:ascii="Calibri Light" w:hAnsi="Calibri Light" w:cs="Arial"/>
          <w:sz w:val="22"/>
          <w:szCs w:val="22"/>
        </w:rPr>
      </w:pPr>
      <w:r w:rsidRPr="00052D0D">
        <w:rPr>
          <w:rFonts w:ascii="Calibri Light" w:hAnsi="Calibri Light" w:cs="Arial"/>
          <w:sz w:val="22"/>
          <w:szCs w:val="22"/>
        </w:rPr>
        <w:t>This page intentionally left blank</w:t>
      </w:r>
    </w:p>
    <w:p w14:paraId="3AFBBDDF" w14:textId="77777777" w:rsidR="00E64C65" w:rsidRPr="00052D0D" w:rsidRDefault="00E64C65" w:rsidP="00351753">
      <w:pPr>
        <w:jc w:val="both"/>
        <w:rPr>
          <w:rFonts w:ascii="Calibri Light" w:hAnsi="Calibri Light" w:cs="Arial"/>
          <w:b/>
          <w:sz w:val="24"/>
          <w:szCs w:val="24"/>
        </w:rPr>
      </w:pPr>
    </w:p>
    <w:p w14:paraId="66AFEAB4" w14:textId="77777777" w:rsidR="00E64C65" w:rsidRPr="00052D0D" w:rsidRDefault="00E64C65" w:rsidP="00351753">
      <w:pPr>
        <w:jc w:val="both"/>
        <w:rPr>
          <w:rFonts w:ascii="Calibri Light" w:hAnsi="Calibri Light" w:cs="Arial"/>
          <w:b/>
          <w:sz w:val="24"/>
          <w:szCs w:val="24"/>
        </w:rPr>
      </w:pPr>
    </w:p>
    <w:p w14:paraId="05CBE6C4" w14:textId="77777777" w:rsidR="00E64C65" w:rsidRPr="00052D0D" w:rsidRDefault="00E64C65" w:rsidP="00351753">
      <w:pPr>
        <w:jc w:val="both"/>
        <w:rPr>
          <w:rFonts w:ascii="Calibri Light" w:hAnsi="Calibri Light" w:cs="Arial"/>
          <w:b/>
          <w:sz w:val="24"/>
          <w:szCs w:val="24"/>
        </w:rPr>
      </w:pPr>
    </w:p>
    <w:p w14:paraId="7A60ABD7" w14:textId="77777777" w:rsidR="00E0118B" w:rsidRPr="00052D0D" w:rsidRDefault="00E0118B" w:rsidP="002F58D0">
      <w:pPr>
        <w:pStyle w:val="Heading1"/>
        <w:rPr>
          <w:rFonts w:ascii="Calibri Light" w:hAnsi="Calibri Light"/>
        </w:rPr>
      </w:pPr>
      <w:bookmarkStart w:id="0" w:name="_Toc406588295"/>
      <w:bookmarkStart w:id="1" w:name="_Toc491613801"/>
      <w:bookmarkStart w:id="2" w:name="_Toc363729238"/>
      <w:bookmarkStart w:id="3" w:name="_Toc515950842"/>
      <w:r w:rsidRPr="00052D0D">
        <w:rPr>
          <w:rFonts w:ascii="Calibri Light" w:hAnsi="Calibri Light"/>
        </w:rPr>
        <w:lastRenderedPageBreak/>
        <w:t>Business Process Overview</w:t>
      </w:r>
      <w:bookmarkEnd w:id="0"/>
      <w:bookmarkEnd w:id="1"/>
      <w:bookmarkEnd w:id="3"/>
    </w:p>
    <w:p w14:paraId="69AD519C" w14:textId="7D2B7FFE" w:rsidR="00FF14D1" w:rsidRPr="00052D0D" w:rsidRDefault="00FF14D1" w:rsidP="00FF14D1">
      <w:pPr>
        <w:pStyle w:val="Heading1Text"/>
        <w:jc w:val="both"/>
        <w:rPr>
          <w:rFonts w:ascii="Calibri Light" w:hAnsi="Calibri Light" w:cs="Tahoma"/>
        </w:rPr>
      </w:pPr>
      <w:bookmarkStart w:id="4" w:name="_Toc406588296"/>
      <w:bookmarkStart w:id="5" w:name="_Toc491613802"/>
      <w:r w:rsidRPr="00052D0D">
        <w:rPr>
          <w:rFonts w:ascii="Calibri Light" w:hAnsi="Calibri Light" w:cs="Tahoma"/>
        </w:rPr>
        <w:t xml:space="preserve">An SAP work order is used as a document to log </w:t>
      </w:r>
      <w:r w:rsidR="004A64CD" w:rsidRPr="00052D0D">
        <w:rPr>
          <w:rFonts w:ascii="Calibri Light" w:hAnsi="Calibri Light" w:cs="Tahoma"/>
        </w:rPr>
        <w:t xml:space="preserve">when </w:t>
      </w:r>
      <w:r w:rsidRPr="00052D0D">
        <w:rPr>
          <w:rFonts w:ascii="Calibri Light" w:hAnsi="Calibri Light" w:cs="Tahoma"/>
        </w:rPr>
        <w:t>trouble</w:t>
      </w:r>
      <w:r w:rsidR="004A64CD" w:rsidRPr="00052D0D">
        <w:rPr>
          <w:rFonts w:ascii="Calibri Light" w:hAnsi="Calibri Light" w:cs="Tahoma"/>
        </w:rPr>
        <w:t xml:space="preserve"> is reported related to power outages and other types of trouble (e.g., wire down).  The work order</w:t>
      </w:r>
      <w:r w:rsidRPr="00052D0D">
        <w:rPr>
          <w:rFonts w:ascii="Calibri Light" w:hAnsi="Calibri Light" w:cs="Tahoma"/>
        </w:rPr>
        <w:t xml:space="preserve"> </w:t>
      </w:r>
      <w:r w:rsidR="004A64CD" w:rsidRPr="00052D0D">
        <w:rPr>
          <w:rFonts w:ascii="Calibri Light" w:hAnsi="Calibri Light" w:cs="Tahoma"/>
        </w:rPr>
        <w:t xml:space="preserve">will </w:t>
      </w:r>
      <w:r w:rsidRPr="00052D0D">
        <w:rPr>
          <w:rFonts w:ascii="Calibri Light" w:hAnsi="Calibri Light" w:cs="Tahoma"/>
        </w:rPr>
        <w:t xml:space="preserve">provide details required by field workers such as </w:t>
      </w:r>
      <w:r w:rsidR="004A64CD" w:rsidRPr="00052D0D">
        <w:rPr>
          <w:rFonts w:ascii="Calibri Light" w:hAnsi="Calibri Light" w:cs="Tahoma"/>
        </w:rPr>
        <w:t xml:space="preserve">the type of trouble, </w:t>
      </w:r>
      <w:r w:rsidRPr="00052D0D">
        <w:rPr>
          <w:rFonts w:ascii="Calibri Light" w:hAnsi="Calibri Light" w:cs="Tahoma"/>
        </w:rPr>
        <w:t>requested date, requested time, note</w:t>
      </w:r>
      <w:r w:rsidR="004A64CD" w:rsidRPr="00052D0D">
        <w:rPr>
          <w:rFonts w:ascii="Calibri Light" w:hAnsi="Calibri Light" w:cs="Tahoma"/>
        </w:rPr>
        <w:t>s</w:t>
      </w:r>
      <w:r w:rsidRPr="00052D0D">
        <w:rPr>
          <w:rFonts w:ascii="Calibri Light" w:hAnsi="Calibri Light" w:cs="Tahoma"/>
        </w:rPr>
        <w:t xml:space="preserve"> containing access instructions</w:t>
      </w:r>
      <w:r w:rsidR="004A64CD" w:rsidRPr="00052D0D">
        <w:rPr>
          <w:rFonts w:ascii="Calibri Light" w:hAnsi="Calibri Light" w:cs="Tahoma"/>
        </w:rPr>
        <w:t xml:space="preserve"> and details about the trouble reported</w:t>
      </w:r>
      <w:r w:rsidRPr="00052D0D">
        <w:rPr>
          <w:rFonts w:ascii="Calibri Light" w:hAnsi="Calibri Light" w:cs="Tahoma"/>
        </w:rPr>
        <w:t xml:space="preserve">, tasks, customer, location, etc. </w:t>
      </w:r>
      <w:r w:rsidR="004A64CD" w:rsidRPr="00052D0D">
        <w:rPr>
          <w:rFonts w:ascii="Calibri Light" w:hAnsi="Calibri Light" w:cs="Tahoma"/>
        </w:rPr>
        <w:t xml:space="preserve">  These orders are then routed to the appropriate T&amp;D system and personnel to be completed.</w:t>
      </w:r>
    </w:p>
    <w:p w14:paraId="3920CD47" w14:textId="77777777" w:rsidR="00FF14D1" w:rsidRPr="00052D0D" w:rsidRDefault="00FF14D1" w:rsidP="00FF14D1">
      <w:pPr>
        <w:pStyle w:val="Heading1Text"/>
        <w:jc w:val="both"/>
        <w:rPr>
          <w:rFonts w:ascii="Calibri Light" w:hAnsi="Calibri Light" w:cs="Tahoma"/>
        </w:rPr>
      </w:pPr>
      <w:r w:rsidRPr="00052D0D">
        <w:rPr>
          <w:rFonts w:ascii="Calibri Light" w:hAnsi="Calibri Light" w:cs="Tahoma"/>
        </w:rPr>
        <w:t>There are several scenarios that will require an order to be sent to the field and they are differentiated by category in order for right type of skilled resource assignment to carry out the task(s).</w:t>
      </w:r>
    </w:p>
    <w:p w14:paraId="3A6FDD15" w14:textId="77777777" w:rsidR="00FF14D1" w:rsidRPr="00052D0D" w:rsidRDefault="00FF14D1" w:rsidP="00FF14D1">
      <w:pPr>
        <w:pStyle w:val="Heading2TextNumbered"/>
        <w:numPr>
          <w:ilvl w:val="0"/>
          <w:numId w:val="0"/>
        </w:numPr>
        <w:tabs>
          <w:tab w:val="clear" w:pos="900"/>
        </w:tabs>
        <w:ind w:left="360"/>
        <w:rPr>
          <w:rFonts w:ascii="Calibri Light" w:hAnsi="Calibri Light" w:cs="Tahoma"/>
        </w:rPr>
      </w:pPr>
      <w:r w:rsidRPr="00052D0D">
        <w:rPr>
          <w:rFonts w:ascii="Calibri Light" w:hAnsi="Calibri Light" w:cs="Tahoma"/>
        </w:rPr>
        <w:t>Example of potential scenarios may include:</w:t>
      </w:r>
    </w:p>
    <w:p w14:paraId="7081429F" w14:textId="7115D4B6" w:rsidR="00FF14D1" w:rsidRPr="00052D0D" w:rsidRDefault="00FF14D1" w:rsidP="007762C2">
      <w:pPr>
        <w:pStyle w:val="Heading2TextNumbered"/>
        <w:numPr>
          <w:ilvl w:val="0"/>
          <w:numId w:val="20"/>
        </w:numPr>
        <w:ind w:left="720"/>
        <w:rPr>
          <w:rFonts w:ascii="Calibri Light" w:hAnsi="Calibri Light" w:cs="Tahoma"/>
        </w:rPr>
      </w:pPr>
      <w:r w:rsidRPr="00052D0D">
        <w:rPr>
          <w:rFonts w:ascii="Calibri Light" w:hAnsi="Calibri Light" w:cs="Tahoma"/>
          <w:color w:val="000000"/>
        </w:rPr>
        <w:t>Trouble</w:t>
      </w:r>
      <w:r w:rsidR="004A64CD" w:rsidRPr="00052D0D">
        <w:rPr>
          <w:rFonts w:ascii="Calibri Light" w:hAnsi="Calibri Light" w:cs="Tahoma"/>
          <w:color w:val="000000"/>
        </w:rPr>
        <w:t xml:space="preserve"> (e.g., wire down, pole leaning)</w:t>
      </w:r>
    </w:p>
    <w:p w14:paraId="29E5BF5B" w14:textId="7B52D003" w:rsidR="00FF14D1" w:rsidRPr="00052D0D" w:rsidRDefault="00FF14D1" w:rsidP="007762C2">
      <w:pPr>
        <w:pStyle w:val="Heading2TextNumbered"/>
        <w:numPr>
          <w:ilvl w:val="0"/>
          <w:numId w:val="19"/>
        </w:numPr>
        <w:ind w:left="720"/>
        <w:rPr>
          <w:rFonts w:ascii="Calibri Light" w:hAnsi="Calibri Light" w:cs="Tahoma"/>
        </w:rPr>
      </w:pPr>
      <w:r w:rsidRPr="00052D0D">
        <w:rPr>
          <w:rFonts w:ascii="Calibri Light" w:hAnsi="Calibri Light" w:cs="Tahoma"/>
          <w:color w:val="000000"/>
        </w:rPr>
        <w:t>Repair Outage (</w:t>
      </w:r>
      <w:r w:rsidR="004A64CD" w:rsidRPr="00052D0D">
        <w:rPr>
          <w:rFonts w:ascii="Calibri Light" w:hAnsi="Calibri Light" w:cs="Tahoma"/>
          <w:color w:val="000000"/>
        </w:rPr>
        <w:t>unscheduled, e.g. car hit pole</w:t>
      </w:r>
      <w:r w:rsidRPr="00052D0D">
        <w:rPr>
          <w:rFonts w:ascii="Calibri Light" w:hAnsi="Calibri Light" w:cs="Tahoma"/>
          <w:color w:val="000000"/>
        </w:rPr>
        <w:t>)</w:t>
      </w:r>
    </w:p>
    <w:p w14:paraId="6DEAC79E" w14:textId="16D64192" w:rsidR="00FF14D1" w:rsidRPr="00052D0D" w:rsidRDefault="00FF14D1" w:rsidP="007762C2">
      <w:pPr>
        <w:pStyle w:val="Heading2TextNumbered"/>
        <w:numPr>
          <w:ilvl w:val="0"/>
          <w:numId w:val="19"/>
        </w:numPr>
        <w:ind w:left="720"/>
        <w:rPr>
          <w:rFonts w:ascii="Calibri Light" w:hAnsi="Calibri Light" w:cs="Tahoma"/>
        </w:rPr>
      </w:pPr>
      <w:r w:rsidRPr="00052D0D">
        <w:rPr>
          <w:rFonts w:ascii="Calibri Light" w:hAnsi="Calibri Light" w:cs="Tahoma"/>
          <w:color w:val="000000"/>
        </w:rPr>
        <w:t>Rotating Outage</w:t>
      </w:r>
      <w:r w:rsidR="004A64CD" w:rsidRPr="00052D0D">
        <w:rPr>
          <w:rFonts w:ascii="Calibri Light" w:hAnsi="Calibri Light" w:cs="Tahoma"/>
          <w:color w:val="000000"/>
        </w:rPr>
        <w:t xml:space="preserve"> (controlled outages to mitigate grid </w:t>
      </w:r>
      <w:r w:rsidR="0044277C" w:rsidRPr="00052D0D">
        <w:rPr>
          <w:rFonts w:ascii="Calibri Light" w:hAnsi="Calibri Light" w:cs="Tahoma"/>
          <w:color w:val="000000"/>
        </w:rPr>
        <w:t>in</w:t>
      </w:r>
      <w:r w:rsidR="004A64CD" w:rsidRPr="00052D0D">
        <w:rPr>
          <w:rFonts w:ascii="Calibri Light" w:hAnsi="Calibri Light" w:cs="Tahoma"/>
          <w:color w:val="000000"/>
        </w:rPr>
        <w:t>stability issues)</w:t>
      </w:r>
    </w:p>
    <w:p w14:paraId="62F8F620" w14:textId="47157133" w:rsidR="00FF14D1" w:rsidRPr="00052D0D" w:rsidRDefault="00FF14D1" w:rsidP="007762C2">
      <w:pPr>
        <w:pStyle w:val="Heading1Text"/>
        <w:numPr>
          <w:ilvl w:val="0"/>
          <w:numId w:val="19"/>
        </w:numPr>
        <w:ind w:left="720"/>
        <w:jc w:val="both"/>
        <w:rPr>
          <w:rFonts w:ascii="Calibri Light" w:hAnsi="Calibri Light" w:cs="Tahoma"/>
        </w:rPr>
      </w:pPr>
      <w:r w:rsidRPr="00052D0D">
        <w:rPr>
          <w:rFonts w:ascii="Calibri Light" w:hAnsi="Calibri Light" w:cs="Tahoma"/>
          <w:color w:val="000000"/>
        </w:rPr>
        <w:t>M</w:t>
      </w:r>
      <w:r w:rsidR="00E07E81" w:rsidRPr="00052D0D">
        <w:rPr>
          <w:rFonts w:ascii="Calibri Light" w:hAnsi="Calibri Light" w:cs="Tahoma"/>
          <w:color w:val="000000"/>
        </w:rPr>
        <w:t>aintenance Outage (s</w:t>
      </w:r>
      <w:r w:rsidRPr="00052D0D">
        <w:rPr>
          <w:rFonts w:ascii="Calibri Light" w:hAnsi="Calibri Light" w:cs="Tahoma"/>
          <w:color w:val="000000"/>
        </w:rPr>
        <w:t>cheduled</w:t>
      </w:r>
      <w:r w:rsidR="004A64CD" w:rsidRPr="00052D0D">
        <w:rPr>
          <w:rFonts w:ascii="Calibri Light" w:hAnsi="Calibri Light" w:cs="Tahoma"/>
          <w:color w:val="000000"/>
        </w:rPr>
        <w:t xml:space="preserve"> outages to complete maintenance on SCE’s electrical system e.g., replace transformer</w:t>
      </w:r>
      <w:r w:rsidRPr="00052D0D">
        <w:rPr>
          <w:rFonts w:ascii="Calibri Light" w:hAnsi="Calibri Light" w:cs="Tahoma"/>
          <w:color w:val="000000"/>
        </w:rPr>
        <w:t>)</w:t>
      </w:r>
    </w:p>
    <w:p w14:paraId="0407220A" w14:textId="3311E7BC" w:rsidR="00FF14D1" w:rsidRPr="00052D0D" w:rsidRDefault="00FF14D1" w:rsidP="00FF14D1">
      <w:pPr>
        <w:pStyle w:val="Heading1Text"/>
        <w:jc w:val="both"/>
        <w:rPr>
          <w:rFonts w:ascii="Calibri Light" w:hAnsi="Calibri Light" w:cs="Tahoma"/>
        </w:rPr>
      </w:pPr>
      <w:r w:rsidRPr="00052D0D">
        <w:rPr>
          <w:rFonts w:ascii="Calibri Light" w:hAnsi="Calibri Light" w:cs="Tahoma"/>
        </w:rPr>
        <w:t>This document captures the process for the creation of Service Orders (SO) for trouble and outage calls via Hybris C4C to integrate with the Work Management (WM) processes for SCE.</w:t>
      </w:r>
    </w:p>
    <w:p w14:paraId="20B18924" w14:textId="225D345F" w:rsidR="00E0118B" w:rsidRPr="00052D0D" w:rsidRDefault="00E0118B" w:rsidP="00471131">
      <w:pPr>
        <w:pStyle w:val="Heading2"/>
      </w:pPr>
      <w:bookmarkStart w:id="6" w:name="_Toc515950843"/>
      <w:r w:rsidRPr="00052D0D">
        <w:t xml:space="preserve">Current Pain Points for </w:t>
      </w:r>
      <w:bookmarkEnd w:id="4"/>
      <w:r w:rsidR="00B333AA" w:rsidRPr="00052D0D">
        <w:t>Southern California Edison</w:t>
      </w:r>
      <w:bookmarkEnd w:id="5"/>
      <w:bookmarkEnd w:id="6"/>
    </w:p>
    <w:p w14:paraId="55E6E3B2" w14:textId="7473C853" w:rsidR="00E20FC6"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CSS has data issues therefore many users are forced to call in to report an outage instead of reporting through SCE.com and the SCE application.</w:t>
      </w:r>
    </w:p>
    <w:p w14:paraId="67487A0A" w14:textId="77777777" w:rsidR="007B00DA" w:rsidRPr="00052D0D" w:rsidRDefault="007B00DA" w:rsidP="007762C2">
      <w:pPr>
        <w:pStyle w:val="Heading1Text"/>
        <w:numPr>
          <w:ilvl w:val="0"/>
          <w:numId w:val="16"/>
        </w:numPr>
        <w:ind w:left="720"/>
        <w:rPr>
          <w:rFonts w:ascii="Calibri Light" w:hAnsi="Calibri Light" w:cs="Arial"/>
        </w:rPr>
      </w:pPr>
      <w:r w:rsidRPr="00052D0D">
        <w:rPr>
          <w:rFonts w:ascii="Calibri Light" w:hAnsi="Calibri Light" w:cs="Arial"/>
        </w:rPr>
        <w:t>Outage alerts to customer are not always timely.</w:t>
      </w:r>
    </w:p>
    <w:p w14:paraId="0D384DE3" w14:textId="77777777"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No visibility to fringe addresses in system</w:t>
      </w:r>
    </w:p>
    <w:p w14:paraId="3AA50486" w14:textId="77777777" w:rsidR="001444AF"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 xml:space="preserve">Data </w:t>
      </w:r>
      <w:r w:rsidR="004A64CD" w:rsidRPr="00052D0D">
        <w:rPr>
          <w:rFonts w:ascii="Calibri Light" w:hAnsi="Calibri Light" w:cs="Arial"/>
        </w:rPr>
        <w:t>used to notified impacted customers is stored in multiple systems and can get out of synch</w:t>
      </w:r>
      <w:r w:rsidR="001444AF" w:rsidRPr="00052D0D">
        <w:rPr>
          <w:rFonts w:ascii="Calibri Light" w:hAnsi="Calibri Light" w:cs="Arial"/>
        </w:rPr>
        <w:t xml:space="preserve"> (e.g., customer contact info and alert preferences, transformer information, etc.)</w:t>
      </w:r>
    </w:p>
    <w:p w14:paraId="4410C7CB" w14:textId="322FACCE" w:rsidR="00904863" w:rsidRPr="00052D0D" w:rsidRDefault="001444AF" w:rsidP="007762C2">
      <w:pPr>
        <w:pStyle w:val="Heading1Text"/>
        <w:numPr>
          <w:ilvl w:val="0"/>
          <w:numId w:val="16"/>
        </w:numPr>
        <w:ind w:left="720"/>
        <w:rPr>
          <w:rFonts w:ascii="Calibri Light" w:hAnsi="Calibri Light" w:cs="Arial"/>
        </w:rPr>
      </w:pPr>
      <w:r w:rsidRPr="00052D0D">
        <w:rPr>
          <w:rFonts w:ascii="Calibri Light" w:hAnsi="Calibri Light" w:cs="Arial"/>
        </w:rPr>
        <w:t xml:space="preserve">We use multiple communication systems today to notify customers about different events (e.g., SDP events, outage, Budget Assistance) and communications cannot be prioritized </w:t>
      </w:r>
    </w:p>
    <w:p w14:paraId="52CD97C7" w14:textId="77777777"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SCE.com and outage maps are on two different platforms</w:t>
      </w:r>
    </w:p>
    <w:p w14:paraId="34448FC0" w14:textId="77777777"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Transformer load management (customer-device relationship, grid/transformer/device hierarchy): data quality not good or hierarchy missing</w:t>
      </w:r>
    </w:p>
    <w:p w14:paraId="454B8627" w14:textId="6DDC3252"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Inaccurate FERT (forecasted estimated restoration time). Based on order type, sub type, area, safety: prioritization is based on existing grid map)</w:t>
      </w:r>
    </w:p>
    <w:p w14:paraId="7D6651FE" w14:textId="74F3A680"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SCE.com: No outage report confirmation number provided.</w:t>
      </w:r>
    </w:p>
    <w:p w14:paraId="59647695" w14:textId="44B85634"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 xml:space="preserve">Outage notification enrollments </w:t>
      </w:r>
      <w:r w:rsidR="007B00DA" w:rsidRPr="00052D0D">
        <w:rPr>
          <w:rFonts w:ascii="Calibri Light" w:hAnsi="Calibri Light" w:cs="Arial"/>
        </w:rPr>
        <w:t xml:space="preserve">for residential and small business </w:t>
      </w:r>
      <w:r w:rsidRPr="00052D0D">
        <w:rPr>
          <w:rFonts w:ascii="Calibri Light" w:hAnsi="Calibri Light" w:cs="Arial"/>
        </w:rPr>
        <w:t>requires that the customer receive notifications for all addresses on their account, Cannot request notifications for a single address if they have multiples.</w:t>
      </w:r>
    </w:p>
    <w:p w14:paraId="7E260EF6" w14:textId="59866AA3" w:rsidR="00904863" w:rsidRPr="00052D0D" w:rsidRDefault="00904863" w:rsidP="007762C2">
      <w:pPr>
        <w:pStyle w:val="Heading1Text"/>
        <w:numPr>
          <w:ilvl w:val="0"/>
          <w:numId w:val="16"/>
        </w:numPr>
        <w:ind w:left="720"/>
        <w:rPr>
          <w:rFonts w:ascii="Calibri Light" w:hAnsi="Calibri Light" w:cs="Arial"/>
        </w:rPr>
      </w:pPr>
      <w:r w:rsidRPr="00052D0D">
        <w:rPr>
          <w:rFonts w:ascii="Calibri Light" w:hAnsi="Calibri Light" w:cs="Arial"/>
        </w:rPr>
        <w:t>Outage notifications (ONI) has no global preference center for the customer to manage all their notifications.</w:t>
      </w:r>
    </w:p>
    <w:p w14:paraId="7992965E" w14:textId="6CAEF6AD" w:rsidR="00E20FC6" w:rsidRPr="00052D0D" w:rsidRDefault="00E0118B" w:rsidP="00471131">
      <w:pPr>
        <w:pStyle w:val="Heading2"/>
      </w:pPr>
      <w:bookmarkStart w:id="7" w:name="_Toc406588297"/>
      <w:bookmarkStart w:id="8" w:name="_Toc491613803"/>
      <w:bookmarkStart w:id="9" w:name="_Toc515950844"/>
      <w:r w:rsidRPr="00052D0D">
        <w:lastRenderedPageBreak/>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052D0D" w14:paraId="0887FE02" w14:textId="77777777" w:rsidTr="51FE5148">
        <w:trPr>
          <w:cantSplit/>
          <w:trHeight w:val="432"/>
          <w:tblHeader/>
        </w:trPr>
        <w:tc>
          <w:tcPr>
            <w:tcW w:w="4567" w:type="dxa"/>
            <w:tcBorders>
              <w:top w:val="threeDEmboss" w:sz="6" w:space="0" w:color="auto"/>
              <w:bottom w:val="threeDEmboss" w:sz="6" w:space="0" w:color="auto"/>
            </w:tcBorders>
            <w:shd w:val="clear" w:color="auto" w:fill="F9FBAF"/>
            <w:vAlign w:val="center"/>
          </w:tcPr>
          <w:p w14:paraId="079F7F4D"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Contact</w:t>
            </w:r>
          </w:p>
        </w:tc>
        <w:tc>
          <w:tcPr>
            <w:tcW w:w="4747" w:type="dxa"/>
            <w:tcBorders>
              <w:top w:val="threeDEmboss" w:sz="6" w:space="0" w:color="auto"/>
              <w:bottom w:val="threeDEmboss" w:sz="6" w:space="0" w:color="auto"/>
            </w:tcBorders>
            <w:shd w:val="clear" w:color="auto" w:fill="F9FBAF"/>
            <w:vAlign w:val="center"/>
          </w:tcPr>
          <w:p w14:paraId="0CE356DC"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Contact Person</w:t>
            </w:r>
          </w:p>
        </w:tc>
      </w:tr>
      <w:tr w:rsidR="005A537B" w:rsidRPr="00052D0D" w14:paraId="6138A25A" w14:textId="77777777" w:rsidTr="51FE5148">
        <w:trPr>
          <w:cantSplit/>
          <w:trHeight w:val="432"/>
        </w:trPr>
        <w:tc>
          <w:tcPr>
            <w:tcW w:w="4567" w:type="dxa"/>
            <w:tcBorders>
              <w:top w:val="threeDEmboss" w:sz="6" w:space="0" w:color="auto"/>
            </w:tcBorders>
            <w:vAlign w:val="center"/>
          </w:tcPr>
          <w:p w14:paraId="64283C29" w14:textId="77777777" w:rsidR="005A537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Southern California Edison Business Process Owner</w:t>
            </w:r>
          </w:p>
        </w:tc>
        <w:tc>
          <w:tcPr>
            <w:tcW w:w="4747" w:type="dxa"/>
            <w:tcBorders>
              <w:top w:val="threeDEmboss" w:sz="6" w:space="0" w:color="auto"/>
            </w:tcBorders>
            <w:vAlign w:val="center"/>
          </w:tcPr>
          <w:p w14:paraId="7698DBE4"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sz w:val="18"/>
                <w:szCs w:val="18"/>
              </w:rPr>
              <w:t>Janet Covington</w:t>
            </w:r>
          </w:p>
        </w:tc>
      </w:tr>
      <w:tr w:rsidR="005A537B" w:rsidRPr="00052D0D" w14:paraId="1E4A8793" w14:textId="77777777" w:rsidTr="51FE5148">
        <w:trPr>
          <w:cantSplit/>
          <w:trHeight w:val="432"/>
        </w:trPr>
        <w:tc>
          <w:tcPr>
            <w:tcW w:w="4567" w:type="dxa"/>
            <w:vAlign w:val="center"/>
          </w:tcPr>
          <w:p w14:paraId="54B93F85" w14:textId="77777777" w:rsidR="005A537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Southern California Edison Lead</w:t>
            </w:r>
          </w:p>
        </w:tc>
        <w:tc>
          <w:tcPr>
            <w:tcW w:w="4747" w:type="dxa"/>
            <w:vAlign w:val="center"/>
          </w:tcPr>
          <w:p w14:paraId="61C6AF93"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sz w:val="18"/>
                <w:szCs w:val="18"/>
              </w:rPr>
              <w:t>Christine Evans</w:t>
            </w:r>
          </w:p>
        </w:tc>
      </w:tr>
      <w:tr w:rsidR="005A537B" w:rsidRPr="00052D0D" w14:paraId="2274C520" w14:textId="77777777" w:rsidTr="51FE5148">
        <w:trPr>
          <w:cantSplit/>
          <w:trHeight w:val="432"/>
        </w:trPr>
        <w:tc>
          <w:tcPr>
            <w:tcW w:w="4567" w:type="dxa"/>
            <w:vAlign w:val="center"/>
          </w:tcPr>
          <w:p w14:paraId="2C3FDED5" w14:textId="77777777" w:rsidR="005A537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HCL Functional Lead</w:t>
            </w:r>
          </w:p>
        </w:tc>
        <w:tc>
          <w:tcPr>
            <w:tcW w:w="4747" w:type="dxa"/>
            <w:vAlign w:val="center"/>
          </w:tcPr>
          <w:p w14:paraId="29544F59"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sz w:val="18"/>
                <w:szCs w:val="18"/>
              </w:rPr>
              <w:t>Adrianus Halim</w:t>
            </w:r>
          </w:p>
        </w:tc>
      </w:tr>
      <w:tr w:rsidR="005A537B" w:rsidRPr="00052D0D" w14:paraId="76AA6A26" w14:textId="77777777" w:rsidTr="51FE5148">
        <w:trPr>
          <w:cantSplit/>
          <w:trHeight w:val="432"/>
        </w:trPr>
        <w:tc>
          <w:tcPr>
            <w:tcW w:w="4567" w:type="dxa"/>
            <w:vAlign w:val="center"/>
          </w:tcPr>
          <w:p w14:paraId="74BB3483" w14:textId="77777777" w:rsidR="005A537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Solution Architect</w:t>
            </w:r>
          </w:p>
        </w:tc>
        <w:tc>
          <w:tcPr>
            <w:tcW w:w="4747" w:type="dxa"/>
            <w:vAlign w:val="center"/>
          </w:tcPr>
          <w:p w14:paraId="4CDA8844"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sz w:val="18"/>
                <w:szCs w:val="18"/>
              </w:rPr>
              <w:t>Pedro Costa</w:t>
            </w:r>
          </w:p>
        </w:tc>
      </w:tr>
      <w:tr w:rsidR="007C37D3" w:rsidRPr="00052D0D" w14:paraId="4C31B959" w14:textId="77777777" w:rsidTr="51FE5148">
        <w:trPr>
          <w:cantSplit/>
          <w:trHeight w:val="432"/>
        </w:trPr>
        <w:tc>
          <w:tcPr>
            <w:tcW w:w="4567" w:type="dxa"/>
            <w:vAlign w:val="center"/>
          </w:tcPr>
          <w:p w14:paraId="02B71EA8" w14:textId="77777777" w:rsidR="007C37D3" w:rsidRPr="00052D0D" w:rsidRDefault="007C37D3" w:rsidP="51FE5148">
            <w:pPr>
              <w:pStyle w:val="TableField-Left"/>
              <w:rPr>
                <w:rFonts w:ascii="Calibri Light" w:hAnsi="Calibri Light" w:cs="Arial"/>
                <w:sz w:val="18"/>
                <w:szCs w:val="18"/>
              </w:rPr>
            </w:pPr>
            <w:r w:rsidRPr="00052D0D">
              <w:rPr>
                <w:rFonts w:ascii="Calibri Light" w:hAnsi="Calibri Light" w:cs="Arial"/>
                <w:sz w:val="18"/>
                <w:szCs w:val="18"/>
              </w:rPr>
              <w:t>Front Office or Back Office Lead</w:t>
            </w:r>
          </w:p>
        </w:tc>
        <w:tc>
          <w:tcPr>
            <w:tcW w:w="4747" w:type="dxa"/>
            <w:vAlign w:val="center"/>
          </w:tcPr>
          <w:p w14:paraId="461FC768" w14:textId="77777777" w:rsidR="007C37D3" w:rsidRPr="00052D0D" w:rsidRDefault="005A537B" w:rsidP="0035091A">
            <w:pPr>
              <w:pStyle w:val="TableField-Left"/>
              <w:rPr>
                <w:rFonts w:ascii="Calibri Light" w:hAnsi="Calibri Light" w:cs="Arial"/>
                <w:sz w:val="18"/>
                <w:szCs w:val="18"/>
              </w:rPr>
            </w:pPr>
            <w:r w:rsidRPr="00052D0D">
              <w:rPr>
                <w:rFonts w:ascii="Calibri Light" w:hAnsi="Calibri Light"/>
                <w:sz w:val="18"/>
                <w:szCs w:val="18"/>
              </w:rPr>
              <w:t>Christine Evans</w:t>
            </w:r>
          </w:p>
        </w:tc>
      </w:tr>
      <w:tr w:rsidR="00E0118B" w:rsidRPr="00052D0D" w14:paraId="532ECB4B" w14:textId="77777777" w:rsidTr="51FE5148">
        <w:trPr>
          <w:cantSplit/>
          <w:trHeight w:val="432"/>
        </w:trPr>
        <w:tc>
          <w:tcPr>
            <w:tcW w:w="4567" w:type="dxa"/>
            <w:vAlign w:val="center"/>
          </w:tcPr>
          <w:p w14:paraId="2AA070A3" w14:textId="77777777" w:rsidR="00E0118B" w:rsidRPr="00052D0D" w:rsidRDefault="00E0118B" w:rsidP="51FE5148">
            <w:pPr>
              <w:pStyle w:val="TableField-Left"/>
              <w:rPr>
                <w:rFonts w:ascii="Calibri Light" w:hAnsi="Calibri Light" w:cs="Arial"/>
                <w:sz w:val="18"/>
                <w:szCs w:val="18"/>
              </w:rPr>
            </w:pPr>
            <w:r w:rsidRPr="00052D0D">
              <w:rPr>
                <w:rFonts w:ascii="Calibri Light" w:hAnsi="Calibri Light" w:cs="Arial"/>
                <w:sz w:val="18"/>
                <w:szCs w:val="18"/>
              </w:rPr>
              <w:t>Subject Matter Experts</w:t>
            </w:r>
          </w:p>
        </w:tc>
        <w:tc>
          <w:tcPr>
            <w:tcW w:w="4747" w:type="dxa"/>
            <w:vAlign w:val="center"/>
          </w:tcPr>
          <w:p w14:paraId="479C5327" w14:textId="42E6D80B" w:rsidR="00E0118B" w:rsidRPr="00052D0D" w:rsidRDefault="001444AF" w:rsidP="005A537B">
            <w:pPr>
              <w:pStyle w:val="TableField-Left"/>
              <w:rPr>
                <w:rFonts w:ascii="Calibri Light" w:hAnsi="Calibri Light" w:cs="Arial"/>
                <w:sz w:val="18"/>
                <w:szCs w:val="18"/>
              </w:rPr>
            </w:pPr>
            <w:r w:rsidRPr="00052D0D">
              <w:rPr>
                <w:rFonts w:ascii="Calibri Light" w:hAnsi="Calibri Light" w:cs="Arial"/>
                <w:sz w:val="18"/>
                <w:szCs w:val="18"/>
              </w:rPr>
              <w:t xml:space="preserve">Deborah Tillman, </w:t>
            </w:r>
            <w:r w:rsidR="00B7105E" w:rsidRPr="00052D0D">
              <w:rPr>
                <w:rFonts w:ascii="Calibri Light" w:hAnsi="Calibri Light" w:cs="Arial"/>
                <w:sz w:val="18"/>
                <w:szCs w:val="18"/>
              </w:rPr>
              <w:t xml:space="preserve">Scott Long, </w:t>
            </w:r>
            <w:r w:rsidR="0044277C" w:rsidRPr="00052D0D">
              <w:rPr>
                <w:rFonts w:ascii="Calibri Light" w:hAnsi="Calibri Light" w:cs="Arial"/>
                <w:sz w:val="18"/>
                <w:szCs w:val="18"/>
              </w:rPr>
              <w:t xml:space="preserve">Kristen James, </w:t>
            </w:r>
            <w:r w:rsidR="00B7105E" w:rsidRPr="00052D0D">
              <w:rPr>
                <w:rFonts w:ascii="Calibri Light" w:hAnsi="Calibri Light" w:cs="Arial"/>
                <w:sz w:val="18"/>
                <w:szCs w:val="18"/>
              </w:rPr>
              <w:t>Scott Hirth, Janine Aumont</w:t>
            </w:r>
          </w:p>
        </w:tc>
      </w:tr>
      <w:tr w:rsidR="00E0118B" w:rsidRPr="00052D0D" w14:paraId="28B9B389" w14:textId="77777777" w:rsidTr="51FE5148">
        <w:trPr>
          <w:cantSplit/>
          <w:trHeight w:val="432"/>
        </w:trPr>
        <w:tc>
          <w:tcPr>
            <w:tcW w:w="4567" w:type="dxa"/>
            <w:vAlign w:val="center"/>
          </w:tcPr>
          <w:p w14:paraId="4539EB11" w14:textId="77777777" w:rsidR="00E0118B" w:rsidRPr="00052D0D" w:rsidRDefault="00E0118B" w:rsidP="51FE5148">
            <w:pPr>
              <w:pStyle w:val="TableField-Left"/>
              <w:rPr>
                <w:rFonts w:ascii="Calibri Light" w:hAnsi="Calibri Light" w:cs="Arial"/>
                <w:sz w:val="18"/>
                <w:szCs w:val="18"/>
              </w:rPr>
            </w:pPr>
            <w:r w:rsidRPr="00052D0D">
              <w:rPr>
                <w:rFonts w:ascii="Calibri Light" w:hAnsi="Calibri Light" w:cs="Arial"/>
                <w:sz w:val="18"/>
                <w:szCs w:val="18"/>
              </w:rPr>
              <w:t>Key User Group</w:t>
            </w:r>
          </w:p>
        </w:tc>
        <w:tc>
          <w:tcPr>
            <w:tcW w:w="4747" w:type="dxa"/>
            <w:vAlign w:val="center"/>
          </w:tcPr>
          <w:p w14:paraId="59FBB774" w14:textId="77777777" w:rsidR="00E0118B" w:rsidRPr="00052D0D" w:rsidRDefault="005A537B" w:rsidP="0035091A">
            <w:pPr>
              <w:pStyle w:val="TableField-Left"/>
              <w:rPr>
                <w:rFonts w:ascii="Calibri Light" w:hAnsi="Calibri Light" w:cs="Arial"/>
                <w:sz w:val="18"/>
                <w:szCs w:val="18"/>
              </w:rPr>
            </w:pPr>
            <w:r w:rsidRPr="00052D0D">
              <w:rPr>
                <w:rFonts w:ascii="Calibri Light" w:hAnsi="Calibri Light"/>
                <w:sz w:val="18"/>
                <w:szCs w:val="18"/>
              </w:rPr>
              <w:t>Customer Contact Center (CCC), BCD</w:t>
            </w:r>
          </w:p>
        </w:tc>
      </w:tr>
    </w:tbl>
    <w:p w14:paraId="772952CD" w14:textId="0F3A46B5" w:rsidR="00E0118B" w:rsidRPr="00052D0D" w:rsidRDefault="00E0118B" w:rsidP="00471131">
      <w:pPr>
        <w:pStyle w:val="Heading2"/>
      </w:pPr>
      <w:bookmarkStart w:id="10" w:name="_Toc406588298"/>
      <w:bookmarkStart w:id="11" w:name="_Toc491613804"/>
      <w:bookmarkStart w:id="12" w:name="_Toc515950845"/>
      <w:r w:rsidRPr="00052D0D">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1"/>
        <w:gridCol w:w="3796"/>
        <w:gridCol w:w="1553"/>
        <w:gridCol w:w="2964"/>
      </w:tblGrid>
      <w:tr w:rsidR="00E0118B" w:rsidRPr="00052D0D" w14:paraId="049A9FDC" w14:textId="77777777" w:rsidTr="51FE5148">
        <w:trPr>
          <w:cantSplit/>
          <w:trHeight w:val="432"/>
          <w:tblHeader/>
        </w:trPr>
        <w:tc>
          <w:tcPr>
            <w:tcW w:w="1008" w:type="dxa"/>
            <w:tcBorders>
              <w:top w:val="threeDEmboss" w:sz="6" w:space="0" w:color="auto"/>
              <w:bottom w:val="threeDEmboss" w:sz="6" w:space="0" w:color="auto"/>
            </w:tcBorders>
            <w:shd w:val="clear" w:color="auto" w:fill="F9FBAF"/>
            <w:vAlign w:val="center"/>
          </w:tcPr>
          <w:p w14:paraId="075A7FFB" w14:textId="77777777" w:rsidR="00E0118B" w:rsidRPr="00052D0D" w:rsidRDefault="00E0118B" w:rsidP="51FE5148">
            <w:pPr>
              <w:pStyle w:val="TableHeader-Center"/>
              <w:rPr>
                <w:rFonts w:ascii="Calibri Light" w:hAnsi="Calibri Light" w:cs="Arial"/>
                <w:sz w:val="18"/>
                <w:szCs w:val="18"/>
              </w:rPr>
            </w:pPr>
            <w:r w:rsidRPr="00052D0D">
              <w:rPr>
                <w:rFonts w:ascii="Calibri Light" w:hAnsi="Calibri Light" w:cs="Arial"/>
                <w:sz w:val="18"/>
                <w:szCs w:val="18"/>
              </w:rPr>
              <w:t>Version</w:t>
            </w:r>
          </w:p>
        </w:tc>
        <w:tc>
          <w:tcPr>
            <w:tcW w:w="3870" w:type="dxa"/>
            <w:tcBorders>
              <w:top w:val="threeDEmboss" w:sz="6" w:space="0" w:color="auto"/>
              <w:bottom w:val="threeDEmboss" w:sz="6" w:space="0" w:color="auto"/>
            </w:tcBorders>
            <w:shd w:val="clear" w:color="auto" w:fill="F9FBAF"/>
            <w:vAlign w:val="center"/>
          </w:tcPr>
          <w:p w14:paraId="35EC7D40"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Description of Change</w:t>
            </w:r>
          </w:p>
        </w:tc>
        <w:tc>
          <w:tcPr>
            <w:tcW w:w="1566" w:type="dxa"/>
            <w:tcBorders>
              <w:top w:val="threeDEmboss" w:sz="6" w:space="0" w:color="auto"/>
              <w:bottom w:val="threeDEmboss" w:sz="6" w:space="0" w:color="auto"/>
            </w:tcBorders>
            <w:shd w:val="clear" w:color="auto" w:fill="F9FBAF"/>
            <w:vAlign w:val="center"/>
          </w:tcPr>
          <w:p w14:paraId="4C8DDB83"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Date</w:t>
            </w:r>
          </w:p>
        </w:tc>
        <w:tc>
          <w:tcPr>
            <w:tcW w:w="3024" w:type="dxa"/>
            <w:tcBorders>
              <w:top w:val="threeDEmboss" w:sz="6" w:space="0" w:color="auto"/>
              <w:bottom w:val="threeDEmboss" w:sz="6" w:space="0" w:color="auto"/>
            </w:tcBorders>
            <w:shd w:val="clear" w:color="auto" w:fill="F9FBAF"/>
            <w:vAlign w:val="center"/>
          </w:tcPr>
          <w:p w14:paraId="792B1391"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Author</w:t>
            </w:r>
          </w:p>
        </w:tc>
      </w:tr>
      <w:tr w:rsidR="00E0118B" w:rsidRPr="00052D0D" w14:paraId="3489FFD5" w14:textId="77777777" w:rsidTr="51FE5148">
        <w:trPr>
          <w:cantSplit/>
          <w:trHeight w:val="432"/>
        </w:trPr>
        <w:tc>
          <w:tcPr>
            <w:tcW w:w="1008" w:type="dxa"/>
            <w:tcBorders>
              <w:top w:val="threeDEmboss" w:sz="6" w:space="0" w:color="auto"/>
            </w:tcBorders>
            <w:vAlign w:val="center"/>
          </w:tcPr>
          <w:p w14:paraId="3AF369E7" w14:textId="0BCA4E1F" w:rsidR="00E0118B" w:rsidRPr="00052D0D" w:rsidRDefault="00FB14F7" w:rsidP="51FE5148">
            <w:pPr>
              <w:pStyle w:val="TableField-Center"/>
              <w:rPr>
                <w:rFonts w:ascii="Calibri Light" w:hAnsi="Calibri Light" w:cs="Arial"/>
                <w:sz w:val="18"/>
                <w:szCs w:val="18"/>
              </w:rPr>
            </w:pPr>
            <w:r w:rsidRPr="00052D0D">
              <w:rPr>
                <w:rFonts w:ascii="Calibri Light" w:hAnsi="Calibri Light" w:cs="Arial"/>
                <w:sz w:val="18"/>
                <w:szCs w:val="18"/>
              </w:rPr>
              <w:t>1.0</w:t>
            </w:r>
          </w:p>
        </w:tc>
        <w:tc>
          <w:tcPr>
            <w:tcW w:w="3870" w:type="dxa"/>
            <w:tcBorders>
              <w:top w:val="threeDEmboss" w:sz="6" w:space="0" w:color="auto"/>
            </w:tcBorders>
            <w:vAlign w:val="center"/>
          </w:tcPr>
          <w:p w14:paraId="2732987D" w14:textId="77777777" w:rsidR="00E0118B" w:rsidRPr="00052D0D" w:rsidRDefault="00E0118B" w:rsidP="51FE5148">
            <w:pPr>
              <w:pStyle w:val="TableField-Left"/>
              <w:rPr>
                <w:rFonts w:ascii="Calibri Light" w:hAnsi="Calibri Light" w:cs="Arial"/>
                <w:sz w:val="18"/>
                <w:szCs w:val="18"/>
              </w:rPr>
            </w:pPr>
            <w:r w:rsidRPr="00052D0D">
              <w:rPr>
                <w:rFonts w:ascii="Calibri Light" w:hAnsi="Calibri Light" w:cs="Arial"/>
                <w:sz w:val="18"/>
                <w:szCs w:val="18"/>
              </w:rPr>
              <w:t>Creation of Initial Version</w:t>
            </w:r>
          </w:p>
        </w:tc>
        <w:tc>
          <w:tcPr>
            <w:tcW w:w="1566" w:type="dxa"/>
            <w:tcBorders>
              <w:top w:val="threeDEmboss" w:sz="6" w:space="0" w:color="auto"/>
            </w:tcBorders>
            <w:vAlign w:val="center"/>
          </w:tcPr>
          <w:p w14:paraId="5B10B785" w14:textId="77777777" w:rsidR="00E0118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03/13/2018</w:t>
            </w:r>
          </w:p>
        </w:tc>
        <w:tc>
          <w:tcPr>
            <w:tcW w:w="3024" w:type="dxa"/>
            <w:tcBorders>
              <w:top w:val="threeDEmboss" w:sz="6" w:space="0" w:color="auto"/>
            </w:tcBorders>
            <w:vAlign w:val="center"/>
          </w:tcPr>
          <w:p w14:paraId="2B5D476E" w14:textId="77777777" w:rsidR="00E0118B" w:rsidRPr="00052D0D" w:rsidRDefault="005A537B" w:rsidP="51FE5148">
            <w:pPr>
              <w:pStyle w:val="TableField-Left"/>
              <w:rPr>
                <w:rFonts w:ascii="Calibri Light" w:hAnsi="Calibri Light" w:cs="Arial"/>
                <w:sz w:val="18"/>
                <w:szCs w:val="18"/>
              </w:rPr>
            </w:pPr>
            <w:r w:rsidRPr="00052D0D">
              <w:rPr>
                <w:rFonts w:ascii="Calibri Light" w:hAnsi="Calibri Light" w:cs="Arial"/>
                <w:sz w:val="18"/>
                <w:szCs w:val="18"/>
              </w:rPr>
              <w:t>Jessica Marsillo</w:t>
            </w:r>
          </w:p>
        </w:tc>
      </w:tr>
      <w:tr w:rsidR="00E0118B" w:rsidRPr="00052D0D" w14:paraId="59E5EB6B" w14:textId="77777777" w:rsidTr="51FE5148">
        <w:trPr>
          <w:cantSplit/>
          <w:trHeight w:val="432"/>
        </w:trPr>
        <w:tc>
          <w:tcPr>
            <w:tcW w:w="1008" w:type="dxa"/>
            <w:vAlign w:val="center"/>
          </w:tcPr>
          <w:p w14:paraId="2D28630D" w14:textId="6B23A5BE" w:rsidR="00E0118B" w:rsidRPr="00052D0D" w:rsidRDefault="00FB14F7" w:rsidP="51FE5148">
            <w:pPr>
              <w:pStyle w:val="TableField-Center"/>
              <w:rPr>
                <w:rFonts w:ascii="Calibri Light" w:hAnsi="Calibri Light" w:cs="Arial"/>
                <w:sz w:val="18"/>
                <w:szCs w:val="18"/>
              </w:rPr>
            </w:pPr>
            <w:r w:rsidRPr="00052D0D">
              <w:rPr>
                <w:rFonts w:ascii="Calibri Light" w:hAnsi="Calibri Light" w:cs="Arial"/>
                <w:sz w:val="18"/>
                <w:szCs w:val="18"/>
              </w:rPr>
              <w:t>1.1</w:t>
            </w:r>
          </w:p>
        </w:tc>
        <w:tc>
          <w:tcPr>
            <w:tcW w:w="3870" w:type="dxa"/>
            <w:vAlign w:val="center"/>
          </w:tcPr>
          <w:p w14:paraId="016CA6F1" w14:textId="394BCA4B" w:rsidR="00E0118B" w:rsidRPr="00052D0D" w:rsidRDefault="00FB14F7" w:rsidP="51FE5148">
            <w:pPr>
              <w:pStyle w:val="TableField-Left"/>
              <w:rPr>
                <w:rFonts w:ascii="Calibri Light" w:hAnsi="Calibri Light" w:cs="Arial"/>
                <w:sz w:val="18"/>
                <w:szCs w:val="18"/>
              </w:rPr>
            </w:pPr>
            <w:r w:rsidRPr="00052D0D">
              <w:rPr>
                <w:rFonts w:ascii="Calibri Light" w:hAnsi="Calibri Light" w:cs="Arial"/>
                <w:sz w:val="18"/>
                <w:szCs w:val="18"/>
              </w:rPr>
              <w:t>Updates to Process Flow Steps</w:t>
            </w:r>
          </w:p>
        </w:tc>
        <w:tc>
          <w:tcPr>
            <w:tcW w:w="1566" w:type="dxa"/>
            <w:vAlign w:val="center"/>
          </w:tcPr>
          <w:p w14:paraId="404D2E63" w14:textId="2B9C6FB8" w:rsidR="00E0118B" w:rsidRPr="00052D0D" w:rsidRDefault="00FB14F7" w:rsidP="51FE5148">
            <w:pPr>
              <w:pStyle w:val="TableField-Left"/>
              <w:rPr>
                <w:rFonts w:ascii="Calibri Light" w:hAnsi="Calibri Light" w:cs="Arial"/>
                <w:sz w:val="18"/>
                <w:szCs w:val="18"/>
              </w:rPr>
            </w:pPr>
            <w:r w:rsidRPr="00052D0D">
              <w:rPr>
                <w:rFonts w:ascii="Calibri Light" w:hAnsi="Calibri Light" w:cs="Arial"/>
                <w:sz w:val="18"/>
                <w:szCs w:val="18"/>
              </w:rPr>
              <w:t>04/13/2018</w:t>
            </w:r>
          </w:p>
        </w:tc>
        <w:tc>
          <w:tcPr>
            <w:tcW w:w="3024" w:type="dxa"/>
            <w:vAlign w:val="center"/>
          </w:tcPr>
          <w:p w14:paraId="6BF966B4" w14:textId="2B76C2D5" w:rsidR="00E0118B" w:rsidRPr="00052D0D" w:rsidRDefault="00FB14F7" w:rsidP="51FE5148">
            <w:pPr>
              <w:pStyle w:val="TableField-Left"/>
              <w:rPr>
                <w:rFonts w:ascii="Calibri Light" w:hAnsi="Calibri Light" w:cs="Arial"/>
                <w:sz w:val="18"/>
                <w:szCs w:val="18"/>
              </w:rPr>
            </w:pPr>
            <w:r w:rsidRPr="00052D0D">
              <w:rPr>
                <w:rFonts w:ascii="Calibri Light" w:hAnsi="Calibri Light" w:cs="Arial"/>
                <w:sz w:val="18"/>
                <w:szCs w:val="18"/>
              </w:rPr>
              <w:t>Jessica Marsillo</w:t>
            </w:r>
          </w:p>
        </w:tc>
      </w:tr>
      <w:tr w:rsidR="00E0118B" w:rsidRPr="00052D0D" w14:paraId="76A32F45" w14:textId="77777777" w:rsidTr="51FE5148">
        <w:trPr>
          <w:cantSplit/>
          <w:trHeight w:val="432"/>
        </w:trPr>
        <w:tc>
          <w:tcPr>
            <w:tcW w:w="1008" w:type="dxa"/>
            <w:vAlign w:val="center"/>
          </w:tcPr>
          <w:p w14:paraId="64855497" w14:textId="519A69DA" w:rsidR="00E0118B" w:rsidRPr="00052D0D" w:rsidRDefault="00FB14F7" w:rsidP="51FE5148">
            <w:pPr>
              <w:pStyle w:val="TableField-Center"/>
              <w:rPr>
                <w:rFonts w:ascii="Calibri Light" w:hAnsi="Calibri Light" w:cs="Arial"/>
                <w:sz w:val="18"/>
                <w:szCs w:val="18"/>
              </w:rPr>
            </w:pPr>
            <w:r w:rsidRPr="00052D0D">
              <w:rPr>
                <w:rFonts w:ascii="Calibri Light" w:hAnsi="Calibri Light" w:cs="Arial"/>
                <w:sz w:val="18"/>
                <w:szCs w:val="18"/>
              </w:rPr>
              <w:t>1.2</w:t>
            </w:r>
          </w:p>
        </w:tc>
        <w:tc>
          <w:tcPr>
            <w:tcW w:w="3870" w:type="dxa"/>
            <w:vAlign w:val="center"/>
          </w:tcPr>
          <w:p w14:paraId="6A0B1432" w14:textId="273C04EB" w:rsidR="00E0118B" w:rsidRPr="00052D0D" w:rsidRDefault="00450659" w:rsidP="51FE5148">
            <w:pPr>
              <w:pStyle w:val="TableField-Left"/>
              <w:rPr>
                <w:rFonts w:ascii="Calibri Light" w:hAnsi="Calibri Light" w:cs="Arial"/>
                <w:sz w:val="18"/>
                <w:szCs w:val="18"/>
              </w:rPr>
            </w:pPr>
            <w:r w:rsidRPr="00052D0D">
              <w:rPr>
                <w:rFonts w:ascii="Calibri Light" w:hAnsi="Calibri Light" w:cs="Arial"/>
                <w:sz w:val="18"/>
                <w:szCs w:val="18"/>
              </w:rPr>
              <w:t>Updates from Pedro</w:t>
            </w:r>
          </w:p>
        </w:tc>
        <w:tc>
          <w:tcPr>
            <w:tcW w:w="1566" w:type="dxa"/>
            <w:vAlign w:val="center"/>
          </w:tcPr>
          <w:p w14:paraId="4612BF38" w14:textId="44956B82" w:rsidR="00E0118B" w:rsidRPr="00052D0D" w:rsidRDefault="00450659" w:rsidP="51FE5148">
            <w:pPr>
              <w:pStyle w:val="TableField-Left"/>
              <w:rPr>
                <w:rFonts w:ascii="Calibri Light" w:hAnsi="Calibri Light" w:cs="Arial"/>
                <w:sz w:val="18"/>
                <w:szCs w:val="18"/>
              </w:rPr>
            </w:pPr>
            <w:r w:rsidRPr="00052D0D">
              <w:rPr>
                <w:rFonts w:ascii="Calibri Light" w:hAnsi="Calibri Light" w:cs="Arial"/>
                <w:sz w:val="18"/>
                <w:szCs w:val="18"/>
              </w:rPr>
              <w:t>04/16/2018</w:t>
            </w:r>
          </w:p>
        </w:tc>
        <w:tc>
          <w:tcPr>
            <w:tcW w:w="3024" w:type="dxa"/>
            <w:vAlign w:val="center"/>
          </w:tcPr>
          <w:p w14:paraId="583EA740" w14:textId="334A46A6" w:rsidR="00E0118B" w:rsidRPr="00052D0D" w:rsidRDefault="00450659" w:rsidP="51FE5148">
            <w:pPr>
              <w:pStyle w:val="TableField-Left"/>
              <w:rPr>
                <w:rFonts w:ascii="Calibri Light" w:hAnsi="Calibri Light" w:cs="Arial"/>
                <w:sz w:val="18"/>
                <w:szCs w:val="18"/>
              </w:rPr>
            </w:pPr>
            <w:r w:rsidRPr="00052D0D">
              <w:rPr>
                <w:rFonts w:ascii="Calibri Light" w:hAnsi="Calibri Light" w:cs="Arial"/>
                <w:sz w:val="18"/>
                <w:szCs w:val="18"/>
              </w:rPr>
              <w:t>Jessica Marsillo</w:t>
            </w:r>
          </w:p>
        </w:tc>
      </w:tr>
      <w:tr w:rsidR="00841CF3" w:rsidRPr="00052D0D" w14:paraId="5BC6DB9D" w14:textId="77777777" w:rsidTr="51FE5148">
        <w:trPr>
          <w:cantSplit/>
          <w:trHeight w:val="432"/>
        </w:trPr>
        <w:tc>
          <w:tcPr>
            <w:tcW w:w="1008" w:type="dxa"/>
            <w:vAlign w:val="center"/>
          </w:tcPr>
          <w:p w14:paraId="0F115188" w14:textId="76E3FE42" w:rsidR="00841CF3" w:rsidRPr="00052D0D" w:rsidRDefault="00841CF3" w:rsidP="51FE5148">
            <w:pPr>
              <w:pStyle w:val="TableField-Center"/>
              <w:rPr>
                <w:rFonts w:ascii="Calibri Light" w:hAnsi="Calibri Light" w:cs="Arial"/>
                <w:sz w:val="18"/>
                <w:szCs w:val="18"/>
              </w:rPr>
            </w:pPr>
            <w:r w:rsidRPr="00052D0D">
              <w:rPr>
                <w:rFonts w:ascii="Calibri Light" w:hAnsi="Calibri Light" w:cs="Arial"/>
                <w:sz w:val="18"/>
                <w:szCs w:val="18"/>
              </w:rPr>
              <w:t>1.3</w:t>
            </w:r>
          </w:p>
        </w:tc>
        <w:tc>
          <w:tcPr>
            <w:tcW w:w="3870" w:type="dxa"/>
            <w:vAlign w:val="center"/>
          </w:tcPr>
          <w:p w14:paraId="2671901F" w14:textId="239E1D38" w:rsidR="00841CF3" w:rsidRPr="00052D0D" w:rsidRDefault="00841CF3" w:rsidP="51FE5148">
            <w:pPr>
              <w:pStyle w:val="TableField-Left"/>
              <w:rPr>
                <w:rFonts w:ascii="Calibri Light" w:hAnsi="Calibri Light" w:cs="Arial"/>
                <w:sz w:val="18"/>
                <w:szCs w:val="18"/>
              </w:rPr>
            </w:pPr>
            <w:r w:rsidRPr="00052D0D">
              <w:rPr>
                <w:rFonts w:ascii="Calibri Light" w:hAnsi="Calibri Light" w:cs="Arial"/>
                <w:sz w:val="18"/>
                <w:szCs w:val="18"/>
              </w:rPr>
              <w:t>Updated Figure 5 Screenshot</w:t>
            </w:r>
          </w:p>
        </w:tc>
        <w:tc>
          <w:tcPr>
            <w:tcW w:w="1566" w:type="dxa"/>
            <w:vAlign w:val="center"/>
          </w:tcPr>
          <w:p w14:paraId="6DB2B433" w14:textId="03D3AEE9" w:rsidR="00841CF3" w:rsidRPr="00052D0D" w:rsidRDefault="00841CF3" w:rsidP="51FE5148">
            <w:pPr>
              <w:pStyle w:val="TableField-Left"/>
              <w:rPr>
                <w:rFonts w:ascii="Calibri Light" w:hAnsi="Calibri Light" w:cs="Arial"/>
                <w:sz w:val="18"/>
                <w:szCs w:val="18"/>
              </w:rPr>
            </w:pPr>
            <w:r w:rsidRPr="00052D0D">
              <w:rPr>
                <w:rFonts w:ascii="Calibri Light" w:hAnsi="Calibri Light" w:cs="Arial"/>
                <w:sz w:val="18"/>
                <w:szCs w:val="18"/>
              </w:rPr>
              <w:t>04/24/2018</w:t>
            </w:r>
          </w:p>
        </w:tc>
        <w:tc>
          <w:tcPr>
            <w:tcW w:w="3024" w:type="dxa"/>
            <w:vAlign w:val="center"/>
          </w:tcPr>
          <w:p w14:paraId="7BB7F88B" w14:textId="6AE9D1A5" w:rsidR="00841CF3" w:rsidRPr="00052D0D" w:rsidRDefault="00841CF3" w:rsidP="51FE5148">
            <w:pPr>
              <w:pStyle w:val="TableField-Left"/>
              <w:rPr>
                <w:rFonts w:ascii="Calibri Light" w:hAnsi="Calibri Light" w:cs="Arial"/>
                <w:sz w:val="18"/>
                <w:szCs w:val="18"/>
              </w:rPr>
            </w:pPr>
            <w:r w:rsidRPr="00052D0D">
              <w:rPr>
                <w:rFonts w:ascii="Calibri Light" w:hAnsi="Calibri Light" w:cs="Arial"/>
                <w:sz w:val="18"/>
                <w:szCs w:val="18"/>
              </w:rPr>
              <w:t>Jessica Marsillo</w:t>
            </w:r>
          </w:p>
        </w:tc>
      </w:tr>
      <w:tr w:rsidR="00C17C7B" w:rsidRPr="00052D0D" w14:paraId="15BD272F" w14:textId="77777777" w:rsidTr="51FE5148">
        <w:trPr>
          <w:cantSplit/>
          <w:trHeight w:val="432"/>
        </w:trPr>
        <w:tc>
          <w:tcPr>
            <w:tcW w:w="1008" w:type="dxa"/>
            <w:vAlign w:val="center"/>
          </w:tcPr>
          <w:p w14:paraId="4089170B" w14:textId="1494EFC6" w:rsidR="00C17C7B" w:rsidRPr="00052D0D" w:rsidRDefault="00C17C7B" w:rsidP="51FE5148">
            <w:pPr>
              <w:pStyle w:val="TableField-Center"/>
              <w:rPr>
                <w:rFonts w:ascii="Calibri Light" w:hAnsi="Calibri Light" w:cs="Arial"/>
                <w:sz w:val="18"/>
                <w:szCs w:val="18"/>
              </w:rPr>
            </w:pPr>
            <w:r w:rsidRPr="00052D0D">
              <w:rPr>
                <w:rFonts w:ascii="Calibri Light" w:hAnsi="Calibri Light" w:cs="Arial"/>
                <w:sz w:val="18"/>
                <w:szCs w:val="18"/>
              </w:rPr>
              <w:t>1.4</w:t>
            </w:r>
          </w:p>
        </w:tc>
        <w:tc>
          <w:tcPr>
            <w:tcW w:w="3870" w:type="dxa"/>
            <w:vAlign w:val="center"/>
          </w:tcPr>
          <w:p w14:paraId="6645C52E" w14:textId="4AB969C6" w:rsidR="00C17C7B" w:rsidRPr="00052D0D" w:rsidRDefault="00C17C7B" w:rsidP="51FE5148">
            <w:pPr>
              <w:pStyle w:val="TableField-Left"/>
              <w:rPr>
                <w:rFonts w:ascii="Calibri Light" w:hAnsi="Calibri Light" w:cs="Arial"/>
                <w:sz w:val="18"/>
                <w:szCs w:val="18"/>
              </w:rPr>
            </w:pPr>
            <w:r w:rsidRPr="00052D0D">
              <w:rPr>
                <w:rFonts w:ascii="Calibri Light" w:hAnsi="Calibri Light" w:cs="Arial"/>
                <w:sz w:val="18"/>
                <w:szCs w:val="18"/>
              </w:rPr>
              <w:t>Updated RTM</w:t>
            </w:r>
          </w:p>
        </w:tc>
        <w:tc>
          <w:tcPr>
            <w:tcW w:w="1566" w:type="dxa"/>
            <w:vAlign w:val="center"/>
          </w:tcPr>
          <w:p w14:paraId="1DAA5ACB" w14:textId="4080F42F" w:rsidR="00C17C7B" w:rsidRPr="00052D0D" w:rsidRDefault="00C17C7B" w:rsidP="51FE5148">
            <w:pPr>
              <w:pStyle w:val="TableField-Left"/>
              <w:rPr>
                <w:rFonts w:ascii="Calibri Light" w:hAnsi="Calibri Light" w:cs="Arial"/>
                <w:sz w:val="18"/>
                <w:szCs w:val="18"/>
              </w:rPr>
            </w:pPr>
            <w:r w:rsidRPr="00052D0D">
              <w:rPr>
                <w:rFonts w:ascii="Calibri Light" w:hAnsi="Calibri Light" w:cs="Arial"/>
                <w:sz w:val="18"/>
                <w:szCs w:val="18"/>
              </w:rPr>
              <w:t>04/25/2018</w:t>
            </w:r>
          </w:p>
        </w:tc>
        <w:tc>
          <w:tcPr>
            <w:tcW w:w="3024" w:type="dxa"/>
            <w:vAlign w:val="center"/>
          </w:tcPr>
          <w:p w14:paraId="2B69D27F" w14:textId="2E248970" w:rsidR="00C17C7B" w:rsidRPr="00052D0D" w:rsidRDefault="00C17C7B" w:rsidP="51FE5148">
            <w:pPr>
              <w:pStyle w:val="TableField-Left"/>
              <w:rPr>
                <w:rFonts w:ascii="Calibri Light" w:hAnsi="Calibri Light" w:cs="Arial"/>
                <w:sz w:val="18"/>
                <w:szCs w:val="18"/>
              </w:rPr>
            </w:pPr>
            <w:r w:rsidRPr="00052D0D">
              <w:rPr>
                <w:rFonts w:ascii="Calibri Light" w:hAnsi="Calibri Light" w:cs="Arial"/>
                <w:sz w:val="18"/>
                <w:szCs w:val="18"/>
              </w:rPr>
              <w:t>Jessica Marsillo</w:t>
            </w:r>
          </w:p>
        </w:tc>
      </w:tr>
      <w:tr w:rsidR="004A3179" w:rsidRPr="00052D0D" w14:paraId="66F2A557" w14:textId="77777777" w:rsidTr="51FE5148">
        <w:trPr>
          <w:cantSplit/>
          <w:trHeight w:val="432"/>
        </w:trPr>
        <w:tc>
          <w:tcPr>
            <w:tcW w:w="1008" w:type="dxa"/>
            <w:vAlign w:val="center"/>
          </w:tcPr>
          <w:p w14:paraId="7BBF4542" w14:textId="06CBF8A7" w:rsidR="004A3179" w:rsidRPr="00052D0D" w:rsidRDefault="004A3179" w:rsidP="51FE5148">
            <w:pPr>
              <w:pStyle w:val="TableField-Center"/>
              <w:rPr>
                <w:rFonts w:ascii="Calibri Light" w:hAnsi="Calibri Light" w:cs="Arial"/>
                <w:sz w:val="18"/>
                <w:szCs w:val="18"/>
              </w:rPr>
            </w:pPr>
            <w:r w:rsidRPr="00052D0D">
              <w:rPr>
                <w:rFonts w:ascii="Calibri Light" w:hAnsi="Calibri Light" w:cs="Arial"/>
                <w:sz w:val="18"/>
                <w:szCs w:val="18"/>
              </w:rPr>
              <w:t>1.5</w:t>
            </w:r>
          </w:p>
        </w:tc>
        <w:tc>
          <w:tcPr>
            <w:tcW w:w="3870" w:type="dxa"/>
            <w:vAlign w:val="center"/>
          </w:tcPr>
          <w:p w14:paraId="73D0F76D" w14:textId="4A12B633" w:rsidR="004A3179" w:rsidRPr="00052D0D" w:rsidRDefault="004A3179" w:rsidP="51FE5148">
            <w:pPr>
              <w:pStyle w:val="TableField-Left"/>
              <w:rPr>
                <w:rFonts w:ascii="Calibri Light" w:hAnsi="Calibri Light" w:cs="Arial"/>
                <w:sz w:val="18"/>
                <w:szCs w:val="18"/>
              </w:rPr>
            </w:pPr>
            <w:r w:rsidRPr="00052D0D">
              <w:rPr>
                <w:rFonts w:ascii="Calibri Light" w:hAnsi="Calibri Light" w:cs="Arial"/>
                <w:sz w:val="18"/>
                <w:szCs w:val="18"/>
              </w:rPr>
              <w:t>Updates from BPD Walkthrough</w:t>
            </w:r>
          </w:p>
        </w:tc>
        <w:tc>
          <w:tcPr>
            <w:tcW w:w="1566" w:type="dxa"/>
            <w:vAlign w:val="center"/>
          </w:tcPr>
          <w:p w14:paraId="32B0F394" w14:textId="4AE4AC7A" w:rsidR="004A3179" w:rsidRPr="00052D0D" w:rsidRDefault="004A3179" w:rsidP="51FE5148">
            <w:pPr>
              <w:pStyle w:val="TableField-Left"/>
              <w:rPr>
                <w:rFonts w:ascii="Calibri Light" w:hAnsi="Calibri Light" w:cs="Arial"/>
                <w:sz w:val="18"/>
                <w:szCs w:val="18"/>
              </w:rPr>
            </w:pPr>
            <w:r w:rsidRPr="00052D0D">
              <w:rPr>
                <w:rFonts w:ascii="Calibri Light" w:hAnsi="Calibri Light" w:cs="Arial"/>
                <w:sz w:val="18"/>
                <w:szCs w:val="18"/>
              </w:rPr>
              <w:t>05/08/2018</w:t>
            </w:r>
          </w:p>
        </w:tc>
        <w:tc>
          <w:tcPr>
            <w:tcW w:w="3024" w:type="dxa"/>
            <w:vAlign w:val="center"/>
          </w:tcPr>
          <w:p w14:paraId="497D4CA8" w14:textId="41B99804" w:rsidR="004A3179" w:rsidRPr="00052D0D" w:rsidRDefault="004A3179" w:rsidP="51FE5148">
            <w:pPr>
              <w:pStyle w:val="TableField-Left"/>
              <w:rPr>
                <w:rFonts w:ascii="Calibri Light" w:hAnsi="Calibri Light" w:cs="Arial"/>
                <w:sz w:val="18"/>
                <w:szCs w:val="18"/>
              </w:rPr>
            </w:pPr>
            <w:r w:rsidRPr="00052D0D">
              <w:rPr>
                <w:rFonts w:ascii="Calibri Light" w:hAnsi="Calibri Light" w:cs="Arial"/>
                <w:sz w:val="18"/>
                <w:szCs w:val="18"/>
              </w:rPr>
              <w:t>Adrianus Halim</w:t>
            </w:r>
          </w:p>
        </w:tc>
      </w:tr>
    </w:tbl>
    <w:p w14:paraId="6D594EEB" w14:textId="49B74AF8" w:rsidR="00E0118B" w:rsidRPr="00052D0D" w:rsidRDefault="00E0118B" w:rsidP="00471131">
      <w:pPr>
        <w:pStyle w:val="Heading2"/>
      </w:pPr>
      <w:bookmarkStart w:id="13" w:name="_Toc406588299"/>
      <w:bookmarkStart w:id="14" w:name="_Toc491613805"/>
      <w:bookmarkStart w:id="15" w:name="_Toc515950846"/>
      <w:r w:rsidRPr="00052D0D">
        <w:t>Terminology</w:t>
      </w:r>
      <w:bookmarkEnd w:id="13"/>
      <w:bookmarkEnd w:id="14"/>
      <w:bookmarkEnd w:id="15"/>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052D0D" w14:paraId="4F929097" w14:textId="77777777" w:rsidTr="51FE5148">
        <w:trPr>
          <w:cantSplit/>
          <w:trHeight w:val="432"/>
          <w:tblHeader/>
        </w:trPr>
        <w:tc>
          <w:tcPr>
            <w:tcW w:w="1777" w:type="dxa"/>
            <w:tcBorders>
              <w:top w:val="threeDEmboss" w:sz="6" w:space="0" w:color="auto"/>
              <w:bottom w:val="threeDEmboss" w:sz="6" w:space="0" w:color="auto"/>
            </w:tcBorders>
            <w:shd w:val="clear" w:color="auto" w:fill="F9FBAF"/>
            <w:vAlign w:val="center"/>
          </w:tcPr>
          <w:p w14:paraId="16357A18" w14:textId="77777777" w:rsidR="008C3AF4" w:rsidRPr="00052D0D" w:rsidRDefault="008C3AF4" w:rsidP="00A965E6">
            <w:pPr>
              <w:pStyle w:val="TableHeader-Center"/>
              <w:rPr>
                <w:rFonts w:ascii="Calibri Light" w:hAnsi="Calibri Light" w:cs="Arial"/>
                <w:sz w:val="18"/>
                <w:szCs w:val="18"/>
              </w:rPr>
            </w:pPr>
            <w:r w:rsidRPr="00052D0D">
              <w:rPr>
                <w:rFonts w:ascii="Calibri Light" w:hAnsi="Calibri Light" w:cs="Arial"/>
                <w:sz w:val="18"/>
                <w:szCs w:val="18"/>
              </w:rPr>
              <w:t>T</w:t>
            </w:r>
            <w:r w:rsidR="00084973" w:rsidRPr="00052D0D">
              <w:rPr>
                <w:rFonts w:ascii="Calibri Light" w:hAnsi="Calibri Light" w:cs="Arial"/>
                <w:sz w:val="18"/>
                <w:szCs w:val="18"/>
              </w:rPr>
              <w:t>erm/</w:t>
            </w:r>
            <w:r w:rsidRPr="00052D0D">
              <w:rPr>
                <w:rFonts w:ascii="Calibri Light" w:hAnsi="Calibri Light" w:cs="Arial"/>
                <w:sz w:val="18"/>
                <w:szCs w:val="18"/>
              </w:rPr>
              <w:t>Acronym</w:t>
            </w:r>
          </w:p>
        </w:tc>
        <w:tc>
          <w:tcPr>
            <w:tcW w:w="7560" w:type="dxa"/>
            <w:tcBorders>
              <w:top w:val="threeDEmboss" w:sz="6" w:space="0" w:color="auto"/>
              <w:bottom w:val="threeDEmboss" w:sz="6" w:space="0" w:color="auto"/>
            </w:tcBorders>
            <w:shd w:val="clear" w:color="auto" w:fill="F9FBAF"/>
            <w:vAlign w:val="center"/>
          </w:tcPr>
          <w:p w14:paraId="1C99B3C7" w14:textId="77777777" w:rsidR="008C3AF4" w:rsidRPr="00052D0D" w:rsidRDefault="008C3AF4" w:rsidP="00A965E6">
            <w:pPr>
              <w:pStyle w:val="TableHeader-Left"/>
              <w:rPr>
                <w:rFonts w:ascii="Calibri Light" w:hAnsi="Calibri Light" w:cs="Arial"/>
                <w:sz w:val="18"/>
                <w:szCs w:val="18"/>
              </w:rPr>
            </w:pPr>
            <w:r w:rsidRPr="00052D0D">
              <w:rPr>
                <w:rFonts w:ascii="Calibri Light" w:hAnsi="Calibri Light" w:cs="Arial"/>
                <w:sz w:val="18"/>
                <w:szCs w:val="18"/>
              </w:rPr>
              <w:t>Definition</w:t>
            </w:r>
            <w:r w:rsidR="00084973" w:rsidRPr="00052D0D">
              <w:rPr>
                <w:rFonts w:ascii="Calibri Light" w:hAnsi="Calibri Light" w:cs="Arial"/>
                <w:sz w:val="18"/>
                <w:szCs w:val="18"/>
              </w:rPr>
              <w:t xml:space="preserve"> and SAP Equivalent (if applicable)</w:t>
            </w:r>
          </w:p>
        </w:tc>
      </w:tr>
      <w:tr w:rsidR="005A537B" w:rsidRPr="00052D0D" w14:paraId="4C96DDCA" w14:textId="77777777" w:rsidTr="51FE5148">
        <w:trPr>
          <w:cantSplit/>
          <w:trHeight w:val="135"/>
        </w:trPr>
        <w:tc>
          <w:tcPr>
            <w:tcW w:w="1777" w:type="dxa"/>
            <w:tcBorders>
              <w:top w:val="threeDEmboss" w:sz="6" w:space="0" w:color="auto"/>
              <w:bottom w:val="single" w:sz="6" w:space="0" w:color="auto"/>
            </w:tcBorders>
            <w:vAlign w:val="center"/>
          </w:tcPr>
          <w:p w14:paraId="44C1CCA5"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APSE</w:t>
            </w:r>
          </w:p>
        </w:tc>
        <w:tc>
          <w:tcPr>
            <w:tcW w:w="7560" w:type="dxa"/>
            <w:tcBorders>
              <w:top w:val="threeDEmboss" w:sz="6" w:space="0" w:color="auto"/>
              <w:bottom w:val="single" w:sz="6" w:space="0" w:color="auto"/>
            </w:tcBorders>
            <w:vAlign w:val="center"/>
          </w:tcPr>
          <w:p w14:paraId="59D49CF9"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Accelerated (or Axon) Project Support Environment</w:t>
            </w:r>
          </w:p>
        </w:tc>
      </w:tr>
      <w:tr w:rsidR="005A537B" w:rsidRPr="00052D0D" w14:paraId="26FE1F5D" w14:textId="77777777" w:rsidTr="51FE5148">
        <w:trPr>
          <w:cantSplit/>
          <w:trHeight w:val="147"/>
        </w:trPr>
        <w:tc>
          <w:tcPr>
            <w:tcW w:w="1777" w:type="dxa"/>
            <w:tcBorders>
              <w:top w:val="single" w:sz="6" w:space="0" w:color="auto"/>
            </w:tcBorders>
            <w:vAlign w:val="center"/>
          </w:tcPr>
          <w:p w14:paraId="52C76659"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BDEX</w:t>
            </w:r>
          </w:p>
        </w:tc>
        <w:tc>
          <w:tcPr>
            <w:tcW w:w="7560" w:type="dxa"/>
            <w:tcBorders>
              <w:top w:val="single" w:sz="6" w:space="0" w:color="auto"/>
            </w:tcBorders>
            <w:vAlign w:val="center"/>
          </w:tcPr>
          <w:p w14:paraId="46AE479D"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SAP add-on functionality to support the processing of BPEM Cases</w:t>
            </w:r>
          </w:p>
        </w:tc>
      </w:tr>
      <w:tr w:rsidR="005A537B" w:rsidRPr="00052D0D" w14:paraId="2E42C544" w14:textId="77777777" w:rsidTr="51FE5148">
        <w:trPr>
          <w:cantSplit/>
          <w:trHeight w:val="432"/>
        </w:trPr>
        <w:tc>
          <w:tcPr>
            <w:tcW w:w="1777" w:type="dxa"/>
            <w:tcBorders>
              <w:top w:val="single" w:sz="6" w:space="0" w:color="auto"/>
            </w:tcBorders>
            <w:vAlign w:val="center"/>
          </w:tcPr>
          <w:p w14:paraId="7E05F7A4"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Billing Cycle</w:t>
            </w:r>
          </w:p>
        </w:tc>
        <w:tc>
          <w:tcPr>
            <w:tcW w:w="7560" w:type="dxa"/>
            <w:tcBorders>
              <w:top w:val="single" w:sz="6" w:space="0" w:color="auto"/>
            </w:tcBorders>
            <w:vAlign w:val="center"/>
          </w:tcPr>
          <w:p w14:paraId="45FA4C02"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Is a group of contracts to be billed together via date-driven or regional criteria, it controls the billing cycle and is linked to the Meter Reading Unit.  SAP equivalent term is the Portion.</w:t>
            </w:r>
          </w:p>
        </w:tc>
      </w:tr>
      <w:tr w:rsidR="005A537B" w:rsidRPr="00052D0D" w14:paraId="05BA97BC" w14:textId="77777777" w:rsidTr="51FE5148">
        <w:trPr>
          <w:cantSplit/>
          <w:trHeight w:val="432"/>
        </w:trPr>
        <w:tc>
          <w:tcPr>
            <w:tcW w:w="1777" w:type="dxa"/>
            <w:tcBorders>
              <w:top w:val="single" w:sz="6" w:space="0" w:color="auto"/>
            </w:tcBorders>
            <w:vAlign w:val="center"/>
          </w:tcPr>
          <w:p w14:paraId="529681B1"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Billing Document</w:t>
            </w:r>
          </w:p>
        </w:tc>
        <w:tc>
          <w:tcPr>
            <w:tcW w:w="7560" w:type="dxa"/>
            <w:tcBorders>
              <w:top w:val="single" w:sz="6" w:space="0" w:color="auto"/>
            </w:tcBorders>
            <w:vAlign w:val="center"/>
          </w:tcPr>
          <w:p w14:paraId="72FA41C8"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A document that outlines the charges incurred for energy consumption for a specific contract. During the process of Billing, a billing document is generated for each contract on a contract account.</w:t>
            </w:r>
          </w:p>
        </w:tc>
      </w:tr>
      <w:tr w:rsidR="005A537B" w:rsidRPr="00052D0D" w14:paraId="5EADDDF7" w14:textId="77777777" w:rsidTr="51FE5148">
        <w:trPr>
          <w:cantSplit/>
          <w:trHeight w:val="49"/>
        </w:trPr>
        <w:tc>
          <w:tcPr>
            <w:tcW w:w="1777" w:type="dxa"/>
            <w:tcBorders>
              <w:top w:val="single" w:sz="6" w:space="0" w:color="auto"/>
            </w:tcBorders>
            <w:vAlign w:val="center"/>
          </w:tcPr>
          <w:p w14:paraId="625BC75C"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BMD</w:t>
            </w:r>
          </w:p>
        </w:tc>
        <w:tc>
          <w:tcPr>
            <w:tcW w:w="7560" w:type="dxa"/>
            <w:tcBorders>
              <w:top w:val="single" w:sz="6" w:space="0" w:color="auto"/>
            </w:tcBorders>
            <w:vAlign w:val="center"/>
          </w:tcPr>
          <w:p w14:paraId="75FBF9DF"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Business Master Data.  The customer information which includes personal details, payment terms, dunning levels, billing rates and rate categories.  The business master data objects are Business Partner, Business Agreement/Contract Account and Contract.</w:t>
            </w:r>
          </w:p>
        </w:tc>
      </w:tr>
      <w:tr w:rsidR="005A537B" w:rsidRPr="00052D0D" w14:paraId="7367987B" w14:textId="77777777" w:rsidTr="51FE5148">
        <w:trPr>
          <w:cantSplit/>
          <w:trHeight w:val="49"/>
        </w:trPr>
        <w:tc>
          <w:tcPr>
            <w:tcW w:w="1777" w:type="dxa"/>
            <w:tcBorders>
              <w:top w:val="single" w:sz="6" w:space="0" w:color="auto"/>
            </w:tcBorders>
            <w:vAlign w:val="center"/>
          </w:tcPr>
          <w:p w14:paraId="4F29339B"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BPD</w:t>
            </w:r>
          </w:p>
        </w:tc>
        <w:tc>
          <w:tcPr>
            <w:tcW w:w="7560" w:type="dxa"/>
            <w:tcBorders>
              <w:top w:val="single" w:sz="6" w:space="0" w:color="auto"/>
            </w:tcBorders>
            <w:vAlign w:val="center"/>
          </w:tcPr>
          <w:p w14:paraId="7AADAA34"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Business Process Design (or Document)</w:t>
            </w:r>
          </w:p>
        </w:tc>
      </w:tr>
      <w:tr w:rsidR="005A537B" w:rsidRPr="00052D0D" w14:paraId="4BCEA5A6" w14:textId="77777777" w:rsidTr="51FE5148">
        <w:trPr>
          <w:cantSplit/>
          <w:trHeight w:val="432"/>
        </w:trPr>
        <w:tc>
          <w:tcPr>
            <w:tcW w:w="1777" w:type="dxa"/>
            <w:tcBorders>
              <w:top w:val="single" w:sz="6" w:space="0" w:color="auto"/>
            </w:tcBorders>
            <w:vAlign w:val="center"/>
          </w:tcPr>
          <w:p w14:paraId="68518FCE"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lastRenderedPageBreak/>
              <w:t>BPEM</w:t>
            </w:r>
          </w:p>
        </w:tc>
        <w:tc>
          <w:tcPr>
            <w:tcW w:w="7560" w:type="dxa"/>
            <w:tcBorders>
              <w:top w:val="single" w:sz="6" w:space="0" w:color="auto"/>
            </w:tcBorders>
            <w:vAlign w:val="center"/>
          </w:tcPr>
          <w:p w14:paraId="1C06CC0C"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Business Process Exception Management</w:t>
            </w:r>
          </w:p>
        </w:tc>
      </w:tr>
      <w:tr w:rsidR="005A537B" w:rsidRPr="00052D0D" w14:paraId="64648157" w14:textId="77777777" w:rsidTr="51FE5148">
        <w:trPr>
          <w:cantSplit/>
          <w:trHeight w:val="57"/>
        </w:trPr>
        <w:tc>
          <w:tcPr>
            <w:tcW w:w="1777" w:type="dxa"/>
            <w:tcBorders>
              <w:top w:val="single" w:sz="6" w:space="0" w:color="auto"/>
            </w:tcBorders>
            <w:vAlign w:val="center"/>
          </w:tcPr>
          <w:p w14:paraId="51B5C179"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BWR</w:t>
            </w:r>
          </w:p>
        </w:tc>
        <w:tc>
          <w:tcPr>
            <w:tcW w:w="7560" w:type="dxa"/>
            <w:tcBorders>
              <w:top w:val="single" w:sz="6" w:space="0" w:color="auto"/>
            </w:tcBorders>
            <w:vAlign w:val="center"/>
          </w:tcPr>
          <w:p w14:paraId="44CC1593"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Basic Work Request.  SAP equivalent is BPEM.</w:t>
            </w:r>
          </w:p>
        </w:tc>
      </w:tr>
      <w:tr w:rsidR="005A537B" w:rsidRPr="00052D0D" w14:paraId="6B6A7473" w14:textId="77777777" w:rsidTr="51FE5148">
        <w:trPr>
          <w:cantSplit/>
          <w:trHeight w:val="147"/>
        </w:trPr>
        <w:tc>
          <w:tcPr>
            <w:tcW w:w="1777" w:type="dxa"/>
            <w:tcBorders>
              <w:top w:val="single" w:sz="6" w:space="0" w:color="auto"/>
            </w:tcBorders>
            <w:vAlign w:val="center"/>
          </w:tcPr>
          <w:p w14:paraId="7EC2D7BE"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CA</w:t>
            </w:r>
          </w:p>
        </w:tc>
        <w:tc>
          <w:tcPr>
            <w:tcW w:w="7560" w:type="dxa"/>
            <w:tcBorders>
              <w:top w:val="single" w:sz="6" w:space="0" w:color="auto"/>
            </w:tcBorders>
            <w:vAlign w:val="center"/>
          </w:tcPr>
          <w:p w14:paraId="13DB9EDE"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Contract Account</w:t>
            </w:r>
          </w:p>
        </w:tc>
      </w:tr>
      <w:tr w:rsidR="005A537B" w:rsidRPr="00052D0D" w14:paraId="73FF6EB9" w14:textId="77777777" w:rsidTr="51FE5148">
        <w:trPr>
          <w:cantSplit/>
          <w:trHeight w:val="49"/>
        </w:trPr>
        <w:tc>
          <w:tcPr>
            <w:tcW w:w="1777" w:type="dxa"/>
            <w:vAlign w:val="center"/>
          </w:tcPr>
          <w:p w14:paraId="6E025CC1"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Channel</w:t>
            </w:r>
          </w:p>
        </w:tc>
        <w:tc>
          <w:tcPr>
            <w:tcW w:w="7560" w:type="dxa"/>
            <w:vAlign w:val="center"/>
          </w:tcPr>
          <w:p w14:paraId="6BAD576A"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Data object in SAP that holds the interval data.  Intervals can be kwh, price, factor, etc.  SAP equivalent is Profile.</w:t>
            </w:r>
          </w:p>
        </w:tc>
      </w:tr>
      <w:tr w:rsidR="005A537B" w:rsidRPr="00052D0D" w14:paraId="340D815D" w14:textId="77777777" w:rsidTr="51FE5148">
        <w:trPr>
          <w:cantSplit/>
          <w:trHeight w:val="49"/>
        </w:trPr>
        <w:tc>
          <w:tcPr>
            <w:tcW w:w="1777" w:type="dxa"/>
            <w:vAlign w:val="center"/>
          </w:tcPr>
          <w:p w14:paraId="29479ABB"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Clarification</w:t>
            </w:r>
          </w:p>
        </w:tc>
        <w:tc>
          <w:tcPr>
            <w:tcW w:w="7560" w:type="dxa"/>
            <w:vAlign w:val="center"/>
          </w:tcPr>
          <w:p w14:paraId="3B07C496"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A list of payments that could not be processed and require additional work in order to be posted.</w:t>
            </w:r>
          </w:p>
        </w:tc>
      </w:tr>
      <w:tr w:rsidR="005A537B" w:rsidRPr="00052D0D" w14:paraId="14492A68" w14:textId="77777777" w:rsidTr="51FE5148">
        <w:trPr>
          <w:cantSplit/>
          <w:trHeight w:val="49"/>
        </w:trPr>
        <w:tc>
          <w:tcPr>
            <w:tcW w:w="1777" w:type="dxa"/>
            <w:vAlign w:val="center"/>
          </w:tcPr>
          <w:p w14:paraId="0528A295"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Connection Object</w:t>
            </w:r>
          </w:p>
        </w:tc>
        <w:tc>
          <w:tcPr>
            <w:tcW w:w="7560" w:type="dxa"/>
            <w:vAlign w:val="center"/>
          </w:tcPr>
          <w:p w14:paraId="02F1E0C9"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5A537B" w:rsidRPr="00052D0D" w14:paraId="1CFC127B" w14:textId="77777777" w:rsidTr="51FE5148">
        <w:trPr>
          <w:cantSplit/>
          <w:trHeight w:val="49"/>
        </w:trPr>
        <w:tc>
          <w:tcPr>
            <w:tcW w:w="1777" w:type="dxa"/>
            <w:vAlign w:val="center"/>
          </w:tcPr>
          <w:p w14:paraId="55EC91C7"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Contract</w:t>
            </w:r>
          </w:p>
        </w:tc>
        <w:tc>
          <w:tcPr>
            <w:tcW w:w="7560" w:type="dxa"/>
            <w:vAlign w:val="center"/>
          </w:tcPr>
          <w:p w14:paraId="6FA16066"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Standard SAP object that is used to link SAP Business Master Data and Technical Master Data through the move-in process</w:t>
            </w:r>
          </w:p>
        </w:tc>
      </w:tr>
      <w:tr w:rsidR="005A537B" w:rsidRPr="00052D0D" w14:paraId="0462C625" w14:textId="77777777" w:rsidTr="51FE5148">
        <w:trPr>
          <w:cantSplit/>
          <w:trHeight w:val="84"/>
        </w:trPr>
        <w:tc>
          <w:tcPr>
            <w:tcW w:w="1777" w:type="dxa"/>
            <w:vAlign w:val="center"/>
          </w:tcPr>
          <w:p w14:paraId="0D5DC20B"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Customer</w:t>
            </w:r>
          </w:p>
        </w:tc>
        <w:tc>
          <w:tcPr>
            <w:tcW w:w="7560" w:type="dxa"/>
            <w:vAlign w:val="center"/>
          </w:tcPr>
          <w:p w14:paraId="60E9CCCD"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Any entity with a relationship with SCE.  This term is usually used in reference to customers (both individuals and organizations) This can include employees and third party suppliers (banks and payment partners). SAP Equivalent is Business Partner (BP)</w:t>
            </w:r>
          </w:p>
        </w:tc>
      </w:tr>
      <w:tr w:rsidR="005A537B" w:rsidRPr="00052D0D" w14:paraId="0904C3A5" w14:textId="77777777" w:rsidTr="51FE5148">
        <w:trPr>
          <w:cantSplit/>
          <w:trHeight w:val="49"/>
        </w:trPr>
        <w:tc>
          <w:tcPr>
            <w:tcW w:w="1777" w:type="dxa"/>
            <w:vAlign w:val="center"/>
          </w:tcPr>
          <w:p w14:paraId="5C581B9B" w14:textId="77777777" w:rsidR="005A537B" w:rsidRPr="00052D0D" w:rsidRDefault="005A537B" w:rsidP="005A537B">
            <w:pPr>
              <w:pStyle w:val="TableField-Center"/>
              <w:rPr>
                <w:rFonts w:ascii="Calibri Light" w:hAnsi="Calibri Light" w:cs="Arial"/>
                <w:sz w:val="18"/>
                <w:szCs w:val="18"/>
              </w:rPr>
            </w:pPr>
            <w:r w:rsidRPr="00052D0D">
              <w:rPr>
                <w:rFonts w:ascii="Calibri Light" w:hAnsi="Calibri Light"/>
              </w:rPr>
              <w:t>EAM</w:t>
            </w:r>
          </w:p>
        </w:tc>
        <w:tc>
          <w:tcPr>
            <w:tcW w:w="7560" w:type="dxa"/>
            <w:vAlign w:val="center"/>
          </w:tcPr>
          <w:p w14:paraId="3B2802EB" w14:textId="77777777" w:rsidR="005A537B" w:rsidRPr="00052D0D" w:rsidRDefault="005A537B" w:rsidP="005A537B">
            <w:pPr>
              <w:pStyle w:val="TableField-Left"/>
              <w:rPr>
                <w:rFonts w:ascii="Calibri Light" w:hAnsi="Calibri Light" w:cs="Arial"/>
                <w:sz w:val="18"/>
                <w:szCs w:val="18"/>
              </w:rPr>
            </w:pPr>
            <w:r w:rsidRPr="00052D0D">
              <w:rPr>
                <w:rFonts w:ascii="Calibri Light" w:hAnsi="Calibri Light"/>
              </w:rPr>
              <w:t>SAP Enterprise Asset Management</w:t>
            </w:r>
          </w:p>
        </w:tc>
      </w:tr>
      <w:tr w:rsidR="00F3692E" w:rsidRPr="00052D0D" w14:paraId="2F44F801" w14:textId="77777777" w:rsidTr="51FE5148">
        <w:trPr>
          <w:cantSplit/>
          <w:trHeight w:val="49"/>
        </w:trPr>
        <w:tc>
          <w:tcPr>
            <w:tcW w:w="1777" w:type="dxa"/>
            <w:vAlign w:val="center"/>
          </w:tcPr>
          <w:p w14:paraId="2230C439" w14:textId="7F93D050" w:rsidR="00F3692E" w:rsidRPr="00052D0D" w:rsidRDefault="00F3692E" w:rsidP="00F3692E">
            <w:pPr>
              <w:pStyle w:val="TableField-Center"/>
              <w:rPr>
                <w:rFonts w:ascii="Calibri Light" w:hAnsi="Calibri Light"/>
              </w:rPr>
            </w:pPr>
            <w:r w:rsidRPr="00052D0D">
              <w:rPr>
                <w:rFonts w:ascii="Calibri Light" w:hAnsi="Calibri Light"/>
              </w:rPr>
              <w:t>Front Office Process</w:t>
            </w:r>
          </w:p>
        </w:tc>
        <w:tc>
          <w:tcPr>
            <w:tcW w:w="7560" w:type="dxa"/>
            <w:vAlign w:val="center"/>
          </w:tcPr>
          <w:p w14:paraId="43E47ABA" w14:textId="64AB7762" w:rsidR="00F3692E" w:rsidRPr="00052D0D" w:rsidRDefault="00F3692E" w:rsidP="51FE5148">
            <w:pPr>
              <w:pStyle w:val="TableField-Left"/>
              <w:rPr>
                <w:rFonts w:ascii="Calibri Light" w:hAnsi="Calibri Light"/>
              </w:rPr>
            </w:pPr>
            <w:r w:rsidRPr="00052D0D">
              <w:rPr>
                <w:rFonts w:ascii="Calibri Light" w:hAnsi="Calibri Light"/>
              </w:rPr>
              <w:t>Front Office Process or FOP is one of the SAP components that allows you to configure series of steps (or front office steps) in order to complete a transaction. The steps mostly contain the most frequent processes and most important information</w:t>
            </w:r>
          </w:p>
        </w:tc>
      </w:tr>
      <w:tr w:rsidR="00F3692E" w:rsidRPr="00052D0D" w14:paraId="7A6DBF2C" w14:textId="77777777" w:rsidTr="51FE5148">
        <w:trPr>
          <w:cantSplit/>
          <w:trHeight w:val="49"/>
        </w:trPr>
        <w:tc>
          <w:tcPr>
            <w:tcW w:w="1777" w:type="dxa"/>
            <w:vAlign w:val="center"/>
          </w:tcPr>
          <w:p w14:paraId="16D2555B"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Hybris C4C</w:t>
            </w:r>
          </w:p>
        </w:tc>
        <w:tc>
          <w:tcPr>
            <w:tcW w:w="7560" w:type="dxa"/>
            <w:vAlign w:val="center"/>
          </w:tcPr>
          <w:p w14:paraId="1E213151"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SAP Cloud for Customer Solution</w:t>
            </w:r>
          </w:p>
        </w:tc>
      </w:tr>
      <w:tr w:rsidR="00F3692E" w:rsidRPr="00052D0D" w14:paraId="7E4AB0A8" w14:textId="77777777" w:rsidTr="51FE5148">
        <w:trPr>
          <w:cantSplit/>
          <w:trHeight w:val="93"/>
        </w:trPr>
        <w:tc>
          <w:tcPr>
            <w:tcW w:w="1777" w:type="dxa"/>
            <w:vAlign w:val="center"/>
          </w:tcPr>
          <w:p w14:paraId="5F4BF783"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IMG</w:t>
            </w:r>
          </w:p>
        </w:tc>
        <w:tc>
          <w:tcPr>
            <w:tcW w:w="7560" w:type="dxa"/>
            <w:vAlign w:val="center"/>
          </w:tcPr>
          <w:p w14:paraId="0063589A"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SAP Implementation Guide – where configuration is performed</w:t>
            </w:r>
          </w:p>
        </w:tc>
      </w:tr>
      <w:tr w:rsidR="00F3692E" w:rsidRPr="00052D0D" w14:paraId="01A467CF" w14:textId="77777777" w:rsidTr="51FE5148">
        <w:trPr>
          <w:cantSplit/>
          <w:trHeight w:val="183"/>
        </w:trPr>
        <w:tc>
          <w:tcPr>
            <w:tcW w:w="1777" w:type="dxa"/>
            <w:vAlign w:val="center"/>
          </w:tcPr>
          <w:p w14:paraId="12681D63"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Level Pay Plans</w:t>
            </w:r>
          </w:p>
        </w:tc>
        <w:tc>
          <w:tcPr>
            <w:tcW w:w="7560" w:type="dxa"/>
            <w:vAlign w:val="center"/>
          </w:tcPr>
          <w:p w14:paraId="3F3C26AC"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SAP equivalent term is Budget Billing.  Budget Billing allows customers to pay regular equal amounts over a yearly period.</w:t>
            </w:r>
          </w:p>
        </w:tc>
      </w:tr>
      <w:tr w:rsidR="00F3692E" w:rsidRPr="00052D0D" w14:paraId="62D9AE6F" w14:textId="77777777" w:rsidTr="51FE5148">
        <w:trPr>
          <w:cantSplit/>
          <w:trHeight w:val="183"/>
        </w:trPr>
        <w:tc>
          <w:tcPr>
            <w:tcW w:w="1777" w:type="dxa"/>
            <w:vAlign w:val="center"/>
          </w:tcPr>
          <w:p w14:paraId="5D7E6384" w14:textId="58AE4F8E" w:rsidR="00F3692E" w:rsidRPr="00052D0D" w:rsidRDefault="00F3692E" w:rsidP="00F3692E">
            <w:pPr>
              <w:pStyle w:val="TableField-Center"/>
              <w:rPr>
                <w:rFonts w:ascii="Calibri Light" w:hAnsi="Calibri Light"/>
              </w:rPr>
            </w:pPr>
            <w:r w:rsidRPr="00052D0D">
              <w:rPr>
                <w:rFonts w:ascii="Calibri Light" w:hAnsi="Calibri Light"/>
              </w:rPr>
              <w:t>Mashup</w:t>
            </w:r>
          </w:p>
        </w:tc>
        <w:tc>
          <w:tcPr>
            <w:tcW w:w="7560" w:type="dxa"/>
            <w:vAlign w:val="center"/>
          </w:tcPr>
          <w:p w14:paraId="322ECF08" w14:textId="77777777" w:rsidR="00F3692E" w:rsidRPr="00052D0D" w:rsidRDefault="00F3692E" w:rsidP="51FE5148">
            <w:pPr>
              <w:pStyle w:val="TableField-Left"/>
              <w:rPr>
                <w:rFonts w:ascii="Calibri Light" w:hAnsi="Calibri Light"/>
              </w:rPr>
            </w:pPr>
            <w:r w:rsidRPr="00052D0D">
              <w:rPr>
                <w:rFonts w:ascii="Calibri Light" w:hAnsi="Calibri Light"/>
              </w:rPr>
              <w:t>This is part of standard C4C features allowing to integrate data from applications and online web services. SAP C4C has pre-configured mashups; they are as follows:</w:t>
            </w:r>
          </w:p>
          <w:p w14:paraId="48C93495" w14:textId="77777777" w:rsidR="00F3692E" w:rsidRPr="00052D0D" w:rsidRDefault="00F3692E" w:rsidP="51FE5148">
            <w:pPr>
              <w:pStyle w:val="TableField-Left"/>
              <w:numPr>
                <w:ilvl w:val="0"/>
                <w:numId w:val="29"/>
              </w:numPr>
              <w:rPr>
                <w:rFonts w:ascii="Calibri Light" w:hAnsi="Calibri Light"/>
              </w:rPr>
            </w:pPr>
            <w:r w:rsidRPr="00052D0D">
              <w:rPr>
                <w:rFonts w:ascii="Calibri Light" w:hAnsi="Calibri Light"/>
              </w:rPr>
              <w:t>URL Mashup</w:t>
            </w:r>
          </w:p>
          <w:p w14:paraId="69F30753" w14:textId="77777777" w:rsidR="00F3692E" w:rsidRPr="00052D0D" w:rsidRDefault="00F3692E" w:rsidP="51FE5148">
            <w:pPr>
              <w:pStyle w:val="TableField-Left"/>
              <w:numPr>
                <w:ilvl w:val="0"/>
                <w:numId w:val="29"/>
              </w:numPr>
              <w:rPr>
                <w:rFonts w:ascii="Calibri Light" w:hAnsi="Calibri Light"/>
              </w:rPr>
            </w:pPr>
            <w:r w:rsidRPr="00052D0D">
              <w:rPr>
                <w:rFonts w:ascii="Calibri Light" w:hAnsi="Calibri Light"/>
              </w:rPr>
              <w:t>HTML Mashup</w:t>
            </w:r>
          </w:p>
          <w:p w14:paraId="2B6CFB22" w14:textId="77777777" w:rsidR="00F3692E" w:rsidRPr="00052D0D" w:rsidRDefault="00F3692E" w:rsidP="51FE5148">
            <w:pPr>
              <w:pStyle w:val="TableField-Left"/>
              <w:numPr>
                <w:ilvl w:val="0"/>
                <w:numId w:val="29"/>
              </w:numPr>
              <w:rPr>
                <w:rFonts w:ascii="Calibri Light" w:hAnsi="Calibri Light"/>
              </w:rPr>
            </w:pPr>
            <w:r w:rsidRPr="00052D0D">
              <w:rPr>
                <w:rFonts w:ascii="Calibri Light" w:hAnsi="Calibri Light"/>
              </w:rPr>
              <w:t>Data Mashup</w:t>
            </w:r>
          </w:p>
          <w:p w14:paraId="54BC9CD6" w14:textId="0EEB041F" w:rsidR="00F3692E" w:rsidRPr="00052D0D" w:rsidRDefault="00F3692E" w:rsidP="51FE5148">
            <w:pPr>
              <w:pStyle w:val="TableField-Left"/>
              <w:numPr>
                <w:ilvl w:val="0"/>
                <w:numId w:val="29"/>
              </w:numPr>
              <w:rPr>
                <w:rFonts w:ascii="Calibri Light" w:hAnsi="Calibri Light"/>
              </w:rPr>
            </w:pPr>
            <w:r w:rsidRPr="00052D0D">
              <w:rPr>
                <w:rFonts w:ascii="Calibri Light" w:hAnsi="Calibri Light"/>
              </w:rPr>
              <w:t>Custom Mashup</w:t>
            </w:r>
          </w:p>
        </w:tc>
      </w:tr>
      <w:tr w:rsidR="00F3692E" w:rsidRPr="00052D0D" w14:paraId="6F42A6DF" w14:textId="77777777" w:rsidTr="51FE5148">
        <w:trPr>
          <w:cantSplit/>
          <w:trHeight w:val="432"/>
        </w:trPr>
        <w:tc>
          <w:tcPr>
            <w:tcW w:w="1777" w:type="dxa"/>
            <w:vAlign w:val="center"/>
          </w:tcPr>
          <w:p w14:paraId="1CE5D09F"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Premise</w:t>
            </w:r>
          </w:p>
        </w:tc>
        <w:tc>
          <w:tcPr>
            <w:tcW w:w="7560" w:type="dxa"/>
            <w:vAlign w:val="center"/>
          </w:tcPr>
          <w:p w14:paraId="37811D02"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Represents one of the SAP Technical Master Data object that is supplied with energy, for example, an apartment or factory. A premise can have several utility installations. The premise is allocated to a connection object and the address of that connection object</w:t>
            </w:r>
          </w:p>
        </w:tc>
      </w:tr>
      <w:tr w:rsidR="00F3692E" w:rsidRPr="00052D0D" w14:paraId="4577EA81" w14:textId="77777777" w:rsidTr="51FE5148">
        <w:trPr>
          <w:cantSplit/>
          <w:trHeight w:val="246"/>
        </w:trPr>
        <w:tc>
          <w:tcPr>
            <w:tcW w:w="1777" w:type="dxa"/>
            <w:vAlign w:val="center"/>
          </w:tcPr>
          <w:p w14:paraId="78B717EC"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S/4HANA</w:t>
            </w:r>
          </w:p>
        </w:tc>
        <w:tc>
          <w:tcPr>
            <w:tcW w:w="7560" w:type="dxa"/>
            <w:vAlign w:val="center"/>
          </w:tcPr>
          <w:p w14:paraId="231DB365"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SAP HANA 4 Business Suite</w:t>
            </w:r>
          </w:p>
        </w:tc>
      </w:tr>
      <w:tr w:rsidR="00F3692E" w:rsidRPr="00052D0D" w14:paraId="6FCEE988" w14:textId="77777777" w:rsidTr="51FE5148">
        <w:trPr>
          <w:cantSplit/>
          <w:trHeight w:val="432"/>
        </w:trPr>
        <w:tc>
          <w:tcPr>
            <w:tcW w:w="1777" w:type="dxa"/>
            <w:vAlign w:val="center"/>
          </w:tcPr>
          <w:p w14:paraId="246C3546"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SCE</w:t>
            </w:r>
          </w:p>
        </w:tc>
        <w:tc>
          <w:tcPr>
            <w:tcW w:w="7560" w:type="dxa"/>
            <w:vAlign w:val="center"/>
          </w:tcPr>
          <w:p w14:paraId="6644932C"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Southern California Edison</w:t>
            </w:r>
          </w:p>
        </w:tc>
      </w:tr>
      <w:tr w:rsidR="00F3692E" w:rsidRPr="00052D0D" w14:paraId="176D34E1" w14:textId="77777777" w:rsidTr="51FE5148">
        <w:trPr>
          <w:cantSplit/>
          <w:trHeight w:val="432"/>
        </w:trPr>
        <w:tc>
          <w:tcPr>
            <w:tcW w:w="1777" w:type="dxa"/>
            <w:vAlign w:val="center"/>
          </w:tcPr>
          <w:p w14:paraId="3A871CB9" w14:textId="53924B04" w:rsidR="00F3692E" w:rsidRPr="00052D0D" w:rsidRDefault="00F3692E" w:rsidP="00F3692E">
            <w:pPr>
              <w:pStyle w:val="TableField-Center"/>
              <w:rPr>
                <w:rFonts w:ascii="Calibri Light" w:hAnsi="Calibri Light"/>
              </w:rPr>
            </w:pPr>
            <w:r w:rsidRPr="00052D0D">
              <w:rPr>
                <w:rFonts w:ascii="Calibri Light" w:hAnsi="Calibri Light"/>
              </w:rPr>
              <w:t>Service Notification</w:t>
            </w:r>
          </w:p>
        </w:tc>
        <w:tc>
          <w:tcPr>
            <w:tcW w:w="7560" w:type="dxa"/>
            <w:vAlign w:val="center"/>
          </w:tcPr>
          <w:p w14:paraId="6C65C616" w14:textId="18EA58E4" w:rsidR="00F3692E" w:rsidRPr="00052D0D" w:rsidRDefault="00F3692E" w:rsidP="51FE5148">
            <w:pPr>
              <w:pStyle w:val="TableField-Left"/>
              <w:rPr>
                <w:rFonts w:ascii="Calibri Light" w:hAnsi="Calibri Light"/>
              </w:rPr>
            </w:pPr>
            <w:r w:rsidRPr="00052D0D">
              <w:rPr>
                <w:rFonts w:ascii="Calibri Light" w:hAnsi="Calibri Light"/>
              </w:rPr>
              <w:t>As part of Plant Maintenance Module, this is to handle event of malfunction or exceptional situation - to describe the technical condition for an object subject of the issue and then forward the request to maintenance department in order to perform the right tasks.</w:t>
            </w:r>
          </w:p>
        </w:tc>
      </w:tr>
      <w:tr w:rsidR="00F3692E" w:rsidRPr="00052D0D" w14:paraId="75A08C36" w14:textId="77777777" w:rsidTr="51FE5148">
        <w:trPr>
          <w:cantSplit/>
          <w:trHeight w:val="432"/>
        </w:trPr>
        <w:tc>
          <w:tcPr>
            <w:tcW w:w="1777" w:type="dxa"/>
            <w:vAlign w:val="center"/>
          </w:tcPr>
          <w:p w14:paraId="1392E84C" w14:textId="2B2FE6B5" w:rsidR="00F3692E" w:rsidRPr="00052D0D" w:rsidRDefault="00F3692E" w:rsidP="00F3692E">
            <w:pPr>
              <w:pStyle w:val="TableField-Center"/>
              <w:rPr>
                <w:rFonts w:ascii="Calibri Light" w:hAnsi="Calibri Light"/>
              </w:rPr>
            </w:pPr>
            <w:r w:rsidRPr="00052D0D">
              <w:rPr>
                <w:rFonts w:ascii="Calibri Light" w:hAnsi="Calibri Light"/>
              </w:rPr>
              <w:t>Service Order</w:t>
            </w:r>
          </w:p>
        </w:tc>
        <w:tc>
          <w:tcPr>
            <w:tcW w:w="7560" w:type="dxa"/>
            <w:vAlign w:val="center"/>
          </w:tcPr>
          <w:p w14:paraId="05E67844" w14:textId="31843B38" w:rsidR="00F3692E" w:rsidRPr="00052D0D" w:rsidRDefault="00F3692E" w:rsidP="51FE5148">
            <w:pPr>
              <w:pStyle w:val="TableField-Left"/>
              <w:rPr>
                <w:rFonts w:ascii="Calibri Light" w:hAnsi="Calibri Light"/>
              </w:rPr>
            </w:pPr>
            <w:r w:rsidRPr="00052D0D">
              <w:rPr>
                <w:rFonts w:ascii="Calibri Light" w:hAnsi="Calibri Light"/>
              </w:rPr>
              <w:t>A work order to record the details of a one-off service agreed upon by a service provider and a service recipient. Service orders contain all the information needed to plan, execute, and bill for a service</w:t>
            </w:r>
          </w:p>
        </w:tc>
      </w:tr>
      <w:tr w:rsidR="00F3692E" w:rsidRPr="00052D0D" w14:paraId="18020CE3" w14:textId="77777777" w:rsidTr="51FE5148">
        <w:trPr>
          <w:cantSplit/>
          <w:trHeight w:val="432"/>
        </w:trPr>
        <w:tc>
          <w:tcPr>
            <w:tcW w:w="1777" w:type="dxa"/>
            <w:vAlign w:val="center"/>
          </w:tcPr>
          <w:p w14:paraId="6FE1EB7B"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Summary Billing</w:t>
            </w:r>
          </w:p>
        </w:tc>
        <w:tc>
          <w:tcPr>
            <w:tcW w:w="7560" w:type="dxa"/>
            <w:vAlign w:val="center"/>
          </w:tcPr>
          <w:p w14:paraId="4913CF3C"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Standard SAP functionality that enables the invoicing of multiple Contract Accounts under one Parent Contract Account (Consolidated Summary Billing).  SAP equivalent is Collective Billing.</w:t>
            </w:r>
          </w:p>
        </w:tc>
      </w:tr>
      <w:tr w:rsidR="00F3692E" w:rsidRPr="00052D0D" w14:paraId="31D12EDE" w14:textId="77777777" w:rsidTr="51FE5148">
        <w:trPr>
          <w:cantSplit/>
          <w:trHeight w:val="432"/>
        </w:trPr>
        <w:tc>
          <w:tcPr>
            <w:tcW w:w="1777" w:type="dxa"/>
            <w:vAlign w:val="center"/>
          </w:tcPr>
          <w:p w14:paraId="21B51D02"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TCODE</w:t>
            </w:r>
          </w:p>
        </w:tc>
        <w:tc>
          <w:tcPr>
            <w:tcW w:w="7560" w:type="dxa"/>
            <w:vAlign w:val="center"/>
          </w:tcPr>
          <w:p w14:paraId="3C26A693"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Transaction Code  Description</w:t>
            </w:r>
          </w:p>
        </w:tc>
      </w:tr>
      <w:tr w:rsidR="00F3692E" w:rsidRPr="00052D0D" w14:paraId="03C806CD" w14:textId="77777777" w:rsidTr="51FE5148">
        <w:trPr>
          <w:cantSplit/>
          <w:trHeight w:val="432"/>
        </w:trPr>
        <w:tc>
          <w:tcPr>
            <w:tcW w:w="1777" w:type="dxa"/>
            <w:vAlign w:val="center"/>
          </w:tcPr>
          <w:p w14:paraId="40FFCFD8" w14:textId="77777777" w:rsidR="00F3692E" w:rsidRPr="00052D0D" w:rsidRDefault="00F3692E" w:rsidP="00F3692E">
            <w:pPr>
              <w:pStyle w:val="TableField-Center"/>
              <w:rPr>
                <w:rFonts w:ascii="Calibri Light" w:hAnsi="Calibri Light" w:cs="Arial"/>
                <w:sz w:val="18"/>
                <w:szCs w:val="18"/>
              </w:rPr>
            </w:pPr>
            <w:r w:rsidRPr="00052D0D">
              <w:rPr>
                <w:rFonts w:ascii="Calibri Light" w:hAnsi="Calibri Light"/>
              </w:rPr>
              <w:t>TMD</w:t>
            </w:r>
          </w:p>
        </w:tc>
        <w:tc>
          <w:tcPr>
            <w:tcW w:w="7560" w:type="dxa"/>
            <w:vAlign w:val="center"/>
          </w:tcPr>
          <w:p w14:paraId="30D5591A" w14:textId="77777777" w:rsidR="00F3692E" w:rsidRPr="00052D0D" w:rsidRDefault="00F3692E" w:rsidP="00F3692E">
            <w:pPr>
              <w:pStyle w:val="TableField-Left"/>
              <w:rPr>
                <w:rFonts w:ascii="Calibri Light" w:hAnsi="Calibri Light" w:cs="Arial"/>
                <w:sz w:val="18"/>
                <w:szCs w:val="18"/>
              </w:rPr>
            </w:pPr>
            <w:r w:rsidRPr="00052D0D">
              <w:rPr>
                <w:rFonts w:ascii="Calibri Light" w:hAnsi="Calibri Light"/>
              </w:rPr>
              <w:t>SAP Technical Master Data e.g. Connection Object, Premise and Device Location</w:t>
            </w:r>
          </w:p>
        </w:tc>
      </w:tr>
    </w:tbl>
    <w:p w14:paraId="2BB99D79" w14:textId="77777777" w:rsidR="00F029C3" w:rsidRPr="00052D0D" w:rsidRDefault="00F029C3" w:rsidP="51FE5148">
      <w:pPr>
        <w:pStyle w:val="Heading2Text"/>
        <w:rPr>
          <w:rFonts w:ascii="Calibri Light" w:hAnsi="Calibri Light" w:cs="Arial"/>
          <w:sz w:val="18"/>
          <w:szCs w:val="18"/>
        </w:rPr>
      </w:pPr>
      <w:r w:rsidRPr="00052D0D">
        <w:rPr>
          <w:rFonts w:ascii="Calibri Light" w:hAnsi="Calibri Light" w:cs="Arial"/>
          <w:sz w:val="18"/>
          <w:szCs w:val="18"/>
        </w:rPr>
        <w:t xml:space="preserve">Additional terms may be found in APSE </w:t>
      </w:r>
      <w:hyperlink r:id="rId12" w:history="1">
        <w:r w:rsidRPr="00052D0D">
          <w:rPr>
            <w:rStyle w:val="Hyperlink"/>
            <w:rFonts w:ascii="Calibri Light" w:hAnsi="Calibri Light" w:cs="Arial"/>
            <w:sz w:val="18"/>
            <w:szCs w:val="18"/>
          </w:rPr>
          <w:t>General Document # 32 CSRP Glossary</w:t>
        </w:r>
      </w:hyperlink>
    </w:p>
    <w:p w14:paraId="0ADAEAE0" w14:textId="77777777" w:rsidR="00E0118B" w:rsidRPr="00052D0D" w:rsidRDefault="00E0118B" w:rsidP="002F58D0">
      <w:pPr>
        <w:pStyle w:val="Heading1"/>
        <w:rPr>
          <w:rFonts w:ascii="Calibri Light" w:hAnsi="Calibri Light"/>
        </w:rPr>
      </w:pPr>
      <w:bookmarkStart w:id="16" w:name="_Toc406588300"/>
      <w:bookmarkStart w:id="17" w:name="_Toc491613806"/>
      <w:bookmarkStart w:id="18" w:name="_Toc515950847"/>
      <w:r w:rsidRPr="00052D0D">
        <w:rPr>
          <w:rFonts w:ascii="Calibri Light" w:hAnsi="Calibri Light"/>
        </w:rPr>
        <w:lastRenderedPageBreak/>
        <w:t>Business Process Design</w:t>
      </w:r>
      <w:bookmarkEnd w:id="16"/>
      <w:bookmarkEnd w:id="17"/>
      <w:bookmarkEnd w:id="18"/>
    </w:p>
    <w:p w14:paraId="0B714488" w14:textId="77777777" w:rsidR="00E0118B" w:rsidRPr="00052D0D" w:rsidRDefault="001E68E1" w:rsidP="00471131">
      <w:pPr>
        <w:pStyle w:val="Heading2"/>
      </w:pPr>
      <w:bookmarkStart w:id="19" w:name="_Toc406588301"/>
      <w:bookmarkStart w:id="20" w:name="_Toc491613807"/>
      <w:bookmarkStart w:id="21" w:name="_Toc515950848"/>
      <w:r w:rsidRPr="00052D0D">
        <w:t>Trouble and Outage Call</w:t>
      </w:r>
      <w:r w:rsidR="00E0118B" w:rsidRPr="00052D0D">
        <w:t xml:space="preserve"> Details</w:t>
      </w:r>
      <w:bookmarkEnd w:id="19"/>
      <w:bookmarkEnd w:id="20"/>
      <w:bookmarkEnd w:id="21"/>
      <w:r w:rsidR="00E0118B" w:rsidRPr="00052D0D">
        <w:t xml:space="preserve"> </w:t>
      </w:r>
    </w:p>
    <w:p w14:paraId="135ECEE1" w14:textId="30CD9E5D" w:rsidR="00394A9C" w:rsidRPr="00052D0D" w:rsidRDefault="00394A9C" w:rsidP="51FE5148">
      <w:pPr>
        <w:pStyle w:val="Heading1Text"/>
        <w:jc w:val="both"/>
        <w:rPr>
          <w:rFonts w:ascii="Calibri Light" w:hAnsi="Calibri Light"/>
        </w:rPr>
      </w:pPr>
      <w:bookmarkStart w:id="22" w:name="Text5"/>
      <w:r w:rsidRPr="00052D0D">
        <w:rPr>
          <w:rFonts w:ascii="Calibri Light" w:hAnsi="Calibri Light" w:cs="Tahoma"/>
          <w:color w:val="000000" w:themeColor="text1"/>
        </w:rPr>
        <w:t xml:space="preserve">An </w:t>
      </w:r>
      <w:r w:rsidRPr="00052D0D">
        <w:rPr>
          <w:rFonts w:ascii="Calibri Light" w:hAnsi="Calibri Light"/>
        </w:rPr>
        <w:t>Outage is a situation when the Utility supply to a localized area affecting multiple premises is interrupted.</w:t>
      </w:r>
      <w:r w:rsidR="00D24480" w:rsidRPr="00052D0D">
        <w:rPr>
          <w:rFonts w:ascii="Calibri Light" w:hAnsi="Calibri Light"/>
        </w:rPr>
        <w:t xml:space="preserve">  </w:t>
      </w:r>
      <w:r w:rsidR="0009164A" w:rsidRPr="00052D0D">
        <w:rPr>
          <w:rFonts w:ascii="Calibri Light" w:hAnsi="Calibri Light"/>
        </w:rPr>
        <w:t xml:space="preserve">A </w:t>
      </w:r>
      <w:r w:rsidR="00D24480" w:rsidRPr="00052D0D">
        <w:rPr>
          <w:rFonts w:ascii="Calibri Light" w:hAnsi="Calibri Light"/>
        </w:rPr>
        <w:t xml:space="preserve">Trouble </w:t>
      </w:r>
      <w:r w:rsidR="0009164A" w:rsidRPr="00052D0D">
        <w:rPr>
          <w:rFonts w:ascii="Calibri Light" w:hAnsi="Calibri Light"/>
        </w:rPr>
        <w:t xml:space="preserve">Order may be related to a power outage or other types of </w:t>
      </w:r>
      <w:r w:rsidR="002670DA" w:rsidRPr="00052D0D">
        <w:rPr>
          <w:rFonts w:ascii="Calibri Light" w:hAnsi="Calibri Light"/>
        </w:rPr>
        <w:t xml:space="preserve">trouble </w:t>
      </w:r>
      <w:r w:rsidR="00D24480" w:rsidRPr="00052D0D">
        <w:rPr>
          <w:rFonts w:ascii="Calibri Light" w:hAnsi="Calibri Light"/>
        </w:rPr>
        <w:t>such as Pole Leaning, Wire on Ground or Transformer leaking.</w:t>
      </w:r>
      <w:r w:rsidRPr="00052D0D">
        <w:rPr>
          <w:rFonts w:ascii="Calibri Light" w:hAnsi="Calibri Light"/>
        </w:rPr>
        <w:t xml:space="preserve"> </w:t>
      </w:r>
    </w:p>
    <w:p w14:paraId="35A7CF8B" w14:textId="6B6DF588" w:rsidR="00D24480" w:rsidRPr="00052D0D" w:rsidRDefault="00D24480" w:rsidP="51FE5148">
      <w:pPr>
        <w:pStyle w:val="Heading1Text"/>
        <w:jc w:val="both"/>
        <w:rPr>
          <w:rFonts w:ascii="Calibri Light" w:hAnsi="Calibri Light" w:cs="Tahoma"/>
          <w:color w:val="000000" w:themeColor="text1"/>
        </w:rPr>
      </w:pPr>
      <w:r w:rsidRPr="00052D0D">
        <w:rPr>
          <w:rFonts w:ascii="Calibri Light" w:hAnsi="Calibri Light" w:cs="Tahoma"/>
          <w:color w:val="000000" w:themeColor="text1"/>
        </w:rPr>
        <w:t>When trouble is reported, we attempt to collect the location (address or cross streets), type of trouble (e.g., No lights, streetlight out, wire in tree) and any other details we can collect to help field personnel locate, isolate and correct the problem.  The person reporting the trouble may or may not be the customer of record.</w:t>
      </w:r>
    </w:p>
    <w:p w14:paraId="37334D6E" w14:textId="354A315A" w:rsidR="00394A9C" w:rsidRPr="00052D0D" w:rsidRDefault="00D24480" w:rsidP="51FE5148">
      <w:pPr>
        <w:pStyle w:val="Heading1Text"/>
        <w:jc w:val="both"/>
        <w:rPr>
          <w:rFonts w:ascii="Calibri Light" w:hAnsi="Calibri Light" w:cs="Tahoma"/>
          <w:color w:val="000000" w:themeColor="text1"/>
        </w:rPr>
      </w:pPr>
      <w:r w:rsidRPr="00052D0D">
        <w:rPr>
          <w:rFonts w:ascii="Calibri Light" w:hAnsi="Calibri Light" w:cs="Tahoma"/>
          <w:color w:val="000000" w:themeColor="text1"/>
        </w:rPr>
        <w:t xml:space="preserve">Trouble </w:t>
      </w:r>
      <w:r w:rsidR="00394A9C" w:rsidRPr="00052D0D">
        <w:rPr>
          <w:rFonts w:ascii="Calibri Light" w:hAnsi="Calibri Light" w:cs="Tahoma"/>
          <w:color w:val="000000" w:themeColor="text1"/>
        </w:rPr>
        <w:t xml:space="preserve">is reported to SCE through one </w:t>
      </w:r>
      <w:r w:rsidRPr="00052D0D">
        <w:rPr>
          <w:rFonts w:ascii="Calibri Light" w:hAnsi="Calibri Light" w:cs="Tahoma"/>
          <w:color w:val="000000" w:themeColor="text1"/>
        </w:rPr>
        <w:t xml:space="preserve">or more </w:t>
      </w:r>
      <w:r w:rsidR="00394A9C" w:rsidRPr="00052D0D">
        <w:rPr>
          <w:rFonts w:ascii="Calibri Light" w:hAnsi="Calibri Light" w:cs="Tahoma"/>
          <w:color w:val="000000" w:themeColor="text1"/>
        </w:rPr>
        <w:t xml:space="preserve">of the following </w:t>
      </w:r>
      <w:r w:rsidRPr="00052D0D">
        <w:rPr>
          <w:rFonts w:ascii="Calibri Light" w:hAnsi="Calibri Light" w:cs="Tahoma"/>
          <w:color w:val="000000" w:themeColor="text1"/>
        </w:rPr>
        <w:t>channels</w:t>
      </w:r>
      <w:r w:rsidR="00394A9C" w:rsidRPr="00052D0D">
        <w:rPr>
          <w:rFonts w:ascii="Calibri Light" w:hAnsi="Calibri Light" w:cs="Tahoma"/>
          <w:color w:val="000000" w:themeColor="text1"/>
        </w:rPr>
        <w:t>:</w:t>
      </w:r>
    </w:p>
    <w:p w14:paraId="7F1DDB42" w14:textId="624D3BCE" w:rsidR="00225401" w:rsidRPr="00052D0D" w:rsidRDefault="00D24480" w:rsidP="51FE5148">
      <w:pPr>
        <w:pStyle w:val="Heading1Text"/>
        <w:numPr>
          <w:ilvl w:val="0"/>
          <w:numId w:val="22"/>
        </w:numPr>
        <w:jc w:val="both"/>
        <w:rPr>
          <w:rFonts w:ascii="Calibri Light" w:hAnsi="Calibri Light"/>
        </w:rPr>
      </w:pPr>
      <w:r w:rsidRPr="00052D0D">
        <w:rPr>
          <w:rFonts w:ascii="Calibri Light" w:hAnsi="Calibri Light" w:cs="Tahoma"/>
          <w:color w:val="000000" w:themeColor="text1"/>
        </w:rPr>
        <w:t>Customer and non-customers can call and</w:t>
      </w:r>
      <w:r w:rsidR="00225401" w:rsidRPr="00052D0D">
        <w:rPr>
          <w:rFonts w:ascii="Calibri Light" w:hAnsi="Calibri Light" w:cs="Tahoma"/>
          <w:color w:val="000000" w:themeColor="text1"/>
        </w:rPr>
        <w:t xml:space="preserve"> speak</w:t>
      </w:r>
      <w:r w:rsidRPr="00052D0D">
        <w:rPr>
          <w:rFonts w:ascii="Calibri Light" w:hAnsi="Calibri Light" w:cs="Tahoma"/>
          <w:color w:val="000000" w:themeColor="text1"/>
        </w:rPr>
        <w:t xml:space="preserve"> </w:t>
      </w:r>
      <w:r w:rsidR="00225401" w:rsidRPr="00052D0D">
        <w:rPr>
          <w:rFonts w:ascii="Calibri Light" w:hAnsi="Calibri Light" w:cs="Tahoma"/>
          <w:color w:val="000000" w:themeColor="text1"/>
        </w:rPr>
        <w:t>with an SCE employee, us</w:t>
      </w:r>
      <w:r w:rsidRPr="00052D0D">
        <w:rPr>
          <w:rFonts w:ascii="Calibri Light" w:hAnsi="Calibri Light" w:cs="Tahoma"/>
          <w:color w:val="000000" w:themeColor="text1"/>
        </w:rPr>
        <w:t>e</w:t>
      </w:r>
      <w:r w:rsidR="00225401" w:rsidRPr="00052D0D">
        <w:rPr>
          <w:rFonts w:ascii="Calibri Light" w:hAnsi="Calibri Light" w:cs="Tahoma"/>
          <w:color w:val="000000" w:themeColor="text1"/>
        </w:rPr>
        <w:t xml:space="preserve"> the IVR, </w:t>
      </w:r>
      <w:r w:rsidRPr="00052D0D">
        <w:rPr>
          <w:rFonts w:ascii="Calibri Light" w:hAnsi="Calibri Light" w:cs="Tahoma"/>
          <w:color w:val="000000" w:themeColor="text1"/>
        </w:rPr>
        <w:t xml:space="preserve">report it </w:t>
      </w:r>
      <w:r w:rsidR="00225401" w:rsidRPr="00052D0D">
        <w:rPr>
          <w:rFonts w:ascii="Calibri Light" w:hAnsi="Calibri Light" w:cs="Tahoma"/>
          <w:color w:val="000000" w:themeColor="text1"/>
        </w:rPr>
        <w:t>via social media, submit</w:t>
      </w:r>
      <w:r w:rsidRPr="00052D0D">
        <w:rPr>
          <w:rFonts w:ascii="Calibri Light" w:hAnsi="Calibri Light" w:cs="Tahoma"/>
          <w:color w:val="000000" w:themeColor="text1"/>
        </w:rPr>
        <w:t xml:space="preserve"> it on</w:t>
      </w:r>
      <w:r w:rsidR="00225401" w:rsidRPr="00052D0D">
        <w:rPr>
          <w:rFonts w:ascii="Calibri Light" w:hAnsi="Calibri Light" w:cs="Tahoma"/>
          <w:color w:val="000000" w:themeColor="text1"/>
        </w:rPr>
        <w:t xml:space="preserve"> SCE.com </w:t>
      </w:r>
      <w:r w:rsidRPr="00052D0D">
        <w:rPr>
          <w:rFonts w:ascii="Calibri Light" w:hAnsi="Calibri Light" w:cs="Tahoma"/>
          <w:color w:val="000000" w:themeColor="text1"/>
        </w:rPr>
        <w:t xml:space="preserve">using the Outage Center or </w:t>
      </w:r>
      <w:r w:rsidR="00225401" w:rsidRPr="00052D0D">
        <w:rPr>
          <w:rFonts w:ascii="Calibri Light" w:hAnsi="Calibri Light" w:cs="Tahoma"/>
          <w:color w:val="000000" w:themeColor="text1"/>
        </w:rPr>
        <w:t>even walking into SCE facilities  (e.g., service center)</w:t>
      </w:r>
    </w:p>
    <w:p w14:paraId="7616C83C" w14:textId="110F682E" w:rsidR="00394A9C" w:rsidRPr="00052D0D" w:rsidRDefault="00D24480" w:rsidP="51FE5148">
      <w:pPr>
        <w:pStyle w:val="Heading1Text"/>
        <w:numPr>
          <w:ilvl w:val="0"/>
          <w:numId w:val="22"/>
        </w:numPr>
        <w:jc w:val="both"/>
        <w:rPr>
          <w:rFonts w:ascii="Calibri Light" w:hAnsi="Calibri Light"/>
        </w:rPr>
      </w:pPr>
      <w:r w:rsidRPr="00052D0D">
        <w:rPr>
          <w:rFonts w:ascii="Calibri Light" w:hAnsi="Calibri Light" w:cs="Tahoma"/>
          <w:color w:val="000000" w:themeColor="text1"/>
        </w:rPr>
        <w:t xml:space="preserve">Emergency service employees (e.g., fire and police) may contact SCE related to outages and trouble </w:t>
      </w:r>
      <w:bookmarkEnd w:id="22"/>
    </w:p>
    <w:p w14:paraId="630C8AB9" w14:textId="4135C77E" w:rsidR="00394A9C" w:rsidRPr="00052D0D" w:rsidRDefault="00D24480" w:rsidP="51FE5148">
      <w:pPr>
        <w:pStyle w:val="Heading1Text"/>
        <w:numPr>
          <w:ilvl w:val="0"/>
          <w:numId w:val="22"/>
        </w:numPr>
        <w:jc w:val="both"/>
        <w:rPr>
          <w:rFonts w:ascii="Calibri Light" w:hAnsi="Calibri Light"/>
        </w:rPr>
      </w:pPr>
      <w:r w:rsidRPr="00052D0D">
        <w:rPr>
          <w:rFonts w:ascii="Calibri Light" w:hAnsi="Calibri Light" w:cs="Tahoma"/>
          <w:color w:val="000000" w:themeColor="text1"/>
        </w:rPr>
        <w:t>SCE</w:t>
      </w:r>
      <w:r w:rsidR="00394A9C" w:rsidRPr="00052D0D">
        <w:rPr>
          <w:rFonts w:ascii="Calibri Light" w:hAnsi="Calibri Light" w:cs="Tahoma"/>
          <w:color w:val="000000" w:themeColor="text1"/>
        </w:rPr>
        <w:t xml:space="preserve"> personnel </w:t>
      </w:r>
      <w:r w:rsidRPr="00052D0D">
        <w:rPr>
          <w:rFonts w:ascii="Calibri Light" w:hAnsi="Calibri Light" w:cs="Tahoma"/>
          <w:color w:val="000000" w:themeColor="text1"/>
        </w:rPr>
        <w:t xml:space="preserve">may report trouble/outages they observe when they are out completing other types of work </w:t>
      </w:r>
    </w:p>
    <w:p w14:paraId="7332CED2" w14:textId="48D4A397" w:rsidR="00394A9C" w:rsidRPr="00052D0D" w:rsidRDefault="00394A9C" w:rsidP="51FE5148">
      <w:pPr>
        <w:pStyle w:val="Heading1Text"/>
        <w:ind w:left="450"/>
        <w:jc w:val="both"/>
        <w:rPr>
          <w:rFonts w:ascii="Calibri Light" w:hAnsi="Calibri Light" w:cs="Arial"/>
        </w:rPr>
      </w:pPr>
      <w:r w:rsidRPr="00052D0D">
        <w:rPr>
          <w:rFonts w:ascii="Calibri Light" w:hAnsi="Calibri Light"/>
        </w:rPr>
        <w:t xml:space="preserve">Once the </w:t>
      </w:r>
      <w:r w:rsidR="002670DA" w:rsidRPr="00052D0D">
        <w:rPr>
          <w:rFonts w:ascii="Calibri Light" w:hAnsi="Calibri Light"/>
        </w:rPr>
        <w:t>trouble/</w:t>
      </w:r>
      <w:r w:rsidRPr="00052D0D">
        <w:rPr>
          <w:rFonts w:ascii="Calibri Light" w:hAnsi="Calibri Light"/>
        </w:rPr>
        <w:t>outage has been reported</w:t>
      </w:r>
      <w:r w:rsidR="002670DA" w:rsidRPr="00052D0D">
        <w:rPr>
          <w:rFonts w:ascii="Calibri Light" w:hAnsi="Calibri Light"/>
        </w:rPr>
        <w:t>,</w:t>
      </w:r>
      <w:r w:rsidRPr="00052D0D">
        <w:rPr>
          <w:rFonts w:ascii="Calibri Light" w:hAnsi="Calibri Light"/>
        </w:rPr>
        <w:t xml:space="preserve"> a Service Order (SO) </w:t>
      </w:r>
      <w:r w:rsidR="00AF5E5D" w:rsidRPr="00052D0D">
        <w:rPr>
          <w:rFonts w:ascii="Calibri Light" w:hAnsi="Calibri Light"/>
        </w:rPr>
        <w:t>will need to be created</w:t>
      </w:r>
      <w:r w:rsidR="002670DA" w:rsidRPr="00052D0D">
        <w:rPr>
          <w:rFonts w:ascii="Calibri Light" w:hAnsi="Calibri Light"/>
        </w:rPr>
        <w:t>.  The SO will then be routed to the appropriate T&amp;D system so it can be reviewed and assigned to the appropriate field personnel to be resolved</w:t>
      </w:r>
      <w:r w:rsidRPr="00052D0D">
        <w:rPr>
          <w:rFonts w:ascii="Calibri Light" w:hAnsi="Calibri Light"/>
        </w:rPr>
        <w:t xml:space="preserve">. </w:t>
      </w:r>
      <w:r w:rsidR="0044277C" w:rsidRPr="00052D0D">
        <w:rPr>
          <w:rFonts w:ascii="Calibri Light" w:hAnsi="Calibri Light"/>
        </w:rPr>
        <w:t xml:space="preserve"> </w:t>
      </w:r>
      <w:r w:rsidR="002670DA" w:rsidRPr="00052D0D">
        <w:rPr>
          <w:rFonts w:ascii="Calibri Light" w:hAnsi="Calibri Light"/>
        </w:rPr>
        <w:t xml:space="preserve">In order for the user to capture the fields needed for this type of SO, we will leverage an </w:t>
      </w:r>
      <w:r w:rsidR="0044277C" w:rsidRPr="00052D0D">
        <w:rPr>
          <w:rFonts w:ascii="Calibri Light" w:hAnsi="Calibri Light"/>
        </w:rPr>
        <w:t xml:space="preserve">enhancement </w:t>
      </w:r>
      <w:r w:rsidR="002670DA" w:rsidRPr="00052D0D">
        <w:rPr>
          <w:rFonts w:ascii="Calibri Light" w:hAnsi="Calibri Light"/>
        </w:rPr>
        <w:t xml:space="preserve">already identified that will support </w:t>
      </w:r>
      <w:r w:rsidR="00533AAF" w:rsidRPr="00052D0D">
        <w:rPr>
          <w:rFonts w:ascii="Calibri Light" w:hAnsi="Calibri Light"/>
        </w:rPr>
        <w:t>the enhancement E-CIM-CS-05 - Order Creation</w:t>
      </w:r>
      <w:r w:rsidRPr="00052D0D">
        <w:rPr>
          <w:rFonts w:ascii="Calibri Light" w:hAnsi="Calibri Light" w:cs="Arial"/>
        </w:rPr>
        <w:t>.</w:t>
      </w:r>
    </w:p>
    <w:p w14:paraId="7F35328A" w14:textId="14CCC750" w:rsidR="00394A9C" w:rsidRPr="00052D0D" w:rsidRDefault="00394A9C" w:rsidP="51FE5148">
      <w:pPr>
        <w:pStyle w:val="Heading1Text"/>
        <w:ind w:left="450"/>
        <w:jc w:val="both"/>
        <w:rPr>
          <w:rFonts w:ascii="Calibri Light" w:hAnsi="Calibri Light"/>
        </w:rPr>
      </w:pPr>
      <w:r w:rsidRPr="00052D0D">
        <w:rPr>
          <w:rFonts w:ascii="Calibri Light" w:hAnsi="Calibri Light" w:cs="Tahoma"/>
        </w:rPr>
        <w:t xml:space="preserve">This document details the process to </w:t>
      </w:r>
      <w:r w:rsidR="00E90E06" w:rsidRPr="00052D0D">
        <w:rPr>
          <w:rFonts w:ascii="Calibri Light" w:hAnsi="Calibri Light" w:cs="Tahoma"/>
        </w:rPr>
        <w:t xml:space="preserve">create and </w:t>
      </w:r>
      <w:r w:rsidRPr="00052D0D">
        <w:rPr>
          <w:rFonts w:ascii="Calibri Light" w:hAnsi="Calibri Light" w:cs="Tahoma"/>
        </w:rPr>
        <w:t xml:space="preserve">manage </w:t>
      </w:r>
      <w:r w:rsidR="00E90E06" w:rsidRPr="00052D0D">
        <w:rPr>
          <w:rFonts w:ascii="Calibri Light" w:hAnsi="Calibri Light" w:cs="Tahoma"/>
        </w:rPr>
        <w:t>Trouble and Outage calls</w:t>
      </w:r>
      <w:r w:rsidRPr="00052D0D">
        <w:rPr>
          <w:rFonts w:ascii="Calibri Light" w:hAnsi="Calibri Light" w:cs="Tahoma"/>
        </w:rPr>
        <w:t xml:space="preserve"> </w:t>
      </w:r>
      <w:r w:rsidR="00C63EED" w:rsidRPr="00052D0D">
        <w:rPr>
          <w:rFonts w:ascii="Calibri Light" w:hAnsi="Calibri Light" w:cs="Tahoma"/>
        </w:rPr>
        <w:t xml:space="preserve">only </w:t>
      </w:r>
      <w:r w:rsidRPr="00052D0D">
        <w:rPr>
          <w:rFonts w:ascii="Calibri Light" w:hAnsi="Calibri Light" w:cs="Tahoma"/>
        </w:rPr>
        <w:t>via Hybris C4C</w:t>
      </w:r>
      <w:r w:rsidR="00E90E06" w:rsidRPr="00052D0D">
        <w:rPr>
          <w:rFonts w:ascii="Calibri Light" w:hAnsi="Calibri Light" w:cs="Tahoma"/>
        </w:rPr>
        <w:t>.</w:t>
      </w:r>
    </w:p>
    <w:p w14:paraId="36E0D9D6" w14:textId="77777777" w:rsidR="00394A9C" w:rsidRPr="00052D0D" w:rsidRDefault="00394A9C" w:rsidP="00394A9C">
      <w:pPr>
        <w:rPr>
          <w:rFonts w:ascii="Calibri Light" w:hAnsi="Calibri Light"/>
        </w:rPr>
      </w:pPr>
    </w:p>
    <w:p w14:paraId="32926A3C" w14:textId="77777777" w:rsidR="00437DC3" w:rsidRPr="00052D0D" w:rsidRDefault="00437DC3" w:rsidP="51FE5148">
      <w:pPr>
        <w:pStyle w:val="ListParagraph"/>
        <w:numPr>
          <w:ilvl w:val="2"/>
          <w:numId w:val="5"/>
        </w:numPr>
        <w:rPr>
          <w:rFonts w:ascii="Calibri Light" w:hAnsi="Calibri Light"/>
          <w:b/>
          <w:bCs/>
          <w:sz w:val="32"/>
          <w:szCs w:val="32"/>
        </w:rPr>
      </w:pPr>
      <w:r w:rsidRPr="00052D0D">
        <w:rPr>
          <w:rFonts w:ascii="Calibri Light" w:hAnsi="Calibri Light"/>
          <w:b/>
          <w:bCs/>
          <w:sz w:val="32"/>
          <w:szCs w:val="32"/>
        </w:rPr>
        <w:t>Create Trouble Order (SCE Customer)</w:t>
      </w:r>
    </w:p>
    <w:p w14:paraId="360249E7" w14:textId="26805F72" w:rsidR="00D635B0" w:rsidRPr="00052D0D" w:rsidRDefault="00D635B0" w:rsidP="00951892">
      <w:pPr>
        <w:pStyle w:val="Heading1Text"/>
        <w:ind w:left="540"/>
        <w:jc w:val="both"/>
        <w:rPr>
          <w:rFonts w:ascii="Calibri Light" w:hAnsi="Calibri Light"/>
        </w:rPr>
      </w:pPr>
      <w:r w:rsidRPr="00052D0D">
        <w:rPr>
          <w:rFonts w:ascii="Calibri Light" w:hAnsi="Calibri Light"/>
        </w:rPr>
        <w:t>When creating a new SO via Hybris C4C, the user will normally need to confirm the appropriate objects (ex. Business Partner (BP) and / or Premise).  With reference to Figure 1 below, they will then select the appropriate order type</w:t>
      </w:r>
      <w:r w:rsidR="007D0FD1" w:rsidRPr="00052D0D">
        <w:rPr>
          <w:rFonts w:ascii="Calibri Light" w:hAnsi="Calibri Light"/>
        </w:rPr>
        <w:t xml:space="preserve"> (via drop down)</w:t>
      </w:r>
      <w:r w:rsidRPr="00052D0D">
        <w:rPr>
          <w:rFonts w:ascii="Calibri Light" w:hAnsi="Calibri Light"/>
        </w:rPr>
        <w:t>, which will be a required field that drives the assignation of the appropriate field staff to the order based on the order type</w:t>
      </w:r>
      <w:r w:rsidR="00F414DD" w:rsidRPr="00052D0D">
        <w:rPr>
          <w:rFonts w:ascii="Calibri Light" w:hAnsi="Calibri Light"/>
        </w:rPr>
        <w:t xml:space="preserve"> (Refer to </w:t>
      </w:r>
      <w:r w:rsidR="00F414DD" w:rsidRPr="00052D0D">
        <w:rPr>
          <w:rFonts w:ascii="Calibri Light" w:hAnsi="Calibri Light" w:cs="Tahoma"/>
        </w:rPr>
        <w:t xml:space="preserve">BPD </w:t>
      </w:r>
      <w:hyperlink r:id="rId13" w:history="1">
        <w:r w:rsidR="00F414DD" w:rsidRPr="00052D0D">
          <w:rPr>
            <w:rStyle w:val="Hyperlink"/>
            <w:rFonts w:ascii="Calibri Light" w:hAnsi="Calibri Light" w:cs="Tahoma"/>
            <w:i/>
            <w:iCs/>
          </w:rPr>
          <w:t>DF-WM-02: Handle Field Orders – Manage Field Orders</w:t>
        </w:r>
      </w:hyperlink>
      <w:r w:rsidR="00F414DD" w:rsidRPr="00052D0D">
        <w:rPr>
          <w:rStyle w:val="Hyperlink"/>
          <w:rFonts w:ascii="Calibri Light" w:hAnsi="Calibri Light" w:cs="Tahoma"/>
          <w:i/>
          <w:iCs/>
        </w:rPr>
        <w:t xml:space="preserve"> </w:t>
      </w:r>
      <w:r w:rsidR="00F414DD" w:rsidRPr="00052D0D">
        <w:rPr>
          <w:rFonts w:ascii="Calibri Light" w:hAnsi="Calibri Light"/>
        </w:rPr>
        <w:t>for order list)</w:t>
      </w:r>
      <w:r w:rsidRPr="00052D0D">
        <w:rPr>
          <w:rFonts w:ascii="Calibri Light" w:hAnsi="Calibri Light"/>
        </w:rPr>
        <w:t xml:space="preserve">. </w:t>
      </w:r>
      <w:r w:rsidR="00E6338C" w:rsidRPr="00052D0D">
        <w:rPr>
          <w:rFonts w:ascii="Calibri Light" w:hAnsi="Calibri Light"/>
        </w:rPr>
        <w:t xml:space="preserve"> </w:t>
      </w:r>
      <w:r w:rsidR="007D0FD1" w:rsidRPr="00052D0D">
        <w:rPr>
          <w:rFonts w:ascii="Calibri Light" w:hAnsi="Calibri Light"/>
        </w:rPr>
        <w:t>Note:  Today</w:t>
      </w:r>
      <w:r w:rsidR="00E6338C" w:rsidRPr="00052D0D">
        <w:rPr>
          <w:rFonts w:ascii="Calibri Light" w:hAnsi="Calibri Light"/>
        </w:rPr>
        <w:t xml:space="preserve"> trouble orders have a type and sub type, but in C4C we will need to concatenate the type and sub type into one field (e.g., Trouble – No Lights).</w:t>
      </w:r>
      <w:r w:rsidR="007D0FD1" w:rsidRPr="00052D0D">
        <w:rPr>
          <w:rFonts w:ascii="Calibri Light" w:hAnsi="Calibri Light"/>
        </w:rPr>
        <w:t xml:space="preserve"> </w:t>
      </w:r>
      <w:r w:rsidR="00E6338C" w:rsidRPr="00052D0D">
        <w:rPr>
          <w:rFonts w:ascii="Calibri Light" w:hAnsi="Calibri Light"/>
        </w:rPr>
        <w:t xml:space="preserve"> </w:t>
      </w:r>
      <w:r w:rsidRPr="00052D0D">
        <w:rPr>
          <w:rFonts w:ascii="Calibri Light" w:hAnsi="Calibri Light"/>
        </w:rPr>
        <w:t xml:space="preserve"> </w:t>
      </w:r>
      <w:r w:rsidR="00EA7E16" w:rsidRPr="00052D0D">
        <w:rPr>
          <w:rFonts w:ascii="Calibri Light" w:hAnsi="Calibri Light"/>
        </w:rPr>
        <w:t xml:space="preserve">The </w:t>
      </w:r>
      <w:r w:rsidR="00E6338C" w:rsidRPr="00052D0D">
        <w:rPr>
          <w:rFonts w:ascii="Calibri Light" w:hAnsi="Calibri Light"/>
        </w:rPr>
        <w:t xml:space="preserve">Start Date/Time will default to current date/time and </w:t>
      </w:r>
      <w:r w:rsidR="00EA7E16" w:rsidRPr="00052D0D">
        <w:rPr>
          <w:rFonts w:ascii="Calibri Light" w:hAnsi="Calibri Light"/>
        </w:rPr>
        <w:t xml:space="preserve">the user can also </w:t>
      </w:r>
      <w:r w:rsidR="00E6338C" w:rsidRPr="00052D0D">
        <w:rPr>
          <w:rFonts w:ascii="Calibri Light" w:hAnsi="Calibri Light"/>
        </w:rPr>
        <w:t xml:space="preserve">provide </w:t>
      </w:r>
      <w:r w:rsidR="00EA7E16" w:rsidRPr="00052D0D">
        <w:rPr>
          <w:rFonts w:ascii="Calibri Light" w:hAnsi="Calibri Light"/>
        </w:rPr>
        <w:t xml:space="preserve">additional </w:t>
      </w:r>
      <w:r w:rsidR="00E6338C" w:rsidRPr="00052D0D">
        <w:rPr>
          <w:rFonts w:ascii="Calibri Light" w:hAnsi="Calibri Light"/>
        </w:rPr>
        <w:t>detail</w:t>
      </w:r>
      <w:r w:rsidR="00EA7E16" w:rsidRPr="00052D0D">
        <w:rPr>
          <w:rFonts w:ascii="Calibri Light" w:hAnsi="Calibri Light"/>
        </w:rPr>
        <w:t>s in the</w:t>
      </w:r>
      <w:r w:rsidR="00E6338C" w:rsidRPr="00052D0D">
        <w:rPr>
          <w:rFonts w:ascii="Calibri Light" w:hAnsi="Calibri Light"/>
        </w:rPr>
        <w:t xml:space="preserve"> </w:t>
      </w:r>
      <w:r w:rsidR="004A3179" w:rsidRPr="00052D0D">
        <w:rPr>
          <w:rFonts w:ascii="Calibri Light" w:hAnsi="Calibri Light"/>
        </w:rPr>
        <w:t xml:space="preserve">description </w:t>
      </w:r>
      <w:r w:rsidR="00EA7E16" w:rsidRPr="00052D0D">
        <w:rPr>
          <w:rFonts w:ascii="Calibri Light" w:hAnsi="Calibri Light"/>
        </w:rPr>
        <w:t xml:space="preserve">field </w:t>
      </w:r>
      <w:r w:rsidR="00E6338C" w:rsidRPr="00052D0D">
        <w:rPr>
          <w:rFonts w:ascii="Calibri Light" w:hAnsi="Calibri Light"/>
        </w:rPr>
        <w:t xml:space="preserve">to support the field personnel </w:t>
      </w:r>
      <w:r w:rsidR="007D0FD1" w:rsidRPr="00052D0D">
        <w:rPr>
          <w:rFonts w:ascii="Calibri Light" w:hAnsi="Calibri Light"/>
        </w:rPr>
        <w:t xml:space="preserve">to </w:t>
      </w:r>
      <w:r w:rsidR="00E6338C" w:rsidRPr="00052D0D">
        <w:rPr>
          <w:rFonts w:ascii="Calibri Light" w:hAnsi="Calibri Light"/>
        </w:rPr>
        <w:t>investigat</w:t>
      </w:r>
      <w:r w:rsidR="007D0FD1" w:rsidRPr="00052D0D">
        <w:rPr>
          <w:rFonts w:ascii="Calibri Light" w:hAnsi="Calibri Light"/>
        </w:rPr>
        <w:t>e/resolve the issue.</w:t>
      </w:r>
      <w:r w:rsidR="00B03268" w:rsidRPr="00052D0D">
        <w:rPr>
          <w:rFonts w:ascii="Calibri Light" w:hAnsi="Calibri Light"/>
        </w:rPr>
        <w:t xml:space="preserve">  The user will then submit the order.  </w:t>
      </w:r>
    </w:p>
    <w:p w14:paraId="10D9EF0C" w14:textId="77777777" w:rsidR="00D635B0" w:rsidRPr="00052D0D" w:rsidRDefault="005473B8" w:rsidP="00D635B0">
      <w:pPr>
        <w:pStyle w:val="Heading1Text"/>
        <w:spacing w:after="0"/>
        <w:ind w:left="450"/>
        <w:jc w:val="center"/>
        <w:rPr>
          <w:rFonts w:ascii="Calibri Light" w:hAnsi="Calibri Light"/>
        </w:rPr>
      </w:pPr>
      <w:r w:rsidRPr="00052D0D">
        <w:rPr>
          <w:rFonts w:ascii="Calibri Light" w:hAnsi="Calibri Light"/>
          <w:noProof/>
          <w:lang w:eastAsia="en-US"/>
        </w:rPr>
        <w:lastRenderedPageBreak/>
        <mc:AlternateContent>
          <mc:Choice Requires="wps">
            <w:drawing>
              <wp:anchor distT="0" distB="0" distL="114300" distR="114300" simplePos="0" relativeHeight="251658240" behindDoc="0" locked="0" layoutInCell="1" allowOverlap="1" wp14:anchorId="689C8AA0" wp14:editId="587F1C2D">
                <wp:simplePos x="0" y="0"/>
                <wp:positionH relativeFrom="column">
                  <wp:posOffset>944880</wp:posOffset>
                </wp:positionH>
                <wp:positionV relativeFrom="paragraph">
                  <wp:posOffset>1112520</wp:posOffset>
                </wp:positionV>
                <wp:extent cx="557784" cy="12192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57784" cy="121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27604" w14:textId="77777777" w:rsidR="0053577E" w:rsidRPr="005473B8" w:rsidRDefault="0053577E">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9C8AA0" id="_x0000_t202" coordsize="21600,21600" o:spt="202" path="m,l,21600r21600,l21600,xe">
                <v:stroke joinstyle="miter"/>
                <v:path gradientshapeok="t" o:connecttype="rect"/>
              </v:shapetype>
              <v:shape id="Text Box 26" o:spid="_x0000_s1026" type="#_x0000_t202" style="position:absolute;left:0;text-align:left;margin-left:74.4pt;margin-top:87.6pt;width:43.9pt;height: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" filled="f" stroked="f" strokeweight=".5pt">
                <v:textbox>
                  <w:txbxContent>
                    <w:p w14:paraId="17927604" w14:textId="77777777" w:rsidR="0053577E" w:rsidRPr="005473B8" w:rsidRDefault="0053577E">
                      <w:pPr>
                        <w:rPr>
                          <w:sz w:val="18"/>
                        </w:rPr>
                      </w:pPr>
                    </w:p>
                  </w:txbxContent>
                </v:textbox>
              </v:shape>
            </w:pict>
          </mc:Fallback>
        </mc:AlternateContent>
      </w:r>
      <w:r w:rsidRPr="00052D0D">
        <w:rPr>
          <w:rFonts w:ascii="Calibri Light" w:hAnsi="Calibri Light"/>
          <w:noProof/>
          <w:lang w:eastAsia="en-US"/>
        </w:rPr>
        <w:drawing>
          <wp:inline distT="0" distB="0" distL="0" distR="0" wp14:anchorId="1F68D473" wp14:editId="13AAFB0C">
            <wp:extent cx="4849480" cy="2608385"/>
            <wp:effectExtent l="0" t="0" r="889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6232" cy="2617396"/>
                    </a:xfrm>
                    <a:prstGeom prst="rect">
                      <a:avLst/>
                    </a:prstGeom>
                    <a:noFill/>
                    <a:ln>
                      <a:noFill/>
                    </a:ln>
                  </pic:spPr>
                </pic:pic>
              </a:graphicData>
            </a:graphic>
          </wp:inline>
        </w:drawing>
      </w:r>
    </w:p>
    <w:p w14:paraId="13B467D1" w14:textId="77777777" w:rsidR="00D635B0" w:rsidRPr="00052D0D" w:rsidRDefault="00D635B0" w:rsidP="51FE5148">
      <w:pPr>
        <w:pStyle w:val="Heading1Text"/>
        <w:ind w:left="450"/>
        <w:jc w:val="center"/>
        <w:rPr>
          <w:rFonts w:ascii="Calibri Light" w:hAnsi="Calibri Light"/>
          <w:b/>
          <w:bCs/>
        </w:rPr>
      </w:pPr>
      <w:r w:rsidRPr="00052D0D">
        <w:rPr>
          <w:rFonts w:ascii="Calibri Light" w:hAnsi="Calibri Light"/>
          <w:b/>
          <w:bCs/>
        </w:rPr>
        <w:t>Figure 1 – Create a New Service Order</w:t>
      </w:r>
    </w:p>
    <w:p w14:paraId="0AFF8935" w14:textId="77777777" w:rsidR="00D635B0" w:rsidRPr="00052D0D" w:rsidRDefault="00D635B0" w:rsidP="00951892">
      <w:pPr>
        <w:pStyle w:val="Heading1Text"/>
        <w:ind w:left="540"/>
        <w:jc w:val="both"/>
        <w:rPr>
          <w:rFonts w:ascii="Calibri Light" w:hAnsi="Calibri Light"/>
        </w:rPr>
      </w:pPr>
    </w:p>
    <w:p w14:paraId="083F6649" w14:textId="50540F82" w:rsidR="00D635B0" w:rsidRPr="00052D0D" w:rsidRDefault="00D635B0" w:rsidP="00951892">
      <w:pPr>
        <w:pStyle w:val="Heading1Text"/>
        <w:ind w:left="540"/>
        <w:jc w:val="both"/>
        <w:rPr>
          <w:rFonts w:ascii="Calibri Light" w:hAnsi="Calibri Light"/>
        </w:rPr>
      </w:pPr>
      <w:r w:rsidRPr="00052D0D">
        <w:rPr>
          <w:rFonts w:ascii="Calibri Light" w:hAnsi="Calibri Light"/>
        </w:rPr>
        <w:t xml:space="preserve">Once a new SO has been created, the order will be handled based on what is required in order to get the assigned tasks done. This will be covered in BPD: </w:t>
      </w:r>
      <w:hyperlink r:id="rId15" w:history="1">
        <w:r w:rsidRPr="00052D0D">
          <w:rPr>
            <w:rStyle w:val="Hyperlink"/>
            <w:rFonts w:ascii="Calibri Light" w:hAnsi="Calibri Light"/>
            <w:i/>
            <w:iCs/>
          </w:rPr>
          <w:t>DF-WM-02 - Handle Field Orders - Manage Field Orders</w:t>
        </w:r>
      </w:hyperlink>
      <w:r w:rsidR="000F5818" w:rsidRPr="00052D0D">
        <w:rPr>
          <w:rFonts w:ascii="Calibri Light" w:hAnsi="Calibri Light"/>
        </w:rPr>
        <w:t xml:space="preserve">.  </w:t>
      </w:r>
      <w:r w:rsidR="001444AF" w:rsidRPr="00052D0D">
        <w:rPr>
          <w:rFonts w:ascii="Calibri Light" w:hAnsi="Calibri Light"/>
        </w:rPr>
        <w:t xml:space="preserve">If the person reporting the trouble wishes to receive status updates, the user can update their outage alert preferences for the account or they can </w:t>
      </w:r>
      <w:r w:rsidR="003D2FBE" w:rsidRPr="00052D0D">
        <w:rPr>
          <w:rFonts w:ascii="Calibri Light" w:hAnsi="Calibri Light"/>
        </w:rPr>
        <w:t xml:space="preserve">request to </w:t>
      </w:r>
      <w:r w:rsidR="001444AF" w:rsidRPr="00052D0D">
        <w:rPr>
          <w:rFonts w:ascii="Calibri Light" w:hAnsi="Calibri Light"/>
        </w:rPr>
        <w:t xml:space="preserve">only receive updates on </w:t>
      </w:r>
      <w:r w:rsidR="003D2FBE" w:rsidRPr="00052D0D">
        <w:rPr>
          <w:rFonts w:ascii="Calibri Light" w:hAnsi="Calibri Light"/>
        </w:rPr>
        <w:t xml:space="preserve">the specific trouble </w:t>
      </w:r>
      <w:r w:rsidR="007D0FD1" w:rsidRPr="00052D0D">
        <w:rPr>
          <w:rFonts w:ascii="Calibri Light" w:hAnsi="Calibri Light"/>
        </w:rPr>
        <w:t xml:space="preserve">order </w:t>
      </w:r>
      <w:r w:rsidR="003D2FBE" w:rsidRPr="00052D0D">
        <w:rPr>
          <w:rFonts w:ascii="Calibri Light" w:hAnsi="Calibri Light"/>
        </w:rPr>
        <w:t>that they reported</w:t>
      </w:r>
      <w:r w:rsidR="001444AF" w:rsidRPr="00052D0D">
        <w:rPr>
          <w:rFonts w:ascii="Calibri Light" w:hAnsi="Calibri Light"/>
        </w:rPr>
        <w:t xml:space="preserve">. This </w:t>
      </w:r>
      <w:r w:rsidR="000F5818" w:rsidRPr="00052D0D">
        <w:rPr>
          <w:rFonts w:ascii="Calibri Light" w:hAnsi="Calibri Light"/>
        </w:rPr>
        <w:t>is covered in enhancement E-CIM-CS-01: Manage Preference.</w:t>
      </w:r>
    </w:p>
    <w:p w14:paraId="598B98BA" w14:textId="77777777" w:rsidR="00786ABE" w:rsidRPr="00052D0D" w:rsidRDefault="00786ABE" w:rsidP="00786ABE">
      <w:pPr>
        <w:ind w:left="540"/>
        <w:rPr>
          <w:rFonts w:ascii="Calibri Light" w:hAnsi="Calibri Light"/>
          <w:sz w:val="18"/>
          <w:szCs w:val="18"/>
        </w:rPr>
      </w:pPr>
    </w:p>
    <w:p w14:paraId="5B6EFAED" w14:textId="77777777" w:rsidR="00437DC3" w:rsidRPr="00052D0D" w:rsidRDefault="00437DC3" w:rsidP="51FE5148">
      <w:pPr>
        <w:pStyle w:val="ListParagraph"/>
        <w:numPr>
          <w:ilvl w:val="2"/>
          <w:numId w:val="5"/>
        </w:numPr>
        <w:rPr>
          <w:rFonts w:ascii="Calibri Light" w:hAnsi="Calibri Light"/>
          <w:b/>
          <w:bCs/>
          <w:sz w:val="32"/>
          <w:szCs w:val="32"/>
        </w:rPr>
      </w:pPr>
      <w:r w:rsidRPr="00052D0D">
        <w:rPr>
          <w:rFonts w:ascii="Calibri Light" w:hAnsi="Calibri Light"/>
          <w:b/>
          <w:bCs/>
          <w:sz w:val="32"/>
          <w:szCs w:val="32"/>
        </w:rPr>
        <w:t>Create Trouble Order (Non-SCE Customer)</w:t>
      </w:r>
    </w:p>
    <w:p w14:paraId="4B9D4165" w14:textId="4283F863" w:rsidR="00437DC3" w:rsidRPr="00052D0D" w:rsidRDefault="00437DC3" w:rsidP="00437DC3">
      <w:pPr>
        <w:pStyle w:val="Heading1Text"/>
        <w:ind w:left="540"/>
        <w:jc w:val="both"/>
        <w:rPr>
          <w:rFonts w:ascii="Calibri Light" w:hAnsi="Calibri Light" w:cs="Tahoma"/>
        </w:rPr>
      </w:pPr>
      <w:r w:rsidRPr="00052D0D">
        <w:rPr>
          <w:rFonts w:ascii="Calibri Light" w:hAnsi="Calibri Light" w:cs="Tahoma"/>
        </w:rPr>
        <w:t xml:space="preserve">There may be a scenario in which either the BP and/or the premise cannot be found due to the fact that the caller </w:t>
      </w:r>
      <w:r w:rsidR="003D2FBE" w:rsidRPr="00052D0D">
        <w:rPr>
          <w:rFonts w:ascii="Calibri Light" w:hAnsi="Calibri Light" w:cs="Tahoma"/>
        </w:rPr>
        <w:t>is not the customer of record or they are only able to provide limited information about the location (e.g., cross</w:t>
      </w:r>
      <w:r w:rsidR="006E02FA" w:rsidRPr="00052D0D">
        <w:rPr>
          <w:rFonts w:ascii="Calibri Light" w:hAnsi="Calibri Light" w:cs="Tahoma"/>
        </w:rPr>
        <w:t>-</w:t>
      </w:r>
      <w:r w:rsidR="003D2FBE" w:rsidRPr="00052D0D">
        <w:rPr>
          <w:rFonts w:ascii="Calibri Light" w:hAnsi="Calibri Light" w:cs="Tahoma"/>
        </w:rPr>
        <w:t xml:space="preserve">street).  This </w:t>
      </w:r>
      <w:r w:rsidR="007D0FD1" w:rsidRPr="00052D0D">
        <w:rPr>
          <w:rFonts w:ascii="Calibri Light" w:hAnsi="Calibri Light" w:cs="Tahoma"/>
        </w:rPr>
        <w:t xml:space="preserve">often </w:t>
      </w:r>
      <w:r w:rsidR="003D2FBE" w:rsidRPr="00052D0D">
        <w:rPr>
          <w:rFonts w:ascii="Calibri Light" w:hAnsi="Calibri Light" w:cs="Tahoma"/>
        </w:rPr>
        <w:t>occurs when someone is reporting a streetlight outage</w:t>
      </w:r>
      <w:r w:rsidRPr="00052D0D">
        <w:rPr>
          <w:rFonts w:ascii="Calibri Light" w:hAnsi="Calibri Light" w:cs="Tahoma"/>
        </w:rPr>
        <w:t>. Such caller</w:t>
      </w:r>
      <w:r w:rsidR="003D2FBE" w:rsidRPr="00052D0D">
        <w:rPr>
          <w:rFonts w:ascii="Calibri Light" w:hAnsi="Calibri Light" w:cs="Tahoma"/>
        </w:rPr>
        <w:t>s</w:t>
      </w:r>
      <w:r w:rsidRPr="00052D0D">
        <w:rPr>
          <w:rFonts w:ascii="Calibri Light" w:hAnsi="Calibri Light" w:cs="Tahoma"/>
        </w:rPr>
        <w:t xml:space="preserve"> can be categorized as non-SCE customers</w:t>
      </w:r>
      <w:r w:rsidR="007D0FD1" w:rsidRPr="00052D0D">
        <w:rPr>
          <w:rFonts w:ascii="Calibri Light" w:hAnsi="Calibri Light" w:cs="Tahoma"/>
        </w:rPr>
        <w:t>.</w:t>
      </w:r>
      <w:r w:rsidRPr="00052D0D">
        <w:rPr>
          <w:rFonts w:ascii="Calibri Light" w:hAnsi="Calibri Light" w:cs="Tahoma"/>
        </w:rPr>
        <w:t xml:space="preserve"> The enhancement E-CIM-CS-05: Order Creation will be used to</w:t>
      </w:r>
      <w:r w:rsidR="00B425DA" w:rsidRPr="00052D0D">
        <w:rPr>
          <w:rFonts w:ascii="Calibri Light" w:hAnsi="Calibri Light" w:cs="Tahoma"/>
        </w:rPr>
        <w:t xml:space="preserve"> handle this scenario</w:t>
      </w:r>
      <w:r w:rsidR="002A31F8" w:rsidRPr="00052D0D">
        <w:rPr>
          <w:rFonts w:ascii="Calibri Light" w:hAnsi="Calibri Light" w:cs="Tahoma"/>
        </w:rPr>
        <w:t>.</w:t>
      </w:r>
      <w:r w:rsidR="00B425DA" w:rsidRPr="00052D0D">
        <w:rPr>
          <w:rFonts w:ascii="Calibri Light" w:hAnsi="Calibri Light" w:cs="Tahoma"/>
        </w:rPr>
        <w:t xml:space="preserve"> (Figure 2</w:t>
      </w:r>
      <w:r w:rsidRPr="00052D0D">
        <w:rPr>
          <w:rFonts w:ascii="Calibri Light" w:hAnsi="Calibri Light" w:cs="Tahoma"/>
        </w:rPr>
        <w:t>: Non-SCE Customer and Non-Standard Address)</w:t>
      </w:r>
      <w:r w:rsidR="0016318A" w:rsidRPr="00052D0D">
        <w:rPr>
          <w:rFonts w:ascii="Calibri Light" w:hAnsi="Calibri Light" w:cs="Tahoma"/>
        </w:rPr>
        <w:t xml:space="preserve">  T</w:t>
      </w:r>
      <w:r w:rsidRPr="00052D0D">
        <w:rPr>
          <w:rFonts w:ascii="Calibri Light" w:hAnsi="Calibri Light" w:cs="Tahoma"/>
        </w:rPr>
        <w:t xml:space="preserve">he </w:t>
      </w:r>
      <w:r w:rsidR="0016318A" w:rsidRPr="00052D0D">
        <w:rPr>
          <w:rFonts w:ascii="Calibri Light" w:hAnsi="Calibri Light" w:cs="Tahoma"/>
        </w:rPr>
        <w:t xml:space="preserve">order type selection will </w:t>
      </w:r>
      <w:r w:rsidRPr="00052D0D">
        <w:rPr>
          <w:rFonts w:ascii="Calibri Light" w:hAnsi="Calibri Light" w:cs="Tahoma"/>
        </w:rPr>
        <w:t xml:space="preserve">be the main key component to be selected </w:t>
      </w:r>
      <w:r w:rsidR="0016318A" w:rsidRPr="00052D0D">
        <w:rPr>
          <w:rFonts w:ascii="Calibri Light" w:hAnsi="Calibri Light" w:cs="Tahoma"/>
        </w:rPr>
        <w:t xml:space="preserve">when </w:t>
      </w:r>
      <w:r w:rsidRPr="00052D0D">
        <w:rPr>
          <w:rFonts w:ascii="Calibri Light" w:hAnsi="Calibri Light" w:cs="Tahoma"/>
        </w:rPr>
        <w:t>determining the type of order as</w:t>
      </w:r>
      <w:r w:rsidR="0016318A" w:rsidRPr="00052D0D">
        <w:rPr>
          <w:rFonts w:ascii="Calibri Light" w:hAnsi="Calibri Light" w:cs="Tahoma"/>
        </w:rPr>
        <w:t xml:space="preserve"> the</w:t>
      </w:r>
      <w:r w:rsidRPr="00052D0D">
        <w:rPr>
          <w:rFonts w:ascii="Calibri Light" w:hAnsi="Calibri Light" w:cs="Tahoma"/>
        </w:rPr>
        <w:t xml:space="preserve"> starting point. </w:t>
      </w:r>
      <w:r w:rsidR="000F5818" w:rsidRPr="00052D0D">
        <w:rPr>
          <w:rFonts w:ascii="Calibri Light" w:hAnsi="Calibri Light" w:cs="Tahoma"/>
        </w:rPr>
        <w:t xml:space="preserve"> Should the non-SCE customer wish to receive notifications regarding the SO, the user will utilize the appropriate fields under the Communication header shown in Figure 2.  </w:t>
      </w:r>
      <w:r w:rsidR="00C67AC5" w:rsidRPr="00052D0D">
        <w:rPr>
          <w:rFonts w:ascii="Calibri Light" w:hAnsi="Calibri Light" w:cs="Tahoma"/>
        </w:rPr>
        <w:t xml:space="preserve">The outage notification will be covered in the BPD </w:t>
      </w:r>
      <w:hyperlink r:id="rId16" w:history="1">
        <w:r w:rsidR="00C67AC5" w:rsidRPr="00052D0D">
          <w:rPr>
            <w:rStyle w:val="Hyperlink"/>
            <w:rFonts w:ascii="Calibri Light" w:hAnsi="Calibri Light" w:cs="Tahoma"/>
          </w:rPr>
          <w:t>CIM-CS-11 - Manage Outbound Request</w:t>
        </w:r>
      </w:hyperlink>
      <w:r w:rsidR="00C67AC5" w:rsidRPr="00052D0D">
        <w:rPr>
          <w:rFonts w:ascii="Calibri Light" w:hAnsi="Calibri Light" w:cs="Tahoma"/>
        </w:rPr>
        <w:t xml:space="preserve">.  </w:t>
      </w:r>
      <w:r w:rsidRPr="00052D0D">
        <w:rPr>
          <w:rFonts w:ascii="Calibri Light" w:hAnsi="Calibri Light" w:cs="Tahoma"/>
        </w:rPr>
        <w:t>The field order note</w:t>
      </w:r>
      <w:r w:rsidR="00E70ADA" w:rsidRPr="00052D0D">
        <w:rPr>
          <w:rFonts w:ascii="Calibri Light" w:hAnsi="Calibri Light" w:cs="Tahoma"/>
        </w:rPr>
        <w:t>s</w:t>
      </w:r>
      <w:r w:rsidRPr="00052D0D">
        <w:rPr>
          <w:rFonts w:ascii="Calibri Light" w:hAnsi="Calibri Light" w:cs="Tahoma"/>
        </w:rPr>
        <w:t xml:space="preserve"> can be utilized to record the additional problem reported by the caller</w:t>
      </w:r>
      <w:r w:rsidR="00E70ADA" w:rsidRPr="00052D0D">
        <w:rPr>
          <w:rFonts w:ascii="Calibri Light" w:hAnsi="Calibri Light" w:cs="Tahoma"/>
        </w:rPr>
        <w:t>, as well as breaker/fuse requirements if necessary</w:t>
      </w:r>
      <w:r w:rsidR="002A31F8" w:rsidRPr="00052D0D">
        <w:rPr>
          <w:rFonts w:ascii="Calibri Light" w:hAnsi="Calibri Light" w:cs="Tahoma"/>
        </w:rPr>
        <w:t>.</w:t>
      </w:r>
      <w:r w:rsidRPr="00052D0D">
        <w:rPr>
          <w:rFonts w:ascii="Calibri Light" w:hAnsi="Calibri Light" w:cs="Tahoma"/>
        </w:rPr>
        <w:t xml:space="preserve"> </w:t>
      </w:r>
      <w:r w:rsidR="00B425DA" w:rsidRPr="00052D0D">
        <w:rPr>
          <w:rFonts w:ascii="Calibri Light" w:hAnsi="Calibri Light" w:cs="Tahoma"/>
        </w:rPr>
        <w:t>(Figure 3</w:t>
      </w:r>
      <w:r w:rsidRPr="00052D0D">
        <w:rPr>
          <w:rFonts w:ascii="Calibri Light" w:hAnsi="Calibri Light" w:cs="Tahoma"/>
        </w:rPr>
        <w:t>: Order Note Capturing Additional Information)</w:t>
      </w:r>
    </w:p>
    <w:p w14:paraId="6AE29DB9" w14:textId="77777777" w:rsidR="00437DC3" w:rsidRPr="00052D0D" w:rsidRDefault="00437DC3" w:rsidP="00437DC3">
      <w:pPr>
        <w:pStyle w:val="Heading1Text"/>
        <w:ind w:left="540"/>
        <w:jc w:val="both"/>
        <w:rPr>
          <w:rFonts w:ascii="Calibri Light" w:hAnsi="Calibri Light" w:cs="Tahoma"/>
        </w:rPr>
      </w:pPr>
    </w:p>
    <w:p w14:paraId="12C9C0D7" w14:textId="77777777" w:rsidR="00437DC3" w:rsidRPr="00052D0D" w:rsidRDefault="00437DC3" w:rsidP="00437DC3">
      <w:pPr>
        <w:pStyle w:val="Heading1Text"/>
        <w:ind w:left="540"/>
        <w:jc w:val="center"/>
        <w:rPr>
          <w:rFonts w:ascii="Calibri Light" w:hAnsi="Calibri Light" w:cs="Tahoma"/>
        </w:rPr>
      </w:pPr>
      <w:r w:rsidRPr="00052D0D">
        <w:rPr>
          <w:rFonts w:ascii="Calibri Light" w:hAnsi="Calibri Light"/>
          <w:noProof/>
          <w:color w:val="1F497D"/>
          <w:lang w:eastAsia="en-US"/>
        </w:rPr>
        <w:lastRenderedPageBreak/>
        <w:drawing>
          <wp:inline distT="0" distB="0" distL="0" distR="0" wp14:anchorId="216DC8D6" wp14:editId="0BBE8C8B">
            <wp:extent cx="3672840" cy="4638311"/>
            <wp:effectExtent l="0" t="0" r="3810" b="0"/>
            <wp:docPr id="19" name="Picture 19" descr="cid:image007.png@01D3B24C.D05CA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7.png@01D3B24C.D05CAE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678351" cy="4645270"/>
                    </a:xfrm>
                    <a:prstGeom prst="rect">
                      <a:avLst/>
                    </a:prstGeom>
                    <a:noFill/>
                    <a:ln>
                      <a:noFill/>
                    </a:ln>
                  </pic:spPr>
                </pic:pic>
              </a:graphicData>
            </a:graphic>
          </wp:inline>
        </w:drawing>
      </w:r>
    </w:p>
    <w:p w14:paraId="60F7AAAE" w14:textId="77777777" w:rsidR="00437DC3" w:rsidRPr="00052D0D" w:rsidRDefault="00437DC3" w:rsidP="00437DC3">
      <w:pPr>
        <w:pStyle w:val="Heading1Text"/>
        <w:ind w:left="540"/>
        <w:jc w:val="center"/>
        <w:rPr>
          <w:rFonts w:ascii="Calibri Light" w:hAnsi="Calibri Light" w:cs="Tahoma"/>
        </w:rPr>
      </w:pPr>
      <w:r w:rsidRPr="00052D0D">
        <w:rPr>
          <w:rFonts w:ascii="Calibri Light" w:hAnsi="Calibri Light"/>
          <w:b/>
          <w:bCs/>
        </w:rPr>
        <w:t xml:space="preserve">Figure </w:t>
      </w:r>
      <w:r w:rsidR="00B425DA" w:rsidRPr="00052D0D">
        <w:rPr>
          <w:rFonts w:ascii="Calibri Light" w:hAnsi="Calibri Light"/>
          <w:b/>
          <w:bCs/>
        </w:rPr>
        <w:t>2</w:t>
      </w:r>
      <w:r w:rsidRPr="00052D0D">
        <w:rPr>
          <w:rFonts w:ascii="Calibri Light" w:hAnsi="Calibri Light"/>
          <w:b/>
          <w:bCs/>
        </w:rPr>
        <w:t xml:space="preserve"> – Non-SCE </w:t>
      </w:r>
      <w:r w:rsidR="0016318A" w:rsidRPr="00052D0D">
        <w:rPr>
          <w:rFonts w:ascii="Calibri Light" w:hAnsi="Calibri Light"/>
          <w:b/>
          <w:bCs/>
        </w:rPr>
        <w:t>C</w:t>
      </w:r>
      <w:r w:rsidRPr="00052D0D">
        <w:rPr>
          <w:rFonts w:ascii="Calibri Light" w:hAnsi="Calibri Light"/>
          <w:b/>
          <w:bCs/>
        </w:rPr>
        <w:t>ustomer and Non-Standard Address</w:t>
      </w:r>
    </w:p>
    <w:p w14:paraId="185BC65B" w14:textId="77777777" w:rsidR="00437DC3" w:rsidRPr="00052D0D" w:rsidRDefault="00437DC3" w:rsidP="00437DC3">
      <w:pPr>
        <w:pStyle w:val="Heading1Text"/>
        <w:ind w:left="540"/>
        <w:jc w:val="both"/>
        <w:rPr>
          <w:rFonts w:ascii="Calibri Light" w:hAnsi="Calibri Light" w:cs="Tahoma"/>
        </w:rPr>
      </w:pPr>
    </w:p>
    <w:p w14:paraId="13D54F2D" w14:textId="77777777" w:rsidR="00437DC3" w:rsidRPr="00052D0D" w:rsidRDefault="00437DC3" w:rsidP="00437DC3">
      <w:pPr>
        <w:pStyle w:val="Heading1Text"/>
        <w:ind w:left="540"/>
        <w:jc w:val="center"/>
        <w:rPr>
          <w:rFonts w:ascii="Calibri Light" w:hAnsi="Calibri Light" w:cs="Tahoma"/>
        </w:rPr>
      </w:pPr>
      <w:r w:rsidRPr="00052D0D">
        <w:rPr>
          <w:rFonts w:ascii="Calibri Light" w:hAnsi="Calibri Light" w:cs="Tahoma"/>
          <w:noProof/>
          <w:lang w:eastAsia="en-US"/>
        </w:rPr>
        <w:drawing>
          <wp:inline distT="0" distB="0" distL="0" distR="0" wp14:anchorId="282258F6" wp14:editId="48BB8C24">
            <wp:extent cx="4359018" cy="1028789"/>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D8D899.tmp"/>
                    <pic:cNvPicPr/>
                  </pic:nvPicPr>
                  <pic:blipFill>
                    <a:blip r:embed="rId19">
                      <a:extLst>
                        <a:ext uri="{28A0092B-C50C-407E-A947-70E740481C1C}">
                          <a14:useLocalDpi xmlns:a14="http://schemas.microsoft.com/office/drawing/2010/main" val="0"/>
                        </a:ext>
                      </a:extLst>
                    </a:blip>
                    <a:stretch>
                      <a:fillRect/>
                    </a:stretch>
                  </pic:blipFill>
                  <pic:spPr>
                    <a:xfrm>
                      <a:off x="0" y="0"/>
                      <a:ext cx="4359018" cy="1028789"/>
                    </a:xfrm>
                    <a:prstGeom prst="rect">
                      <a:avLst/>
                    </a:prstGeom>
                  </pic:spPr>
                </pic:pic>
              </a:graphicData>
            </a:graphic>
          </wp:inline>
        </w:drawing>
      </w:r>
    </w:p>
    <w:p w14:paraId="794B3B13" w14:textId="77777777" w:rsidR="00437DC3" w:rsidRPr="00052D0D" w:rsidRDefault="00B425DA" w:rsidP="51FE5148">
      <w:pPr>
        <w:pStyle w:val="Heading1Text"/>
        <w:ind w:left="540"/>
        <w:jc w:val="center"/>
        <w:rPr>
          <w:rFonts w:ascii="Calibri Light" w:hAnsi="Calibri Light" w:cs="Tahoma"/>
          <w:b/>
          <w:bCs/>
        </w:rPr>
      </w:pPr>
      <w:r w:rsidRPr="00052D0D">
        <w:rPr>
          <w:rFonts w:ascii="Calibri Light" w:hAnsi="Calibri Light" w:cs="Tahoma"/>
          <w:b/>
          <w:bCs/>
        </w:rPr>
        <w:t>Figure 3 – Order Note Capturing Additional I</w:t>
      </w:r>
      <w:r w:rsidR="00437DC3" w:rsidRPr="00052D0D">
        <w:rPr>
          <w:rFonts w:ascii="Calibri Light" w:hAnsi="Calibri Light" w:cs="Tahoma"/>
          <w:b/>
          <w:bCs/>
        </w:rPr>
        <w:t>nformation</w:t>
      </w:r>
    </w:p>
    <w:p w14:paraId="56263DEA" w14:textId="60124113" w:rsidR="00437DC3" w:rsidRPr="00052D0D" w:rsidRDefault="00437DC3" w:rsidP="00437DC3">
      <w:pPr>
        <w:pStyle w:val="Heading1Text"/>
        <w:ind w:left="540"/>
        <w:jc w:val="both"/>
        <w:rPr>
          <w:rFonts w:ascii="Calibri Light" w:hAnsi="Calibri Light" w:cs="Tahoma"/>
        </w:rPr>
      </w:pPr>
      <w:r w:rsidRPr="00052D0D">
        <w:rPr>
          <w:rFonts w:ascii="Calibri Light" w:hAnsi="Calibri Light" w:cs="Tahoma"/>
        </w:rPr>
        <w:t xml:space="preserve">The next step is to select a district by calling the enhancement </w:t>
      </w:r>
      <w:r w:rsidR="0016318A" w:rsidRPr="00052D0D">
        <w:rPr>
          <w:rFonts w:ascii="Calibri Light" w:hAnsi="Calibri Light" w:cs="Tahoma"/>
        </w:rPr>
        <w:t xml:space="preserve">E-DF-WM-02: </w:t>
      </w:r>
      <w:r w:rsidRPr="00052D0D">
        <w:rPr>
          <w:rFonts w:ascii="Calibri Light" w:hAnsi="Calibri Light" w:cs="Tahoma"/>
        </w:rPr>
        <w:t xml:space="preserve">District Determination to determine the dispatched area where particular service is required to be carried out. In addition to this, the field PM Activity Type is also used to categorize the job code from the drop-down field. These two fields and work order routing are to be further detailed in the BPD </w:t>
      </w:r>
      <w:hyperlink r:id="rId20" w:history="1">
        <w:r w:rsidR="0016318A" w:rsidRPr="00052D0D">
          <w:rPr>
            <w:rStyle w:val="Hyperlink"/>
            <w:rFonts w:ascii="Calibri Light" w:hAnsi="Calibri Light" w:cs="Tahoma"/>
            <w:i/>
            <w:iCs/>
          </w:rPr>
          <w:t xml:space="preserve">DF-WM-02: </w:t>
        </w:r>
        <w:r w:rsidRPr="00052D0D">
          <w:rPr>
            <w:rStyle w:val="Hyperlink"/>
            <w:rFonts w:ascii="Calibri Light" w:hAnsi="Calibri Light" w:cs="Tahoma"/>
            <w:i/>
            <w:iCs/>
          </w:rPr>
          <w:t>Handle Field Orders – Manage Field Orders</w:t>
        </w:r>
      </w:hyperlink>
      <w:r w:rsidRPr="00052D0D">
        <w:rPr>
          <w:rFonts w:ascii="Calibri Light" w:hAnsi="Calibri Light" w:cs="Tahoma"/>
        </w:rPr>
        <w:t>.</w:t>
      </w:r>
    </w:p>
    <w:p w14:paraId="7ADEB7CF" w14:textId="455A2DDC" w:rsidR="00437DC3" w:rsidRPr="00052D0D" w:rsidRDefault="00437DC3" w:rsidP="00E77341">
      <w:pPr>
        <w:pStyle w:val="Heading1Text"/>
        <w:ind w:left="540"/>
        <w:rPr>
          <w:rFonts w:ascii="Calibri Light" w:hAnsi="Calibri Light"/>
          <w:szCs w:val="20"/>
        </w:rPr>
      </w:pPr>
    </w:p>
    <w:p w14:paraId="4D3E8A71" w14:textId="77777777" w:rsidR="00437DC3" w:rsidRPr="00052D0D" w:rsidRDefault="00741730" w:rsidP="51FE5148">
      <w:pPr>
        <w:pStyle w:val="ListParagraph"/>
        <w:numPr>
          <w:ilvl w:val="2"/>
          <w:numId w:val="5"/>
        </w:numPr>
        <w:rPr>
          <w:rFonts w:ascii="Calibri Light" w:hAnsi="Calibri Light"/>
          <w:b/>
          <w:bCs/>
          <w:sz w:val="32"/>
          <w:szCs w:val="32"/>
        </w:rPr>
      </w:pPr>
      <w:r w:rsidRPr="00052D0D">
        <w:rPr>
          <w:rFonts w:ascii="Calibri Light" w:hAnsi="Calibri Light"/>
          <w:b/>
          <w:bCs/>
          <w:sz w:val="32"/>
          <w:szCs w:val="32"/>
        </w:rPr>
        <w:t>Edit/Cancel</w:t>
      </w:r>
      <w:r w:rsidR="00437DC3" w:rsidRPr="00052D0D">
        <w:rPr>
          <w:rFonts w:ascii="Calibri Light" w:hAnsi="Calibri Light"/>
          <w:b/>
          <w:bCs/>
          <w:sz w:val="32"/>
          <w:szCs w:val="32"/>
        </w:rPr>
        <w:t xml:space="preserve"> Trouble Order</w:t>
      </w:r>
    </w:p>
    <w:p w14:paraId="7351EFD5" w14:textId="4CBAC236" w:rsidR="007478B6" w:rsidRPr="00052D0D" w:rsidRDefault="007478B6" w:rsidP="0032387E">
      <w:pPr>
        <w:pStyle w:val="ListParagraph"/>
        <w:tabs>
          <w:tab w:val="left" w:pos="540"/>
        </w:tabs>
        <w:ind w:left="540"/>
        <w:jc w:val="both"/>
        <w:rPr>
          <w:rFonts w:ascii="Calibri Light" w:hAnsi="Calibri Light" w:cs="Tahoma"/>
          <w:sz w:val="20"/>
          <w:szCs w:val="20"/>
        </w:rPr>
      </w:pPr>
      <w:r w:rsidRPr="00052D0D">
        <w:rPr>
          <w:rFonts w:ascii="Calibri Light" w:hAnsi="Calibri Light" w:cs="Tahoma"/>
          <w:sz w:val="20"/>
          <w:szCs w:val="20"/>
        </w:rPr>
        <w:t>SOs can be modified or cancelled</w:t>
      </w:r>
      <w:r w:rsidR="007B19AA" w:rsidRPr="00052D0D">
        <w:rPr>
          <w:rFonts w:ascii="Calibri Light" w:hAnsi="Calibri Light" w:cs="Tahoma"/>
          <w:sz w:val="20"/>
          <w:szCs w:val="20"/>
        </w:rPr>
        <w:t xml:space="preserve"> for a variety of reasons.  Should a SO need to be modified or cancelled, it can be done</w:t>
      </w:r>
      <w:r w:rsidRPr="00052D0D">
        <w:rPr>
          <w:rFonts w:ascii="Calibri Light" w:hAnsi="Calibri Light" w:cs="Tahoma"/>
          <w:sz w:val="20"/>
          <w:szCs w:val="20"/>
        </w:rPr>
        <w:t xml:space="preserve"> in Hybris C4C by highlighting the order, selecting the ‘More’ button, and then selecting either ‘Edit’ or </w:t>
      </w:r>
      <w:r w:rsidRPr="00052D0D">
        <w:rPr>
          <w:rFonts w:ascii="Calibri Light" w:hAnsi="Calibri Light" w:cs="Tahoma"/>
          <w:sz w:val="20"/>
          <w:szCs w:val="20"/>
        </w:rPr>
        <w:lastRenderedPageBreak/>
        <w:t>‘Cancel’.</w:t>
      </w:r>
      <w:r w:rsidR="00C35441" w:rsidRPr="00052D0D">
        <w:rPr>
          <w:rFonts w:ascii="Calibri Light" w:hAnsi="Calibri Light" w:cs="Tahoma"/>
          <w:sz w:val="20"/>
          <w:szCs w:val="20"/>
        </w:rPr>
        <w:t xml:space="preserve">  If the SO is edited or cancelled, the system will automatically </w:t>
      </w:r>
      <w:r w:rsidR="00862EF5" w:rsidRPr="00052D0D">
        <w:rPr>
          <w:rFonts w:ascii="Calibri Light" w:hAnsi="Calibri Light" w:cs="Tahoma"/>
          <w:sz w:val="20"/>
          <w:szCs w:val="20"/>
        </w:rPr>
        <w:t>update work order in</w:t>
      </w:r>
      <w:r w:rsidR="00C35441" w:rsidRPr="00052D0D">
        <w:rPr>
          <w:rFonts w:ascii="Calibri Light" w:hAnsi="Calibri Light" w:cs="Tahoma"/>
          <w:sz w:val="20"/>
          <w:szCs w:val="20"/>
        </w:rPr>
        <w:t xml:space="preserve"> the system so that field personnel can be informed.</w:t>
      </w:r>
    </w:p>
    <w:p w14:paraId="3AA7C67D" w14:textId="77777777" w:rsidR="000F5042" w:rsidRPr="00052D0D" w:rsidRDefault="000F5042" w:rsidP="0032387E">
      <w:pPr>
        <w:pStyle w:val="ListParagraph"/>
        <w:tabs>
          <w:tab w:val="left" w:pos="540"/>
        </w:tabs>
        <w:ind w:left="540"/>
        <w:jc w:val="both"/>
        <w:rPr>
          <w:rFonts w:ascii="Calibri Light" w:hAnsi="Calibri Light"/>
          <w:sz w:val="20"/>
          <w:szCs w:val="20"/>
        </w:rPr>
      </w:pPr>
    </w:p>
    <w:p w14:paraId="296AB5F7" w14:textId="77777777" w:rsidR="007478B6" w:rsidRPr="00052D0D" w:rsidRDefault="007478B6" w:rsidP="0032387E">
      <w:pPr>
        <w:pStyle w:val="ListParagraph"/>
        <w:ind w:left="540" w:hanging="540"/>
        <w:jc w:val="center"/>
        <w:rPr>
          <w:rFonts w:ascii="Calibri Light" w:hAnsi="Calibri Light"/>
          <w:b/>
          <w:sz w:val="32"/>
          <w:szCs w:val="32"/>
        </w:rPr>
      </w:pPr>
      <w:r w:rsidRPr="00052D0D">
        <w:rPr>
          <w:rFonts w:ascii="Calibri Light" w:hAnsi="Calibri Light"/>
          <w:noProof/>
        </w:rPr>
        <w:drawing>
          <wp:inline distT="0" distB="0" distL="0" distR="0" wp14:anchorId="3FE570BE" wp14:editId="325945FE">
            <wp:extent cx="4869180" cy="967457"/>
            <wp:effectExtent l="0" t="0" r="7620" b="4445"/>
            <wp:docPr id="15" name="Picture 15" descr="cid:image002.png@01D3BBA1.F9E21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BBA1.F9E21B3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4902792" cy="974135"/>
                    </a:xfrm>
                    <a:prstGeom prst="rect">
                      <a:avLst/>
                    </a:prstGeom>
                    <a:noFill/>
                    <a:ln>
                      <a:noFill/>
                    </a:ln>
                  </pic:spPr>
                </pic:pic>
              </a:graphicData>
            </a:graphic>
          </wp:inline>
        </w:drawing>
      </w:r>
    </w:p>
    <w:p w14:paraId="7DD39AAB" w14:textId="2BFF992C" w:rsidR="00BA10F9" w:rsidRPr="00052D0D" w:rsidRDefault="00BA10F9" w:rsidP="51FE5148">
      <w:pPr>
        <w:pStyle w:val="Heading1Text"/>
        <w:ind w:left="540"/>
        <w:jc w:val="center"/>
        <w:rPr>
          <w:rFonts w:ascii="Calibri Light" w:hAnsi="Calibri Light"/>
          <w:b/>
          <w:bCs/>
          <w:sz w:val="32"/>
          <w:szCs w:val="32"/>
        </w:rPr>
      </w:pPr>
      <w:r w:rsidRPr="00052D0D">
        <w:rPr>
          <w:rFonts w:ascii="Calibri Light" w:hAnsi="Calibri Light"/>
          <w:b/>
          <w:bCs/>
        </w:rPr>
        <w:t xml:space="preserve">Figure </w:t>
      </w:r>
      <w:r w:rsidR="00E77341" w:rsidRPr="00052D0D">
        <w:rPr>
          <w:rFonts w:ascii="Calibri Light" w:hAnsi="Calibri Light"/>
          <w:b/>
          <w:bCs/>
        </w:rPr>
        <w:t>4</w:t>
      </w:r>
      <w:r w:rsidRPr="00052D0D">
        <w:rPr>
          <w:rFonts w:ascii="Calibri Light" w:hAnsi="Calibri Light"/>
          <w:b/>
          <w:bCs/>
        </w:rPr>
        <w:t xml:space="preserve"> – Cancel Service Order</w:t>
      </w:r>
    </w:p>
    <w:p w14:paraId="39E19F70" w14:textId="77777777" w:rsidR="007478B6" w:rsidRPr="00052D0D" w:rsidRDefault="007478B6" w:rsidP="00AE1A77">
      <w:pPr>
        <w:pStyle w:val="ListParagraph"/>
        <w:ind w:left="540"/>
        <w:rPr>
          <w:rFonts w:ascii="Calibri Light" w:hAnsi="Calibri Light"/>
          <w:sz w:val="20"/>
          <w:szCs w:val="20"/>
        </w:rPr>
      </w:pPr>
    </w:p>
    <w:p w14:paraId="1FAE5558" w14:textId="77777777" w:rsidR="00437DC3" w:rsidRPr="00052D0D" w:rsidRDefault="00437DC3" w:rsidP="51FE5148">
      <w:pPr>
        <w:pStyle w:val="ListParagraph"/>
        <w:numPr>
          <w:ilvl w:val="2"/>
          <w:numId w:val="5"/>
        </w:numPr>
        <w:spacing w:after="0"/>
        <w:rPr>
          <w:rFonts w:ascii="Calibri Light" w:hAnsi="Calibri Light"/>
          <w:b/>
          <w:bCs/>
          <w:sz w:val="32"/>
          <w:szCs w:val="32"/>
        </w:rPr>
      </w:pPr>
      <w:r w:rsidRPr="00052D0D">
        <w:rPr>
          <w:rFonts w:ascii="Calibri Light" w:hAnsi="Calibri Light"/>
          <w:b/>
          <w:bCs/>
          <w:sz w:val="32"/>
          <w:szCs w:val="32"/>
        </w:rPr>
        <w:t>View Orders</w:t>
      </w:r>
    </w:p>
    <w:p w14:paraId="7E0CD9A5" w14:textId="11F23E4B" w:rsidR="00C82ED3" w:rsidRPr="00052D0D" w:rsidRDefault="00722A13" w:rsidP="51FE5148">
      <w:pPr>
        <w:pStyle w:val="Heading1Text"/>
        <w:ind w:left="540"/>
        <w:jc w:val="both"/>
        <w:rPr>
          <w:rFonts w:ascii="Calibri Light" w:hAnsi="Calibri Light" w:cs="Arial"/>
        </w:rPr>
      </w:pPr>
      <w:r w:rsidRPr="00052D0D">
        <w:rPr>
          <w:rFonts w:ascii="Calibri Light" w:hAnsi="Calibri Light" w:cs="Tahoma"/>
          <w:lang w:eastAsia="en-US"/>
        </w:rPr>
        <w:t xml:space="preserve">SOs are viewable </w:t>
      </w:r>
      <w:r w:rsidR="0053577E" w:rsidRPr="00052D0D">
        <w:rPr>
          <w:rFonts w:ascii="Calibri Light" w:hAnsi="Calibri Light" w:cs="Tahoma"/>
          <w:lang w:eastAsia="en-US"/>
        </w:rPr>
        <w:t xml:space="preserve">for a BP </w:t>
      </w:r>
      <w:r w:rsidRPr="00052D0D">
        <w:rPr>
          <w:rFonts w:ascii="Calibri Light" w:hAnsi="Calibri Light" w:cs="Tahoma"/>
          <w:lang w:eastAsia="en-US"/>
        </w:rPr>
        <w:t>in Hybris C4C</w:t>
      </w:r>
      <w:r w:rsidR="0053577E" w:rsidRPr="00052D0D">
        <w:rPr>
          <w:rFonts w:ascii="Calibri Light" w:hAnsi="Calibri Light" w:cs="Tahoma"/>
          <w:lang w:eastAsia="en-US"/>
        </w:rPr>
        <w:t xml:space="preserve"> by searching and loading the BP and clicking on the Service Order view.  </w:t>
      </w:r>
      <w:r w:rsidRPr="00052D0D">
        <w:rPr>
          <w:rFonts w:ascii="Calibri Light" w:hAnsi="Calibri Light" w:cs="Tahoma"/>
          <w:lang w:eastAsia="en-US"/>
        </w:rPr>
        <w:t xml:space="preserve"> </w:t>
      </w:r>
      <w:r w:rsidR="0053577E" w:rsidRPr="00052D0D">
        <w:rPr>
          <w:rFonts w:ascii="Calibri Light" w:hAnsi="Calibri Light" w:cs="Tahoma"/>
          <w:lang w:eastAsia="en-US"/>
        </w:rPr>
        <w:t xml:space="preserve">Users can view the </w:t>
      </w:r>
      <w:r w:rsidRPr="00052D0D">
        <w:rPr>
          <w:rFonts w:ascii="Calibri Light" w:hAnsi="Calibri Light" w:cs="Tahoma"/>
          <w:lang w:eastAsia="en-US"/>
        </w:rPr>
        <w:t>SO number, SO type, creation dates, status (open vs. completed, etc.) and premise address.</w:t>
      </w:r>
      <w:r w:rsidR="00193CF6" w:rsidRPr="00052D0D">
        <w:rPr>
          <w:rFonts w:ascii="Calibri Light" w:hAnsi="Calibri Light" w:cs="Tahoma"/>
          <w:lang w:eastAsia="en-US"/>
        </w:rPr>
        <w:t xml:space="preserve"> (Figure </w:t>
      </w:r>
      <w:r w:rsidR="00E77341" w:rsidRPr="00052D0D">
        <w:rPr>
          <w:rFonts w:ascii="Calibri Light" w:hAnsi="Calibri Light" w:cs="Tahoma"/>
          <w:lang w:eastAsia="en-US"/>
        </w:rPr>
        <w:t>5</w:t>
      </w:r>
      <w:r w:rsidR="00193CF6" w:rsidRPr="00052D0D">
        <w:rPr>
          <w:rFonts w:ascii="Calibri Light" w:hAnsi="Calibri Light" w:cs="Tahoma"/>
          <w:lang w:eastAsia="en-US"/>
        </w:rPr>
        <w:t xml:space="preserve"> – View Order)</w:t>
      </w:r>
      <w:r w:rsidRPr="00052D0D">
        <w:rPr>
          <w:rFonts w:ascii="Calibri Light" w:hAnsi="Calibri Light" w:cs="Tahoma"/>
          <w:lang w:eastAsia="en-US"/>
        </w:rPr>
        <w:t xml:space="preserve"> </w:t>
      </w:r>
      <w:r w:rsidRPr="00052D0D">
        <w:rPr>
          <w:rFonts w:ascii="Calibri Light" w:hAnsi="Calibri Light" w:cs="Arial"/>
        </w:rPr>
        <w:t>The order status will be used as a reference by the user to determine where the order is at in its lifecycle (ex. in field, onsite, etc.).</w:t>
      </w:r>
      <w:r w:rsidR="00123BD7" w:rsidRPr="00052D0D">
        <w:rPr>
          <w:rFonts w:ascii="Calibri Light" w:hAnsi="Calibri Light" w:cs="Arial"/>
        </w:rPr>
        <w:t xml:space="preserve"> Overall this provides an overview to all field work orders related to the confirmed customer.</w:t>
      </w:r>
      <w:r w:rsidRPr="00052D0D">
        <w:rPr>
          <w:rFonts w:ascii="Calibri Light" w:hAnsi="Calibri Light" w:cs="Arial"/>
        </w:rPr>
        <w:t xml:space="preserve">  With </w:t>
      </w:r>
      <w:r w:rsidRPr="00052D0D">
        <w:rPr>
          <w:rFonts w:ascii="Calibri Light" w:hAnsi="Calibri Light"/>
        </w:rPr>
        <w:t>SAP C4C release 1805, the SO number will become a hyperlink</w:t>
      </w:r>
      <w:r w:rsidR="00CA2A10" w:rsidRPr="00052D0D">
        <w:rPr>
          <w:rFonts w:ascii="Calibri Light" w:hAnsi="Calibri Light"/>
        </w:rPr>
        <w:t>, which will bring t-code IW33 from S/4HANA to Hybris C4C via FOP</w:t>
      </w:r>
      <w:r w:rsidR="00E77341" w:rsidRPr="00052D0D">
        <w:rPr>
          <w:rFonts w:ascii="Calibri Light" w:hAnsi="Calibri Light"/>
        </w:rPr>
        <w:t xml:space="preserve"> Figure 6 – Service Order)</w:t>
      </w:r>
      <w:r w:rsidR="00CA2A10" w:rsidRPr="00052D0D">
        <w:rPr>
          <w:rFonts w:ascii="Calibri Light" w:hAnsi="Calibri Light"/>
        </w:rPr>
        <w:t xml:space="preserve">.  This </w:t>
      </w:r>
      <w:r w:rsidRPr="00052D0D">
        <w:rPr>
          <w:rFonts w:ascii="Calibri Light" w:hAnsi="Calibri Light"/>
        </w:rPr>
        <w:t>will allow the user to see additional SO details</w:t>
      </w:r>
      <w:r w:rsidR="00C82ED3" w:rsidRPr="00052D0D">
        <w:rPr>
          <w:rFonts w:ascii="Calibri Light" w:hAnsi="Calibri Light"/>
        </w:rPr>
        <w:t xml:space="preserve"> that are related to that particular customer.</w:t>
      </w:r>
    </w:p>
    <w:p w14:paraId="4E06967C" w14:textId="77777777" w:rsidR="00722A13" w:rsidRPr="00052D0D" w:rsidRDefault="00722A13" w:rsidP="00722A13">
      <w:pPr>
        <w:ind w:left="540"/>
        <w:rPr>
          <w:rFonts w:ascii="Calibri Light" w:hAnsi="Calibri Light"/>
          <w:sz w:val="20"/>
          <w:szCs w:val="20"/>
        </w:rPr>
      </w:pPr>
    </w:p>
    <w:p w14:paraId="6DC80383" w14:textId="4915DA4B" w:rsidR="00722A13" w:rsidRPr="00052D0D" w:rsidRDefault="00841CF3" w:rsidP="00722A13">
      <w:pPr>
        <w:ind w:left="540"/>
        <w:jc w:val="center"/>
        <w:rPr>
          <w:rFonts w:ascii="Calibri Light" w:hAnsi="Calibri Light"/>
          <w:sz w:val="32"/>
          <w:szCs w:val="32"/>
        </w:rPr>
      </w:pPr>
      <w:r w:rsidRPr="00052D0D">
        <w:rPr>
          <w:rFonts w:ascii="Calibri Light" w:hAnsi="Calibri Light" w:cs="Tahoma"/>
          <w:noProof/>
          <w:szCs w:val="20"/>
        </w:rPr>
        <w:drawing>
          <wp:inline distT="0" distB="0" distL="0" distR="0" wp14:anchorId="161D98BF" wp14:editId="61550AD8">
            <wp:extent cx="4495800" cy="2282482"/>
            <wp:effectExtent l="0" t="0" r="0" b="381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3"/>
                    <a:srcRect b="17984"/>
                    <a:stretch/>
                  </pic:blipFill>
                  <pic:spPr bwMode="auto">
                    <a:xfrm>
                      <a:off x="0" y="0"/>
                      <a:ext cx="4550953" cy="2310483"/>
                    </a:xfrm>
                    <a:prstGeom prst="rect">
                      <a:avLst/>
                    </a:prstGeom>
                    <a:ln>
                      <a:noFill/>
                    </a:ln>
                    <a:extLst>
                      <a:ext uri="{53640926-AAD7-44D8-BBD7-CCE9431645EC}">
                        <a14:shadowObscured xmlns:a14="http://schemas.microsoft.com/office/drawing/2010/main"/>
                      </a:ext>
                    </a:extLst>
                  </pic:spPr>
                </pic:pic>
              </a:graphicData>
            </a:graphic>
          </wp:inline>
        </w:drawing>
      </w:r>
      <w:r w:rsidRPr="00052D0D">
        <w:rPr>
          <w:rFonts w:ascii="Calibri Light" w:hAnsi="Calibri Light" w:cs="Tahoma"/>
          <w:noProof/>
          <w:szCs w:val="20"/>
        </w:rPr>
        <w:t xml:space="preserve"> </w:t>
      </w:r>
    </w:p>
    <w:p w14:paraId="651F0D15" w14:textId="0EDF75A2" w:rsidR="00722A13" w:rsidRPr="00052D0D" w:rsidRDefault="00722A13" w:rsidP="51FE5148">
      <w:pPr>
        <w:pStyle w:val="Heading1Text"/>
        <w:ind w:left="540"/>
        <w:jc w:val="center"/>
        <w:rPr>
          <w:rFonts w:ascii="Calibri Light" w:hAnsi="Calibri Light"/>
          <w:b/>
          <w:bCs/>
          <w:sz w:val="32"/>
          <w:szCs w:val="32"/>
        </w:rPr>
      </w:pPr>
      <w:r w:rsidRPr="00052D0D">
        <w:rPr>
          <w:rFonts w:ascii="Calibri Light" w:hAnsi="Calibri Light"/>
          <w:b/>
          <w:bCs/>
        </w:rPr>
        <w:t xml:space="preserve">Figure </w:t>
      </w:r>
      <w:r w:rsidR="00E77341" w:rsidRPr="00052D0D">
        <w:rPr>
          <w:rFonts w:ascii="Calibri Light" w:hAnsi="Calibri Light"/>
          <w:b/>
          <w:bCs/>
        </w:rPr>
        <w:t>5</w:t>
      </w:r>
      <w:r w:rsidRPr="00052D0D">
        <w:rPr>
          <w:rFonts w:ascii="Calibri Light" w:hAnsi="Calibri Light"/>
          <w:b/>
          <w:bCs/>
        </w:rPr>
        <w:t xml:space="preserve"> – </w:t>
      </w:r>
      <w:r w:rsidR="000243B2" w:rsidRPr="00052D0D">
        <w:rPr>
          <w:rFonts w:ascii="Calibri Light" w:hAnsi="Calibri Light"/>
          <w:b/>
          <w:bCs/>
        </w:rPr>
        <w:t xml:space="preserve">View </w:t>
      </w:r>
      <w:r w:rsidRPr="00052D0D">
        <w:rPr>
          <w:rFonts w:ascii="Calibri Light" w:hAnsi="Calibri Light"/>
          <w:b/>
          <w:bCs/>
        </w:rPr>
        <w:t>Order</w:t>
      </w:r>
    </w:p>
    <w:p w14:paraId="7345D144" w14:textId="77777777" w:rsidR="00722A13" w:rsidRPr="00052D0D" w:rsidRDefault="00722A13" w:rsidP="0032387E">
      <w:pPr>
        <w:pStyle w:val="Heading1Text"/>
        <w:ind w:left="540"/>
        <w:jc w:val="both"/>
        <w:rPr>
          <w:rFonts w:ascii="Calibri Light" w:hAnsi="Calibri Light"/>
          <w:szCs w:val="20"/>
        </w:rPr>
      </w:pPr>
    </w:p>
    <w:p w14:paraId="032694D6" w14:textId="007B3724" w:rsidR="00E77341" w:rsidRPr="00052D0D" w:rsidRDefault="00E77341" w:rsidP="00E77341">
      <w:pPr>
        <w:pStyle w:val="Heading1Text"/>
        <w:ind w:left="540"/>
        <w:jc w:val="center"/>
        <w:rPr>
          <w:rFonts w:ascii="Calibri Light" w:hAnsi="Calibri Light"/>
          <w:szCs w:val="20"/>
        </w:rPr>
      </w:pPr>
      <w:r w:rsidRPr="00052D0D">
        <w:rPr>
          <w:rFonts w:ascii="Calibri Light" w:hAnsi="Calibri Light"/>
          <w:noProof/>
          <w:szCs w:val="20"/>
          <w:lang w:eastAsia="en-US"/>
        </w:rPr>
        <w:lastRenderedPageBreak/>
        <w:drawing>
          <wp:inline distT="0" distB="0" distL="0" distR="0" wp14:anchorId="11FF21A5" wp14:editId="7DD2EDA7">
            <wp:extent cx="4545685" cy="3518535"/>
            <wp:effectExtent l="0" t="0" r="762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40F5F2.tmp"/>
                    <pic:cNvPicPr/>
                  </pic:nvPicPr>
                  <pic:blipFill>
                    <a:blip r:embed="rId24">
                      <a:extLst>
                        <a:ext uri="{28A0092B-C50C-407E-A947-70E740481C1C}">
                          <a14:useLocalDpi xmlns:a14="http://schemas.microsoft.com/office/drawing/2010/main" val="0"/>
                        </a:ext>
                      </a:extLst>
                    </a:blip>
                    <a:stretch>
                      <a:fillRect/>
                    </a:stretch>
                  </pic:blipFill>
                  <pic:spPr>
                    <a:xfrm>
                      <a:off x="0" y="0"/>
                      <a:ext cx="4551876" cy="3523327"/>
                    </a:xfrm>
                    <a:prstGeom prst="rect">
                      <a:avLst/>
                    </a:prstGeom>
                  </pic:spPr>
                </pic:pic>
              </a:graphicData>
            </a:graphic>
          </wp:inline>
        </w:drawing>
      </w:r>
    </w:p>
    <w:p w14:paraId="2D2B0A3D" w14:textId="7F1C594A" w:rsidR="00E77341" w:rsidRPr="00052D0D" w:rsidRDefault="00E77341" w:rsidP="51FE5148">
      <w:pPr>
        <w:pStyle w:val="Heading1Text"/>
        <w:ind w:left="540"/>
        <w:jc w:val="center"/>
        <w:rPr>
          <w:rFonts w:ascii="Calibri Light" w:hAnsi="Calibri Light"/>
          <w:b/>
          <w:bCs/>
          <w:sz w:val="32"/>
          <w:szCs w:val="32"/>
        </w:rPr>
      </w:pPr>
      <w:r w:rsidRPr="00052D0D">
        <w:rPr>
          <w:rFonts w:ascii="Calibri Light" w:hAnsi="Calibri Light"/>
          <w:b/>
          <w:bCs/>
        </w:rPr>
        <w:t>Figure 6 – Service Order</w:t>
      </w:r>
    </w:p>
    <w:p w14:paraId="3AD86B7F" w14:textId="77777777" w:rsidR="00B167F3" w:rsidRPr="00052D0D" w:rsidRDefault="00B167F3" w:rsidP="0032387E">
      <w:pPr>
        <w:pStyle w:val="Heading1Text"/>
        <w:ind w:left="540"/>
        <w:jc w:val="both"/>
        <w:rPr>
          <w:rFonts w:ascii="Calibri Light" w:hAnsi="Calibri Light"/>
          <w:szCs w:val="20"/>
        </w:rPr>
      </w:pPr>
    </w:p>
    <w:p w14:paraId="15CF7024" w14:textId="08D53900" w:rsidR="00FC3E5B" w:rsidRPr="00052D0D" w:rsidRDefault="0032387E" w:rsidP="51FE5148">
      <w:pPr>
        <w:pStyle w:val="Heading1Text"/>
        <w:ind w:left="540"/>
        <w:jc w:val="both"/>
        <w:rPr>
          <w:rFonts w:ascii="Calibri Light" w:hAnsi="Calibri Light"/>
        </w:rPr>
      </w:pPr>
      <w:r w:rsidRPr="00052D0D">
        <w:rPr>
          <w:rFonts w:ascii="Calibri Light" w:hAnsi="Calibri Light"/>
        </w:rPr>
        <w:t xml:space="preserve">For those SOs that are </w:t>
      </w:r>
      <w:r w:rsidR="00E77341" w:rsidRPr="00052D0D">
        <w:rPr>
          <w:rFonts w:ascii="Calibri Light" w:hAnsi="Calibri Light"/>
        </w:rPr>
        <w:t>created for non-SCE</w:t>
      </w:r>
      <w:r w:rsidRPr="00052D0D">
        <w:rPr>
          <w:rFonts w:ascii="Calibri Light" w:hAnsi="Calibri Light"/>
        </w:rPr>
        <w:t xml:space="preserve"> customer</w:t>
      </w:r>
      <w:r w:rsidR="00E77341" w:rsidRPr="00052D0D">
        <w:rPr>
          <w:rFonts w:ascii="Calibri Light" w:hAnsi="Calibri Light"/>
        </w:rPr>
        <w:t>s</w:t>
      </w:r>
      <w:r w:rsidR="00FC3E5B" w:rsidRPr="00052D0D">
        <w:rPr>
          <w:rFonts w:ascii="Calibri Light" w:hAnsi="Calibri Light"/>
        </w:rPr>
        <w:t xml:space="preserve"> or customers who are part of outage</w:t>
      </w:r>
      <w:r w:rsidRPr="00052D0D">
        <w:rPr>
          <w:rFonts w:ascii="Calibri Light" w:hAnsi="Calibri Light"/>
        </w:rPr>
        <w:t xml:space="preserve">, the orders can be </w:t>
      </w:r>
      <w:r w:rsidR="00351BF5" w:rsidRPr="00052D0D">
        <w:rPr>
          <w:rFonts w:ascii="Calibri Light" w:hAnsi="Calibri Light"/>
        </w:rPr>
        <w:t>seen in Figure 5 above in the section Planned/Unplanned and Macro Event.</w:t>
      </w:r>
      <w:r w:rsidR="00DE67DF" w:rsidRPr="00052D0D">
        <w:rPr>
          <w:rFonts w:ascii="Calibri Light" w:hAnsi="Calibri Light"/>
        </w:rPr>
        <w:t xml:space="preserve"> </w:t>
      </w:r>
      <w:r w:rsidR="006B02D6" w:rsidRPr="00052D0D">
        <w:rPr>
          <w:rFonts w:ascii="Calibri Light" w:hAnsi="Calibri Light"/>
        </w:rPr>
        <w:t xml:space="preserve">The user will be able to search by SO Number, OAN number, address, BP number and other parameters.  </w:t>
      </w:r>
      <w:r w:rsidR="00351BF5" w:rsidRPr="00052D0D">
        <w:rPr>
          <w:rFonts w:ascii="Calibri Light" w:hAnsi="Calibri Light"/>
        </w:rPr>
        <w:t xml:space="preserve">This will be done via the enhancement </w:t>
      </w:r>
      <w:r w:rsidR="00EF487B" w:rsidRPr="00052D0D">
        <w:rPr>
          <w:rFonts w:ascii="Calibri Light" w:hAnsi="Calibri Light"/>
        </w:rPr>
        <w:t>E-CIM-CS-17 – C4C Outage View</w:t>
      </w:r>
      <w:r w:rsidR="00351BF5" w:rsidRPr="00052D0D">
        <w:rPr>
          <w:rFonts w:ascii="Calibri Light" w:hAnsi="Calibri Light"/>
        </w:rPr>
        <w:t xml:space="preserve">. A hyperlink will be provided so that the users can see the detail information about the order itself. Further feature will be provided via FOP in C4C (Figure 8) </w:t>
      </w:r>
      <w:r w:rsidR="00FC3E5B" w:rsidRPr="00052D0D">
        <w:rPr>
          <w:rFonts w:ascii="Calibri Light" w:hAnsi="Calibri Light"/>
        </w:rPr>
        <w:t xml:space="preserve">for the front office users to retrieve the list of orders that are only related to the trouble orders. The </w:t>
      </w:r>
      <w:r w:rsidR="00D577D3" w:rsidRPr="00052D0D">
        <w:rPr>
          <w:rFonts w:ascii="Calibri Light" w:hAnsi="Calibri Light"/>
        </w:rPr>
        <w:t>fields</w:t>
      </w:r>
      <w:r w:rsidR="00FC3E5B" w:rsidRPr="00052D0D">
        <w:rPr>
          <w:rFonts w:ascii="Calibri Light" w:hAnsi="Calibri Light"/>
        </w:rPr>
        <w:t xml:space="preserve"> shown in Figure </w:t>
      </w:r>
      <w:r w:rsidR="004B7CC8" w:rsidRPr="00052D0D">
        <w:rPr>
          <w:rFonts w:ascii="Calibri Light" w:hAnsi="Calibri Light"/>
        </w:rPr>
        <w:t xml:space="preserve">7 can also be </w:t>
      </w:r>
      <w:r w:rsidR="00D577D3" w:rsidRPr="00052D0D">
        <w:rPr>
          <w:rFonts w:ascii="Calibri Light" w:hAnsi="Calibri Light"/>
        </w:rPr>
        <w:t>filled with fixed values</w:t>
      </w:r>
      <w:r w:rsidR="004B7CC8" w:rsidRPr="00052D0D">
        <w:rPr>
          <w:rFonts w:ascii="Calibri Light" w:hAnsi="Calibri Light"/>
        </w:rPr>
        <w:t xml:space="preserve"> to suit business needs.</w:t>
      </w:r>
    </w:p>
    <w:p w14:paraId="74978F7B" w14:textId="77777777" w:rsidR="00FC3E5B" w:rsidRPr="00052D0D" w:rsidRDefault="00FC3E5B" w:rsidP="0032387E">
      <w:pPr>
        <w:pStyle w:val="Heading1Text"/>
        <w:ind w:left="540"/>
        <w:jc w:val="both"/>
        <w:rPr>
          <w:rFonts w:ascii="Calibri Light" w:hAnsi="Calibri Light"/>
          <w:szCs w:val="20"/>
        </w:rPr>
      </w:pPr>
    </w:p>
    <w:p w14:paraId="6F9F5103" w14:textId="52A42A15" w:rsidR="00DE67DF" w:rsidRPr="00052D0D" w:rsidRDefault="004B7CC8" w:rsidP="007267EC">
      <w:pPr>
        <w:pStyle w:val="Heading1Text"/>
        <w:ind w:left="540"/>
        <w:jc w:val="center"/>
        <w:rPr>
          <w:rFonts w:ascii="Calibri Light" w:hAnsi="Calibri Light"/>
          <w:szCs w:val="20"/>
        </w:rPr>
      </w:pPr>
      <w:r w:rsidRPr="00052D0D">
        <w:rPr>
          <w:rFonts w:ascii="Calibri Light" w:hAnsi="Calibri Light"/>
          <w:noProof/>
          <w:szCs w:val="20"/>
          <w:lang w:eastAsia="en-US"/>
        </w:rPr>
        <w:drawing>
          <wp:inline distT="0" distB="0" distL="0" distR="0" wp14:anchorId="5E62E1AD" wp14:editId="097131C9">
            <wp:extent cx="4556760" cy="2442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8C4758.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86147" cy="2458684"/>
                    </a:xfrm>
                    <a:prstGeom prst="rect">
                      <a:avLst/>
                    </a:prstGeom>
                  </pic:spPr>
                </pic:pic>
              </a:graphicData>
            </a:graphic>
          </wp:inline>
        </w:drawing>
      </w:r>
    </w:p>
    <w:p w14:paraId="55CFB1C5" w14:textId="33BF7B2C" w:rsidR="007267EC" w:rsidRPr="00052D0D" w:rsidRDefault="007267EC" w:rsidP="51FE5148">
      <w:pPr>
        <w:pStyle w:val="Heading1Text"/>
        <w:ind w:left="540"/>
        <w:jc w:val="center"/>
        <w:rPr>
          <w:rFonts w:ascii="Calibri Light" w:hAnsi="Calibri Light"/>
          <w:b/>
          <w:bCs/>
          <w:sz w:val="32"/>
          <w:szCs w:val="32"/>
        </w:rPr>
      </w:pPr>
      <w:r w:rsidRPr="00052D0D">
        <w:rPr>
          <w:rFonts w:ascii="Calibri Light" w:hAnsi="Calibri Light"/>
          <w:b/>
          <w:bCs/>
        </w:rPr>
        <w:t xml:space="preserve">Figure </w:t>
      </w:r>
      <w:r w:rsidR="003454B4" w:rsidRPr="00052D0D">
        <w:rPr>
          <w:rFonts w:ascii="Calibri Light" w:hAnsi="Calibri Light"/>
          <w:b/>
          <w:bCs/>
        </w:rPr>
        <w:t>7</w:t>
      </w:r>
      <w:r w:rsidRPr="00052D0D">
        <w:rPr>
          <w:rFonts w:ascii="Calibri Light" w:hAnsi="Calibri Light"/>
          <w:b/>
          <w:bCs/>
        </w:rPr>
        <w:t xml:space="preserve">– </w:t>
      </w:r>
      <w:r w:rsidR="00822E64" w:rsidRPr="00052D0D">
        <w:rPr>
          <w:rFonts w:ascii="Calibri Light" w:hAnsi="Calibri Light"/>
          <w:b/>
          <w:bCs/>
        </w:rPr>
        <w:t>SAP Variants with different selection made</w:t>
      </w:r>
    </w:p>
    <w:p w14:paraId="7C9FF420" w14:textId="18932196" w:rsidR="0032387E" w:rsidRPr="00052D0D" w:rsidRDefault="0032387E" w:rsidP="0032387E">
      <w:pPr>
        <w:pStyle w:val="Heading1Text"/>
        <w:ind w:left="540"/>
        <w:jc w:val="both"/>
        <w:rPr>
          <w:rFonts w:ascii="Calibri Light" w:hAnsi="Calibri Light"/>
          <w:szCs w:val="20"/>
        </w:rPr>
      </w:pPr>
    </w:p>
    <w:p w14:paraId="41C8B551" w14:textId="37CAA8FE" w:rsidR="00FC3E5B" w:rsidRPr="00052D0D" w:rsidRDefault="007F5088" w:rsidP="51FE5148">
      <w:pPr>
        <w:pStyle w:val="Heading1Text"/>
        <w:ind w:left="540"/>
        <w:jc w:val="both"/>
        <w:rPr>
          <w:rFonts w:ascii="Calibri Light" w:hAnsi="Calibri Light"/>
        </w:rPr>
      </w:pPr>
      <w:r w:rsidRPr="00052D0D">
        <w:rPr>
          <w:rFonts w:ascii="Calibri Light" w:hAnsi="Calibri Light"/>
        </w:rPr>
        <w:t>Once the search has been executed, the result list of alert overview will be shown like in Figure 8. The result list layout can be further configured to SCE business needs.</w:t>
      </w:r>
    </w:p>
    <w:p w14:paraId="2057870C" w14:textId="77777777" w:rsidR="004B7CC8" w:rsidRPr="00052D0D" w:rsidRDefault="004B7CC8" w:rsidP="00FC3E5B">
      <w:pPr>
        <w:pStyle w:val="Heading1Text"/>
        <w:ind w:left="540"/>
        <w:jc w:val="center"/>
        <w:rPr>
          <w:rFonts w:ascii="Calibri Light" w:hAnsi="Calibri Light"/>
          <w:b/>
        </w:rPr>
      </w:pPr>
      <w:r w:rsidRPr="00052D0D">
        <w:rPr>
          <w:rFonts w:ascii="Calibri Light" w:hAnsi="Calibri Light"/>
          <w:noProof/>
          <w:szCs w:val="20"/>
          <w:lang w:eastAsia="en-US"/>
        </w:rPr>
        <w:drawing>
          <wp:inline distT="0" distB="0" distL="0" distR="0" wp14:anchorId="25835B93" wp14:editId="3B5CD1AC">
            <wp:extent cx="5021580" cy="1539100"/>
            <wp:effectExtent l="0" t="0" r="762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60ED58.tmp"/>
                    <pic:cNvPicPr/>
                  </pic:nvPicPr>
                  <pic:blipFill>
                    <a:blip r:embed="rId26">
                      <a:extLst>
                        <a:ext uri="{28A0092B-C50C-407E-A947-70E740481C1C}">
                          <a14:useLocalDpi xmlns:a14="http://schemas.microsoft.com/office/drawing/2010/main" val="0"/>
                        </a:ext>
                      </a:extLst>
                    </a:blip>
                    <a:stretch>
                      <a:fillRect/>
                    </a:stretch>
                  </pic:blipFill>
                  <pic:spPr>
                    <a:xfrm>
                      <a:off x="0" y="0"/>
                      <a:ext cx="5035996" cy="1543518"/>
                    </a:xfrm>
                    <a:prstGeom prst="rect">
                      <a:avLst/>
                    </a:prstGeom>
                  </pic:spPr>
                </pic:pic>
              </a:graphicData>
            </a:graphic>
          </wp:inline>
        </w:drawing>
      </w:r>
    </w:p>
    <w:p w14:paraId="65D97890" w14:textId="58E490E7" w:rsidR="00FC3E5B" w:rsidRPr="00052D0D" w:rsidRDefault="004B7CC8" w:rsidP="51FE5148">
      <w:pPr>
        <w:pStyle w:val="Heading1Text"/>
        <w:ind w:left="540"/>
        <w:jc w:val="center"/>
        <w:rPr>
          <w:rFonts w:ascii="Calibri Light" w:hAnsi="Calibri Light"/>
          <w:b/>
          <w:bCs/>
          <w:sz w:val="32"/>
          <w:szCs w:val="32"/>
        </w:rPr>
      </w:pPr>
      <w:r w:rsidRPr="00052D0D">
        <w:rPr>
          <w:rFonts w:ascii="Calibri Light" w:hAnsi="Calibri Light"/>
          <w:b/>
          <w:bCs/>
        </w:rPr>
        <w:t>Figure 8 – Order list via FOP</w:t>
      </w:r>
    </w:p>
    <w:p w14:paraId="11E7651C" w14:textId="77777777" w:rsidR="0032387E" w:rsidRPr="00052D0D" w:rsidRDefault="0032387E" w:rsidP="0032387E">
      <w:pPr>
        <w:pStyle w:val="Heading1Text"/>
        <w:ind w:left="540"/>
        <w:jc w:val="both"/>
        <w:rPr>
          <w:rFonts w:ascii="Calibri Light" w:hAnsi="Calibri Light"/>
          <w:szCs w:val="20"/>
        </w:rPr>
      </w:pPr>
    </w:p>
    <w:p w14:paraId="79001941" w14:textId="77777777" w:rsidR="000809F5" w:rsidRPr="00052D0D" w:rsidRDefault="000809F5" w:rsidP="0032387E">
      <w:pPr>
        <w:pStyle w:val="Heading1Text"/>
        <w:ind w:left="540"/>
        <w:jc w:val="both"/>
        <w:rPr>
          <w:rFonts w:ascii="Calibri Light" w:hAnsi="Calibri Light"/>
          <w:szCs w:val="20"/>
        </w:rPr>
      </w:pPr>
    </w:p>
    <w:p w14:paraId="587A1A75" w14:textId="12D09001" w:rsidR="00D66A8A" w:rsidRPr="00052D0D" w:rsidRDefault="00D66A8A" w:rsidP="00471131">
      <w:pPr>
        <w:pStyle w:val="Heading2"/>
      </w:pPr>
      <w:bookmarkStart w:id="23" w:name="_Toc368501741"/>
      <w:bookmarkStart w:id="24" w:name="_Ref391280030"/>
      <w:bookmarkStart w:id="25" w:name="_Toc406588302"/>
      <w:bookmarkStart w:id="26" w:name="_Toc491613808"/>
      <w:bookmarkStart w:id="27" w:name="_Toc515950849"/>
      <w:r w:rsidRPr="00052D0D">
        <w:t>Process / Performance Improvement</w:t>
      </w:r>
      <w:bookmarkEnd w:id="27"/>
      <w:r w:rsidRPr="00052D0D">
        <w:t xml:space="preserve"> </w:t>
      </w:r>
    </w:p>
    <w:p w14:paraId="7E55D23C" w14:textId="2CDB94D2" w:rsidR="00CB5E43" w:rsidRPr="00052D0D" w:rsidRDefault="001832A8" w:rsidP="00CB5E43">
      <w:pPr>
        <w:pStyle w:val="Heading1Text"/>
        <w:numPr>
          <w:ilvl w:val="0"/>
          <w:numId w:val="17"/>
        </w:numPr>
        <w:ind w:right="144"/>
        <w:jc w:val="both"/>
        <w:rPr>
          <w:rFonts w:ascii="Calibri Light" w:hAnsi="Calibri Light"/>
          <w:noProof/>
          <w:sz w:val="18"/>
        </w:rPr>
      </w:pPr>
      <w:r w:rsidRPr="00052D0D">
        <w:rPr>
          <w:rFonts w:ascii="Calibri Light" w:hAnsi="Calibri Light"/>
          <w:noProof/>
          <w:sz w:val="18"/>
        </w:rPr>
        <w:t>The work orders will be stored in S/4HANA and there are useful standard SAP reports that can be used for order lifecycle improvement, order tracking, and customer service satisfaction.</w:t>
      </w:r>
    </w:p>
    <w:p w14:paraId="3453B655" w14:textId="68229C3C" w:rsidR="00915130" w:rsidRPr="00052D0D" w:rsidRDefault="00915130" w:rsidP="00471131">
      <w:pPr>
        <w:pStyle w:val="Heading2"/>
      </w:pPr>
      <w:bookmarkStart w:id="28" w:name="_Toc406588305"/>
      <w:bookmarkStart w:id="29" w:name="_Toc491613811"/>
      <w:bookmarkStart w:id="30" w:name="_Toc406588307"/>
      <w:bookmarkStart w:id="31" w:name="_Toc491613813"/>
      <w:bookmarkStart w:id="32" w:name="_Toc515950850"/>
      <w:bookmarkEnd w:id="23"/>
      <w:bookmarkEnd w:id="24"/>
      <w:bookmarkEnd w:id="25"/>
      <w:bookmarkEnd w:id="26"/>
      <w:r w:rsidRPr="00052D0D">
        <w:t>Prerequisites and Inputs</w:t>
      </w:r>
      <w:bookmarkEnd w:id="28"/>
      <w:bookmarkEnd w:id="29"/>
      <w:bookmarkEnd w:id="32"/>
    </w:p>
    <w:p w14:paraId="2D9F2CA2" w14:textId="4E801832" w:rsidR="00B167F3" w:rsidRPr="00052D0D" w:rsidRDefault="00B167F3" w:rsidP="004E58DD">
      <w:pPr>
        <w:pStyle w:val="Heading2TextBulleted"/>
        <w:numPr>
          <w:ilvl w:val="0"/>
          <w:numId w:val="30"/>
        </w:numPr>
        <w:tabs>
          <w:tab w:val="clear" w:pos="2520"/>
          <w:tab w:val="left" w:pos="1080"/>
          <w:tab w:val="num" w:pos="3067"/>
        </w:tabs>
        <w:ind w:left="1080"/>
        <w:rPr>
          <w:rFonts w:ascii="Calibri Light" w:hAnsi="Calibri Light"/>
          <w:sz w:val="18"/>
          <w:szCs w:val="18"/>
        </w:rPr>
      </w:pPr>
      <w:r w:rsidRPr="00052D0D">
        <w:rPr>
          <w:rFonts w:ascii="Calibri Light" w:hAnsi="Calibri Light"/>
          <w:sz w:val="18"/>
          <w:szCs w:val="18"/>
        </w:rPr>
        <w:t>Order type</w:t>
      </w:r>
    </w:p>
    <w:p w14:paraId="07F33052" w14:textId="2EFF322D" w:rsidR="004E58DD" w:rsidRPr="00052D0D" w:rsidRDefault="004E58DD" w:rsidP="004E58DD">
      <w:pPr>
        <w:pStyle w:val="Heading2TextBulleted"/>
        <w:numPr>
          <w:ilvl w:val="0"/>
          <w:numId w:val="30"/>
        </w:numPr>
        <w:tabs>
          <w:tab w:val="clear" w:pos="2520"/>
          <w:tab w:val="left" w:pos="1080"/>
          <w:tab w:val="num" w:pos="3067"/>
        </w:tabs>
        <w:ind w:left="1080"/>
        <w:rPr>
          <w:rFonts w:ascii="Calibri Light" w:hAnsi="Calibri Light"/>
          <w:sz w:val="18"/>
          <w:szCs w:val="18"/>
        </w:rPr>
      </w:pPr>
      <w:r w:rsidRPr="00052D0D">
        <w:rPr>
          <w:rFonts w:ascii="Calibri Light" w:hAnsi="Calibri Light"/>
          <w:sz w:val="18"/>
          <w:szCs w:val="18"/>
        </w:rPr>
        <w:t>Business Partner (Mandatory for SCE customers)</w:t>
      </w:r>
    </w:p>
    <w:p w14:paraId="35C6CB8A" w14:textId="28C76278" w:rsidR="00E701B9" w:rsidRPr="00052D0D" w:rsidRDefault="00E701B9" w:rsidP="004E58DD">
      <w:pPr>
        <w:pStyle w:val="Heading2TextBulleted"/>
        <w:numPr>
          <w:ilvl w:val="0"/>
          <w:numId w:val="30"/>
        </w:numPr>
        <w:tabs>
          <w:tab w:val="clear" w:pos="2520"/>
          <w:tab w:val="left" w:pos="1080"/>
          <w:tab w:val="num" w:pos="3067"/>
        </w:tabs>
        <w:ind w:left="1080"/>
        <w:rPr>
          <w:rFonts w:ascii="Calibri Light" w:hAnsi="Calibri Light"/>
          <w:sz w:val="18"/>
          <w:szCs w:val="18"/>
        </w:rPr>
      </w:pPr>
      <w:r w:rsidRPr="00052D0D">
        <w:rPr>
          <w:rFonts w:ascii="Calibri Light" w:hAnsi="Calibri Light"/>
          <w:sz w:val="18"/>
          <w:szCs w:val="18"/>
        </w:rPr>
        <w:t xml:space="preserve">Non-SCE customer </w:t>
      </w:r>
      <w:r w:rsidR="006D35D2" w:rsidRPr="00052D0D">
        <w:rPr>
          <w:rFonts w:ascii="Calibri Light" w:hAnsi="Calibri Light"/>
          <w:sz w:val="18"/>
          <w:szCs w:val="18"/>
        </w:rPr>
        <w:t xml:space="preserve">when BP not </w:t>
      </w:r>
      <w:r w:rsidR="00FB79FE" w:rsidRPr="00052D0D">
        <w:rPr>
          <w:rFonts w:ascii="Calibri Light" w:hAnsi="Calibri Light"/>
          <w:sz w:val="18"/>
          <w:szCs w:val="18"/>
        </w:rPr>
        <w:t>found</w:t>
      </w:r>
      <w:r w:rsidRPr="00052D0D">
        <w:rPr>
          <w:rFonts w:ascii="Calibri Light" w:hAnsi="Calibri Light"/>
          <w:sz w:val="18"/>
          <w:szCs w:val="18"/>
        </w:rPr>
        <w:t xml:space="preserve"> </w:t>
      </w:r>
    </w:p>
    <w:p w14:paraId="41A6750A" w14:textId="2A160706" w:rsidR="004E58DD" w:rsidRPr="00052D0D" w:rsidRDefault="004E58DD" w:rsidP="004E58DD">
      <w:pPr>
        <w:pStyle w:val="Heading2TextBulleted"/>
        <w:numPr>
          <w:ilvl w:val="0"/>
          <w:numId w:val="30"/>
        </w:numPr>
        <w:tabs>
          <w:tab w:val="clear" w:pos="2520"/>
          <w:tab w:val="left" w:pos="1080"/>
          <w:tab w:val="num" w:pos="3067"/>
        </w:tabs>
        <w:ind w:left="1080"/>
        <w:rPr>
          <w:rFonts w:ascii="Calibri Light" w:hAnsi="Calibri Light"/>
          <w:sz w:val="18"/>
          <w:szCs w:val="18"/>
        </w:rPr>
      </w:pPr>
      <w:r w:rsidRPr="00052D0D">
        <w:rPr>
          <w:rFonts w:ascii="Calibri Light" w:hAnsi="Calibri Light"/>
          <w:sz w:val="18"/>
          <w:szCs w:val="18"/>
        </w:rPr>
        <w:t>Premise (Mandatory for identified address)</w:t>
      </w:r>
    </w:p>
    <w:p w14:paraId="02C317F1" w14:textId="12FF0234" w:rsidR="003C3870" w:rsidRPr="00052D0D" w:rsidRDefault="003C3870" w:rsidP="004E58DD">
      <w:pPr>
        <w:pStyle w:val="Heading2TextBulleted"/>
        <w:numPr>
          <w:ilvl w:val="0"/>
          <w:numId w:val="30"/>
        </w:numPr>
        <w:tabs>
          <w:tab w:val="clear" w:pos="2520"/>
          <w:tab w:val="left" w:pos="1080"/>
          <w:tab w:val="num" w:pos="3067"/>
        </w:tabs>
        <w:ind w:left="1080"/>
        <w:rPr>
          <w:rFonts w:ascii="Calibri Light" w:hAnsi="Calibri Light"/>
          <w:sz w:val="18"/>
          <w:szCs w:val="18"/>
        </w:rPr>
      </w:pPr>
      <w:r w:rsidRPr="00052D0D">
        <w:rPr>
          <w:rFonts w:ascii="Calibri Light" w:hAnsi="Calibri Light"/>
          <w:sz w:val="18"/>
          <w:szCs w:val="18"/>
        </w:rPr>
        <w:t>Non standard address for cross-street locations, etc.</w:t>
      </w:r>
    </w:p>
    <w:p w14:paraId="0ABA8CED" w14:textId="6631208C" w:rsidR="002D47EF" w:rsidRPr="00052D0D" w:rsidRDefault="002E3279" w:rsidP="00471131">
      <w:pPr>
        <w:pStyle w:val="Heading2"/>
      </w:pPr>
      <w:bookmarkStart w:id="33" w:name="_Toc515950851"/>
      <w:r w:rsidRPr="00052D0D">
        <w:t xml:space="preserve">General </w:t>
      </w:r>
      <w:r w:rsidR="002D47EF" w:rsidRPr="00052D0D">
        <w:t>Assumptions</w:t>
      </w:r>
      <w:bookmarkEnd w:id="33"/>
    </w:p>
    <w:p w14:paraId="31BD19CB" w14:textId="2E3B862F" w:rsidR="002D47EF" w:rsidRPr="00052D0D" w:rsidRDefault="00D577D3" w:rsidP="51FE5148">
      <w:pPr>
        <w:ind w:left="720"/>
        <w:rPr>
          <w:rFonts w:ascii="Calibri Light" w:hAnsi="Calibri Light"/>
          <w:sz w:val="18"/>
          <w:szCs w:val="18"/>
        </w:rPr>
      </w:pPr>
      <w:r w:rsidRPr="00052D0D">
        <w:rPr>
          <w:rFonts w:ascii="Calibri Light" w:hAnsi="Calibri Light" w:cs="Arial"/>
          <w:sz w:val="18"/>
          <w:szCs w:val="18"/>
        </w:rPr>
        <w:t>N/A</w:t>
      </w:r>
    </w:p>
    <w:p w14:paraId="3E935557" w14:textId="05BA7ED1" w:rsidR="00725269" w:rsidRPr="00052D0D" w:rsidRDefault="00E823A4" w:rsidP="00471131">
      <w:pPr>
        <w:pStyle w:val="Heading2"/>
      </w:pPr>
      <w:bookmarkStart w:id="34" w:name="_Toc515950852"/>
      <w:r w:rsidRPr="00052D0D">
        <w:t>Business Process Hierarchy</w:t>
      </w:r>
      <w:bookmarkEnd w:id="34"/>
    </w:p>
    <w:p w14:paraId="353DC738" w14:textId="77777777" w:rsidR="00E823A4" w:rsidRPr="00052D0D" w:rsidRDefault="00E823A4" w:rsidP="51FE5148">
      <w:pPr>
        <w:pStyle w:val="Heading2Text"/>
        <w:rPr>
          <w:rFonts w:ascii="Calibri Light" w:hAnsi="Calibri Light" w:cs="Arial"/>
          <w:sz w:val="18"/>
          <w:szCs w:val="18"/>
        </w:rPr>
      </w:pPr>
      <w:r w:rsidRPr="00052D0D">
        <w:rPr>
          <w:rFonts w:ascii="Calibri Light" w:hAnsi="Calibri Light" w:cs="Arial"/>
          <w:sz w:val="18"/>
          <w:szCs w:val="18"/>
        </w:rPr>
        <w:t>This Business Process Hierarchy provid</w:t>
      </w:r>
      <w:r w:rsidR="00A70D64" w:rsidRPr="00052D0D">
        <w:rPr>
          <w:rFonts w:ascii="Calibri Light" w:hAnsi="Calibri Light" w:cs="Arial"/>
          <w:sz w:val="18"/>
          <w:szCs w:val="18"/>
        </w:rPr>
        <w:t>es a listing of all scenarios/</w:t>
      </w:r>
      <w:r w:rsidRPr="00052D0D">
        <w:rPr>
          <w:rFonts w:ascii="Calibri Light" w:hAnsi="Calibri Light" w:cs="Arial"/>
          <w:sz w:val="18"/>
          <w:szCs w:val="18"/>
        </w:rPr>
        <w:t xml:space="preserve">business processes, </w:t>
      </w:r>
      <w:r w:rsidR="00A70D64" w:rsidRPr="00052D0D">
        <w:rPr>
          <w:rFonts w:ascii="Calibri Light" w:hAnsi="Calibri Light" w:cs="Arial"/>
          <w:sz w:val="18"/>
          <w:szCs w:val="18"/>
        </w:rPr>
        <w:t xml:space="preserve">sub-processes, </w:t>
      </w:r>
      <w:r w:rsidRPr="00052D0D">
        <w:rPr>
          <w:rFonts w:ascii="Calibri Light" w:hAnsi="Calibri Light" w:cs="Arial"/>
          <w:sz w:val="18"/>
          <w:szCs w:val="18"/>
        </w:rPr>
        <w:t xml:space="preserve">and </w:t>
      </w:r>
      <w:r w:rsidR="00A70D64" w:rsidRPr="00052D0D">
        <w:rPr>
          <w:rFonts w:ascii="Calibri Light" w:hAnsi="Calibri Light" w:cs="Arial"/>
          <w:sz w:val="18"/>
          <w:szCs w:val="18"/>
        </w:rPr>
        <w:t>SAP Transaction codes</w:t>
      </w:r>
      <w:r w:rsidRPr="00052D0D">
        <w:rPr>
          <w:rFonts w:ascii="Calibri Light" w:hAnsi="Calibri Light" w:cs="Arial"/>
          <w:sz w:val="18"/>
          <w:szCs w:val="18"/>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362"/>
        <w:gridCol w:w="3671"/>
        <w:gridCol w:w="2409"/>
        <w:gridCol w:w="2170"/>
      </w:tblGrid>
      <w:tr w:rsidR="00E823A4" w:rsidRPr="00052D0D" w14:paraId="721515F3" w14:textId="77777777" w:rsidTr="51FE5148">
        <w:trPr>
          <w:cantSplit/>
          <w:trHeight w:val="432"/>
          <w:tblHeader/>
        </w:trPr>
        <w:tc>
          <w:tcPr>
            <w:tcW w:w="1362" w:type="dxa"/>
            <w:tcBorders>
              <w:top w:val="threeDEmboss" w:sz="6" w:space="0" w:color="auto"/>
              <w:bottom w:val="threeDEmboss" w:sz="6" w:space="0" w:color="auto"/>
            </w:tcBorders>
            <w:shd w:val="clear" w:color="auto" w:fill="F9FBAF"/>
            <w:vAlign w:val="center"/>
          </w:tcPr>
          <w:p w14:paraId="1E10764E" w14:textId="77777777" w:rsidR="00E823A4" w:rsidRPr="00052D0D" w:rsidRDefault="00E823A4" w:rsidP="51FE5148">
            <w:pPr>
              <w:pStyle w:val="TableHeader-Center"/>
              <w:rPr>
                <w:rFonts w:ascii="Calibri Light" w:hAnsi="Calibri Light" w:cs="Arial"/>
                <w:sz w:val="18"/>
                <w:szCs w:val="18"/>
              </w:rPr>
            </w:pPr>
            <w:r w:rsidRPr="00052D0D">
              <w:rPr>
                <w:rFonts w:ascii="Calibri Light" w:hAnsi="Calibri Light" w:cs="Arial"/>
                <w:sz w:val="18"/>
                <w:szCs w:val="18"/>
              </w:rPr>
              <w:t>Level 1</w:t>
            </w:r>
          </w:p>
        </w:tc>
        <w:tc>
          <w:tcPr>
            <w:tcW w:w="3671" w:type="dxa"/>
            <w:tcBorders>
              <w:top w:val="threeDEmboss" w:sz="6" w:space="0" w:color="auto"/>
              <w:bottom w:val="threeDEmboss" w:sz="6" w:space="0" w:color="auto"/>
            </w:tcBorders>
            <w:shd w:val="clear" w:color="auto" w:fill="F9FBAF"/>
            <w:vAlign w:val="center"/>
          </w:tcPr>
          <w:p w14:paraId="78974255" w14:textId="77777777" w:rsidR="00E823A4" w:rsidRPr="00052D0D" w:rsidRDefault="00E823A4" w:rsidP="51FE5148">
            <w:pPr>
              <w:pStyle w:val="TableHeader-Left"/>
              <w:rPr>
                <w:rFonts w:ascii="Calibri Light" w:hAnsi="Calibri Light" w:cs="Arial"/>
                <w:sz w:val="18"/>
                <w:szCs w:val="18"/>
              </w:rPr>
            </w:pPr>
            <w:r w:rsidRPr="00052D0D">
              <w:rPr>
                <w:rFonts w:ascii="Calibri Light" w:hAnsi="Calibri Light" w:cs="Arial"/>
                <w:sz w:val="18"/>
                <w:szCs w:val="18"/>
              </w:rPr>
              <w:t>Level 2</w:t>
            </w:r>
          </w:p>
        </w:tc>
        <w:tc>
          <w:tcPr>
            <w:tcW w:w="2409" w:type="dxa"/>
            <w:tcBorders>
              <w:top w:val="threeDEmboss" w:sz="6" w:space="0" w:color="auto"/>
              <w:bottom w:val="threeDEmboss" w:sz="6" w:space="0" w:color="auto"/>
            </w:tcBorders>
            <w:shd w:val="clear" w:color="auto" w:fill="F9FBAF"/>
            <w:vAlign w:val="center"/>
          </w:tcPr>
          <w:p w14:paraId="5DD8B954" w14:textId="77777777" w:rsidR="00E823A4" w:rsidRPr="00052D0D" w:rsidRDefault="00E823A4" w:rsidP="51FE5148">
            <w:pPr>
              <w:pStyle w:val="TableHeader-Left"/>
              <w:rPr>
                <w:rFonts w:ascii="Calibri Light" w:hAnsi="Calibri Light" w:cs="Arial"/>
                <w:sz w:val="18"/>
                <w:szCs w:val="18"/>
              </w:rPr>
            </w:pPr>
            <w:r w:rsidRPr="00052D0D">
              <w:rPr>
                <w:rFonts w:ascii="Calibri Light" w:hAnsi="Calibri Light" w:cs="Arial"/>
                <w:sz w:val="18"/>
                <w:szCs w:val="18"/>
              </w:rPr>
              <w:t>Level 3</w:t>
            </w:r>
          </w:p>
        </w:tc>
        <w:tc>
          <w:tcPr>
            <w:tcW w:w="2170" w:type="dxa"/>
            <w:tcBorders>
              <w:top w:val="threeDEmboss" w:sz="6" w:space="0" w:color="auto"/>
              <w:bottom w:val="threeDEmboss" w:sz="6" w:space="0" w:color="auto"/>
            </w:tcBorders>
            <w:shd w:val="clear" w:color="auto" w:fill="F9FBAF"/>
            <w:vAlign w:val="center"/>
          </w:tcPr>
          <w:p w14:paraId="5E4AAE7F" w14:textId="77777777" w:rsidR="00E823A4" w:rsidRPr="00052D0D" w:rsidRDefault="00E823A4" w:rsidP="51FE5148">
            <w:pPr>
              <w:pStyle w:val="TableHeader-Left"/>
              <w:rPr>
                <w:rFonts w:ascii="Calibri Light" w:hAnsi="Calibri Light" w:cs="Arial"/>
                <w:sz w:val="18"/>
                <w:szCs w:val="18"/>
              </w:rPr>
            </w:pPr>
            <w:r w:rsidRPr="00052D0D">
              <w:rPr>
                <w:rFonts w:ascii="Calibri Light" w:hAnsi="Calibri Light" w:cs="Arial"/>
                <w:sz w:val="18"/>
                <w:szCs w:val="18"/>
              </w:rPr>
              <w:t>Level 4</w:t>
            </w:r>
          </w:p>
        </w:tc>
      </w:tr>
      <w:tr w:rsidR="007B2B77" w:rsidRPr="00052D0D" w14:paraId="2BB012DC" w14:textId="77777777" w:rsidTr="51FE5148">
        <w:trPr>
          <w:cantSplit/>
          <w:trHeight w:val="432"/>
        </w:trPr>
        <w:tc>
          <w:tcPr>
            <w:tcW w:w="1362" w:type="dxa"/>
            <w:tcBorders>
              <w:top w:val="threeDEmboss" w:sz="6" w:space="0" w:color="auto"/>
            </w:tcBorders>
            <w:vAlign w:val="center"/>
          </w:tcPr>
          <w:p w14:paraId="2DF806FC" w14:textId="45211FBD" w:rsidR="007B2B77" w:rsidRPr="00052D0D" w:rsidRDefault="003C3870" w:rsidP="007B2B77">
            <w:pPr>
              <w:pStyle w:val="TableField-Center"/>
              <w:rPr>
                <w:rFonts w:ascii="Calibri Light" w:hAnsi="Calibri Light"/>
                <w:noProof/>
                <w:sz w:val="18"/>
              </w:rPr>
            </w:pPr>
            <w:r w:rsidRPr="00052D0D">
              <w:rPr>
                <w:rFonts w:ascii="Calibri Light" w:hAnsi="Calibri Light"/>
                <w:noProof/>
                <w:sz w:val="18"/>
              </w:rPr>
              <w:t xml:space="preserve">Front </w:t>
            </w:r>
            <w:r w:rsidR="007B2B77" w:rsidRPr="00052D0D">
              <w:rPr>
                <w:rFonts w:ascii="Calibri Light" w:hAnsi="Calibri Light"/>
                <w:noProof/>
                <w:sz w:val="18"/>
              </w:rPr>
              <w:t xml:space="preserve"> Office </w:t>
            </w:r>
          </w:p>
          <w:p w14:paraId="1F30C731" w14:textId="65FFB8CA" w:rsidR="007B2B77" w:rsidRPr="00052D0D" w:rsidRDefault="007B2B77" w:rsidP="00D86702">
            <w:pPr>
              <w:pStyle w:val="TableField-Center"/>
              <w:rPr>
                <w:rFonts w:ascii="Calibri Light" w:hAnsi="Calibri Light" w:cs="Arial"/>
                <w:sz w:val="18"/>
              </w:rPr>
            </w:pPr>
            <w:r w:rsidRPr="00052D0D">
              <w:rPr>
                <w:rFonts w:ascii="Calibri Light" w:hAnsi="Calibri Light"/>
                <w:noProof/>
                <w:sz w:val="18"/>
              </w:rPr>
              <w:t>(CCC/BCD)</w:t>
            </w:r>
          </w:p>
        </w:tc>
        <w:tc>
          <w:tcPr>
            <w:tcW w:w="3671" w:type="dxa"/>
            <w:tcBorders>
              <w:top w:val="threeDEmboss" w:sz="6" w:space="0" w:color="auto"/>
            </w:tcBorders>
            <w:vAlign w:val="center"/>
          </w:tcPr>
          <w:p w14:paraId="2D566DE1" w14:textId="77777777" w:rsidR="007B2B77" w:rsidRPr="00052D0D" w:rsidRDefault="007B2B77" w:rsidP="007B2B77">
            <w:pPr>
              <w:pStyle w:val="TableField-Left"/>
              <w:rPr>
                <w:rFonts w:ascii="Calibri Light" w:hAnsi="Calibri Light" w:cs="Arial"/>
                <w:sz w:val="18"/>
              </w:rPr>
            </w:pPr>
            <w:r w:rsidRPr="00052D0D">
              <w:rPr>
                <w:rFonts w:ascii="Calibri Light" w:hAnsi="Calibri Light"/>
                <w:noProof/>
                <w:sz w:val="18"/>
                <w:szCs w:val="24"/>
              </w:rPr>
              <w:t>Process Field Work Request</w:t>
            </w:r>
          </w:p>
        </w:tc>
        <w:tc>
          <w:tcPr>
            <w:tcW w:w="2409" w:type="dxa"/>
            <w:tcBorders>
              <w:top w:val="threeDEmboss" w:sz="6" w:space="0" w:color="auto"/>
            </w:tcBorders>
            <w:vAlign w:val="center"/>
          </w:tcPr>
          <w:p w14:paraId="67C22ABA" w14:textId="77777777" w:rsidR="007B2B77" w:rsidRPr="00052D0D" w:rsidRDefault="007B2B77" w:rsidP="007B2B77">
            <w:pPr>
              <w:pStyle w:val="TableField-Left"/>
              <w:rPr>
                <w:rFonts w:ascii="Calibri Light" w:hAnsi="Calibri Light" w:cs="Arial"/>
                <w:sz w:val="18"/>
              </w:rPr>
            </w:pPr>
            <w:r w:rsidRPr="00052D0D">
              <w:rPr>
                <w:rFonts w:ascii="Calibri Light" w:hAnsi="Calibri Light"/>
                <w:noProof/>
                <w:sz w:val="18"/>
                <w:szCs w:val="24"/>
              </w:rPr>
              <w:t>Display Service Order</w:t>
            </w:r>
          </w:p>
        </w:tc>
        <w:tc>
          <w:tcPr>
            <w:tcW w:w="2170" w:type="dxa"/>
            <w:tcBorders>
              <w:top w:val="threeDEmboss" w:sz="6" w:space="0" w:color="auto"/>
            </w:tcBorders>
            <w:vAlign w:val="center"/>
          </w:tcPr>
          <w:p w14:paraId="1EEE012E" w14:textId="77777777" w:rsidR="007B2B77" w:rsidRPr="00052D0D" w:rsidRDefault="00CA2A10" w:rsidP="00CA2A10">
            <w:pPr>
              <w:pStyle w:val="TableField-Left"/>
              <w:rPr>
                <w:rFonts w:ascii="Calibri Light" w:hAnsi="Calibri Light" w:cs="Arial"/>
                <w:sz w:val="18"/>
              </w:rPr>
            </w:pPr>
            <w:r w:rsidRPr="00052D0D">
              <w:rPr>
                <w:rFonts w:ascii="Calibri Light" w:hAnsi="Calibri Light"/>
                <w:noProof/>
                <w:sz w:val="18"/>
                <w:szCs w:val="24"/>
              </w:rPr>
              <w:t>IW</w:t>
            </w:r>
            <w:r w:rsidR="007B2B77" w:rsidRPr="00052D0D">
              <w:rPr>
                <w:rFonts w:ascii="Calibri Light" w:hAnsi="Calibri Light"/>
                <w:noProof/>
                <w:sz w:val="18"/>
                <w:szCs w:val="24"/>
              </w:rPr>
              <w:t>33</w:t>
            </w:r>
          </w:p>
        </w:tc>
      </w:tr>
      <w:tr w:rsidR="002906EF" w:rsidRPr="00052D0D" w14:paraId="7DB70CE5" w14:textId="77777777" w:rsidTr="51FE5148">
        <w:trPr>
          <w:cantSplit/>
          <w:trHeight w:val="432"/>
        </w:trPr>
        <w:tc>
          <w:tcPr>
            <w:tcW w:w="1362" w:type="dxa"/>
            <w:tcBorders>
              <w:top w:val="threeDEmboss" w:sz="6" w:space="0" w:color="auto"/>
            </w:tcBorders>
            <w:vAlign w:val="center"/>
          </w:tcPr>
          <w:p w14:paraId="4E520ACE" w14:textId="336BD172" w:rsidR="002906EF" w:rsidRPr="00052D0D" w:rsidRDefault="003C3870" w:rsidP="002906EF">
            <w:pPr>
              <w:pStyle w:val="TableField-Center"/>
              <w:rPr>
                <w:rFonts w:ascii="Calibri Light" w:hAnsi="Calibri Light"/>
                <w:noProof/>
                <w:sz w:val="18"/>
              </w:rPr>
            </w:pPr>
            <w:r w:rsidRPr="00052D0D">
              <w:rPr>
                <w:rFonts w:ascii="Calibri Light" w:hAnsi="Calibri Light"/>
                <w:noProof/>
                <w:sz w:val="18"/>
              </w:rPr>
              <w:t xml:space="preserve">Front </w:t>
            </w:r>
            <w:r w:rsidR="002906EF" w:rsidRPr="00052D0D">
              <w:rPr>
                <w:rFonts w:ascii="Calibri Light" w:hAnsi="Calibri Light"/>
                <w:noProof/>
                <w:sz w:val="18"/>
              </w:rPr>
              <w:t xml:space="preserve"> Office </w:t>
            </w:r>
          </w:p>
          <w:p w14:paraId="07891359" w14:textId="18E02E8D" w:rsidR="002906EF" w:rsidRPr="00052D0D" w:rsidRDefault="002906EF" w:rsidP="00D86702">
            <w:pPr>
              <w:pStyle w:val="TableField-Center"/>
              <w:rPr>
                <w:rFonts w:ascii="Calibri Light" w:hAnsi="Calibri Light"/>
                <w:noProof/>
                <w:sz w:val="18"/>
              </w:rPr>
            </w:pPr>
            <w:r w:rsidRPr="00052D0D">
              <w:rPr>
                <w:rFonts w:ascii="Calibri Light" w:hAnsi="Calibri Light"/>
                <w:noProof/>
                <w:sz w:val="18"/>
              </w:rPr>
              <w:t>(CCC/BCD)</w:t>
            </w:r>
          </w:p>
        </w:tc>
        <w:tc>
          <w:tcPr>
            <w:tcW w:w="3671" w:type="dxa"/>
            <w:tcBorders>
              <w:top w:val="threeDEmboss" w:sz="6" w:space="0" w:color="auto"/>
            </w:tcBorders>
            <w:vAlign w:val="center"/>
          </w:tcPr>
          <w:p w14:paraId="30B7ECD6" w14:textId="7DD6A87F"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Process Field Work Request</w:t>
            </w:r>
          </w:p>
        </w:tc>
        <w:tc>
          <w:tcPr>
            <w:tcW w:w="2409" w:type="dxa"/>
            <w:tcBorders>
              <w:top w:val="threeDEmboss" w:sz="6" w:space="0" w:color="auto"/>
            </w:tcBorders>
            <w:vAlign w:val="center"/>
          </w:tcPr>
          <w:p w14:paraId="1B05ADBA" w14:textId="0A389142"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Service Order Report</w:t>
            </w:r>
          </w:p>
        </w:tc>
        <w:tc>
          <w:tcPr>
            <w:tcW w:w="2170" w:type="dxa"/>
            <w:tcBorders>
              <w:top w:val="threeDEmboss" w:sz="6" w:space="0" w:color="auto"/>
            </w:tcBorders>
            <w:vAlign w:val="center"/>
          </w:tcPr>
          <w:p w14:paraId="43E68632" w14:textId="2065AD99"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IW39</w:t>
            </w:r>
          </w:p>
        </w:tc>
      </w:tr>
      <w:tr w:rsidR="002906EF" w:rsidRPr="00052D0D" w14:paraId="21E59CEE" w14:textId="77777777" w:rsidTr="51FE5148">
        <w:trPr>
          <w:cantSplit/>
          <w:trHeight w:val="432"/>
        </w:trPr>
        <w:tc>
          <w:tcPr>
            <w:tcW w:w="1362" w:type="dxa"/>
            <w:vAlign w:val="center"/>
          </w:tcPr>
          <w:p w14:paraId="1CD050E6" w14:textId="77777777" w:rsidR="002906EF" w:rsidRPr="00052D0D" w:rsidRDefault="002906EF" w:rsidP="002906EF">
            <w:pPr>
              <w:pStyle w:val="TableField-Center"/>
              <w:rPr>
                <w:rFonts w:ascii="Calibri Light" w:hAnsi="Calibri Light"/>
                <w:noProof/>
                <w:sz w:val="18"/>
              </w:rPr>
            </w:pPr>
            <w:r w:rsidRPr="00052D0D">
              <w:rPr>
                <w:rFonts w:ascii="Calibri Light" w:hAnsi="Calibri Light"/>
                <w:noProof/>
                <w:sz w:val="18"/>
              </w:rPr>
              <w:lastRenderedPageBreak/>
              <w:t xml:space="preserve">Front Office </w:t>
            </w:r>
          </w:p>
          <w:p w14:paraId="7EBC4C43" w14:textId="6B668D52" w:rsidR="002906EF" w:rsidRPr="00052D0D" w:rsidRDefault="002906EF" w:rsidP="00D86702">
            <w:pPr>
              <w:pStyle w:val="TableField-Center"/>
              <w:rPr>
                <w:rFonts w:ascii="Calibri Light" w:hAnsi="Calibri Light" w:cs="Arial"/>
                <w:sz w:val="18"/>
              </w:rPr>
            </w:pPr>
            <w:r w:rsidRPr="00052D0D">
              <w:rPr>
                <w:rFonts w:ascii="Calibri Light" w:hAnsi="Calibri Light"/>
                <w:noProof/>
                <w:sz w:val="18"/>
              </w:rPr>
              <w:t>(CCC/BCD)</w:t>
            </w:r>
          </w:p>
        </w:tc>
        <w:tc>
          <w:tcPr>
            <w:tcW w:w="3671" w:type="dxa"/>
            <w:vAlign w:val="center"/>
          </w:tcPr>
          <w:p w14:paraId="18C695D6" w14:textId="77777777" w:rsidR="002906EF" w:rsidRPr="00052D0D" w:rsidRDefault="002906EF" w:rsidP="002906EF">
            <w:pPr>
              <w:pStyle w:val="TableField-Left"/>
              <w:rPr>
                <w:rFonts w:ascii="Calibri Light" w:hAnsi="Calibri Light" w:cs="Arial"/>
                <w:sz w:val="18"/>
              </w:rPr>
            </w:pPr>
            <w:r w:rsidRPr="00052D0D">
              <w:rPr>
                <w:rFonts w:ascii="Calibri Light" w:hAnsi="Calibri Light"/>
                <w:noProof/>
                <w:sz w:val="18"/>
                <w:szCs w:val="24"/>
              </w:rPr>
              <w:t>Process Field Work Request</w:t>
            </w:r>
          </w:p>
        </w:tc>
        <w:tc>
          <w:tcPr>
            <w:tcW w:w="2409" w:type="dxa"/>
            <w:vAlign w:val="center"/>
          </w:tcPr>
          <w:p w14:paraId="156EF103" w14:textId="77777777"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Create Service Order</w:t>
            </w:r>
          </w:p>
          <w:p w14:paraId="5C20B164" w14:textId="77777777"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Change Service Order</w:t>
            </w:r>
          </w:p>
          <w:p w14:paraId="6D423718" w14:textId="77777777" w:rsidR="002906EF" w:rsidRPr="00052D0D" w:rsidRDefault="002906EF" w:rsidP="002906EF">
            <w:pPr>
              <w:pStyle w:val="TableField-Left"/>
              <w:rPr>
                <w:rFonts w:ascii="Calibri Light" w:hAnsi="Calibri Light" w:cs="Arial"/>
                <w:sz w:val="18"/>
              </w:rPr>
            </w:pPr>
            <w:r w:rsidRPr="00052D0D">
              <w:rPr>
                <w:rFonts w:ascii="Calibri Light" w:hAnsi="Calibri Light"/>
                <w:noProof/>
                <w:sz w:val="18"/>
                <w:szCs w:val="24"/>
              </w:rPr>
              <w:t>Display Service Order</w:t>
            </w:r>
          </w:p>
        </w:tc>
        <w:tc>
          <w:tcPr>
            <w:tcW w:w="2170" w:type="dxa"/>
            <w:vAlign w:val="center"/>
          </w:tcPr>
          <w:p w14:paraId="204897E5" w14:textId="48785542" w:rsidR="002906EF" w:rsidRPr="00052D0D" w:rsidRDefault="00956AE0" w:rsidP="002906EF">
            <w:pPr>
              <w:pStyle w:val="TableField-Left"/>
              <w:rPr>
                <w:rFonts w:ascii="Calibri Light" w:hAnsi="Calibri Light"/>
                <w:noProof/>
                <w:sz w:val="18"/>
                <w:szCs w:val="24"/>
              </w:rPr>
            </w:pPr>
            <w:r w:rsidRPr="00052D0D">
              <w:rPr>
                <w:rFonts w:ascii="Calibri Light" w:hAnsi="Calibri Light"/>
                <w:noProof/>
                <w:sz w:val="18"/>
                <w:szCs w:val="24"/>
              </w:rPr>
              <w:t xml:space="preserve">Hybris </w:t>
            </w:r>
            <w:r w:rsidR="002906EF" w:rsidRPr="00052D0D">
              <w:rPr>
                <w:rFonts w:ascii="Calibri Light" w:hAnsi="Calibri Light"/>
                <w:noProof/>
                <w:sz w:val="18"/>
                <w:szCs w:val="24"/>
              </w:rPr>
              <w:t>C4C</w:t>
            </w:r>
          </w:p>
          <w:p w14:paraId="1BF7EF8E" w14:textId="77777777"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IW31</w:t>
            </w:r>
          </w:p>
          <w:p w14:paraId="11ADD961" w14:textId="77777777" w:rsidR="002906EF" w:rsidRPr="00052D0D" w:rsidRDefault="002906EF" w:rsidP="002906EF">
            <w:pPr>
              <w:pStyle w:val="TableField-Left"/>
              <w:rPr>
                <w:rFonts w:ascii="Calibri Light" w:hAnsi="Calibri Light"/>
                <w:noProof/>
                <w:sz w:val="18"/>
                <w:szCs w:val="24"/>
              </w:rPr>
            </w:pPr>
            <w:r w:rsidRPr="00052D0D">
              <w:rPr>
                <w:rFonts w:ascii="Calibri Light" w:hAnsi="Calibri Light"/>
                <w:noProof/>
                <w:sz w:val="18"/>
                <w:szCs w:val="24"/>
              </w:rPr>
              <w:t>IW32</w:t>
            </w:r>
          </w:p>
          <w:p w14:paraId="557919F5" w14:textId="77777777" w:rsidR="002906EF" w:rsidRPr="00052D0D" w:rsidRDefault="002906EF" w:rsidP="002906EF">
            <w:pPr>
              <w:pStyle w:val="TableField-Left"/>
              <w:rPr>
                <w:rFonts w:ascii="Calibri Light" w:hAnsi="Calibri Light" w:cs="Arial"/>
                <w:sz w:val="18"/>
              </w:rPr>
            </w:pPr>
            <w:r w:rsidRPr="00052D0D">
              <w:rPr>
                <w:rFonts w:ascii="Calibri Light" w:hAnsi="Calibri Light"/>
                <w:noProof/>
                <w:sz w:val="18"/>
                <w:szCs w:val="24"/>
              </w:rPr>
              <w:t>IW33</w:t>
            </w:r>
          </w:p>
        </w:tc>
      </w:tr>
      <w:tr w:rsidR="00956AE0" w:rsidRPr="00052D0D" w14:paraId="12F77903" w14:textId="77777777" w:rsidTr="51FE5148">
        <w:trPr>
          <w:cantSplit/>
          <w:trHeight w:val="525"/>
        </w:trPr>
        <w:tc>
          <w:tcPr>
            <w:tcW w:w="1362" w:type="dxa"/>
            <w:vAlign w:val="center"/>
          </w:tcPr>
          <w:p w14:paraId="497987AE" w14:textId="77777777" w:rsidR="00956AE0" w:rsidRPr="00052D0D" w:rsidRDefault="00956AE0" w:rsidP="00956AE0">
            <w:pPr>
              <w:pStyle w:val="TableField-Center"/>
              <w:rPr>
                <w:rFonts w:ascii="Calibri Light" w:hAnsi="Calibri Light"/>
                <w:noProof/>
                <w:sz w:val="18"/>
              </w:rPr>
            </w:pPr>
            <w:r w:rsidRPr="00052D0D">
              <w:rPr>
                <w:rFonts w:ascii="Calibri Light" w:hAnsi="Calibri Light"/>
                <w:noProof/>
                <w:sz w:val="18"/>
              </w:rPr>
              <w:t xml:space="preserve">Front Office </w:t>
            </w:r>
          </w:p>
          <w:p w14:paraId="765CB0FC" w14:textId="5848622C" w:rsidR="00956AE0" w:rsidRPr="00052D0D" w:rsidRDefault="00956AE0" w:rsidP="00D86702">
            <w:pPr>
              <w:pStyle w:val="TableField-Center"/>
              <w:rPr>
                <w:rFonts w:ascii="Calibri Light" w:hAnsi="Calibri Light"/>
                <w:noProof/>
                <w:sz w:val="18"/>
              </w:rPr>
            </w:pPr>
            <w:r w:rsidRPr="00052D0D">
              <w:rPr>
                <w:rFonts w:ascii="Calibri Light" w:hAnsi="Calibri Light"/>
                <w:noProof/>
                <w:sz w:val="18"/>
              </w:rPr>
              <w:t>(CCC/BCD)</w:t>
            </w:r>
          </w:p>
        </w:tc>
        <w:tc>
          <w:tcPr>
            <w:tcW w:w="3671" w:type="dxa"/>
            <w:vAlign w:val="center"/>
          </w:tcPr>
          <w:p w14:paraId="5CFEB060" w14:textId="647659DD" w:rsidR="00956AE0" w:rsidRPr="00052D0D" w:rsidRDefault="00956AE0" w:rsidP="00956AE0">
            <w:pPr>
              <w:pStyle w:val="TableField-Left"/>
              <w:rPr>
                <w:rFonts w:ascii="Calibri Light" w:hAnsi="Calibri Light"/>
                <w:noProof/>
                <w:sz w:val="18"/>
                <w:szCs w:val="24"/>
              </w:rPr>
            </w:pPr>
            <w:r w:rsidRPr="00052D0D">
              <w:rPr>
                <w:rFonts w:ascii="Calibri Light" w:hAnsi="Calibri Light"/>
                <w:noProof/>
                <w:sz w:val="18"/>
                <w:szCs w:val="24"/>
              </w:rPr>
              <w:t>Process Field Work Request</w:t>
            </w:r>
          </w:p>
        </w:tc>
        <w:tc>
          <w:tcPr>
            <w:tcW w:w="2409" w:type="dxa"/>
            <w:vAlign w:val="center"/>
          </w:tcPr>
          <w:p w14:paraId="31C14464" w14:textId="4B6BA077" w:rsidR="00956AE0" w:rsidRPr="00052D0D" w:rsidRDefault="00956AE0" w:rsidP="00956AE0">
            <w:pPr>
              <w:pStyle w:val="TableField-Left"/>
              <w:rPr>
                <w:rFonts w:ascii="Calibri Light" w:hAnsi="Calibri Light"/>
                <w:noProof/>
                <w:sz w:val="18"/>
                <w:szCs w:val="24"/>
              </w:rPr>
            </w:pPr>
            <w:r w:rsidRPr="00052D0D">
              <w:rPr>
                <w:rFonts w:ascii="Calibri Light" w:hAnsi="Calibri Light"/>
                <w:noProof/>
                <w:sz w:val="18"/>
                <w:szCs w:val="24"/>
              </w:rPr>
              <w:t>Utility Service Order</w:t>
            </w:r>
          </w:p>
        </w:tc>
        <w:tc>
          <w:tcPr>
            <w:tcW w:w="2170" w:type="dxa"/>
            <w:vAlign w:val="center"/>
          </w:tcPr>
          <w:p w14:paraId="5E699149" w14:textId="3B1A5EB4" w:rsidR="00956AE0" w:rsidRPr="00052D0D" w:rsidRDefault="00956AE0" w:rsidP="00956AE0">
            <w:pPr>
              <w:pStyle w:val="TableField-Left"/>
              <w:rPr>
                <w:rFonts w:ascii="Calibri Light" w:hAnsi="Calibri Light"/>
                <w:noProof/>
                <w:sz w:val="18"/>
                <w:szCs w:val="24"/>
              </w:rPr>
            </w:pPr>
            <w:r w:rsidRPr="00052D0D">
              <w:rPr>
                <w:rFonts w:ascii="Calibri Light" w:hAnsi="Calibri Light"/>
                <w:noProof/>
                <w:sz w:val="18"/>
                <w:szCs w:val="24"/>
              </w:rPr>
              <w:t>Hybris C4C</w:t>
            </w:r>
          </w:p>
        </w:tc>
      </w:tr>
      <w:tr w:rsidR="00D86702" w:rsidRPr="00052D0D" w14:paraId="32455B27" w14:textId="77777777" w:rsidTr="51FE5148">
        <w:trPr>
          <w:cantSplit/>
          <w:trHeight w:val="432"/>
        </w:trPr>
        <w:tc>
          <w:tcPr>
            <w:tcW w:w="1362" w:type="dxa"/>
            <w:vAlign w:val="center"/>
          </w:tcPr>
          <w:p w14:paraId="727A5076" w14:textId="584A9E62"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 xml:space="preserve">Back  Office </w:t>
            </w:r>
          </w:p>
          <w:p w14:paraId="17FEC64E" w14:textId="41AAF4D6"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(T&amp;D)</w:t>
            </w:r>
          </w:p>
        </w:tc>
        <w:tc>
          <w:tcPr>
            <w:tcW w:w="3671" w:type="dxa"/>
            <w:vAlign w:val="center"/>
          </w:tcPr>
          <w:p w14:paraId="240A5436" w14:textId="5DCA1B04"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Process Field Work Request</w:t>
            </w:r>
          </w:p>
        </w:tc>
        <w:tc>
          <w:tcPr>
            <w:tcW w:w="2409" w:type="dxa"/>
            <w:vAlign w:val="center"/>
          </w:tcPr>
          <w:p w14:paraId="3B4D6619" w14:textId="2D7B479D"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Display Service Order</w:t>
            </w:r>
          </w:p>
        </w:tc>
        <w:tc>
          <w:tcPr>
            <w:tcW w:w="2170" w:type="dxa"/>
            <w:vAlign w:val="center"/>
          </w:tcPr>
          <w:p w14:paraId="235295B1" w14:textId="66F17D81"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IW33</w:t>
            </w:r>
          </w:p>
        </w:tc>
      </w:tr>
      <w:tr w:rsidR="00D86702" w:rsidRPr="00052D0D" w14:paraId="70E3950C" w14:textId="77777777" w:rsidTr="51FE5148">
        <w:trPr>
          <w:cantSplit/>
          <w:trHeight w:val="432"/>
        </w:trPr>
        <w:tc>
          <w:tcPr>
            <w:tcW w:w="1362" w:type="dxa"/>
            <w:vAlign w:val="center"/>
          </w:tcPr>
          <w:p w14:paraId="271D5621" w14:textId="567F8A69"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 xml:space="preserve">Back  Office </w:t>
            </w:r>
          </w:p>
          <w:p w14:paraId="05D0D738" w14:textId="3D2DBF68"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(T&amp;D)</w:t>
            </w:r>
          </w:p>
        </w:tc>
        <w:tc>
          <w:tcPr>
            <w:tcW w:w="3671" w:type="dxa"/>
            <w:vAlign w:val="center"/>
          </w:tcPr>
          <w:p w14:paraId="37DD37EB" w14:textId="1A71BC8A"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Process Field Work Request</w:t>
            </w:r>
          </w:p>
        </w:tc>
        <w:tc>
          <w:tcPr>
            <w:tcW w:w="2409" w:type="dxa"/>
            <w:vAlign w:val="center"/>
          </w:tcPr>
          <w:p w14:paraId="3CB6F6AA" w14:textId="185AB81A"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Service Order Report</w:t>
            </w:r>
          </w:p>
        </w:tc>
        <w:tc>
          <w:tcPr>
            <w:tcW w:w="2170" w:type="dxa"/>
            <w:vAlign w:val="center"/>
          </w:tcPr>
          <w:p w14:paraId="5221AC80" w14:textId="0875593F"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IW39</w:t>
            </w:r>
          </w:p>
        </w:tc>
      </w:tr>
      <w:tr w:rsidR="00D86702" w:rsidRPr="00052D0D" w14:paraId="772CB826" w14:textId="77777777" w:rsidTr="51FE5148">
        <w:trPr>
          <w:cantSplit/>
          <w:trHeight w:val="432"/>
        </w:trPr>
        <w:tc>
          <w:tcPr>
            <w:tcW w:w="1362" w:type="dxa"/>
            <w:vAlign w:val="center"/>
          </w:tcPr>
          <w:p w14:paraId="09A1891D" w14:textId="107C7E4D"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 xml:space="preserve">Back Office </w:t>
            </w:r>
          </w:p>
          <w:p w14:paraId="1BFD8223" w14:textId="67B99037" w:rsidR="00D86702" w:rsidRPr="00052D0D" w:rsidRDefault="00D86702" w:rsidP="00D86702">
            <w:pPr>
              <w:pStyle w:val="TableField-Center"/>
              <w:rPr>
                <w:rFonts w:ascii="Calibri Light" w:hAnsi="Calibri Light"/>
                <w:noProof/>
                <w:sz w:val="18"/>
              </w:rPr>
            </w:pPr>
            <w:r w:rsidRPr="00052D0D">
              <w:rPr>
                <w:rFonts w:ascii="Calibri Light" w:hAnsi="Calibri Light"/>
                <w:noProof/>
                <w:sz w:val="18"/>
              </w:rPr>
              <w:t>(T&amp;D)</w:t>
            </w:r>
          </w:p>
        </w:tc>
        <w:tc>
          <w:tcPr>
            <w:tcW w:w="3671" w:type="dxa"/>
            <w:vAlign w:val="center"/>
          </w:tcPr>
          <w:p w14:paraId="67764C8F" w14:textId="7EC14BA0"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Process Field Work Request</w:t>
            </w:r>
          </w:p>
        </w:tc>
        <w:tc>
          <w:tcPr>
            <w:tcW w:w="2409" w:type="dxa"/>
            <w:vAlign w:val="center"/>
          </w:tcPr>
          <w:p w14:paraId="587F2518" w14:textId="77777777"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Create Service Order</w:t>
            </w:r>
          </w:p>
          <w:p w14:paraId="20BF002F" w14:textId="77777777"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Change Service Order</w:t>
            </w:r>
          </w:p>
          <w:p w14:paraId="4063ED9B" w14:textId="5A76C538"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Display Service Order</w:t>
            </w:r>
          </w:p>
        </w:tc>
        <w:tc>
          <w:tcPr>
            <w:tcW w:w="2170" w:type="dxa"/>
            <w:vAlign w:val="center"/>
          </w:tcPr>
          <w:p w14:paraId="4A6C12D9" w14:textId="6803B6B1"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IW31</w:t>
            </w:r>
          </w:p>
          <w:p w14:paraId="2F1BFE67" w14:textId="77777777"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IW32</w:t>
            </w:r>
          </w:p>
          <w:p w14:paraId="549F1D1D" w14:textId="5FFB7AA6" w:rsidR="00D86702" w:rsidRPr="00052D0D" w:rsidRDefault="00D86702" w:rsidP="00D86702">
            <w:pPr>
              <w:pStyle w:val="TableField-Left"/>
              <w:rPr>
                <w:rFonts w:ascii="Calibri Light" w:hAnsi="Calibri Light"/>
                <w:noProof/>
                <w:sz w:val="18"/>
                <w:szCs w:val="24"/>
              </w:rPr>
            </w:pPr>
            <w:r w:rsidRPr="00052D0D">
              <w:rPr>
                <w:rFonts w:ascii="Calibri Light" w:hAnsi="Calibri Light"/>
                <w:noProof/>
                <w:sz w:val="18"/>
                <w:szCs w:val="24"/>
              </w:rPr>
              <w:t>IW33</w:t>
            </w:r>
          </w:p>
        </w:tc>
      </w:tr>
    </w:tbl>
    <w:p w14:paraId="43CAE62D" w14:textId="77777777" w:rsidR="00725269" w:rsidRPr="00052D0D" w:rsidRDefault="00725269" w:rsidP="00725269">
      <w:pPr>
        <w:rPr>
          <w:rFonts w:ascii="Calibri Light" w:hAnsi="Calibri Light"/>
        </w:rPr>
      </w:pPr>
    </w:p>
    <w:p w14:paraId="5041C4F3" w14:textId="77777777" w:rsidR="00841CF3" w:rsidRPr="00052D0D" w:rsidRDefault="00841CF3" w:rsidP="00725269">
      <w:pPr>
        <w:rPr>
          <w:rFonts w:ascii="Calibri Light" w:hAnsi="Calibri Light"/>
        </w:rPr>
      </w:pPr>
    </w:p>
    <w:p w14:paraId="2EB1A9FE" w14:textId="77777777" w:rsidR="00841CF3" w:rsidRPr="00052D0D" w:rsidRDefault="00841CF3" w:rsidP="00725269">
      <w:pPr>
        <w:rPr>
          <w:rFonts w:ascii="Calibri Light" w:hAnsi="Calibri Light"/>
        </w:rPr>
      </w:pPr>
    </w:p>
    <w:p w14:paraId="70D344FF" w14:textId="77777777" w:rsidR="00841CF3" w:rsidRPr="00052D0D" w:rsidRDefault="00841CF3" w:rsidP="00725269">
      <w:pPr>
        <w:rPr>
          <w:rFonts w:ascii="Calibri Light" w:hAnsi="Calibri Light"/>
        </w:rPr>
      </w:pPr>
    </w:p>
    <w:p w14:paraId="740ACEAA" w14:textId="77777777" w:rsidR="00841CF3" w:rsidRPr="00052D0D" w:rsidRDefault="00841CF3" w:rsidP="00725269">
      <w:pPr>
        <w:rPr>
          <w:rFonts w:ascii="Calibri Light" w:hAnsi="Calibri Light"/>
        </w:rPr>
      </w:pPr>
    </w:p>
    <w:p w14:paraId="5DA73C7A" w14:textId="77777777" w:rsidR="00841CF3" w:rsidRPr="00052D0D" w:rsidRDefault="00841CF3" w:rsidP="00725269">
      <w:pPr>
        <w:rPr>
          <w:rFonts w:ascii="Calibri Light" w:hAnsi="Calibri Light"/>
        </w:rPr>
      </w:pPr>
    </w:p>
    <w:p w14:paraId="73C803BC" w14:textId="77777777" w:rsidR="00841CF3" w:rsidRPr="00052D0D" w:rsidRDefault="00841CF3" w:rsidP="00725269">
      <w:pPr>
        <w:rPr>
          <w:rFonts w:ascii="Calibri Light" w:hAnsi="Calibri Light"/>
        </w:rPr>
      </w:pPr>
    </w:p>
    <w:p w14:paraId="5B444752" w14:textId="77777777" w:rsidR="00841CF3" w:rsidRPr="00052D0D" w:rsidRDefault="00841CF3" w:rsidP="00725269">
      <w:pPr>
        <w:rPr>
          <w:rFonts w:ascii="Calibri Light" w:hAnsi="Calibri Light"/>
        </w:rPr>
      </w:pPr>
    </w:p>
    <w:p w14:paraId="6570F0B9" w14:textId="77777777" w:rsidR="00841CF3" w:rsidRPr="00052D0D" w:rsidRDefault="00841CF3" w:rsidP="00725269">
      <w:pPr>
        <w:rPr>
          <w:rFonts w:ascii="Calibri Light" w:hAnsi="Calibri Light"/>
        </w:rPr>
      </w:pPr>
    </w:p>
    <w:p w14:paraId="38CFE48A" w14:textId="77777777" w:rsidR="00841CF3" w:rsidRPr="00052D0D" w:rsidRDefault="00841CF3" w:rsidP="00725269">
      <w:pPr>
        <w:rPr>
          <w:rFonts w:ascii="Calibri Light" w:hAnsi="Calibri Light"/>
        </w:rPr>
      </w:pPr>
    </w:p>
    <w:p w14:paraId="57C17578" w14:textId="77777777" w:rsidR="00841CF3" w:rsidRPr="00052D0D" w:rsidRDefault="00841CF3" w:rsidP="00725269">
      <w:pPr>
        <w:rPr>
          <w:rFonts w:ascii="Calibri Light" w:hAnsi="Calibri Light"/>
        </w:rPr>
      </w:pPr>
    </w:p>
    <w:p w14:paraId="33C46D70" w14:textId="77777777" w:rsidR="00841CF3" w:rsidRPr="00052D0D" w:rsidRDefault="00841CF3" w:rsidP="00725269">
      <w:pPr>
        <w:rPr>
          <w:rFonts w:ascii="Calibri Light" w:hAnsi="Calibri Light"/>
        </w:rPr>
      </w:pPr>
    </w:p>
    <w:p w14:paraId="11A72A4C" w14:textId="77777777" w:rsidR="00841CF3" w:rsidRPr="00052D0D" w:rsidRDefault="00841CF3" w:rsidP="00725269">
      <w:pPr>
        <w:rPr>
          <w:rFonts w:ascii="Calibri Light" w:hAnsi="Calibri Light"/>
        </w:rPr>
      </w:pPr>
    </w:p>
    <w:p w14:paraId="550E5975" w14:textId="77777777" w:rsidR="00841CF3" w:rsidRPr="00052D0D" w:rsidRDefault="00841CF3" w:rsidP="00725269">
      <w:pPr>
        <w:rPr>
          <w:rFonts w:ascii="Calibri Light" w:hAnsi="Calibri Light"/>
        </w:rPr>
      </w:pPr>
    </w:p>
    <w:p w14:paraId="228AD205" w14:textId="77777777" w:rsidR="00841CF3" w:rsidRPr="00052D0D" w:rsidRDefault="00841CF3" w:rsidP="00725269">
      <w:pPr>
        <w:rPr>
          <w:rFonts w:ascii="Calibri Light" w:hAnsi="Calibri Light"/>
        </w:rPr>
      </w:pPr>
    </w:p>
    <w:p w14:paraId="42A7CE9A" w14:textId="77777777" w:rsidR="00841CF3" w:rsidRPr="00052D0D" w:rsidRDefault="00841CF3" w:rsidP="00725269">
      <w:pPr>
        <w:rPr>
          <w:rFonts w:ascii="Calibri Light" w:hAnsi="Calibri Light"/>
        </w:rPr>
      </w:pPr>
    </w:p>
    <w:p w14:paraId="3AADBA0B" w14:textId="77777777" w:rsidR="00841CF3" w:rsidRPr="00052D0D" w:rsidRDefault="00841CF3" w:rsidP="00725269">
      <w:pPr>
        <w:rPr>
          <w:rFonts w:ascii="Calibri Light" w:hAnsi="Calibri Light"/>
        </w:rPr>
      </w:pPr>
    </w:p>
    <w:p w14:paraId="35C71881" w14:textId="77777777" w:rsidR="00841CF3" w:rsidRPr="00052D0D" w:rsidRDefault="00841CF3" w:rsidP="00725269">
      <w:pPr>
        <w:rPr>
          <w:rFonts w:ascii="Calibri Light" w:hAnsi="Calibri Light"/>
        </w:rPr>
      </w:pPr>
    </w:p>
    <w:p w14:paraId="3203E4E8" w14:textId="77777777" w:rsidR="00841CF3" w:rsidRPr="00052D0D" w:rsidRDefault="00841CF3" w:rsidP="00725269">
      <w:pPr>
        <w:rPr>
          <w:rFonts w:ascii="Calibri Light" w:hAnsi="Calibri Light"/>
        </w:rPr>
      </w:pPr>
    </w:p>
    <w:p w14:paraId="5A715C2A" w14:textId="77777777" w:rsidR="00841CF3" w:rsidRPr="00052D0D" w:rsidRDefault="00841CF3" w:rsidP="00725269">
      <w:pPr>
        <w:rPr>
          <w:rFonts w:ascii="Calibri Light" w:hAnsi="Calibri Light"/>
        </w:rPr>
      </w:pPr>
    </w:p>
    <w:p w14:paraId="49E9A6D3" w14:textId="77777777" w:rsidR="00841CF3" w:rsidRPr="00052D0D" w:rsidRDefault="00841CF3" w:rsidP="00725269">
      <w:pPr>
        <w:rPr>
          <w:rFonts w:ascii="Calibri Light" w:hAnsi="Calibri Light"/>
        </w:rPr>
      </w:pPr>
    </w:p>
    <w:p w14:paraId="23B1D840" w14:textId="77777777" w:rsidR="00841CF3" w:rsidRPr="00052D0D" w:rsidRDefault="00841CF3" w:rsidP="00725269">
      <w:pPr>
        <w:rPr>
          <w:rFonts w:ascii="Calibri Light" w:hAnsi="Calibri Light"/>
        </w:rPr>
      </w:pPr>
    </w:p>
    <w:p w14:paraId="5496C776" w14:textId="220DF432" w:rsidR="00264CD1" w:rsidRPr="00052D0D" w:rsidRDefault="00264CD1" w:rsidP="00725269">
      <w:pPr>
        <w:rPr>
          <w:rFonts w:ascii="Calibri Light" w:hAnsi="Calibri Light"/>
        </w:rPr>
      </w:pPr>
    </w:p>
    <w:p w14:paraId="5BA69E26" w14:textId="77777777" w:rsidR="00264CD1" w:rsidRPr="00052D0D" w:rsidRDefault="00264CD1" w:rsidP="00725269">
      <w:pPr>
        <w:rPr>
          <w:rFonts w:ascii="Calibri Light" w:hAnsi="Calibri Light"/>
        </w:rPr>
      </w:pPr>
    </w:p>
    <w:p w14:paraId="6274B993" w14:textId="77777777" w:rsidR="00264CD1" w:rsidRPr="00052D0D" w:rsidRDefault="00264CD1" w:rsidP="00725269">
      <w:pPr>
        <w:rPr>
          <w:rFonts w:ascii="Calibri Light" w:hAnsi="Calibri Light"/>
        </w:rPr>
      </w:pPr>
    </w:p>
    <w:p w14:paraId="3284D8B9" w14:textId="77777777" w:rsidR="00264CD1" w:rsidRPr="00052D0D" w:rsidRDefault="00264CD1" w:rsidP="00725269">
      <w:pPr>
        <w:rPr>
          <w:rFonts w:ascii="Calibri Light" w:hAnsi="Calibri Light"/>
        </w:rPr>
      </w:pPr>
    </w:p>
    <w:p w14:paraId="16710E54" w14:textId="77777777" w:rsidR="00264CD1" w:rsidRPr="00052D0D" w:rsidRDefault="00264CD1" w:rsidP="00725269">
      <w:pPr>
        <w:rPr>
          <w:rFonts w:ascii="Calibri Light" w:hAnsi="Calibri Light"/>
        </w:rPr>
      </w:pPr>
    </w:p>
    <w:p w14:paraId="45F3FCB7" w14:textId="77777777" w:rsidR="00264CD1" w:rsidRPr="00052D0D" w:rsidRDefault="00264CD1" w:rsidP="00725269">
      <w:pPr>
        <w:rPr>
          <w:rFonts w:ascii="Calibri Light" w:hAnsi="Calibri Light"/>
        </w:rPr>
      </w:pPr>
    </w:p>
    <w:p w14:paraId="20EB0621" w14:textId="77777777" w:rsidR="00264CD1" w:rsidRPr="00052D0D" w:rsidRDefault="00264CD1" w:rsidP="00725269">
      <w:pPr>
        <w:rPr>
          <w:rFonts w:ascii="Calibri Light" w:hAnsi="Calibri Light"/>
        </w:rPr>
      </w:pPr>
    </w:p>
    <w:p w14:paraId="45B42D95" w14:textId="77777777" w:rsidR="00264CD1" w:rsidRPr="00052D0D" w:rsidRDefault="00264CD1" w:rsidP="00725269">
      <w:pPr>
        <w:rPr>
          <w:rFonts w:ascii="Calibri Light" w:hAnsi="Calibri Light"/>
        </w:rPr>
      </w:pPr>
    </w:p>
    <w:p w14:paraId="4745EEAB" w14:textId="77777777" w:rsidR="00264CD1" w:rsidRPr="00052D0D" w:rsidRDefault="00264CD1" w:rsidP="00725269">
      <w:pPr>
        <w:rPr>
          <w:rFonts w:ascii="Calibri Light" w:hAnsi="Calibri Light"/>
        </w:rPr>
      </w:pPr>
    </w:p>
    <w:p w14:paraId="667A64A3" w14:textId="77777777" w:rsidR="00264CD1" w:rsidRPr="00052D0D" w:rsidRDefault="00264CD1" w:rsidP="00725269">
      <w:pPr>
        <w:rPr>
          <w:rFonts w:ascii="Calibri Light" w:hAnsi="Calibri Light"/>
        </w:rPr>
      </w:pPr>
    </w:p>
    <w:p w14:paraId="6CBC4479" w14:textId="77777777" w:rsidR="00264CD1" w:rsidRPr="00052D0D" w:rsidRDefault="00264CD1" w:rsidP="00725269">
      <w:pPr>
        <w:rPr>
          <w:rFonts w:ascii="Calibri Light" w:hAnsi="Calibri Light"/>
        </w:rPr>
      </w:pPr>
    </w:p>
    <w:p w14:paraId="3889944C" w14:textId="77777777" w:rsidR="00264CD1" w:rsidRPr="00052D0D" w:rsidRDefault="00264CD1" w:rsidP="00725269">
      <w:pPr>
        <w:rPr>
          <w:rFonts w:ascii="Calibri Light" w:hAnsi="Calibri Light"/>
        </w:rPr>
      </w:pPr>
    </w:p>
    <w:p w14:paraId="78C1E2CB" w14:textId="77777777" w:rsidR="00841CF3" w:rsidRPr="00052D0D" w:rsidRDefault="00841CF3" w:rsidP="00725269">
      <w:pPr>
        <w:rPr>
          <w:rFonts w:ascii="Calibri Light" w:hAnsi="Calibri Light"/>
        </w:rPr>
      </w:pPr>
    </w:p>
    <w:p w14:paraId="412673E4" w14:textId="77777777" w:rsidR="00841CF3" w:rsidRPr="00052D0D" w:rsidRDefault="00841CF3" w:rsidP="00725269">
      <w:pPr>
        <w:rPr>
          <w:rFonts w:ascii="Calibri Light" w:hAnsi="Calibri Light"/>
        </w:rPr>
      </w:pPr>
    </w:p>
    <w:p w14:paraId="7B38CC43" w14:textId="77777777" w:rsidR="00841CF3" w:rsidRPr="00052D0D" w:rsidRDefault="00841CF3" w:rsidP="00725269">
      <w:pPr>
        <w:rPr>
          <w:rFonts w:ascii="Calibri Light" w:hAnsi="Calibri Light"/>
        </w:rPr>
      </w:pPr>
    </w:p>
    <w:p w14:paraId="59ED255C" w14:textId="5E9FD73D" w:rsidR="00E0118B" w:rsidRPr="00052D0D" w:rsidRDefault="00E0118B" w:rsidP="00471131">
      <w:pPr>
        <w:pStyle w:val="Heading2"/>
      </w:pPr>
      <w:bookmarkStart w:id="35" w:name="_Toc515950853"/>
      <w:r w:rsidRPr="00052D0D">
        <w:t>Process Flows</w:t>
      </w:r>
      <w:bookmarkEnd w:id="30"/>
      <w:bookmarkEnd w:id="31"/>
      <w:bookmarkEnd w:id="35"/>
      <w:r w:rsidRPr="00052D0D">
        <w:t xml:space="preserve"> </w:t>
      </w:r>
    </w:p>
    <w:p w14:paraId="72ED0874" w14:textId="77777777" w:rsidR="00E0118B" w:rsidRPr="00052D0D" w:rsidRDefault="003E24F2" w:rsidP="003E24F2">
      <w:pPr>
        <w:pStyle w:val="Heading3"/>
        <w:numPr>
          <w:ilvl w:val="2"/>
          <w:numId w:val="0"/>
        </w:numPr>
        <w:rPr>
          <w:rFonts w:ascii="Calibri Light" w:hAnsi="Calibri Light"/>
          <w:sz w:val="32"/>
          <w:szCs w:val="32"/>
        </w:rPr>
      </w:pPr>
      <w:r w:rsidRPr="00052D0D">
        <w:rPr>
          <w:rFonts w:ascii="Calibri Light" w:hAnsi="Calibri Light"/>
        </w:rPr>
        <w:tab/>
      </w:r>
      <w:bookmarkStart w:id="36" w:name="_Toc515950854"/>
      <w:r w:rsidRPr="00052D0D">
        <w:rPr>
          <w:rFonts w:ascii="Calibri Light" w:hAnsi="Calibri Light"/>
          <w:sz w:val="32"/>
          <w:szCs w:val="32"/>
        </w:rPr>
        <w:t xml:space="preserve">2.6.1 </w:t>
      </w:r>
      <w:r w:rsidR="001F708C" w:rsidRPr="00052D0D">
        <w:rPr>
          <w:rFonts w:ascii="Calibri Light" w:hAnsi="Calibri Light"/>
        </w:rPr>
        <w:t>Create Trouble Order</w:t>
      </w:r>
      <w:bookmarkEnd w:id="36"/>
    </w:p>
    <w:p w14:paraId="0A6A4A92" w14:textId="77777777" w:rsidR="00E0118B" w:rsidRPr="00052D0D" w:rsidRDefault="00E0118B" w:rsidP="00E0118B">
      <w:pPr>
        <w:pStyle w:val="Heading4"/>
        <w:rPr>
          <w:rFonts w:ascii="Calibri Light" w:hAnsi="Calibri Light" w:cs="Arial"/>
          <w:sz w:val="18"/>
          <w:szCs w:val="18"/>
        </w:rPr>
      </w:pPr>
      <w:bookmarkStart w:id="37" w:name="_Toc491613815"/>
      <w:r w:rsidRPr="00052D0D">
        <w:rPr>
          <w:rFonts w:ascii="Calibri Light" w:hAnsi="Calibri Light" w:cs="Arial"/>
          <w:sz w:val="18"/>
          <w:szCs w:val="18"/>
        </w:rPr>
        <w:t>Process Flow Diagram</w:t>
      </w:r>
      <w:bookmarkEnd w:id="37"/>
      <w:r w:rsidRPr="00052D0D">
        <w:rPr>
          <w:rFonts w:ascii="Calibri Light" w:hAnsi="Calibri Light" w:cs="Arial"/>
          <w:sz w:val="18"/>
          <w:szCs w:val="18"/>
        </w:rPr>
        <w:t xml:space="preserve"> </w:t>
      </w:r>
    </w:p>
    <w:p w14:paraId="2ABB8367" w14:textId="77777777" w:rsidR="00251918" w:rsidRPr="00052D0D" w:rsidRDefault="00251918" w:rsidP="00251918">
      <w:pPr>
        <w:rPr>
          <w:rFonts w:ascii="Calibri Light" w:hAnsi="Calibri Light"/>
          <w:sz w:val="18"/>
          <w:szCs w:val="18"/>
        </w:rPr>
      </w:pPr>
    </w:p>
    <w:p w14:paraId="0795E642" w14:textId="656AD3C7" w:rsidR="00264CD1" w:rsidRPr="00052D0D" w:rsidRDefault="00B3011F" w:rsidP="00251918">
      <w:pPr>
        <w:rPr>
          <w:rFonts w:ascii="Calibri Light" w:hAnsi="Calibri Light"/>
          <w:sz w:val="18"/>
          <w:szCs w:val="18"/>
        </w:rPr>
      </w:pPr>
      <w:r w:rsidRPr="00052D0D">
        <w:rPr>
          <w:rFonts w:ascii="Calibri Light" w:hAnsi="Calibri Light"/>
        </w:rPr>
        <w:object w:dxaOrig="17616" w:dyaOrig="11556" w14:anchorId="60C57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06.6pt" o:ole="">
            <v:imagedata r:id="rId27" o:title=""/>
          </v:shape>
          <o:OLEObject Type="Embed" ProgID="Visio.Drawing.15" ShapeID="_x0000_i1025" DrawAspect="Content" ObjectID="_1589693824" r:id="rId28"/>
        </w:object>
      </w:r>
    </w:p>
    <w:p w14:paraId="76ACE161" w14:textId="74920E03" w:rsidR="00E0118B" w:rsidRPr="00052D0D" w:rsidRDefault="00E0118B" w:rsidP="00E0118B">
      <w:pPr>
        <w:rPr>
          <w:rFonts w:ascii="Calibri Light" w:hAnsi="Calibri Light" w:cs="Arial"/>
          <w:sz w:val="18"/>
          <w:szCs w:val="18"/>
        </w:rPr>
      </w:pPr>
    </w:p>
    <w:p w14:paraId="614F33B5" w14:textId="77777777" w:rsidR="00E0118B" w:rsidRPr="00052D0D" w:rsidRDefault="00E0118B" w:rsidP="51FE5148">
      <w:pPr>
        <w:pStyle w:val="Heading4"/>
        <w:rPr>
          <w:rFonts w:ascii="Calibri Light" w:hAnsi="Calibri Light" w:cs="Arial"/>
          <w:sz w:val="18"/>
          <w:szCs w:val="18"/>
        </w:rPr>
      </w:pPr>
      <w:bookmarkStart w:id="38" w:name="_Toc491613816"/>
      <w:r w:rsidRPr="00052D0D">
        <w:rPr>
          <w:rFonts w:ascii="Calibri Light" w:hAnsi="Calibri Light" w:cs="Arial"/>
          <w:sz w:val="18"/>
          <w:szCs w:val="18"/>
        </w:rPr>
        <w:t>Process Flow Steps</w:t>
      </w:r>
      <w:bookmarkEnd w:id="38"/>
    </w:p>
    <w:p w14:paraId="367F8F21" w14:textId="77777777" w:rsidR="0023101C" w:rsidRPr="00052D0D" w:rsidRDefault="0023101C" w:rsidP="0023101C">
      <w:pPr>
        <w:rPr>
          <w:rFonts w:ascii="Calibri Light" w:hAnsi="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2209"/>
        <w:gridCol w:w="2700"/>
        <w:gridCol w:w="1800"/>
        <w:gridCol w:w="2070"/>
      </w:tblGrid>
      <w:tr w:rsidR="006A14C7" w:rsidRPr="00052D0D" w14:paraId="30F5ACF5" w14:textId="77777777" w:rsidTr="51FE5148">
        <w:trPr>
          <w:cantSplit/>
          <w:trHeight w:val="432"/>
          <w:tblHeader/>
        </w:trPr>
        <w:tc>
          <w:tcPr>
            <w:tcW w:w="828" w:type="dxa"/>
            <w:tcBorders>
              <w:top w:val="threeDEmboss" w:sz="6" w:space="0" w:color="auto"/>
              <w:bottom w:val="threeDEmboss" w:sz="6" w:space="0" w:color="auto"/>
            </w:tcBorders>
            <w:shd w:val="clear" w:color="auto" w:fill="F9FBAF"/>
            <w:vAlign w:val="center"/>
          </w:tcPr>
          <w:p w14:paraId="56A2BFCD" w14:textId="77777777" w:rsidR="006A14C7" w:rsidRPr="00052D0D" w:rsidRDefault="006A14C7" w:rsidP="51FE5148">
            <w:pPr>
              <w:pStyle w:val="TableHeader-Center"/>
              <w:rPr>
                <w:rFonts w:ascii="Calibri Light" w:hAnsi="Calibri Light" w:cs="Arial"/>
                <w:sz w:val="18"/>
                <w:szCs w:val="18"/>
              </w:rPr>
            </w:pPr>
            <w:r w:rsidRPr="00052D0D">
              <w:rPr>
                <w:rFonts w:ascii="Calibri Light" w:hAnsi="Calibri Light" w:cs="Arial"/>
                <w:sz w:val="18"/>
                <w:szCs w:val="18"/>
              </w:rPr>
              <w:t>Step</w:t>
            </w:r>
          </w:p>
        </w:tc>
        <w:tc>
          <w:tcPr>
            <w:tcW w:w="2209" w:type="dxa"/>
            <w:tcBorders>
              <w:top w:val="threeDEmboss" w:sz="6" w:space="0" w:color="auto"/>
              <w:bottom w:val="threeDEmboss" w:sz="6" w:space="0" w:color="auto"/>
            </w:tcBorders>
            <w:shd w:val="clear" w:color="auto" w:fill="F9FBAF"/>
            <w:vAlign w:val="center"/>
          </w:tcPr>
          <w:p w14:paraId="3CA4FB02" w14:textId="77777777" w:rsidR="006A14C7" w:rsidRPr="00052D0D" w:rsidRDefault="006A14C7" w:rsidP="51FE5148">
            <w:pPr>
              <w:pStyle w:val="TableHeader-Left"/>
              <w:rPr>
                <w:rFonts w:ascii="Calibri Light" w:hAnsi="Calibri Light" w:cs="Arial"/>
                <w:sz w:val="18"/>
                <w:szCs w:val="18"/>
              </w:rPr>
            </w:pPr>
            <w:r w:rsidRPr="00052D0D">
              <w:rPr>
                <w:rFonts w:ascii="Calibri Light" w:hAnsi="Calibri Light" w:cs="Arial"/>
                <w:sz w:val="18"/>
                <w:szCs w:val="18"/>
              </w:rPr>
              <w:t>Description of Step</w:t>
            </w:r>
          </w:p>
        </w:tc>
        <w:tc>
          <w:tcPr>
            <w:tcW w:w="2700" w:type="dxa"/>
            <w:tcBorders>
              <w:top w:val="threeDEmboss" w:sz="6" w:space="0" w:color="auto"/>
              <w:bottom w:val="threeDEmboss" w:sz="6" w:space="0" w:color="auto"/>
            </w:tcBorders>
            <w:shd w:val="clear" w:color="auto" w:fill="F9FBAF"/>
            <w:vAlign w:val="center"/>
          </w:tcPr>
          <w:p w14:paraId="203E45E8" w14:textId="10D7BFA6" w:rsidR="006A14C7" w:rsidRPr="00052D0D" w:rsidRDefault="006A14C7" w:rsidP="51FE5148">
            <w:pPr>
              <w:pStyle w:val="TableHeader-Left"/>
              <w:rPr>
                <w:rFonts w:ascii="Calibri Light" w:hAnsi="Calibri Light" w:cs="Arial"/>
                <w:sz w:val="18"/>
                <w:szCs w:val="18"/>
              </w:rPr>
            </w:pPr>
            <w:r w:rsidRPr="00052D0D">
              <w:rPr>
                <w:rFonts w:ascii="Calibri Light" w:hAnsi="Calibri Light" w:cs="Arial"/>
                <w:sz w:val="18"/>
                <w:szCs w:val="18"/>
              </w:rPr>
              <w:t>T-Code</w:t>
            </w:r>
          </w:p>
        </w:tc>
        <w:tc>
          <w:tcPr>
            <w:tcW w:w="1800" w:type="dxa"/>
            <w:tcBorders>
              <w:top w:val="threeDEmboss" w:sz="6" w:space="0" w:color="auto"/>
              <w:bottom w:val="threeDEmboss" w:sz="6" w:space="0" w:color="auto"/>
            </w:tcBorders>
            <w:shd w:val="clear" w:color="auto" w:fill="F9FBAF"/>
            <w:vAlign w:val="center"/>
          </w:tcPr>
          <w:p w14:paraId="100CA861" w14:textId="77777777" w:rsidR="006A14C7" w:rsidRPr="00052D0D" w:rsidRDefault="006A14C7" w:rsidP="51FE5148">
            <w:pPr>
              <w:pStyle w:val="TableHeader-Left"/>
              <w:rPr>
                <w:rFonts w:ascii="Calibri Light" w:hAnsi="Calibri Light" w:cs="Arial"/>
                <w:sz w:val="18"/>
                <w:szCs w:val="18"/>
              </w:rPr>
            </w:pPr>
            <w:r w:rsidRPr="00052D0D">
              <w:rPr>
                <w:rFonts w:ascii="Calibri Light" w:hAnsi="Calibri Light" w:cs="Arial"/>
                <w:sz w:val="18"/>
                <w:szCs w:val="18"/>
              </w:rPr>
              <w:t>Role(s)</w:t>
            </w:r>
          </w:p>
        </w:tc>
        <w:tc>
          <w:tcPr>
            <w:tcW w:w="2070" w:type="dxa"/>
            <w:tcBorders>
              <w:top w:val="threeDEmboss" w:sz="6" w:space="0" w:color="auto"/>
              <w:bottom w:val="threeDEmboss" w:sz="6" w:space="0" w:color="auto"/>
            </w:tcBorders>
            <w:shd w:val="clear" w:color="auto" w:fill="F9FBAF"/>
          </w:tcPr>
          <w:p w14:paraId="50A45592" w14:textId="77777777" w:rsidR="00387370" w:rsidRPr="00052D0D" w:rsidRDefault="00387370" w:rsidP="00387370">
            <w:pPr>
              <w:pStyle w:val="TableHeader-Left"/>
              <w:rPr>
                <w:rFonts w:ascii="Calibri Light" w:hAnsi="Calibri Light" w:cs="Arial"/>
                <w:sz w:val="18"/>
                <w:szCs w:val="18"/>
              </w:rPr>
            </w:pPr>
            <w:r w:rsidRPr="00052D0D">
              <w:rPr>
                <w:rFonts w:ascii="Calibri Light" w:hAnsi="Calibri Light" w:cs="Arial"/>
                <w:sz w:val="18"/>
                <w:szCs w:val="18"/>
              </w:rPr>
              <w:t>If step is relevant for a Control, add Requirement</w:t>
            </w:r>
          </w:p>
          <w:p w14:paraId="4B73B50E" w14:textId="77777777" w:rsidR="006A14C7" w:rsidRPr="00052D0D" w:rsidRDefault="00387370" w:rsidP="00387370">
            <w:pPr>
              <w:pStyle w:val="TableHeader-Left"/>
              <w:rPr>
                <w:rFonts w:ascii="Calibri Light" w:hAnsi="Calibri Light" w:cs="Arial"/>
                <w:sz w:val="18"/>
                <w:szCs w:val="18"/>
              </w:rPr>
            </w:pPr>
            <w:r w:rsidRPr="00052D0D">
              <w:rPr>
                <w:rFonts w:ascii="Calibri Light" w:hAnsi="Calibri Light" w:cs="Arial"/>
                <w:sz w:val="18"/>
                <w:szCs w:val="18"/>
              </w:rPr>
              <w:t>ID</w:t>
            </w:r>
          </w:p>
        </w:tc>
      </w:tr>
      <w:tr w:rsidR="00EC2175" w:rsidRPr="00052D0D" w14:paraId="23E2A5CA" w14:textId="77777777" w:rsidTr="51FE5148">
        <w:trPr>
          <w:cantSplit/>
          <w:trHeight w:val="432"/>
        </w:trPr>
        <w:tc>
          <w:tcPr>
            <w:tcW w:w="828" w:type="dxa"/>
            <w:tcBorders>
              <w:top w:val="threeDEmboss" w:sz="6" w:space="0" w:color="auto"/>
            </w:tcBorders>
            <w:vAlign w:val="center"/>
          </w:tcPr>
          <w:p w14:paraId="5BF908CC" w14:textId="3CA438DE"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10</w:t>
            </w:r>
          </w:p>
        </w:tc>
        <w:tc>
          <w:tcPr>
            <w:tcW w:w="2209" w:type="dxa"/>
            <w:tcBorders>
              <w:top w:val="threeDEmboss" w:sz="6" w:space="0" w:color="auto"/>
            </w:tcBorders>
            <w:vAlign w:val="center"/>
          </w:tcPr>
          <w:p w14:paraId="340E6398" w14:textId="359C8256" w:rsidR="00EC2175" w:rsidRPr="00052D0D" w:rsidRDefault="00EC2175" w:rsidP="00EC2175">
            <w:pPr>
              <w:pStyle w:val="TableField-Bold"/>
              <w:rPr>
                <w:rFonts w:ascii="Calibri Light" w:hAnsi="Calibri Light"/>
              </w:rPr>
            </w:pPr>
            <w:r w:rsidRPr="00052D0D">
              <w:rPr>
                <w:rFonts w:ascii="Calibri Light" w:hAnsi="Calibri Light"/>
              </w:rPr>
              <w:t>Start</w:t>
            </w:r>
          </w:p>
          <w:p w14:paraId="270F7D89" w14:textId="77777777" w:rsidR="00EC2175" w:rsidRPr="00052D0D" w:rsidRDefault="00EC2175" w:rsidP="00EC2175">
            <w:pPr>
              <w:pStyle w:val="TableField-Bold"/>
              <w:rPr>
                <w:rFonts w:ascii="Calibri Light" w:hAnsi="Calibri Light"/>
              </w:rPr>
            </w:pPr>
          </w:p>
          <w:p w14:paraId="7BD3531F" w14:textId="16A24AEC"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Customer starts </w:t>
            </w:r>
            <w:r w:rsidR="00B3011F" w:rsidRPr="00052D0D">
              <w:rPr>
                <w:rFonts w:ascii="Calibri Light" w:hAnsi="Calibri Light"/>
              </w:rPr>
              <w:t xml:space="preserve">Trouble </w:t>
            </w:r>
            <w:r w:rsidRPr="00052D0D">
              <w:rPr>
                <w:rFonts w:ascii="Calibri Light" w:hAnsi="Calibri Light"/>
              </w:rPr>
              <w:t>Order request at IVR/SCE.com. Proceed to Step 30.</w:t>
            </w:r>
          </w:p>
        </w:tc>
        <w:tc>
          <w:tcPr>
            <w:tcW w:w="2700" w:type="dxa"/>
            <w:tcBorders>
              <w:top w:val="threeDEmboss" w:sz="6" w:space="0" w:color="auto"/>
            </w:tcBorders>
            <w:vAlign w:val="center"/>
          </w:tcPr>
          <w:p w14:paraId="7528C45E" w14:textId="078EDCD1"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1800" w:type="dxa"/>
            <w:tcBorders>
              <w:top w:val="threeDEmboss" w:sz="6" w:space="0" w:color="auto"/>
            </w:tcBorders>
            <w:vAlign w:val="center"/>
          </w:tcPr>
          <w:p w14:paraId="380250F2" w14:textId="0EB9FDEB" w:rsidR="00EC2175" w:rsidRPr="00052D0D" w:rsidRDefault="00EC2175" w:rsidP="51FE5148">
            <w:pPr>
              <w:pStyle w:val="TableField-Left"/>
              <w:rPr>
                <w:rFonts w:ascii="Calibri Light" w:hAnsi="Calibri Light" w:cs="Arial"/>
                <w:sz w:val="18"/>
                <w:szCs w:val="18"/>
              </w:rPr>
            </w:pPr>
            <w:r w:rsidRPr="00052D0D">
              <w:rPr>
                <w:rFonts w:ascii="Calibri Light" w:hAnsi="Calibri Light"/>
              </w:rPr>
              <w:t>IVR/SCE.com</w:t>
            </w:r>
          </w:p>
        </w:tc>
        <w:tc>
          <w:tcPr>
            <w:tcW w:w="2070" w:type="dxa"/>
            <w:tcBorders>
              <w:top w:val="threeDEmboss" w:sz="6" w:space="0" w:color="auto"/>
            </w:tcBorders>
          </w:tcPr>
          <w:p w14:paraId="4BE82510" w14:textId="77777777" w:rsidR="00EC2175" w:rsidRPr="00052D0D" w:rsidRDefault="00EC2175" w:rsidP="00EC2175">
            <w:pPr>
              <w:pStyle w:val="TableField-Left"/>
              <w:rPr>
                <w:rFonts w:ascii="Calibri Light" w:hAnsi="Calibri Light" w:cs="Arial"/>
                <w:sz w:val="18"/>
                <w:szCs w:val="18"/>
              </w:rPr>
            </w:pPr>
          </w:p>
        </w:tc>
      </w:tr>
      <w:tr w:rsidR="00EC2175" w:rsidRPr="00052D0D" w14:paraId="6EC68C32" w14:textId="77777777" w:rsidTr="51FE5148">
        <w:trPr>
          <w:cantSplit/>
          <w:trHeight w:val="432"/>
        </w:trPr>
        <w:tc>
          <w:tcPr>
            <w:tcW w:w="828" w:type="dxa"/>
            <w:vAlign w:val="center"/>
          </w:tcPr>
          <w:p w14:paraId="48FEFB18" w14:textId="104ED87F" w:rsidR="00EC2175" w:rsidRPr="00052D0D" w:rsidRDefault="00EC2175" w:rsidP="51FE5148">
            <w:pPr>
              <w:pStyle w:val="TableField-Center"/>
              <w:rPr>
                <w:rFonts w:ascii="Calibri Light" w:hAnsi="Calibri Light" w:cs="Arial"/>
                <w:sz w:val="18"/>
                <w:szCs w:val="18"/>
              </w:rPr>
            </w:pPr>
            <w:r w:rsidRPr="00052D0D">
              <w:rPr>
                <w:rFonts w:ascii="Calibri Light" w:hAnsi="Calibri Light"/>
              </w:rPr>
              <w:lastRenderedPageBreak/>
              <w:t>20</w:t>
            </w:r>
          </w:p>
        </w:tc>
        <w:tc>
          <w:tcPr>
            <w:tcW w:w="2209" w:type="dxa"/>
            <w:vAlign w:val="center"/>
          </w:tcPr>
          <w:p w14:paraId="3012E6D7" w14:textId="2CB8E3FE" w:rsidR="00EC2175" w:rsidRPr="00052D0D" w:rsidRDefault="00EC2175" w:rsidP="51FE5148">
            <w:pPr>
              <w:pStyle w:val="TableField-Left"/>
              <w:rPr>
                <w:rFonts w:ascii="Calibri Light" w:hAnsi="Calibri Light" w:cs="Tahoma"/>
                <w:b/>
                <w:bCs/>
              </w:rPr>
            </w:pPr>
            <w:r w:rsidRPr="00052D0D">
              <w:rPr>
                <w:rFonts w:ascii="Calibri Light" w:hAnsi="Calibri Light"/>
                <w:b/>
                <w:bCs/>
              </w:rPr>
              <w:t>Start</w:t>
            </w:r>
            <w:r w:rsidRPr="00052D0D" w:rsidDel="00A16C25">
              <w:rPr>
                <w:rFonts w:ascii="Calibri Light" w:hAnsi="Calibri Light" w:cs="Tahoma"/>
                <w:b/>
                <w:bCs/>
              </w:rPr>
              <w:t xml:space="preserve"> </w:t>
            </w:r>
          </w:p>
          <w:p w14:paraId="602E8A37" w14:textId="77777777" w:rsidR="00EC2175" w:rsidRPr="00052D0D" w:rsidRDefault="00EC2175" w:rsidP="00EC2175">
            <w:pPr>
              <w:pStyle w:val="TableField-Left"/>
              <w:rPr>
                <w:rFonts w:ascii="Calibri Light" w:hAnsi="Calibri Light" w:cs="Tahoma"/>
                <w:b/>
              </w:rPr>
            </w:pPr>
          </w:p>
          <w:p w14:paraId="78F390D8" w14:textId="518F5369"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Front Office Agent receives request from the customer. Proceed to Step 80</w:t>
            </w:r>
          </w:p>
        </w:tc>
        <w:tc>
          <w:tcPr>
            <w:tcW w:w="2700" w:type="dxa"/>
            <w:vAlign w:val="center"/>
          </w:tcPr>
          <w:p w14:paraId="3308B976" w14:textId="027FBABD"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1800" w:type="dxa"/>
            <w:vAlign w:val="center"/>
          </w:tcPr>
          <w:p w14:paraId="70BFBB9B" w14:textId="792BA518"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068D1E0D" w14:textId="77777777" w:rsidR="00EC2175" w:rsidRPr="00052D0D" w:rsidRDefault="00EC2175" w:rsidP="00EC2175">
            <w:pPr>
              <w:pStyle w:val="TableField-Left"/>
              <w:rPr>
                <w:rFonts w:ascii="Calibri Light" w:hAnsi="Calibri Light" w:cs="Arial"/>
                <w:sz w:val="18"/>
                <w:szCs w:val="18"/>
              </w:rPr>
            </w:pPr>
          </w:p>
        </w:tc>
      </w:tr>
      <w:tr w:rsidR="00EC2175" w:rsidRPr="00052D0D" w14:paraId="336DABBF" w14:textId="77777777" w:rsidTr="51FE5148">
        <w:trPr>
          <w:cantSplit/>
          <w:trHeight w:val="432"/>
        </w:trPr>
        <w:tc>
          <w:tcPr>
            <w:tcW w:w="828" w:type="dxa"/>
            <w:vAlign w:val="center"/>
          </w:tcPr>
          <w:p w14:paraId="51FD5233" w14:textId="1A699205"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25</w:t>
            </w:r>
          </w:p>
        </w:tc>
        <w:tc>
          <w:tcPr>
            <w:tcW w:w="2209" w:type="dxa"/>
            <w:vAlign w:val="center"/>
          </w:tcPr>
          <w:p w14:paraId="7A6E2FBF" w14:textId="1568AA1C" w:rsidR="00EC2175" w:rsidRPr="00052D0D" w:rsidRDefault="00EC2175" w:rsidP="51FE5148">
            <w:pPr>
              <w:pStyle w:val="TableField-Left"/>
              <w:rPr>
                <w:rFonts w:ascii="Calibri Light" w:hAnsi="Calibri Light" w:cs="Tahoma"/>
                <w:b/>
                <w:bCs/>
              </w:rPr>
            </w:pPr>
            <w:r w:rsidRPr="00052D0D">
              <w:rPr>
                <w:rFonts w:ascii="Calibri Light" w:hAnsi="Calibri Light"/>
                <w:b/>
                <w:bCs/>
              </w:rPr>
              <w:t>Start</w:t>
            </w:r>
            <w:r w:rsidRPr="00052D0D" w:rsidDel="00A16C25">
              <w:rPr>
                <w:rFonts w:ascii="Calibri Light" w:hAnsi="Calibri Light" w:cs="Tahoma"/>
                <w:b/>
                <w:bCs/>
              </w:rPr>
              <w:t xml:space="preserve"> </w:t>
            </w:r>
          </w:p>
          <w:p w14:paraId="702AA925" w14:textId="77777777" w:rsidR="00EC2175" w:rsidRPr="00052D0D" w:rsidRDefault="00EC2175" w:rsidP="00EC2175">
            <w:pPr>
              <w:pStyle w:val="TableField-Left"/>
              <w:rPr>
                <w:rFonts w:ascii="Calibri Light" w:hAnsi="Calibri Light" w:cs="Tahoma"/>
                <w:b/>
              </w:rPr>
            </w:pPr>
          </w:p>
          <w:p w14:paraId="7E474810" w14:textId="7FD3840E" w:rsidR="00EC2175" w:rsidRPr="00052D0D" w:rsidRDefault="00EC2175" w:rsidP="51FE5148">
            <w:pPr>
              <w:pStyle w:val="TableField-Left"/>
              <w:rPr>
                <w:rFonts w:ascii="Calibri Light" w:hAnsi="Calibri Light" w:cs="Arial"/>
                <w:sz w:val="18"/>
                <w:szCs w:val="18"/>
              </w:rPr>
            </w:pPr>
            <w:r w:rsidRPr="00052D0D">
              <w:rPr>
                <w:rFonts w:ascii="Calibri Light" w:hAnsi="Calibri Light"/>
              </w:rPr>
              <w:t>Customer request via IVR receives request from the customer. Proceed to Step 70</w:t>
            </w:r>
          </w:p>
        </w:tc>
        <w:tc>
          <w:tcPr>
            <w:tcW w:w="2700" w:type="dxa"/>
            <w:vAlign w:val="center"/>
          </w:tcPr>
          <w:p w14:paraId="0FA49057" w14:textId="707E0D23"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1800" w:type="dxa"/>
            <w:vAlign w:val="center"/>
          </w:tcPr>
          <w:p w14:paraId="37421D44" w14:textId="2ECAE1E4"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7E69945D" w14:textId="77777777" w:rsidR="00EC2175" w:rsidRPr="00052D0D" w:rsidRDefault="00EC2175" w:rsidP="00EC2175">
            <w:pPr>
              <w:pStyle w:val="TableField-Left"/>
              <w:rPr>
                <w:rFonts w:ascii="Calibri Light" w:hAnsi="Calibri Light" w:cs="Arial"/>
                <w:sz w:val="18"/>
                <w:szCs w:val="18"/>
              </w:rPr>
            </w:pPr>
          </w:p>
        </w:tc>
      </w:tr>
      <w:tr w:rsidR="00EC2175" w:rsidRPr="00052D0D" w14:paraId="57B3DDDE" w14:textId="77777777" w:rsidTr="51FE5148">
        <w:trPr>
          <w:cantSplit/>
          <w:trHeight w:val="432"/>
        </w:trPr>
        <w:tc>
          <w:tcPr>
            <w:tcW w:w="828" w:type="dxa"/>
            <w:vAlign w:val="center"/>
          </w:tcPr>
          <w:p w14:paraId="116290E3" w14:textId="3848AA24"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30</w:t>
            </w:r>
          </w:p>
        </w:tc>
        <w:tc>
          <w:tcPr>
            <w:tcW w:w="2209" w:type="dxa"/>
            <w:vAlign w:val="center"/>
          </w:tcPr>
          <w:p w14:paraId="0D5D076B" w14:textId="3636BAF5"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b/>
                <w:bCs/>
              </w:rPr>
              <w:t xml:space="preserve">Create </w:t>
            </w:r>
            <w:r w:rsidR="00B3011F" w:rsidRPr="00052D0D">
              <w:rPr>
                <w:rFonts w:ascii="Calibri Light" w:hAnsi="Calibri Light"/>
                <w:b/>
                <w:bCs/>
              </w:rPr>
              <w:t>Trouble</w:t>
            </w:r>
            <w:r w:rsidRPr="00052D0D">
              <w:rPr>
                <w:rFonts w:ascii="Calibri Light" w:hAnsi="Calibri Light"/>
                <w:b/>
                <w:bCs/>
              </w:rPr>
              <w:t xml:space="preserve"> Order</w:t>
            </w:r>
          </w:p>
        </w:tc>
        <w:tc>
          <w:tcPr>
            <w:tcW w:w="2700" w:type="dxa"/>
            <w:vAlign w:val="center"/>
          </w:tcPr>
          <w:p w14:paraId="2C7B11A3" w14:textId="563FB52A" w:rsidR="00EC2175" w:rsidRPr="00052D0D" w:rsidRDefault="00EC2175" w:rsidP="00EC2175">
            <w:pPr>
              <w:pStyle w:val="TableField-Left"/>
              <w:rPr>
                <w:rFonts w:ascii="Calibri Light" w:hAnsi="Calibri Light"/>
              </w:rPr>
            </w:pPr>
            <w:r w:rsidRPr="00052D0D">
              <w:rPr>
                <w:rFonts w:ascii="Calibri Light" w:hAnsi="Calibri Light"/>
              </w:rPr>
              <w:t>S/4HANA</w:t>
            </w:r>
          </w:p>
          <w:p w14:paraId="44F25B21" w14:textId="5F3D3C45" w:rsidR="00EC2175" w:rsidRPr="00052D0D" w:rsidRDefault="00EC2175" w:rsidP="51FE5148">
            <w:pPr>
              <w:pStyle w:val="TableField-Left"/>
              <w:rPr>
                <w:rFonts w:ascii="Calibri Light" w:hAnsi="Calibri Light" w:cs="Arial"/>
                <w:sz w:val="18"/>
                <w:szCs w:val="18"/>
              </w:rPr>
            </w:pPr>
            <w:r w:rsidRPr="00052D0D">
              <w:rPr>
                <w:rFonts w:ascii="Calibri Light" w:hAnsi="Calibri Light"/>
              </w:rPr>
              <w:t>IW31</w:t>
            </w:r>
          </w:p>
        </w:tc>
        <w:tc>
          <w:tcPr>
            <w:tcW w:w="1800" w:type="dxa"/>
            <w:vAlign w:val="center"/>
          </w:tcPr>
          <w:p w14:paraId="209ED0DD" w14:textId="4B3E0E70"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2070" w:type="dxa"/>
          </w:tcPr>
          <w:p w14:paraId="07BF79E4" w14:textId="77777777" w:rsidR="00EC2175" w:rsidRPr="00052D0D" w:rsidRDefault="00EC2175" w:rsidP="00EC2175">
            <w:pPr>
              <w:pStyle w:val="TableField-Left"/>
              <w:rPr>
                <w:rFonts w:ascii="Calibri Light" w:hAnsi="Calibri Light" w:cs="Arial"/>
                <w:sz w:val="18"/>
                <w:szCs w:val="18"/>
              </w:rPr>
            </w:pPr>
          </w:p>
        </w:tc>
      </w:tr>
      <w:tr w:rsidR="00EC2175" w:rsidRPr="00052D0D" w14:paraId="1205E0A5" w14:textId="77777777" w:rsidTr="51FE5148">
        <w:trPr>
          <w:cantSplit/>
          <w:trHeight w:val="432"/>
        </w:trPr>
        <w:tc>
          <w:tcPr>
            <w:tcW w:w="828" w:type="dxa"/>
            <w:vAlign w:val="center"/>
          </w:tcPr>
          <w:p w14:paraId="2A5376C6" w14:textId="26BCC3B1"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40</w:t>
            </w:r>
          </w:p>
        </w:tc>
        <w:tc>
          <w:tcPr>
            <w:tcW w:w="2209" w:type="dxa"/>
            <w:vAlign w:val="center"/>
          </w:tcPr>
          <w:p w14:paraId="27FC7577" w14:textId="10D6D5DC" w:rsidR="00EC2175" w:rsidRPr="00052D0D" w:rsidRDefault="00EC2175" w:rsidP="51FE5148">
            <w:pPr>
              <w:pStyle w:val="TableField-Left"/>
              <w:rPr>
                <w:rFonts w:ascii="Calibri Light" w:hAnsi="Calibri Light"/>
                <w:b/>
                <w:bCs/>
              </w:rPr>
            </w:pPr>
            <w:r w:rsidRPr="00052D0D">
              <w:rPr>
                <w:rFonts w:ascii="Calibri Light" w:hAnsi="Calibri Light"/>
                <w:b/>
                <w:bCs/>
              </w:rPr>
              <w:t>Successful?</w:t>
            </w:r>
          </w:p>
          <w:p w14:paraId="1B331A45" w14:textId="77777777" w:rsidR="00EC2175" w:rsidRPr="00052D0D" w:rsidRDefault="00EC2175" w:rsidP="00EC2175">
            <w:pPr>
              <w:pStyle w:val="TableField-Left"/>
              <w:rPr>
                <w:rFonts w:ascii="Calibri Light" w:hAnsi="Calibri Light"/>
              </w:rPr>
            </w:pPr>
          </w:p>
          <w:p w14:paraId="5F005DB3" w14:textId="1722D1BF"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Decision point – Was the </w:t>
            </w:r>
            <w:r w:rsidR="00B3011F" w:rsidRPr="00052D0D">
              <w:rPr>
                <w:rFonts w:ascii="Calibri Light" w:hAnsi="Calibri Light"/>
              </w:rPr>
              <w:t>Trouble</w:t>
            </w:r>
            <w:r w:rsidRPr="00052D0D">
              <w:rPr>
                <w:rFonts w:ascii="Calibri Light" w:hAnsi="Calibri Light"/>
              </w:rPr>
              <w:t xml:space="preserve"> Order created successfully?  If yes, go to Step 50. If no, go to Step 60.</w:t>
            </w:r>
          </w:p>
        </w:tc>
        <w:tc>
          <w:tcPr>
            <w:tcW w:w="2700" w:type="dxa"/>
            <w:vAlign w:val="center"/>
          </w:tcPr>
          <w:p w14:paraId="2C1778B7" w14:textId="06A29FE6"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1800" w:type="dxa"/>
            <w:vAlign w:val="center"/>
          </w:tcPr>
          <w:p w14:paraId="1B7ED269" w14:textId="27DCDF0C"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2070" w:type="dxa"/>
          </w:tcPr>
          <w:p w14:paraId="6B5AB605" w14:textId="77777777" w:rsidR="00EC2175" w:rsidRPr="00052D0D" w:rsidRDefault="00EC2175" w:rsidP="00EC2175">
            <w:pPr>
              <w:pStyle w:val="TableField-Left"/>
              <w:rPr>
                <w:rFonts w:ascii="Calibri Light" w:hAnsi="Calibri Light" w:cs="Arial"/>
                <w:sz w:val="18"/>
                <w:szCs w:val="18"/>
              </w:rPr>
            </w:pPr>
          </w:p>
        </w:tc>
      </w:tr>
      <w:tr w:rsidR="00EC2175" w:rsidRPr="00052D0D" w14:paraId="6C0591F3" w14:textId="77777777" w:rsidTr="51FE5148">
        <w:trPr>
          <w:cantSplit/>
          <w:trHeight w:val="432"/>
        </w:trPr>
        <w:tc>
          <w:tcPr>
            <w:tcW w:w="828" w:type="dxa"/>
            <w:vAlign w:val="center"/>
          </w:tcPr>
          <w:p w14:paraId="0687D31E" w14:textId="5F659471"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50</w:t>
            </w:r>
          </w:p>
        </w:tc>
        <w:tc>
          <w:tcPr>
            <w:tcW w:w="2209" w:type="dxa"/>
            <w:vAlign w:val="center"/>
          </w:tcPr>
          <w:p w14:paraId="1F58C8C3" w14:textId="637CAABD" w:rsidR="00EC2175" w:rsidRPr="00052D0D" w:rsidRDefault="00EC2175" w:rsidP="51FE5148">
            <w:pPr>
              <w:pStyle w:val="TableField-Left"/>
              <w:rPr>
                <w:rFonts w:ascii="Calibri Light" w:hAnsi="Calibri Light"/>
                <w:b/>
                <w:bCs/>
              </w:rPr>
            </w:pPr>
            <w:r w:rsidRPr="00052D0D">
              <w:rPr>
                <w:rFonts w:ascii="Calibri Light" w:hAnsi="Calibri Light"/>
                <w:b/>
                <w:bCs/>
              </w:rPr>
              <w:t>Create Customer Contact</w:t>
            </w:r>
          </w:p>
          <w:p w14:paraId="2C1A9B83" w14:textId="77777777" w:rsidR="00EC2175" w:rsidRPr="00052D0D" w:rsidRDefault="00EC2175" w:rsidP="00EC2175">
            <w:pPr>
              <w:pStyle w:val="TableField-Left"/>
              <w:rPr>
                <w:rFonts w:ascii="Calibri Light" w:hAnsi="Calibri Light"/>
              </w:rPr>
            </w:pPr>
          </w:p>
          <w:p w14:paraId="23BAC9B7" w14:textId="5964E241"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A Customer Contact is automatically created to log the successful creation of the </w:t>
            </w:r>
            <w:r w:rsidR="00B3011F" w:rsidRPr="00052D0D">
              <w:rPr>
                <w:rFonts w:ascii="Calibri Light" w:hAnsi="Calibri Light"/>
              </w:rPr>
              <w:t>Trouble</w:t>
            </w:r>
            <w:r w:rsidRPr="00052D0D">
              <w:rPr>
                <w:rFonts w:ascii="Calibri Light" w:hAnsi="Calibri Light"/>
              </w:rPr>
              <w:t xml:space="preserve"> Order for the customer. Once complete, go to Step 120.</w:t>
            </w:r>
          </w:p>
        </w:tc>
        <w:tc>
          <w:tcPr>
            <w:tcW w:w="2700" w:type="dxa"/>
            <w:vAlign w:val="center"/>
          </w:tcPr>
          <w:p w14:paraId="73A2F42A" w14:textId="7861502C" w:rsidR="00EC2175" w:rsidRPr="00052D0D" w:rsidRDefault="00EC2175" w:rsidP="00EC2175">
            <w:pPr>
              <w:pStyle w:val="TableField-Left"/>
              <w:rPr>
                <w:rFonts w:ascii="Calibri Light" w:hAnsi="Calibri Light"/>
              </w:rPr>
            </w:pPr>
            <w:r w:rsidRPr="00052D0D">
              <w:rPr>
                <w:rFonts w:ascii="Calibri Light" w:hAnsi="Calibri Light"/>
              </w:rPr>
              <w:t>S/4HANA</w:t>
            </w:r>
          </w:p>
          <w:p w14:paraId="4FD94493" w14:textId="6BF034F1" w:rsidR="00EC2175" w:rsidRPr="00052D0D" w:rsidRDefault="00EC2175" w:rsidP="51FE5148">
            <w:pPr>
              <w:pStyle w:val="TableField-Left"/>
              <w:rPr>
                <w:rFonts w:ascii="Calibri Light" w:hAnsi="Calibri Light" w:cs="Arial"/>
                <w:sz w:val="18"/>
                <w:szCs w:val="18"/>
              </w:rPr>
            </w:pPr>
            <w:r w:rsidRPr="00052D0D">
              <w:rPr>
                <w:rFonts w:ascii="Calibri Light" w:hAnsi="Calibri Light"/>
              </w:rPr>
              <w:t>BCT0</w:t>
            </w:r>
          </w:p>
        </w:tc>
        <w:tc>
          <w:tcPr>
            <w:tcW w:w="1800" w:type="dxa"/>
            <w:vAlign w:val="center"/>
          </w:tcPr>
          <w:p w14:paraId="5D28A619" w14:textId="792BF40A"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2070" w:type="dxa"/>
          </w:tcPr>
          <w:p w14:paraId="7B790018" w14:textId="77777777" w:rsidR="00EC2175" w:rsidRPr="00052D0D" w:rsidRDefault="00EC2175" w:rsidP="00EC2175">
            <w:pPr>
              <w:pStyle w:val="TableField-Left"/>
              <w:rPr>
                <w:rFonts w:ascii="Calibri Light" w:hAnsi="Calibri Light" w:cs="Arial"/>
                <w:sz w:val="18"/>
                <w:szCs w:val="18"/>
              </w:rPr>
            </w:pPr>
          </w:p>
        </w:tc>
      </w:tr>
      <w:tr w:rsidR="00EC2175" w:rsidRPr="00052D0D" w14:paraId="04AB19E5" w14:textId="77777777" w:rsidTr="51FE5148">
        <w:trPr>
          <w:cantSplit/>
          <w:trHeight w:val="432"/>
        </w:trPr>
        <w:tc>
          <w:tcPr>
            <w:tcW w:w="828" w:type="dxa"/>
            <w:vAlign w:val="center"/>
          </w:tcPr>
          <w:p w14:paraId="2CBD1396" w14:textId="263E1274"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60</w:t>
            </w:r>
          </w:p>
        </w:tc>
        <w:tc>
          <w:tcPr>
            <w:tcW w:w="2209" w:type="dxa"/>
            <w:vAlign w:val="center"/>
          </w:tcPr>
          <w:p w14:paraId="4C7F398E" w14:textId="1B182C7C" w:rsidR="00EC2175" w:rsidRPr="00052D0D" w:rsidRDefault="00EC2175" w:rsidP="51FE5148">
            <w:pPr>
              <w:pStyle w:val="TableField-Left"/>
              <w:rPr>
                <w:rFonts w:ascii="Calibri Light" w:hAnsi="Calibri Light"/>
                <w:b/>
                <w:bCs/>
              </w:rPr>
            </w:pPr>
            <w:r w:rsidRPr="00052D0D">
              <w:rPr>
                <w:rFonts w:ascii="Calibri Light" w:hAnsi="Calibri Light"/>
                <w:b/>
                <w:bCs/>
              </w:rPr>
              <w:t>Create Case</w:t>
            </w:r>
          </w:p>
          <w:p w14:paraId="47CFDAD8" w14:textId="77777777" w:rsidR="00EC2175" w:rsidRPr="00052D0D" w:rsidRDefault="00EC2175" w:rsidP="00EC2175">
            <w:pPr>
              <w:pStyle w:val="TableField-Left"/>
              <w:rPr>
                <w:rFonts w:ascii="Calibri Light" w:hAnsi="Calibri Light"/>
              </w:rPr>
            </w:pPr>
          </w:p>
          <w:p w14:paraId="6CA52227" w14:textId="4DAFFD04" w:rsidR="00EC2175" w:rsidRPr="00052D0D" w:rsidRDefault="00EC2175" w:rsidP="51FE5148">
            <w:pPr>
              <w:pStyle w:val="TableField-Left"/>
              <w:rPr>
                <w:rFonts w:ascii="Calibri Light" w:hAnsi="Calibri Light" w:cs="Arial"/>
                <w:sz w:val="18"/>
                <w:szCs w:val="18"/>
              </w:rPr>
            </w:pPr>
            <w:r w:rsidRPr="00052D0D">
              <w:rPr>
                <w:rFonts w:ascii="Calibri Light" w:hAnsi="Calibri Light"/>
              </w:rPr>
              <w:t xml:space="preserve">If the creation of the </w:t>
            </w:r>
            <w:r w:rsidR="00B3011F" w:rsidRPr="00052D0D">
              <w:rPr>
                <w:rFonts w:ascii="Calibri Light" w:hAnsi="Calibri Light"/>
              </w:rPr>
              <w:t>Trouble</w:t>
            </w:r>
            <w:r w:rsidR="004D5EEF" w:rsidRPr="00052D0D">
              <w:rPr>
                <w:rFonts w:ascii="Calibri Light" w:hAnsi="Calibri Light"/>
              </w:rPr>
              <w:t xml:space="preserve"> </w:t>
            </w:r>
            <w:r w:rsidRPr="00052D0D">
              <w:rPr>
                <w:rFonts w:ascii="Calibri Light" w:hAnsi="Calibri Light"/>
              </w:rPr>
              <w:t>Order fails, an automatic BPEM case is created. Once complete, go to Step 120.</w:t>
            </w:r>
          </w:p>
        </w:tc>
        <w:tc>
          <w:tcPr>
            <w:tcW w:w="2700" w:type="dxa"/>
            <w:vAlign w:val="center"/>
          </w:tcPr>
          <w:p w14:paraId="14E4EF66" w14:textId="0AF36027" w:rsidR="00EC2175" w:rsidRPr="00052D0D" w:rsidRDefault="00EC2175" w:rsidP="00EC2175">
            <w:pPr>
              <w:pStyle w:val="TableField-Left"/>
              <w:rPr>
                <w:rFonts w:ascii="Calibri Light" w:hAnsi="Calibri Light"/>
              </w:rPr>
            </w:pPr>
            <w:r w:rsidRPr="00052D0D">
              <w:rPr>
                <w:rFonts w:ascii="Calibri Light" w:hAnsi="Calibri Light"/>
              </w:rPr>
              <w:t>S/4HANA</w:t>
            </w:r>
          </w:p>
          <w:p w14:paraId="161C2902" w14:textId="50C3CD01" w:rsidR="00EC2175" w:rsidRPr="00052D0D" w:rsidRDefault="00EC2175" w:rsidP="51FE5148">
            <w:pPr>
              <w:pStyle w:val="TableField-Left"/>
              <w:rPr>
                <w:rFonts w:ascii="Calibri Light" w:hAnsi="Calibri Light" w:cs="Arial"/>
                <w:sz w:val="18"/>
                <w:szCs w:val="18"/>
              </w:rPr>
            </w:pPr>
            <w:r w:rsidRPr="00052D0D">
              <w:rPr>
                <w:rFonts w:ascii="Calibri Light" w:hAnsi="Calibri Light"/>
              </w:rPr>
              <w:t>EMMAC1</w:t>
            </w:r>
          </w:p>
        </w:tc>
        <w:tc>
          <w:tcPr>
            <w:tcW w:w="1800" w:type="dxa"/>
            <w:vAlign w:val="center"/>
          </w:tcPr>
          <w:p w14:paraId="515DE880" w14:textId="029C7F33"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2070" w:type="dxa"/>
          </w:tcPr>
          <w:p w14:paraId="1AAD47E0" w14:textId="77777777" w:rsidR="00EC2175" w:rsidRPr="00052D0D" w:rsidRDefault="00EC2175" w:rsidP="00EC2175">
            <w:pPr>
              <w:pStyle w:val="TableField-Left"/>
              <w:rPr>
                <w:rFonts w:ascii="Calibri Light" w:hAnsi="Calibri Light" w:cs="Arial"/>
                <w:sz w:val="18"/>
                <w:szCs w:val="18"/>
              </w:rPr>
            </w:pPr>
          </w:p>
        </w:tc>
      </w:tr>
      <w:tr w:rsidR="00EC2175" w:rsidRPr="00052D0D" w14:paraId="7166DD39" w14:textId="77777777" w:rsidTr="51FE5148">
        <w:trPr>
          <w:cantSplit/>
          <w:trHeight w:val="432"/>
        </w:trPr>
        <w:tc>
          <w:tcPr>
            <w:tcW w:w="828" w:type="dxa"/>
            <w:vAlign w:val="center"/>
          </w:tcPr>
          <w:p w14:paraId="002C611A" w14:textId="0E246F4D"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70</w:t>
            </w:r>
          </w:p>
        </w:tc>
        <w:tc>
          <w:tcPr>
            <w:tcW w:w="2209" w:type="dxa"/>
            <w:vAlign w:val="center"/>
          </w:tcPr>
          <w:p w14:paraId="4195D000" w14:textId="25A9A849"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Call Routed to Agent</w:t>
            </w:r>
          </w:p>
        </w:tc>
        <w:tc>
          <w:tcPr>
            <w:tcW w:w="2700" w:type="dxa"/>
            <w:vAlign w:val="center"/>
          </w:tcPr>
          <w:p w14:paraId="2B597AA0" w14:textId="78A9C5C4"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1800" w:type="dxa"/>
            <w:vAlign w:val="center"/>
          </w:tcPr>
          <w:p w14:paraId="22C22032" w14:textId="2414FAD3"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0C59F05D" w14:textId="12C0EBD8" w:rsidR="00EC2175" w:rsidRPr="00052D0D" w:rsidRDefault="00EC2175" w:rsidP="00EC2175">
            <w:pPr>
              <w:pStyle w:val="TableField-Left"/>
              <w:rPr>
                <w:rFonts w:ascii="Calibri Light" w:hAnsi="Calibri Light" w:cs="Arial"/>
                <w:sz w:val="18"/>
                <w:szCs w:val="18"/>
              </w:rPr>
            </w:pPr>
          </w:p>
        </w:tc>
      </w:tr>
      <w:tr w:rsidR="00EC2175" w:rsidRPr="00052D0D" w14:paraId="6C2E3DFF" w14:textId="77777777" w:rsidTr="51FE5148">
        <w:trPr>
          <w:cantSplit/>
          <w:trHeight w:val="432"/>
        </w:trPr>
        <w:tc>
          <w:tcPr>
            <w:tcW w:w="828" w:type="dxa"/>
            <w:vAlign w:val="center"/>
          </w:tcPr>
          <w:p w14:paraId="1241D1D1" w14:textId="48201B37"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80</w:t>
            </w:r>
          </w:p>
        </w:tc>
        <w:tc>
          <w:tcPr>
            <w:tcW w:w="2209" w:type="dxa"/>
            <w:vAlign w:val="center"/>
          </w:tcPr>
          <w:p w14:paraId="021AE704" w14:textId="2313FC4D"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Manage Business Partner</w:t>
            </w:r>
          </w:p>
        </w:tc>
        <w:tc>
          <w:tcPr>
            <w:tcW w:w="2700" w:type="dxa"/>
            <w:vAlign w:val="center"/>
          </w:tcPr>
          <w:p w14:paraId="50C2E805" w14:textId="77777777" w:rsidR="00EC2175" w:rsidRPr="00052D0D" w:rsidRDefault="00EC2175" w:rsidP="00EC2175">
            <w:pPr>
              <w:pStyle w:val="TableField-Left"/>
              <w:rPr>
                <w:rFonts w:ascii="Calibri Light" w:hAnsi="Calibri Light"/>
              </w:rPr>
            </w:pPr>
            <w:r w:rsidRPr="00052D0D">
              <w:rPr>
                <w:rFonts w:ascii="Calibri Light" w:hAnsi="Calibri Light"/>
              </w:rPr>
              <w:t>Hybris C4C</w:t>
            </w:r>
          </w:p>
          <w:p w14:paraId="5D1D3EBF" w14:textId="604BDDAF" w:rsidR="00EC2175" w:rsidRPr="00052D0D" w:rsidRDefault="00EC2175" w:rsidP="51FE5148">
            <w:pPr>
              <w:pStyle w:val="TableField-Left"/>
              <w:rPr>
                <w:rFonts w:ascii="Calibri Light" w:hAnsi="Calibri Light" w:cs="Arial"/>
                <w:sz w:val="18"/>
                <w:szCs w:val="18"/>
              </w:rPr>
            </w:pPr>
            <w:r w:rsidRPr="00052D0D">
              <w:rPr>
                <w:rFonts w:ascii="Calibri Light" w:hAnsi="Calibri Light"/>
              </w:rPr>
              <w:t>BP</w:t>
            </w:r>
          </w:p>
        </w:tc>
        <w:tc>
          <w:tcPr>
            <w:tcW w:w="1800" w:type="dxa"/>
            <w:vAlign w:val="center"/>
          </w:tcPr>
          <w:p w14:paraId="45FD0B5E" w14:textId="5984628E"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17A9E7CC" w14:textId="0513152D" w:rsidR="00EC2175" w:rsidRPr="00052D0D" w:rsidRDefault="00EC2175" w:rsidP="00EC2175">
            <w:pPr>
              <w:pStyle w:val="TableField-Left"/>
              <w:rPr>
                <w:rFonts w:ascii="Calibri Light" w:hAnsi="Calibri Light" w:cs="Arial"/>
                <w:sz w:val="18"/>
                <w:szCs w:val="18"/>
              </w:rPr>
            </w:pPr>
          </w:p>
        </w:tc>
      </w:tr>
      <w:tr w:rsidR="00EC2175" w:rsidRPr="00052D0D" w14:paraId="1FE3B9C9" w14:textId="77777777" w:rsidTr="51FE5148">
        <w:trPr>
          <w:cantSplit/>
          <w:trHeight w:val="432"/>
        </w:trPr>
        <w:tc>
          <w:tcPr>
            <w:tcW w:w="828" w:type="dxa"/>
            <w:vAlign w:val="center"/>
          </w:tcPr>
          <w:p w14:paraId="450D4504" w14:textId="691927A7" w:rsidR="00EC2175" w:rsidRPr="00052D0D" w:rsidRDefault="00EC2175" w:rsidP="51FE5148">
            <w:pPr>
              <w:pStyle w:val="TableField-Center"/>
              <w:rPr>
                <w:rFonts w:ascii="Calibri Light" w:hAnsi="Calibri Light" w:cs="Arial"/>
                <w:sz w:val="18"/>
                <w:szCs w:val="18"/>
              </w:rPr>
            </w:pPr>
            <w:r w:rsidRPr="00052D0D">
              <w:rPr>
                <w:rFonts w:ascii="Calibri Light" w:hAnsi="Calibri Light"/>
              </w:rPr>
              <w:lastRenderedPageBreak/>
              <w:t>90</w:t>
            </w:r>
          </w:p>
        </w:tc>
        <w:tc>
          <w:tcPr>
            <w:tcW w:w="2209" w:type="dxa"/>
            <w:vAlign w:val="center"/>
          </w:tcPr>
          <w:p w14:paraId="4857637F" w14:textId="77777777" w:rsidR="00EC2175" w:rsidRPr="00052D0D" w:rsidRDefault="00EC2175" w:rsidP="00EC2175">
            <w:pPr>
              <w:pStyle w:val="TableField-Bold"/>
              <w:rPr>
                <w:rFonts w:ascii="Calibri Light" w:hAnsi="Calibri Light"/>
              </w:rPr>
            </w:pPr>
            <w:r w:rsidRPr="00052D0D">
              <w:rPr>
                <w:rFonts w:ascii="Calibri Light" w:hAnsi="Calibri Light"/>
              </w:rPr>
              <w:t>Premise Required?</w:t>
            </w:r>
          </w:p>
          <w:p w14:paraId="5B90C977" w14:textId="77777777" w:rsidR="00EC2175" w:rsidRPr="00052D0D" w:rsidRDefault="00EC2175" w:rsidP="00EC2175">
            <w:pPr>
              <w:pStyle w:val="TableField-Bold"/>
              <w:rPr>
                <w:rFonts w:ascii="Calibri Light" w:hAnsi="Calibri Light"/>
                <w:b w:val="0"/>
              </w:rPr>
            </w:pPr>
          </w:p>
          <w:p w14:paraId="291D7B27" w14:textId="535FF0A1"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Decision point – Is the creation premise required to create the </w:t>
            </w:r>
            <w:r w:rsidR="00B3011F" w:rsidRPr="00052D0D">
              <w:rPr>
                <w:rFonts w:ascii="Calibri Light" w:hAnsi="Calibri Light"/>
              </w:rPr>
              <w:t xml:space="preserve">Trouble </w:t>
            </w:r>
            <w:r w:rsidRPr="00052D0D">
              <w:rPr>
                <w:rFonts w:ascii="Calibri Light" w:hAnsi="Calibri Light"/>
              </w:rPr>
              <w:t xml:space="preserve">Order? </w:t>
            </w:r>
          </w:p>
        </w:tc>
        <w:tc>
          <w:tcPr>
            <w:tcW w:w="2700" w:type="dxa"/>
            <w:vAlign w:val="center"/>
          </w:tcPr>
          <w:p w14:paraId="6B0A52B2" w14:textId="4455DBCC" w:rsidR="00EC2175" w:rsidRPr="00052D0D" w:rsidRDefault="00EC2175" w:rsidP="51FE5148">
            <w:pPr>
              <w:pStyle w:val="TableField-Left"/>
              <w:rPr>
                <w:rFonts w:ascii="Calibri Light" w:hAnsi="Calibri Light" w:cs="Arial"/>
                <w:sz w:val="18"/>
                <w:szCs w:val="18"/>
              </w:rPr>
            </w:pPr>
            <w:r w:rsidRPr="00052D0D">
              <w:rPr>
                <w:rFonts w:ascii="Calibri Light" w:hAnsi="Calibri Light"/>
              </w:rPr>
              <w:t>Hybris C4C</w:t>
            </w:r>
          </w:p>
        </w:tc>
        <w:tc>
          <w:tcPr>
            <w:tcW w:w="1800" w:type="dxa"/>
            <w:vAlign w:val="center"/>
          </w:tcPr>
          <w:p w14:paraId="0613541A" w14:textId="2CDDEE83"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2E8E3067" w14:textId="55C1063D" w:rsidR="00EC2175" w:rsidRPr="00052D0D" w:rsidRDefault="00EC2175" w:rsidP="00EC2175">
            <w:pPr>
              <w:pStyle w:val="TableField-Left"/>
              <w:rPr>
                <w:rFonts w:ascii="Calibri Light" w:hAnsi="Calibri Light" w:cs="Arial"/>
                <w:sz w:val="18"/>
                <w:szCs w:val="18"/>
              </w:rPr>
            </w:pPr>
          </w:p>
        </w:tc>
      </w:tr>
      <w:tr w:rsidR="00EC2175" w:rsidRPr="00052D0D" w14:paraId="047100DA" w14:textId="77777777" w:rsidTr="51FE5148">
        <w:trPr>
          <w:cantSplit/>
          <w:trHeight w:val="432"/>
        </w:trPr>
        <w:tc>
          <w:tcPr>
            <w:tcW w:w="828" w:type="dxa"/>
            <w:vAlign w:val="center"/>
          </w:tcPr>
          <w:p w14:paraId="7E5B09BD" w14:textId="51C38B3A"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100</w:t>
            </w:r>
          </w:p>
        </w:tc>
        <w:tc>
          <w:tcPr>
            <w:tcW w:w="2209" w:type="dxa"/>
            <w:vAlign w:val="center"/>
          </w:tcPr>
          <w:p w14:paraId="0591A0EF" w14:textId="169FD61A"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Create </w:t>
            </w:r>
            <w:r w:rsidR="00B3011F" w:rsidRPr="00052D0D">
              <w:rPr>
                <w:rFonts w:ascii="Calibri Light" w:hAnsi="Calibri Light"/>
              </w:rPr>
              <w:t>Trouble</w:t>
            </w:r>
            <w:r w:rsidRPr="00052D0D">
              <w:rPr>
                <w:rFonts w:ascii="Calibri Light" w:hAnsi="Calibri Light"/>
              </w:rPr>
              <w:t xml:space="preserve"> Order</w:t>
            </w:r>
          </w:p>
        </w:tc>
        <w:tc>
          <w:tcPr>
            <w:tcW w:w="2700" w:type="dxa"/>
            <w:vAlign w:val="center"/>
          </w:tcPr>
          <w:p w14:paraId="3D08193E" w14:textId="77777777" w:rsidR="00EC2175" w:rsidRPr="00052D0D" w:rsidRDefault="00EC2175" w:rsidP="00EC2175">
            <w:pPr>
              <w:pStyle w:val="TableField-Left"/>
              <w:rPr>
                <w:rFonts w:ascii="Calibri Light" w:hAnsi="Calibri Light"/>
              </w:rPr>
            </w:pPr>
            <w:r w:rsidRPr="00052D0D">
              <w:rPr>
                <w:rFonts w:ascii="Calibri Light" w:hAnsi="Calibri Light"/>
              </w:rPr>
              <w:t>Hybris C4C</w:t>
            </w:r>
          </w:p>
          <w:p w14:paraId="3ED79B4F" w14:textId="7ABD341D" w:rsidR="00EC2175" w:rsidRPr="00052D0D" w:rsidRDefault="00EC2175" w:rsidP="51FE5148">
            <w:pPr>
              <w:pStyle w:val="TableField-Left"/>
              <w:rPr>
                <w:rFonts w:ascii="Calibri Light" w:hAnsi="Calibri Light" w:cs="Arial"/>
                <w:sz w:val="18"/>
                <w:szCs w:val="18"/>
              </w:rPr>
            </w:pPr>
            <w:r w:rsidRPr="00052D0D">
              <w:rPr>
                <w:rFonts w:ascii="Calibri Light" w:hAnsi="Calibri Light"/>
              </w:rPr>
              <w:t>IW31</w:t>
            </w:r>
          </w:p>
        </w:tc>
        <w:tc>
          <w:tcPr>
            <w:tcW w:w="1800" w:type="dxa"/>
            <w:vAlign w:val="center"/>
          </w:tcPr>
          <w:p w14:paraId="706DFF29" w14:textId="47853F82"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46E2C374" w14:textId="52D1B2C2" w:rsidR="00EC2175" w:rsidRPr="00052D0D" w:rsidRDefault="00EC2175" w:rsidP="00EC2175">
            <w:pPr>
              <w:pStyle w:val="TableField-Left"/>
              <w:rPr>
                <w:rFonts w:ascii="Calibri Light" w:hAnsi="Calibri Light" w:cs="Arial"/>
                <w:sz w:val="18"/>
                <w:szCs w:val="18"/>
              </w:rPr>
            </w:pPr>
          </w:p>
        </w:tc>
      </w:tr>
      <w:tr w:rsidR="00EC2175" w:rsidRPr="00052D0D" w14:paraId="045F7D96" w14:textId="77777777" w:rsidTr="51FE5148">
        <w:trPr>
          <w:cantSplit/>
          <w:trHeight w:val="432"/>
        </w:trPr>
        <w:tc>
          <w:tcPr>
            <w:tcW w:w="828" w:type="dxa"/>
            <w:vAlign w:val="center"/>
          </w:tcPr>
          <w:p w14:paraId="7E3A5826" w14:textId="4ACDC37F"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110</w:t>
            </w:r>
          </w:p>
        </w:tc>
        <w:tc>
          <w:tcPr>
            <w:tcW w:w="2209" w:type="dxa"/>
            <w:vAlign w:val="center"/>
          </w:tcPr>
          <w:p w14:paraId="42EA10A7" w14:textId="77777777" w:rsidR="00EC2175" w:rsidRPr="00052D0D" w:rsidRDefault="00EC2175" w:rsidP="51FE5148">
            <w:pPr>
              <w:pStyle w:val="TableField-Left"/>
              <w:rPr>
                <w:rFonts w:ascii="Calibri Light" w:hAnsi="Calibri Light"/>
                <w:b/>
                <w:bCs/>
              </w:rPr>
            </w:pPr>
            <w:r w:rsidRPr="00052D0D">
              <w:rPr>
                <w:rFonts w:ascii="Calibri Light" w:hAnsi="Calibri Light"/>
                <w:b/>
                <w:bCs/>
              </w:rPr>
              <w:t>Create Activity</w:t>
            </w:r>
          </w:p>
          <w:p w14:paraId="288DA784" w14:textId="77777777" w:rsidR="00EC2175" w:rsidRPr="00052D0D" w:rsidRDefault="00EC2175" w:rsidP="00EC2175">
            <w:pPr>
              <w:pStyle w:val="TableField-Left"/>
              <w:rPr>
                <w:rFonts w:ascii="Calibri Light" w:hAnsi="Calibri Light"/>
                <w:b/>
              </w:rPr>
            </w:pPr>
          </w:p>
          <w:p w14:paraId="1F54A969" w14:textId="1176CFD6"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 xml:space="preserve">An activity will be manually created to log the successful creation of the </w:t>
            </w:r>
            <w:r w:rsidR="00B3011F" w:rsidRPr="00052D0D">
              <w:rPr>
                <w:rFonts w:ascii="Calibri Light" w:hAnsi="Calibri Light"/>
              </w:rPr>
              <w:t>Trouble</w:t>
            </w:r>
            <w:r w:rsidRPr="00052D0D">
              <w:rPr>
                <w:rFonts w:ascii="Calibri Light" w:hAnsi="Calibri Light"/>
              </w:rPr>
              <w:t xml:space="preserve"> Order for the customer. Once complete, go to Step 120.</w:t>
            </w:r>
          </w:p>
        </w:tc>
        <w:tc>
          <w:tcPr>
            <w:tcW w:w="2700" w:type="dxa"/>
            <w:vAlign w:val="center"/>
          </w:tcPr>
          <w:p w14:paraId="0DF3E183" w14:textId="52607A10" w:rsidR="00EC2175" w:rsidRPr="00052D0D" w:rsidRDefault="00EC2175" w:rsidP="51FE5148">
            <w:pPr>
              <w:pStyle w:val="TableField-Left"/>
              <w:rPr>
                <w:rFonts w:ascii="Calibri Light" w:hAnsi="Calibri Light" w:cs="Arial"/>
                <w:sz w:val="18"/>
                <w:szCs w:val="18"/>
              </w:rPr>
            </w:pPr>
            <w:r w:rsidRPr="00052D0D">
              <w:rPr>
                <w:rFonts w:ascii="Calibri Light" w:hAnsi="Calibri Light"/>
              </w:rPr>
              <w:t>Hybris C4C</w:t>
            </w:r>
          </w:p>
        </w:tc>
        <w:tc>
          <w:tcPr>
            <w:tcW w:w="1800" w:type="dxa"/>
            <w:vAlign w:val="center"/>
          </w:tcPr>
          <w:p w14:paraId="601F1330" w14:textId="5A37A5CE"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 – CCC/BCD</w:t>
            </w:r>
          </w:p>
        </w:tc>
        <w:tc>
          <w:tcPr>
            <w:tcW w:w="2070" w:type="dxa"/>
          </w:tcPr>
          <w:p w14:paraId="233005E9" w14:textId="24401E0E" w:rsidR="00EC2175" w:rsidRPr="00052D0D" w:rsidRDefault="00EC2175" w:rsidP="00EC2175">
            <w:pPr>
              <w:pStyle w:val="TableField-Left"/>
              <w:rPr>
                <w:rFonts w:ascii="Calibri Light" w:hAnsi="Calibri Light" w:cs="Arial"/>
                <w:sz w:val="18"/>
                <w:szCs w:val="18"/>
              </w:rPr>
            </w:pPr>
          </w:p>
        </w:tc>
      </w:tr>
      <w:tr w:rsidR="00EC2175" w:rsidRPr="00052D0D" w14:paraId="5D2E0716" w14:textId="77777777" w:rsidTr="51FE5148">
        <w:trPr>
          <w:cantSplit/>
          <w:trHeight w:val="432"/>
        </w:trPr>
        <w:tc>
          <w:tcPr>
            <w:tcW w:w="828" w:type="dxa"/>
            <w:vAlign w:val="center"/>
          </w:tcPr>
          <w:p w14:paraId="5E6190F9" w14:textId="094B2E69"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120</w:t>
            </w:r>
          </w:p>
        </w:tc>
        <w:tc>
          <w:tcPr>
            <w:tcW w:w="2209" w:type="dxa"/>
            <w:vAlign w:val="center"/>
          </w:tcPr>
          <w:p w14:paraId="4AAEB74C" w14:textId="77777777" w:rsidR="00EC2175" w:rsidRPr="00052D0D" w:rsidRDefault="00EC2175" w:rsidP="51FE5148">
            <w:pPr>
              <w:pStyle w:val="TableField-Left"/>
              <w:rPr>
                <w:rFonts w:ascii="Calibri Light" w:hAnsi="Calibri Light"/>
                <w:b/>
                <w:bCs/>
              </w:rPr>
            </w:pPr>
            <w:r w:rsidRPr="00052D0D">
              <w:rPr>
                <w:rFonts w:ascii="Calibri Light" w:hAnsi="Calibri Light"/>
                <w:b/>
                <w:bCs/>
              </w:rPr>
              <w:t>Manage Field Orders</w:t>
            </w:r>
          </w:p>
          <w:p w14:paraId="2BBAC9E9" w14:textId="77777777" w:rsidR="00EC2175" w:rsidRPr="00052D0D" w:rsidRDefault="00EC2175" w:rsidP="00EC2175">
            <w:pPr>
              <w:pStyle w:val="TableField-Left"/>
              <w:rPr>
                <w:rFonts w:ascii="Calibri Light" w:hAnsi="Calibri Light"/>
                <w:b/>
              </w:rPr>
            </w:pPr>
          </w:p>
          <w:p w14:paraId="6003841C" w14:textId="26A5F729"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Orders will be fulfilled by DF-WM-02.</w:t>
            </w:r>
          </w:p>
        </w:tc>
        <w:tc>
          <w:tcPr>
            <w:tcW w:w="2700" w:type="dxa"/>
            <w:vAlign w:val="center"/>
          </w:tcPr>
          <w:p w14:paraId="01F01658" w14:textId="407FA6B1" w:rsidR="00EC2175" w:rsidRPr="00052D0D" w:rsidRDefault="00EC2175" w:rsidP="51FE5148">
            <w:pPr>
              <w:pStyle w:val="TableField-Left"/>
              <w:rPr>
                <w:rFonts w:ascii="Calibri Light" w:hAnsi="Calibri Light" w:cs="Arial"/>
                <w:sz w:val="18"/>
                <w:szCs w:val="18"/>
              </w:rPr>
            </w:pPr>
            <w:r w:rsidRPr="00052D0D">
              <w:rPr>
                <w:rFonts w:ascii="Calibri Light" w:hAnsi="Calibri Light"/>
              </w:rPr>
              <w:t>S/4HANA</w:t>
            </w:r>
          </w:p>
        </w:tc>
        <w:tc>
          <w:tcPr>
            <w:tcW w:w="1800" w:type="dxa"/>
            <w:vAlign w:val="center"/>
          </w:tcPr>
          <w:p w14:paraId="7295DE38" w14:textId="7C2AAD16" w:rsidR="00EC2175" w:rsidRPr="00052D0D" w:rsidRDefault="00EC2175" w:rsidP="51FE5148">
            <w:pPr>
              <w:pStyle w:val="TableField-Left"/>
              <w:rPr>
                <w:rFonts w:ascii="Calibri Light" w:hAnsi="Calibri Light" w:cs="Arial"/>
                <w:sz w:val="18"/>
                <w:szCs w:val="18"/>
              </w:rPr>
            </w:pPr>
            <w:r w:rsidRPr="00052D0D">
              <w:rPr>
                <w:rFonts w:ascii="Calibri Light" w:hAnsi="Calibri Light"/>
              </w:rPr>
              <w:t>Field Work Order Processing</w:t>
            </w:r>
          </w:p>
        </w:tc>
        <w:tc>
          <w:tcPr>
            <w:tcW w:w="2070" w:type="dxa"/>
          </w:tcPr>
          <w:p w14:paraId="7A7B09A5" w14:textId="4068A33D" w:rsidR="00EC2175" w:rsidRPr="00052D0D" w:rsidRDefault="00EC2175" w:rsidP="00EC2175">
            <w:pPr>
              <w:pStyle w:val="TableField-Left"/>
              <w:rPr>
                <w:rFonts w:ascii="Calibri Light" w:hAnsi="Calibri Light" w:cs="Arial"/>
                <w:sz w:val="18"/>
                <w:szCs w:val="18"/>
              </w:rPr>
            </w:pPr>
          </w:p>
        </w:tc>
      </w:tr>
      <w:tr w:rsidR="00EC2175" w:rsidRPr="00052D0D" w14:paraId="6DDB95E0" w14:textId="77777777" w:rsidTr="51FE5148">
        <w:trPr>
          <w:cantSplit/>
          <w:trHeight w:val="432"/>
        </w:trPr>
        <w:tc>
          <w:tcPr>
            <w:tcW w:w="828" w:type="dxa"/>
            <w:vAlign w:val="center"/>
          </w:tcPr>
          <w:p w14:paraId="49D2B27B" w14:textId="74CB9038" w:rsidR="00EC2175" w:rsidRPr="00052D0D" w:rsidRDefault="00EC2175" w:rsidP="51FE5148">
            <w:pPr>
              <w:pStyle w:val="TableField-Center"/>
              <w:rPr>
                <w:rFonts w:ascii="Calibri Light" w:hAnsi="Calibri Light" w:cs="Arial"/>
                <w:sz w:val="18"/>
                <w:szCs w:val="18"/>
              </w:rPr>
            </w:pPr>
            <w:r w:rsidRPr="00052D0D">
              <w:rPr>
                <w:rFonts w:ascii="Calibri Light" w:hAnsi="Calibri Light"/>
              </w:rPr>
              <w:t>130</w:t>
            </w:r>
          </w:p>
        </w:tc>
        <w:tc>
          <w:tcPr>
            <w:tcW w:w="2209" w:type="dxa"/>
            <w:vAlign w:val="center"/>
          </w:tcPr>
          <w:p w14:paraId="04F12F14" w14:textId="77777777" w:rsidR="00EC2175" w:rsidRPr="00052D0D" w:rsidRDefault="00EC2175" w:rsidP="51FE5148">
            <w:pPr>
              <w:pStyle w:val="TableField-Left"/>
              <w:rPr>
                <w:rFonts w:ascii="Calibri Light" w:hAnsi="Calibri Light"/>
                <w:b/>
                <w:bCs/>
              </w:rPr>
            </w:pPr>
            <w:r w:rsidRPr="00052D0D">
              <w:rPr>
                <w:rFonts w:ascii="Calibri Light" w:hAnsi="Calibri Light"/>
                <w:b/>
                <w:bCs/>
              </w:rPr>
              <w:t>End</w:t>
            </w:r>
          </w:p>
          <w:p w14:paraId="33A7B363" w14:textId="77777777" w:rsidR="00EC2175" w:rsidRPr="00052D0D" w:rsidRDefault="00EC2175" w:rsidP="00EC2175">
            <w:pPr>
              <w:pStyle w:val="TableField-Left"/>
              <w:rPr>
                <w:rFonts w:ascii="Calibri Light" w:hAnsi="Calibri Light"/>
              </w:rPr>
            </w:pPr>
          </w:p>
          <w:p w14:paraId="3315EA35" w14:textId="43999B61" w:rsidR="00EC2175" w:rsidRPr="00052D0D" w:rsidRDefault="00EC2175" w:rsidP="51FE5148">
            <w:pPr>
              <w:pStyle w:val="TableField-Left"/>
              <w:rPr>
                <w:rFonts w:ascii="Calibri Light" w:hAnsi="Calibri Light" w:cs="Arial"/>
                <w:b/>
                <w:bCs/>
                <w:sz w:val="18"/>
                <w:szCs w:val="18"/>
              </w:rPr>
            </w:pPr>
            <w:r w:rsidRPr="00052D0D">
              <w:rPr>
                <w:rFonts w:ascii="Calibri Light" w:hAnsi="Calibri Light"/>
              </w:rPr>
              <w:t>The process ends.</w:t>
            </w:r>
          </w:p>
        </w:tc>
        <w:tc>
          <w:tcPr>
            <w:tcW w:w="2700" w:type="dxa"/>
            <w:vAlign w:val="center"/>
          </w:tcPr>
          <w:p w14:paraId="6AC6BEB4" w14:textId="76EABDD7"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1800" w:type="dxa"/>
            <w:vAlign w:val="center"/>
          </w:tcPr>
          <w:p w14:paraId="658EFC38" w14:textId="2681C6A3" w:rsidR="00EC2175" w:rsidRPr="00052D0D" w:rsidRDefault="00EC2175" w:rsidP="51FE5148">
            <w:pPr>
              <w:pStyle w:val="TableField-Left"/>
              <w:rPr>
                <w:rFonts w:ascii="Calibri Light" w:hAnsi="Calibri Light" w:cs="Arial"/>
                <w:sz w:val="18"/>
                <w:szCs w:val="18"/>
              </w:rPr>
            </w:pPr>
            <w:r w:rsidRPr="00052D0D">
              <w:rPr>
                <w:rFonts w:ascii="Calibri Light" w:hAnsi="Calibri Light"/>
              </w:rPr>
              <w:t>N/A</w:t>
            </w:r>
          </w:p>
        </w:tc>
        <w:tc>
          <w:tcPr>
            <w:tcW w:w="2070" w:type="dxa"/>
          </w:tcPr>
          <w:p w14:paraId="396EE1DC" w14:textId="571C53E6" w:rsidR="00EC2175" w:rsidRPr="00052D0D" w:rsidRDefault="00EC2175" w:rsidP="00EC2175">
            <w:pPr>
              <w:pStyle w:val="TableField-Left"/>
              <w:rPr>
                <w:rFonts w:ascii="Calibri Light" w:hAnsi="Calibri Light" w:cs="Arial"/>
                <w:sz w:val="18"/>
                <w:szCs w:val="18"/>
              </w:rPr>
            </w:pPr>
          </w:p>
        </w:tc>
      </w:tr>
    </w:tbl>
    <w:p w14:paraId="35751DC9" w14:textId="72C0B088" w:rsidR="00475112" w:rsidRPr="00052D0D" w:rsidRDefault="00626952" w:rsidP="00471131">
      <w:pPr>
        <w:pStyle w:val="Heading2"/>
      </w:pPr>
      <w:bookmarkStart w:id="39" w:name="_Toc406588309"/>
      <w:bookmarkStart w:id="40" w:name="_Toc491613817"/>
      <w:bookmarkStart w:id="41" w:name="_Toc515950855"/>
      <w:r w:rsidRPr="00052D0D">
        <w:t>3</w:t>
      </w:r>
      <w:r w:rsidRPr="00052D0D">
        <w:rPr>
          <w:vertAlign w:val="superscript"/>
        </w:rPr>
        <w:t>rd</w:t>
      </w:r>
      <w:r w:rsidRPr="00052D0D">
        <w:t xml:space="preserve"> Party and </w:t>
      </w:r>
      <w:r w:rsidR="003950F7" w:rsidRPr="00052D0D">
        <w:t xml:space="preserve">SCE </w:t>
      </w:r>
      <w:r w:rsidRPr="00052D0D">
        <w:t>Legacy</w:t>
      </w:r>
      <w:r w:rsidR="003950F7" w:rsidRPr="00052D0D">
        <w:t xml:space="preserve"> System</w:t>
      </w:r>
      <w:r w:rsidRPr="00052D0D">
        <w:t xml:space="preserve"> Integrations</w:t>
      </w:r>
      <w:bookmarkEnd w:id="41"/>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052D0D" w14:paraId="48447D5C" w14:textId="77777777" w:rsidTr="51FE5148">
        <w:trPr>
          <w:cantSplit/>
          <w:trHeight w:val="432"/>
          <w:tblHeader/>
        </w:trPr>
        <w:tc>
          <w:tcPr>
            <w:tcW w:w="3397" w:type="dxa"/>
            <w:tcBorders>
              <w:top w:val="threeDEmboss" w:sz="6" w:space="0" w:color="auto"/>
              <w:bottom w:val="threeDEmboss" w:sz="6" w:space="0" w:color="auto"/>
            </w:tcBorders>
            <w:shd w:val="clear" w:color="auto" w:fill="F9FBAF"/>
            <w:vAlign w:val="center"/>
          </w:tcPr>
          <w:p w14:paraId="690484EE" w14:textId="77777777" w:rsidR="002F54D6" w:rsidRPr="00052D0D" w:rsidRDefault="00AF1CB5" w:rsidP="51FE5148">
            <w:pPr>
              <w:pStyle w:val="TableHeader-Left"/>
              <w:rPr>
                <w:rFonts w:ascii="Calibri Light" w:hAnsi="Calibri Light" w:cs="Arial"/>
                <w:sz w:val="18"/>
                <w:szCs w:val="18"/>
              </w:rPr>
            </w:pPr>
            <w:r w:rsidRPr="00052D0D">
              <w:rPr>
                <w:rFonts w:ascii="Calibri Light" w:hAnsi="Calibri Light" w:cs="Arial"/>
                <w:sz w:val="18"/>
                <w:szCs w:val="18"/>
              </w:rPr>
              <w:t>3</w:t>
            </w:r>
            <w:r w:rsidRPr="00052D0D">
              <w:rPr>
                <w:rFonts w:ascii="Calibri Light" w:hAnsi="Calibri Light" w:cs="Arial"/>
                <w:sz w:val="18"/>
                <w:szCs w:val="18"/>
                <w:vertAlign w:val="superscript"/>
              </w:rPr>
              <w:t>rd</w:t>
            </w:r>
            <w:r w:rsidRPr="00052D0D">
              <w:rPr>
                <w:rFonts w:ascii="Calibri Light" w:hAnsi="Calibri Light" w:cs="Arial"/>
                <w:sz w:val="18"/>
                <w:szCs w:val="18"/>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6D6C814A" w14:textId="77777777" w:rsidR="002F54D6" w:rsidRPr="00052D0D" w:rsidRDefault="00AF1CB5" w:rsidP="51FE5148">
            <w:pPr>
              <w:pStyle w:val="TableHeader-Left"/>
              <w:rPr>
                <w:rFonts w:ascii="Calibri Light" w:hAnsi="Calibri Light" w:cs="Arial"/>
                <w:sz w:val="18"/>
                <w:szCs w:val="18"/>
              </w:rPr>
            </w:pPr>
            <w:r w:rsidRPr="00052D0D">
              <w:rPr>
                <w:rFonts w:ascii="Calibri Light" w:hAnsi="Calibri Light" w:cs="Arial"/>
                <w:sz w:val="18"/>
                <w:szCs w:val="18"/>
              </w:rPr>
              <w:t xml:space="preserve">Description of </w:t>
            </w:r>
            <w:r w:rsidR="00694D05" w:rsidRPr="00052D0D">
              <w:rPr>
                <w:rFonts w:ascii="Calibri Light" w:hAnsi="Calibri Light" w:cs="Arial"/>
                <w:sz w:val="18"/>
                <w:szCs w:val="18"/>
              </w:rPr>
              <w:t xml:space="preserve">Integration and </w:t>
            </w:r>
            <w:r w:rsidRPr="00052D0D">
              <w:rPr>
                <w:rFonts w:ascii="Calibri Light" w:hAnsi="Calibri Light" w:cs="Arial"/>
                <w:sz w:val="18"/>
                <w:szCs w:val="18"/>
              </w:rPr>
              <w:t>Required Change to 3</w:t>
            </w:r>
            <w:r w:rsidRPr="00052D0D">
              <w:rPr>
                <w:rFonts w:ascii="Calibri Light" w:hAnsi="Calibri Light" w:cs="Arial"/>
                <w:sz w:val="18"/>
                <w:szCs w:val="18"/>
                <w:vertAlign w:val="superscript"/>
              </w:rPr>
              <w:t>rd</w:t>
            </w:r>
            <w:r w:rsidRPr="00052D0D">
              <w:rPr>
                <w:rFonts w:ascii="Calibri Light" w:hAnsi="Calibri Light" w:cs="Arial"/>
                <w:sz w:val="18"/>
                <w:szCs w:val="18"/>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76A8E41F" w14:textId="77777777" w:rsidR="002F54D6" w:rsidRPr="00052D0D" w:rsidRDefault="00AF1CB5" w:rsidP="51FE5148">
            <w:pPr>
              <w:pStyle w:val="TableHeader-Left"/>
              <w:rPr>
                <w:rFonts w:ascii="Calibri Light" w:hAnsi="Calibri Light" w:cs="Arial"/>
                <w:sz w:val="18"/>
                <w:szCs w:val="18"/>
              </w:rPr>
            </w:pPr>
            <w:r w:rsidRPr="00052D0D">
              <w:rPr>
                <w:rFonts w:ascii="Calibri Light" w:hAnsi="Calibri Light" w:cs="Arial"/>
                <w:sz w:val="18"/>
                <w:szCs w:val="18"/>
              </w:rPr>
              <w:t>Estimated Complexity of 3</w:t>
            </w:r>
            <w:r w:rsidRPr="00052D0D">
              <w:rPr>
                <w:rFonts w:ascii="Calibri Light" w:hAnsi="Calibri Light" w:cs="Arial"/>
                <w:sz w:val="18"/>
                <w:szCs w:val="18"/>
                <w:vertAlign w:val="superscript"/>
              </w:rPr>
              <w:t>rd</w:t>
            </w:r>
            <w:r w:rsidRPr="00052D0D">
              <w:rPr>
                <w:rFonts w:ascii="Calibri Light" w:hAnsi="Calibri Light" w:cs="Arial"/>
                <w:sz w:val="18"/>
                <w:szCs w:val="18"/>
              </w:rPr>
              <w:t xml:space="preserve"> Party or SCE Legacy system change</w:t>
            </w:r>
          </w:p>
        </w:tc>
      </w:tr>
      <w:tr w:rsidR="002F54D6" w:rsidRPr="00052D0D" w14:paraId="5CE69427" w14:textId="77777777" w:rsidTr="51FE5148">
        <w:trPr>
          <w:cantSplit/>
          <w:trHeight w:val="165"/>
        </w:trPr>
        <w:tc>
          <w:tcPr>
            <w:tcW w:w="3397" w:type="dxa"/>
            <w:vAlign w:val="center"/>
          </w:tcPr>
          <w:p w14:paraId="19721436" w14:textId="59475A8B" w:rsidR="002F54D6" w:rsidRPr="00052D0D" w:rsidRDefault="002F54D6" w:rsidP="000B71C5">
            <w:pPr>
              <w:pStyle w:val="TableField-Left"/>
              <w:rPr>
                <w:rFonts w:ascii="Calibri Light" w:hAnsi="Calibri Light" w:cs="Arial"/>
                <w:sz w:val="18"/>
              </w:rPr>
            </w:pPr>
          </w:p>
        </w:tc>
        <w:tc>
          <w:tcPr>
            <w:tcW w:w="3173" w:type="dxa"/>
            <w:vAlign w:val="center"/>
          </w:tcPr>
          <w:p w14:paraId="487E2AE4" w14:textId="77777777" w:rsidR="002F54D6" w:rsidRPr="00052D0D" w:rsidRDefault="002F54D6" w:rsidP="000B71C5">
            <w:pPr>
              <w:pStyle w:val="TableField-Left"/>
              <w:rPr>
                <w:rFonts w:ascii="Calibri Light" w:hAnsi="Calibri Light" w:cs="Arial"/>
                <w:sz w:val="18"/>
              </w:rPr>
            </w:pPr>
          </w:p>
        </w:tc>
        <w:tc>
          <w:tcPr>
            <w:tcW w:w="3037" w:type="dxa"/>
            <w:vAlign w:val="center"/>
          </w:tcPr>
          <w:p w14:paraId="2B404D6A" w14:textId="77777777" w:rsidR="002F54D6" w:rsidRPr="00052D0D" w:rsidRDefault="002F54D6" w:rsidP="000B71C5">
            <w:pPr>
              <w:pStyle w:val="TableField-Left"/>
              <w:rPr>
                <w:rFonts w:ascii="Calibri Light" w:hAnsi="Calibri Light" w:cs="Arial"/>
                <w:sz w:val="18"/>
              </w:rPr>
            </w:pPr>
          </w:p>
        </w:tc>
      </w:tr>
      <w:tr w:rsidR="00225401" w:rsidRPr="00052D0D" w14:paraId="04FD0F84" w14:textId="77777777" w:rsidTr="51FE5148">
        <w:trPr>
          <w:cantSplit/>
          <w:trHeight w:val="165"/>
        </w:trPr>
        <w:tc>
          <w:tcPr>
            <w:tcW w:w="3397" w:type="dxa"/>
            <w:vAlign w:val="center"/>
          </w:tcPr>
          <w:p w14:paraId="61F01F8B" w14:textId="216963EF" w:rsidR="00225401" w:rsidRPr="00052D0D" w:rsidRDefault="00225401" w:rsidP="000B71C5">
            <w:pPr>
              <w:pStyle w:val="TableField-Left"/>
              <w:rPr>
                <w:rFonts w:ascii="Calibri Light" w:hAnsi="Calibri Light" w:cs="Arial"/>
                <w:sz w:val="18"/>
              </w:rPr>
            </w:pPr>
          </w:p>
        </w:tc>
        <w:tc>
          <w:tcPr>
            <w:tcW w:w="3173" w:type="dxa"/>
            <w:vAlign w:val="center"/>
          </w:tcPr>
          <w:p w14:paraId="53F6FADA" w14:textId="77777777" w:rsidR="00225401" w:rsidRPr="00052D0D" w:rsidRDefault="00225401" w:rsidP="000B71C5">
            <w:pPr>
              <w:pStyle w:val="TableField-Left"/>
              <w:rPr>
                <w:rFonts w:ascii="Calibri Light" w:hAnsi="Calibri Light" w:cs="Arial"/>
                <w:sz w:val="18"/>
              </w:rPr>
            </w:pPr>
          </w:p>
        </w:tc>
        <w:tc>
          <w:tcPr>
            <w:tcW w:w="3037" w:type="dxa"/>
            <w:vAlign w:val="center"/>
          </w:tcPr>
          <w:p w14:paraId="4502517D" w14:textId="77777777" w:rsidR="00225401" w:rsidRPr="00052D0D" w:rsidRDefault="00225401" w:rsidP="000B71C5">
            <w:pPr>
              <w:pStyle w:val="TableField-Left"/>
              <w:rPr>
                <w:rFonts w:ascii="Calibri Light" w:hAnsi="Calibri Light" w:cs="Arial"/>
                <w:sz w:val="18"/>
              </w:rPr>
            </w:pPr>
          </w:p>
        </w:tc>
      </w:tr>
      <w:tr w:rsidR="00225401" w:rsidRPr="00052D0D" w14:paraId="1273087B" w14:textId="77777777" w:rsidTr="51FE5148">
        <w:trPr>
          <w:cantSplit/>
          <w:trHeight w:val="165"/>
        </w:trPr>
        <w:tc>
          <w:tcPr>
            <w:tcW w:w="3397" w:type="dxa"/>
            <w:vAlign w:val="center"/>
          </w:tcPr>
          <w:p w14:paraId="058DBC52" w14:textId="1249D822" w:rsidR="00225401" w:rsidRPr="00052D0D" w:rsidRDefault="00225401" w:rsidP="000B71C5">
            <w:pPr>
              <w:pStyle w:val="TableField-Left"/>
              <w:rPr>
                <w:rFonts w:ascii="Calibri Light" w:hAnsi="Calibri Light" w:cs="Arial"/>
                <w:sz w:val="18"/>
              </w:rPr>
            </w:pPr>
          </w:p>
        </w:tc>
        <w:tc>
          <w:tcPr>
            <w:tcW w:w="3173" w:type="dxa"/>
            <w:vAlign w:val="center"/>
          </w:tcPr>
          <w:p w14:paraId="297E3ABB" w14:textId="77777777" w:rsidR="00225401" w:rsidRPr="00052D0D" w:rsidRDefault="00225401" w:rsidP="000B71C5">
            <w:pPr>
              <w:pStyle w:val="TableField-Left"/>
              <w:rPr>
                <w:rFonts w:ascii="Calibri Light" w:hAnsi="Calibri Light" w:cs="Arial"/>
                <w:sz w:val="18"/>
              </w:rPr>
            </w:pPr>
          </w:p>
        </w:tc>
        <w:tc>
          <w:tcPr>
            <w:tcW w:w="3037" w:type="dxa"/>
            <w:vAlign w:val="center"/>
          </w:tcPr>
          <w:p w14:paraId="6A9FE076" w14:textId="77777777" w:rsidR="00225401" w:rsidRPr="00052D0D" w:rsidRDefault="00225401" w:rsidP="000B71C5">
            <w:pPr>
              <w:pStyle w:val="TableField-Left"/>
              <w:rPr>
                <w:rFonts w:ascii="Calibri Light" w:hAnsi="Calibri Light" w:cs="Arial"/>
                <w:sz w:val="18"/>
              </w:rPr>
            </w:pPr>
          </w:p>
        </w:tc>
      </w:tr>
    </w:tbl>
    <w:p w14:paraId="14CE824C" w14:textId="65413356" w:rsidR="00D66A8A" w:rsidRPr="00052D0D" w:rsidRDefault="00D66A8A" w:rsidP="00471131">
      <w:pPr>
        <w:pStyle w:val="Heading2"/>
      </w:pPr>
      <w:bookmarkStart w:id="42" w:name="_Toc515950856"/>
      <w:r w:rsidRPr="00052D0D">
        <w:t>Data Elements</w:t>
      </w:r>
      <w:bookmarkEnd w:id="42"/>
    </w:p>
    <w:p w14:paraId="51696730" w14:textId="77777777" w:rsidR="00924DFA" w:rsidRPr="00052D0D" w:rsidRDefault="00924DFA" w:rsidP="51FE5148">
      <w:pPr>
        <w:pStyle w:val="Heading2Text"/>
        <w:rPr>
          <w:rFonts w:ascii="Calibri Light" w:hAnsi="Calibri Light" w:cs="Arial"/>
          <w:sz w:val="18"/>
          <w:szCs w:val="18"/>
        </w:rPr>
      </w:pPr>
      <w:r w:rsidRPr="00052D0D">
        <w:rPr>
          <w:rFonts w:ascii="Calibri Light" w:hAnsi="Calibri Light" w:cs="Arial"/>
          <w:sz w:val="18"/>
          <w:szCs w:val="18"/>
        </w:rPr>
        <w:t>The information that will be captured for the below data elements will be defined as the intent of use for this BPD.</w:t>
      </w:r>
    </w:p>
    <w:p w14:paraId="53A88483" w14:textId="77777777" w:rsidR="00D66A8A" w:rsidRPr="00052D0D" w:rsidRDefault="003E24F2" w:rsidP="003E24F2">
      <w:pPr>
        <w:pStyle w:val="Heading3"/>
        <w:numPr>
          <w:ilvl w:val="2"/>
          <w:numId w:val="0"/>
        </w:numPr>
        <w:rPr>
          <w:rFonts w:ascii="Calibri Light" w:hAnsi="Calibri Light"/>
          <w:sz w:val="32"/>
          <w:szCs w:val="32"/>
        </w:rPr>
      </w:pPr>
      <w:bookmarkStart w:id="43" w:name="_Toc515950857"/>
      <w:r w:rsidRPr="00052D0D">
        <w:rPr>
          <w:rFonts w:ascii="Calibri Light" w:hAnsi="Calibri Light"/>
          <w:sz w:val="32"/>
          <w:szCs w:val="32"/>
        </w:rPr>
        <w:t xml:space="preserve">2.8.1 </w:t>
      </w:r>
      <w:r w:rsidR="00924DFA" w:rsidRPr="00052D0D">
        <w:rPr>
          <w:rFonts w:ascii="Calibri Light" w:hAnsi="Calibri Light"/>
          <w:sz w:val="32"/>
          <w:szCs w:val="32"/>
        </w:rPr>
        <w:t>Business Partner Search (Basic)</w:t>
      </w:r>
      <w:bookmarkEnd w:id="43"/>
    </w:p>
    <w:p w14:paraId="02F07AE6" w14:textId="77777777" w:rsidR="00924DFA" w:rsidRPr="00052D0D" w:rsidRDefault="00924DFA" w:rsidP="00924DFA">
      <w:pPr>
        <w:jc w:val="center"/>
        <w:rPr>
          <w:rFonts w:ascii="Calibri Light" w:hAnsi="Calibri Light"/>
        </w:rPr>
      </w:pPr>
      <w:r w:rsidRPr="00052D0D">
        <w:rPr>
          <w:rFonts w:ascii="Calibri Light" w:hAnsi="Calibri Light"/>
          <w:noProof/>
        </w:rPr>
        <w:drawing>
          <wp:inline distT="0" distB="0" distL="0" distR="0" wp14:anchorId="1E8FD500" wp14:editId="0EEB1A2C">
            <wp:extent cx="5230350" cy="623619"/>
            <wp:effectExtent l="0" t="0" r="889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50671" cy="637965"/>
                    </a:xfrm>
                    <a:prstGeom prst="rect">
                      <a:avLst/>
                    </a:prstGeom>
                  </pic:spPr>
                </pic:pic>
              </a:graphicData>
            </a:graphic>
          </wp:inline>
        </w:drawing>
      </w:r>
    </w:p>
    <w:p w14:paraId="5EA76CD8" w14:textId="77777777" w:rsidR="00D66A8A" w:rsidRPr="00052D0D" w:rsidRDefault="00D66A8A" w:rsidP="51FE5148">
      <w:pPr>
        <w:pStyle w:val="Heading3Text"/>
        <w:rPr>
          <w:rFonts w:ascii="Calibri Light" w:hAnsi="Calibri Light"/>
          <w:sz w:val="18"/>
          <w:szCs w:val="18"/>
        </w:rPr>
      </w:pPr>
      <w:r w:rsidRPr="00052D0D">
        <w:rPr>
          <w:rFonts w:ascii="Calibri Light" w:hAnsi="Calibri Light"/>
          <w:sz w:val="18"/>
          <w:szCs w:val="18"/>
        </w:rPr>
        <w:t xml:space="preserve">The following data elements will be used by the </w:t>
      </w:r>
      <w:r w:rsidR="00924DFA" w:rsidRPr="00052D0D">
        <w:rPr>
          <w:rFonts w:ascii="Calibri Light" w:hAnsi="Calibri Light"/>
          <w:sz w:val="18"/>
          <w:szCs w:val="18"/>
        </w:rPr>
        <w:t>Business Partner Search (Basic).</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D810DB" w:rsidRPr="00052D0D" w14:paraId="561ADEF5" w14:textId="77777777" w:rsidTr="51FE5148">
        <w:trPr>
          <w:cantSplit/>
          <w:trHeight w:val="432"/>
          <w:tblHeader/>
        </w:trPr>
        <w:tc>
          <w:tcPr>
            <w:tcW w:w="2917" w:type="dxa"/>
            <w:tcBorders>
              <w:top w:val="threeDEmboss" w:sz="6" w:space="0" w:color="auto"/>
              <w:bottom w:val="threeDEmboss" w:sz="6" w:space="0" w:color="auto"/>
            </w:tcBorders>
            <w:shd w:val="clear" w:color="auto" w:fill="F9FBAF"/>
            <w:vAlign w:val="center"/>
          </w:tcPr>
          <w:p w14:paraId="58078984" w14:textId="77777777" w:rsidR="00D810DB" w:rsidRPr="00052D0D" w:rsidRDefault="00D810DB" w:rsidP="51FE5148">
            <w:pPr>
              <w:pStyle w:val="TableHeader-Left"/>
              <w:rPr>
                <w:rFonts w:ascii="Calibri Light" w:hAnsi="Calibri Light" w:cs="Arial"/>
                <w:sz w:val="18"/>
                <w:szCs w:val="18"/>
              </w:rPr>
            </w:pPr>
            <w:r w:rsidRPr="00052D0D">
              <w:rPr>
                <w:rFonts w:ascii="Calibri Light" w:hAnsi="Calibri Light" w:cs="Arial"/>
                <w:sz w:val="18"/>
                <w:szCs w:val="18"/>
              </w:rPr>
              <w:lastRenderedPageBreak/>
              <w:t>Field</w:t>
            </w:r>
          </w:p>
        </w:tc>
        <w:tc>
          <w:tcPr>
            <w:tcW w:w="1680" w:type="dxa"/>
            <w:tcBorders>
              <w:top w:val="threeDEmboss" w:sz="6" w:space="0" w:color="auto"/>
              <w:bottom w:val="threeDEmboss" w:sz="6" w:space="0" w:color="auto"/>
            </w:tcBorders>
            <w:shd w:val="clear" w:color="auto" w:fill="F9FBAF"/>
            <w:vAlign w:val="center"/>
          </w:tcPr>
          <w:p w14:paraId="34335EC7" w14:textId="77777777" w:rsidR="00D810DB" w:rsidRPr="00052D0D" w:rsidRDefault="00D810DB"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17" w:type="dxa"/>
            <w:tcBorders>
              <w:top w:val="threeDEmboss" w:sz="6" w:space="0" w:color="auto"/>
              <w:bottom w:val="threeDEmboss" w:sz="6" w:space="0" w:color="auto"/>
            </w:tcBorders>
            <w:shd w:val="clear" w:color="auto" w:fill="F9FBAF"/>
            <w:vAlign w:val="center"/>
          </w:tcPr>
          <w:p w14:paraId="31C7B942" w14:textId="77777777" w:rsidR="00D810DB" w:rsidRPr="00052D0D" w:rsidRDefault="00D810DB"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924DFA" w:rsidRPr="00052D0D" w14:paraId="4227B19E" w14:textId="77777777" w:rsidTr="51FE5148">
        <w:trPr>
          <w:cantSplit/>
          <w:trHeight w:val="432"/>
        </w:trPr>
        <w:tc>
          <w:tcPr>
            <w:tcW w:w="2917" w:type="dxa"/>
            <w:tcBorders>
              <w:top w:val="threeDEmboss" w:sz="6" w:space="0" w:color="auto"/>
            </w:tcBorders>
            <w:vAlign w:val="center"/>
          </w:tcPr>
          <w:p w14:paraId="5FE84FD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Find</w:t>
            </w:r>
          </w:p>
        </w:tc>
        <w:tc>
          <w:tcPr>
            <w:tcW w:w="1680" w:type="dxa"/>
            <w:tcBorders>
              <w:top w:val="threeDEmboss" w:sz="6" w:space="0" w:color="auto"/>
            </w:tcBorders>
            <w:vAlign w:val="center"/>
          </w:tcPr>
          <w:p w14:paraId="6E4CE2F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17" w:type="dxa"/>
            <w:tcBorders>
              <w:top w:val="threeDEmboss" w:sz="6" w:space="0" w:color="auto"/>
            </w:tcBorders>
            <w:vAlign w:val="center"/>
          </w:tcPr>
          <w:p w14:paraId="16AB3BF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 Number</w:t>
            </w:r>
          </w:p>
        </w:tc>
      </w:tr>
    </w:tbl>
    <w:p w14:paraId="07D5DA29" w14:textId="77777777" w:rsidR="00924DFA" w:rsidRPr="00052D0D" w:rsidRDefault="00924DFA" w:rsidP="00924DFA">
      <w:pPr>
        <w:pStyle w:val="Heading3"/>
        <w:numPr>
          <w:ilvl w:val="2"/>
          <w:numId w:val="0"/>
        </w:numPr>
        <w:rPr>
          <w:rFonts w:ascii="Calibri Light" w:hAnsi="Calibri Light"/>
          <w:sz w:val="32"/>
          <w:szCs w:val="32"/>
        </w:rPr>
      </w:pPr>
      <w:bookmarkStart w:id="44" w:name="_Toc515950858"/>
      <w:r w:rsidRPr="00052D0D">
        <w:rPr>
          <w:rFonts w:ascii="Calibri Light" w:hAnsi="Calibri Light"/>
          <w:sz w:val="32"/>
          <w:szCs w:val="32"/>
        </w:rPr>
        <w:t>2.8.2 Business Partner Search (Advanced)</w:t>
      </w:r>
      <w:bookmarkEnd w:id="44"/>
    </w:p>
    <w:p w14:paraId="321F0F9E" w14:textId="77777777" w:rsidR="00924DFA" w:rsidRPr="00052D0D" w:rsidRDefault="00924DFA" w:rsidP="00924DFA">
      <w:pPr>
        <w:jc w:val="center"/>
        <w:rPr>
          <w:rFonts w:ascii="Calibri Light" w:hAnsi="Calibri Light"/>
        </w:rPr>
      </w:pPr>
      <w:r w:rsidRPr="00052D0D">
        <w:rPr>
          <w:rFonts w:ascii="Calibri Light" w:hAnsi="Calibri Light"/>
          <w:noProof/>
        </w:rPr>
        <w:drawing>
          <wp:inline distT="0" distB="0" distL="0" distR="0" wp14:anchorId="6C57D429" wp14:editId="0073225C">
            <wp:extent cx="5146431" cy="1613758"/>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19583" cy="1636696"/>
                    </a:xfrm>
                    <a:prstGeom prst="rect">
                      <a:avLst/>
                    </a:prstGeom>
                  </pic:spPr>
                </pic:pic>
              </a:graphicData>
            </a:graphic>
          </wp:inline>
        </w:drawing>
      </w:r>
    </w:p>
    <w:p w14:paraId="6CA6E721" w14:textId="77777777" w:rsidR="00924DFA" w:rsidRPr="00052D0D" w:rsidRDefault="00924DFA" w:rsidP="51FE5148">
      <w:pPr>
        <w:pStyle w:val="Heading3Text"/>
        <w:rPr>
          <w:rFonts w:ascii="Calibri Light" w:hAnsi="Calibri Light"/>
          <w:sz w:val="18"/>
          <w:szCs w:val="18"/>
        </w:rPr>
      </w:pPr>
      <w:r w:rsidRPr="00052D0D">
        <w:rPr>
          <w:rFonts w:ascii="Calibri Light" w:hAnsi="Calibri Light"/>
          <w:sz w:val="18"/>
          <w:szCs w:val="18"/>
        </w:rPr>
        <w:t>The following data elements will be used by the Business Partner Search (Advanced).</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924DFA" w:rsidRPr="00052D0D" w14:paraId="75850871" w14:textId="77777777" w:rsidTr="51FE5148">
        <w:trPr>
          <w:cantSplit/>
          <w:trHeight w:val="432"/>
          <w:tblHeader/>
        </w:trPr>
        <w:tc>
          <w:tcPr>
            <w:tcW w:w="2917" w:type="dxa"/>
            <w:tcBorders>
              <w:top w:val="threeDEmboss" w:sz="6" w:space="0" w:color="auto"/>
              <w:bottom w:val="threeDEmboss" w:sz="6" w:space="0" w:color="auto"/>
            </w:tcBorders>
            <w:shd w:val="clear" w:color="auto" w:fill="F9FBAF"/>
            <w:vAlign w:val="center"/>
          </w:tcPr>
          <w:p w14:paraId="59FDC8CF"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80" w:type="dxa"/>
            <w:tcBorders>
              <w:top w:val="threeDEmboss" w:sz="6" w:space="0" w:color="auto"/>
              <w:bottom w:val="threeDEmboss" w:sz="6" w:space="0" w:color="auto"/>
            </w:tcBorders>
            <w:shd w:val="clear" w:color="auto" w:fill="F9FBAF"/>
            <w:vAlign w:val="center"/>
          </w:tcPr>
          <w:p w14:paraId="780D95B9"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17" w:type="dxa"/>
            <w:tcBorders>
              <w:top w:val="threeDEmboss" w:sz="6" w:space="0" w:color="auto"/>
              <w:bottom w:val="threeDEmboss" w:sz="6" w:space="0" w:color="auto"/>
            </w:tcBorders>
            <w:shd w:val="clear" w:color="auto" w:fill="F9FBAF"/>
            <w:vAlign w:val="center"/>
          </w:tcPr>
          <w:p w14:paraId="3C35C2F5"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924DFA" w:rsidRPr="00052D0D" w14:paraId="28C0F904" w14:textId="77777777" w:rsidTr="51FE5148">
        <w:trPr>
          <w:cantSplit/>
          <w:trHeight w:val="432"/>
        </w:trPr>
        <w:tc>
          <w:tcPr>
            <w:tcW w:w="2917" w:type="dxa"/>
            <w:tcBorders>
              <w:top w:val="threeDEmboss" w:sz="6" w:space="0" w:color="auto"/>
            </w:tcBorders>
            <w:vAlign w:val="center"/>
          </w:tcPr>
          <w:p w14:paraId="0BA1D64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 ID</w:t>
            </w:r>
          </w:p>
        </w:tc>
        <w:tc>
          <w:tcPr>
            <w:tcW w:w="1680" w:type="dxa"/>
            <w:tcBorders>
              <w:top w:val="threeDEmboss" w:sz="6" w:space="0" w:color="auto"/>
            </w:tcBorders>
            <w:vAlign w:val="center"/>
          </w:tcPr>
          <w:p w14:paraId="5AA64C1D"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tcBorders>
              <w:top w:val="threeDEmboss" w:sz="6" w:space="0" w:color="auto"/>
            </w:tcBorders>
            <w:vAlign w:val="center"/>
          </w:tcPr>
          <w:p w14:paraId="38C2EB1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 Number</w:t>
            </w:r>
          </w:p>
        </w:tc>
      </w:tr>
      <w:tr w:rsidR="00924DFA" w:rsidRPr="00052D0D" w14:paraId="6F819D0B" w14:textId="77777777" w:rsidTr="51FE5148">
        <w:trPr>
          <w:cantSplit/>
          <w:trHeight w:val="432"/>
        </w:trPr>
        <w:tc>
          <w:tcPr>
            <w:tcW w:w="2917" w:type="dxa"/>
            <w:vAlign w:val="center"/>
          </w:tcPr>
          <w:p w14:paraId="0E1DE26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Name/Last Name</w:t>
            </w:r>
          </w:p>
        </w:tc>
        <w:tc>
          <w:tcPr>
            <w:tcW w:w="1680" w:type="dxa"/>
            <w:vAlign w:val="center"/>
          </w:tcPr>
          <w:p w14:paraId="2B82412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3F09A16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Last Name</w:t>
            </w:r>
          </w:p>
        </w:tc>
      </w:tr>
      <w:tr w:rsidR="00924DFA" w:rsidRPr="00052D0D" w14:paraId="3BBD03C9" w14:textId="77777777" w:rsidTr="51FE5148">
        <w:trPr>
          <w:cantSplit/>
          <w:trHeight w:val="432"/>
        </w:trPr>
        <w:tc>
          <w:tcPr>
            <w:tcW w:w="2917" w:type="dxa"/>
            <w:vAlign w:val="center"/>
          </w:tcPr>
          <w:p w14:paraId="5A72AAC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Additional Name/First Name</w:t>
            </w:r>
          </w:p>
        </w:tc>
        <w:tc>
          <w:tcPr>
            <w:tcW w:w="1680" w:type="dxa"/>
            <w:vAlign w:val="center"/>
          </w:tcPr>
          <w:p w14:paraId="7C0E70D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510B5B5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First Name</w:t>
            </w:r>
          </w:p>
        </w:tc>
      </w:tr>
      <w:tr w:rsidR="00924DFA" w:rsidRPr="00052D0D" w14:paraId="2E8E1DDE" w14:textId="77777777" w:rsidTr="51FE5148">
        <w:trPr>
          <w:cantSplit/>
          <w:trHeight w:val="432"/>
        </w:trPr>
        <w:tc>
          <w:tcPr>
            <w:tcW w:w="2917" w:type="dxa"/>
            <w:vAlign w:val="center"/>
          </w:tcPr>
          <w:p w14:paraId="5D46F94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w:t>
            </w:r>
          </w:p>
        </w:tc>
        <w:tc>
          <w:tcPr>
            <w:tcW w:w="1680" w:type="dxa"/>
            <w:vAlign w:val="center"/>
          </w:tcPr>
          <w:p w14:paraId="06D7038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1AEEB8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 of Business Partner’s Address</w:t>
            </w:r>
          </w:p>
        </w:tc>
      </w:tr>
      <w:tr w:rsidR="00924DFA" w:rsidRPr="00052D0D" w14:paraId="15AC091C" w14:textId="77777777" w:rsidTr="51FE5148">
        <w:trPr>
          <w:cantSplit/>
          <w:trHeight w:val="432"/>
        </w:trPr>
        <w:tc>
          <w:tcPr>
            <w:tcW w:w="2917" w:type="dxa"/>
            <w:vAlign w:val="center"/>
          </w:tcPr>
          <w:p w14:paraId="1D1C8B3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w:t>
            </w:r>
          </w:p>
        </w:tc>
        <w:tc>
          <w:tcPr>
            <w:tcW w:w="1680" w:type="dxa"/>
            <w:vAlign w:val="center"/>
          </w:tcPr>
          <w:p w14:paraId="6B169FD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5DFEDE8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 of Business Partner’s Address</w:t>
            </w:r>
          </w:p>
        </w:tc>
      </w:tr>
      <w:tr w:rsidR="00924DFA" w:rsidRPr="00052D0D" w14:paraId="6EE71C6F" w14:textId="77777777" w:rsidTr="51FE5148">
        <w:trPr>
          <w:cantSplit/>
          <w:trHeight w:val="432"/>
        </w:trPr>
        <w:tc>
          <w:tcPr>
            <w:tcW w:w="2917" w:type="dxa"/>
            <w:vAlign w:val="center"/>
          </w:tcPr>
          <w:p w14:paraId="03E63AC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w:t>
            </w:r>
          </w:p>
        </w:tc>
        <w:tc>
          <w:tcPr>
            <w:tcW w:w="1680" w:type="dxa"/>
            <w:vAlign w:val="center"/>
          </w:tcPr>
          <w:p w14:paraId="3268F82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00585B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 of Business Partner’s Address</w:t>
            </w:r>
          </w:p>
        </w:tc>
      </w:tr>
      <w:tr w:rsidR="00924DFA" w:rsidRPr="00052D0D" w14:paraId="454E114E" w14:textId="77777777" w:rsidTr="51FE5148">
        <w:trPr>
          <w:cantSplit/>
          <w:trHeight w:val="432"/>
        </w:trPr>
        <w:tc>
          <w:tcPr>
            <w:tcW w:w="2917" w:type="dxa"/>
            <w:vAlign w:val="center"/>
          </w:tcPr>
          <w:p w14:paraId="333ACA8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 Roles</w:t>
            </w:r>
          </w:p>
        </w:tc>
        <w:tc>
          <w:tcPr>
            <w:tcW w:w="1680" w:type="dxa"/>
            <w:vAlign w:val="center"/>
          </w:tcPr>
          <w:p w14:paraId="7179978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60B61B9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Example: Sold-to-Party (Refer to BP BPD)</w:t>
            </w:r>
          </w:p>
        </w:tc>
      </w:tr>
      <w:tr w:rsidR="00924DFA" w:rsidRPr="00052D0D" w14:paraId="06154607" w14:textId="77777777" w:rsidTr="51FE5148">
        <w:trPr>
          <w:cantSplit/>
          <w:trHeight w:val="432"/>
        </w:trPr>
        <w:tc>
          <w:tcPr>
            <w:tcW w:w="2917" w:type="dxa"/>
            <w:vAlign w:val="center"/>
          </w:tcPr>
          <w:p w14:paraId="5EFAAAC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Contact ID</w:t>
            </w:r>
          </w:p>
        </w:tc>
        <w:tc>
          <w:tcPr>
            <w:tcW w:w="1680" w:type="dxa"/>
            <w:vAlign w:val="center"/>
          </w:tcPr>
          <w:p w14:paraId="5177C05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A1B583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 to SCE</w:t>
            </w:r>
          </w:p>
        </w:tc>
      </w:tr>
      <w:tr w:rsidR="00924DFA" w:rsidRPr="00052D0D" w14:paraId="70BFB2BA" w14:textId="77777777" w:rsidTr="51FE5148">
        <w:trPr>
          <w:cantSplit/>
          <w:trHeight w:val="432"/>
        </w:trPr>
        <w:tc>
          <w:tcPr>
            <w:tcW w:w="2917" w:type="dxa"/>
            <w:vAlign w:val="center"/>
          </w:tcPr>
          <w:p w14:paraId="792C25A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Status</w:t>
            </w:r>
          </w:p>
        </w:tc>
        <w:tc>
          <w:tcPr>
            <w:tcW w:w="1680" w:type="dxa"/>
            <w:vAlign w:val="center"/>
          </w:tcPr>
          <w:p w14:paraId="2DAC55F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476B0C3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 to SCE</w:t>
            </w:r>
          </w:p>
        </w:tc>
      </w:tr>
    </w:tbl>
    <w:p w14:paraId="05387E3D" w14:textId="77777777" w:rsidR="00924DFA" w:rsidRPr="00052D0D" w:rsidRDefault="00924DFA" w:rsidP="0076532F">
      <w:pPr>
        <w:pStyle w:val="Heading1Text"/>
        <w:ind w:left="0"/>
        <w:rPr>
          <w:rFonts w:ascii="Calibri Light" w:hAnsi="Calibri Light" w:cs="Arial"/>
          <w:b/>
          <w:sz w:val="24"/>
        </w:rPr>
      </w:pPr>
    </w:p>
    <w:p w14:paraId="0789D375" w14:textId="77777777" w:rsidR="00052D0D" w:rsidRPr="00052D0D" w:rsidRDefault="00052D0D" w:rsidP="0076532F">
      <w:pPr>
        <w:pStyle w:val="Heading1Text"/>
        <w:ind w:left="0"/>
        <w:rPr>
          <w:rFonts w:ascii="Calibri Light" w:hAnsi="Calibri Light" w:cs="Arial"/>
          <w:b/>
          <w:sz w:val="24"/>
        </w:rPr>
      </w:pPr>
    </w:p>
    <w:p w14:paraId="4D81F137" w14:textId="77777777" w:rsidR="00052D0D" w:rsidRPr="00052D0D" w:rsidRDefault="00052D0D" w:rsidP="0076532F">
      <w:pPr>
        <w:pStyle w:val="Heading1Text"/>
        <w:ind w:left="0"/>
        <w:rPr>
          <w:rFonts w:ascii="Calibri Light" w:hAnsi="Calibri Light" w:cs="Arial"/>
          <w:b/>
          <w:sz w:val="24"/>
        </w:rPr>
      </w:pPr>
    </w:p>
    <w:p w14:paraId="0D0FB049" w14:textId="77777777" w:rsidR="00052D0D" w:rsidRPr="00052D0D" w:rsidRDefault="00052D0D" w:rsidP="0076532F">
      <w:pPr>
        <w:pStyle w:val="Heading1Text"/>
        <w:ind w:left="0"/>
        <w:rPr>
          <w:rFonts w:ascii="Calibri Light" w:hAnsi="Calibri Light" w:cs="Arial"/>
          <w:b/>
          <w:sz w:val="24"/>
        </w:rPr>
      </w:pPr>
    </w:p>
    <w:p w14:paraId="2DEAAA2D" w14:textId="77777777" w:rsidR="00052D0D" w:rsidRPr="00052D0D" w:rsidRDefault="00052D0D" w:rsidP="0076532F">
      <w:pPr>
        <w:pStyle w:val="Heading1Text"/>
        <w:ind w:left="0"/>
        <w:rPr>
          <w:rFonts w:ascii="Calibri Light" w:hAnsi="Calibri Light" w:cs="Arial"/>
          <w:b/>
          <w:sz w:val="24"/>
        </w:rPr>
      </w:pPr>
    </w:p>
    <w:p w14:paraId="1E8F4908" w14:textId="77777777" w:rsidR="00052D0D" w:rsidRPr="00052D0D" w:rsidRDefault="00052D0D" w:rsidP="0076532F">
      <w:pPr>
        <w:pStyle w:val="Heading1Text"/>
        <w:ind w:left="0"/>
        <w:rPr>
          <w:rFonts w:ascii="Calibri Light" w:hAnsi="Calibri Light" w:cs="Arial"/>
          <w:b/>
          <w:sz w:val="24"/>
        </w:rPr>
      </w:pPr>
    </w:p>
    <w:p w14:paraId="79F172B9" w14:textId="77777777" w:rsidR="00052D0D" w:rsidRPr="00052D0D" w:rsidRDefault="00052D0D" w:rsidP="0076532F">
      <w:pPr>
        <w:pStyle w:val="Heading1Text"/>
        <w:ind w:left="0"/>
        <w:rPr>
          <w:rFonts w:ascii="Calibri Light" w:hAnsi="Calibri Light" w:cs="Arial"/>
          <w:b/>
          <w:sz w:val="24"/>
        </w:rPr>
      </w:pPr>
    </w:p>
    <w:p w14:paraId="3ECB139A" w14:textId="77777777" w:rsidR="00052D0D" w:rsidRPr="00052D0D" w:rsidRDefault="00052D0D" w:rsidP="0076532F">
      <w:pPr>
        <w:pStyle w:val="Heading1Text"/>
        <w:ind w:left="0"/>
        <w:rPr>
          <w:rFonts w:ascii="Calibri Light" w:hAnsi="Calibri Light" w:cs="Arial"/>
          <w:b/>
          <w:sz w:val="24"/>
        </w:rPr>
      </w:pPr>
    </w:p>
    <w:p w14:paraId="634F9697" w14:textId="77777777" w:rsidR="00924DFA" w:rsidRPr="00052D0D" w:rsidRDefault="00924DFA" w:rsidP="00924DFA">
      <w:pPr>
        <w:pStyle w:val="Heading3"/>
        <w:numPr>
          <w:ilvl w:val="2"/>
          <w:numId w:val="0"/>
        </w:numPr>
        <w:rPr>
          <w:rFonts w:ascii="Calibri Light" w:hAnsi="Calibri Light"/>
          <w:sz w:val="32"/>
          <w:szCs w:val="32"/>
        </w:rPr>
      </w:pPr>
      <w:bookmarkStart w:id="45" w:name="_Toc515950859"/>
      <w:r w:rsidRPr="00052D0D">
        <w:rPr>
          <w:rFonts w:ascii="Calibri Light" w:hAnsi="Calibri Light"/>
          <w:sz w:val="32"/>
          <w:szCs w:val="32"/>
        </w:rPr>
        <w:lastRenderedPageBreak/>
        <w:t>2.8.3 Search Contract Account</w:t>
      </w:r>
      <w:bookmarkEnd w:id="45"/>
    </w:p>
    <w:p w14:paraId="7F51140A" w14:textId="77777777" w:rsidR="00924DFA" w:rsidRPr="00052D0D" w:rsidRDefault="00366B7A" w:rsidP="00924DFA">
      <w:pPr>
        <w:jc w:val="center"/>
        <w:rPr>
          <w:rFonts w:ascii="Calibri Light" w:hAnsi="Calibri Light"/>
        </w:rPr>
      </w:pPr>
      <w:r w:rsidRPr="00052D0D">
        <w:rPr>
          <w:rFonts w:ascii="Calibri Light" w:hAnsi="Calibri Light"/>
          <w:noProof/>
          <w:color w:val="1F497D"/>
        </w:rPr>
        <w:drawing>
          <wp:inline distT="0" distB="0" distL="0" distR="0" wp14:anchorId="5BF9C177" wp14:editId="177FEC38">
            <wp:extent cx="4794738" cy="2552240"/>
            <wp:effectExtent l="0" t="0" r="6350" b="635"/>
            <wp:docPr id="13" name="Picture 13" descr="cid:image001.png@01D3B160.D132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B160.D132A3D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4825061" cy="2568381"/>
                    </a:xfrm>
                    <a:prstGeom prst="rect">
                      <a:avLst/>
                    </a:prstGeom>
                    <a:noFill/>
                    <a:ln>
                      <a:noFill/>
                    </a:ln>
                  </pic:spPr>
                </pic:pic>
              </a:graphicData>
            </a:graphic>
          </wp:inline>
        </w:drawing>
      </w:r>
    </w:p>
    <w:p w14:paraId="647AC721" w14:textId="77777777" w:rsidR="00924DFA" w:rsidRPr="00052D0D" w:rsidRDefault="00924DFA" w:rsidP="51FE5148">
      <w:pPr>
        <w:pStyle w:val="Heading3Text"/>
        <w:rPr>
          <w:rFonts w:ascii="Calibri Light" w:hAnsi="Calibri Light"/>
          <w:sz w:val="18"/>
          <w:szCs w:val="18"/>
        </w:rPr>
      </w:pPr>
      <w:r w:rsidRPr="00052D0D">
        <w:rPr>
          <w:rFonts w:ascii="Calibri Light" w:hAnsi="Calibri Light"/>
          <w:sz w:val="18"/>
          <w:szCs w:val="18"/>
        </w:rPr>
        <w:t>The following data elements will be used by the Contract Account Search.</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924DFA" w:rsidRPr="00052D0D" w14:paraId="2A0A9ED9" w14:textId="77777777" w:rsidTr="51FE5148">
        <w:trPr>
          <w:cantSplit/>
          <w:trHeight w:val="432"/>
          <w:tblHeader/>
        </w:trPr>
        <w:tc>
          <w:tcPr>
            <w:tcW w:w="2917" w:type="dxa"/>
            <w:tcBorders>
              <w:top w:val="threeDEmboss" w:sz="6" w:space="0" w:color="auto"/>
              <w:bottom w:val="threeDEmboss" w:sz="6" w:space="0" w:color="auto"/>
            </w:tcBorders>
            <w:shd w:val="clear" w:color="auto" w:fill="F9FBAF"/>
            <w:vAlign w:val="center"/>
          </w:tcPr>
          <w:p w14:paraId="553634CC"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80" w:type="dxa"/>
            <w:tcBorders>
              <w:top w:val="threeDEmboss" w:sz="6" w:space="0" w:color="auto"/>
              <w:bottom w:val="threeDEmboss" w:sz="6" w:space="0" w:color="auto"/>
            </w:tcBorders>
            <w:shd w:val="clear" w:color="auto" w:fill="F9FBAF"/>
            <w:vAlign w:val="center"/>
          </w:tcPr>
          <w:p w14:paraId="1B9460F6"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17" w:type="dxa"/>
            <w:tcBorders>
              <w:top w:val="threeDEmboss" w:sz="6" w:space="0" w:color="auto"/>
              <w:bottom w:val="threeDEmboss" w:sz="6" w:space="0" w:color="auto"/>
            </w:tcBorders>
            <w:shd w:val="clear" w:color="auto" w:fill="F9FBAF"/>
            <w:vAlign w:val="center"/>
          </w:tcPr>
          <w:p w14:paraId="26587198"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924DFA" w:rsidRPr="00052D0D" w14:paraId="2EEF69DB" w14:textId="77777777" w:rsidTr="51FE5148">
        <w:trPr>
          <w:cantSplit/>
          <w:trHeight w:val="432"/>
        </w:trPr>
        <w:tc>
          <w:tcPr>
            <w:tcW w:w="2917" w:type="dxa"/>
            <w:tcBorders>
              <w:top w:val="threeDEmboss" w:sz="6" w:space="0" w:color="auto"/>
            </w:tcBorders>
            <w:vAlign w:val="center"/>
          </w:tcPr>
          <w:p w14:paraId="747CC15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ID</w:t>
            </w:r>
          </w:p>
        </w:tc>
        <w:tc>
          <w:tcPr>
            <w:tcW w:w="1680" w:type="dxa"/>
            <w:tcBorders>
              <w:top w:val="threeDEmboss" w:sz="6" w:space="0" w:color="auto"/>
            </w:tcBorders>
            <w:vAlign w:val="center"/>
          </w:tcPr>
          <w:p w14:paraId="711351D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tcBorders>
              <w:top w:val="threeDEmboss" w:sz="6" w:space="0" w:color="auto"/>
            </w:tcBorders>
            <w:vAlign w:val="center"/>
          </w:tcPr>
          <w:p w14:paraId="0D37C0E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 Number</w:t>
            </w:r>
          </w:p>
        </w:tc>
      </w:tr>
      <w:tr w:rsidR="00924DFA" w:rsidRPr="00052D0D" w14:paraId="7B990814" w14:textId="77777777" w:rsidTr="51FE5148">
        <w:trPr>
          <w:cantSplit/>
          <w:trHeight w:val="432"/>
        </w:trPr>
        <w:tc>
          <w:tcPr>
            <w:tcW w:w="2917" w:type="dxa"/>
            <w:vAlign w:val="center"/>
          </w:tcPr>
          <w:p w14:paraId="31BCC28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First Name</w:t>
            </w:r>
          </w:p>
        </w:tc>
        <w:tc>
          <w:tcPr>
            <w:tcW w:w="1680" w:type="dxa"/>
            <w:vAlign w:val="center"/>
          </w:tcPr>
          <w:p w14:paraId="317FE2A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1226F53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First Name</w:t>
            </w:r>
          </w:p>
        </w:tc>
      </w:tr>
      <w:tr w:rsidR="00924DFA" w:rsidRPr="00052D0D" w14:paraId="59F59CC7" w14:textId="77777777" w:rsidTr="51FE5148">
        <w:trPr>
          <w:cantSplit/>
          <w:trHeight w:val="432"/>
        </w:trPr>
        <w:tc>
          <w:tcPr>
            <w:tcW w:w="2917" w:type="dxa"/>
            <w:vAlign w:val="center"/>
          </w:tcPr>
          <w:p w14:paraId="38D7D8B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Last Name/Organization</w:t>
            </w:r>
          </w:p>
        </w:tc>
        <w:tc>
          <w:tcPr>
            <w:tcW w:w="1680" w:type="dxa"/>
            <w:vAlign w:val="center"/>
          </w:tcPr>
          <w:p w14:paraId="4BA171E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B9B256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Last Name/Organization Name</w:t>
            </w:r>
          </w:p>
        </w:tc>
      </w:tr>
      <w:tr w:rsidR="00924DFA" w:rsidRPr="00052D0D" w14:paraId="4B2DA0B5" w14:textId="77777777" w:rsidTr="51FE5148">
        <w:trPr>
          <w:cantSplit/>
          <w:trHeight w:val="432"/>
        </w:trPr>
        <w:tc>
          <w:tcPr>
            <w:tcW w:w="2917" w:type="dxa"/>
            <w:vAlign w:val="center"/>
          </w:tcPr>
          <w:p w14:paraId="3E8C746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Phone</w:t>
            </w:r>
          </w:p>
        </w:tc>
        <w:tc>
          <w:tcPr>
            <w:tcW w:w="1680" w:type="dxa"/>
            <w:vAlign w:val="center"/>
          </w:tcPr>
          <w:p w14:paraId="2D59914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6026CA5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Phone Number</w:t>
            </w:r>
          </w:p>
        </w:tc>
      </w:tr>
      <w:tr w:rsidR="00924DFA" w:rsidRPr="00052D0D" w14:paraId="57BB8E5B" w14:textId="77777777" w:rsidTr="51FE5148">
        <w:trPr>
          <w:cantSplit/>
          <w:trHeight w:val="432"/>
        </w:trPr>
        <w:tc>
          <w:tcPr>
            <w:tcW w:w="2917" w:type="dxa"/>
            <w:vAlign w:val="center"/>
          </w:tcPr>
          <w:p w14:paraId="307B1A9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House Number</w:t>
            </w:r>
          </w:p>
        </w:tc>
        <w:tc>
          <w:tcPr>
            <w:tcW w:w="1680" w:type="dxa"/>
            <w:vAlign w:val="center"/>
          </w:tcPr>
          <w:p w14:paraId="7DB70C3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25C3DCB"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House Number of Business Partner’s Address</w:t>
            </w:r>
          </w:p>
        </w:tc>
      </w:tr>
      <w:tr w:rsidR="00924DFA" w:rsidRPr="00052D0D" w14:paraId="5548F5D1" w14:textId="77777777" w:rsidTr="51FE5148">
        <w:trPr>
          <w:cantSplit/>
          <w:trHeight w:val="432"/>
        </w:trPr>
        <w:tc>
          <w:tcPr>
            <w:tcW w:w="2917" w:type="dxa"/>
            <w:vAlign w:val="center"/>
          </w:tcPr>
          <w:p w14:paraId="51510B6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Street</w:t>
            </w:r>
          </w:p>
        </w:tc>
        <w:tc>
          <w:tcPr>
            <w:tcW w:w="1680" w:type="dxa"/>
            <w:vAlign w:val="center"/>
          </w:tcPr>
          <w:p w14:paraId="2D2F602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D88D46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Street of Business Partner’s Address</w:t>
            </w:r>
          </w:p>
        </w:tc>
      </w:tr>
      <w:tr w:rsidR="00924DFA" w:rsidRPr="00052D0D" w14:paraId="0151E7B5" w14:textId="77777777" w:rsidTr="51FE5148">
        <w:trPr>
          <w:cantSplit/>
          <w:trHeight w:val="432"/>
        </w:trPr>
        <w:tc>
          <w:tcPr>
            <w:tcW w:w="2917" w:type="dxa"/>
            <w:vAlign w:val="center"/>
          </w:tcPr>
          <w:p w14:paraId="6B0B259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w:t>
            </w:r>
          </w:p>
        </w:tc>
        <w:tc>
          <w:tcPr>
            <w:tcW w:w="1680" w:type="dxa"/>
            <w:vAlign w:val="center"/>
          </w:tcPr>
          <w:p w14:paraId="25AD394B"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17BB16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 of Business Partner’s Address</w:t>
            </w:r>
          </w:p>
        </w:tc>
      </w:tr>
      <w:tr w:rsidR="00924DFA" w:rsidRPr="00052D0D" w14:paraId="615E7888" w14:textId="77777777" w:rsidTr="51FE5148">
        <w:trPr>
          <w:cantSplit/>
          <w:trHeight w:val="432"/>
        </w:trPr>
        <w:tc>
          <w:tcPr>
            <w:tcW w:w="2917" w:type="dxa"/>
            <w:vAlign w:val="center"/>
          </w:tcPr>
          <w:p w14:paraId="3E32C71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Apartment Number</w:t>
            </w:r>
          </w:p>
        </w:tc>
        <w:tc>
          <w:tcPr>
            <w:tcW w:w="1680" w:type="dxa"/>
            <w:vAlign w:val="center"/>
          </w:tcPr>
          <w:p w14:paraId="3D0BEB5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D506C7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Apartment Number of Business Partner’s Address (House Number Supplement)</w:t>
            </w:r>
          </w:p>
        </w:tc>
      </w:tr>
      <w:tr w:rsidR="00924DFA" w:rsidRPr="00052D0D" w14:paraId="6509DD71" w14:textId="77777777" w:rsidTr="51FE5148">
        <w:trPr>
          <w:cantSplit/>
          <w:trHeight w:val="432"/>
        </w:trPr>
        <w:tc>
          <w:tcPr>
            <w:tcW w:w="2917" w:type="dxa"/>
            <w:vAlign w:val="center"/>
          </w:tcPr>
          <w:p w14:paraId="0042EF0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Floor</w:t>
            </w:r>
          </w:p>
        </w:tc>
        <w:tc>
          <w:tcPr>
            <w:tcW w:w="1680" w:type="dxa"/>
            <w:vAlign w:val="center"/>
          </w:tcPr>
          <w:p w14:paraId="22D9599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74E61C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 to SCE</w:t>
            </w:r>
          </w:p>
        </w:tc>
      </w:tr>
      <w:tr w:rsidR="00924DFA" w:rsidRPr="00052D0D" w14:paraId="757513E4" w14:textId="77777777" w:rsidTr="51FE5148">
        <w:trPr>
          <w:cantSplit/>
          <w:trHeight w:val="432"/>
        </w:trPr>
        <w:tc>
          <w:tcPr>
            <w:tcW w:w="2917" w:type="dxa"/>
            <w:vAlign w:val="center"/>
          </w:tcPr>
          <w:p w14:paraId="4681233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State</w:t>
            </w:r>
          </w:p>
        </w:tc>
        <w:tc>
          <w:tcPr>
            <w:tcW w:w="1680" w:type="dxa"/>
            <w:vAlign w:val="center"/>
          </w:tcPr>
          <w:p w14:paraId="63302BA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4A0679A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State of Business Partner’s Address</w:t>
            </w:r>
          </w:p>
        </w:tc>
      </w:tr>
      <w:tr w:rsidR="00924DFA" w:rsidRPr="00052D0D" w14:paraId="04BDDE22" w14:textId="77777777" w:rsidTr="51FE5148">
        <w:trPr>
          <w:cantSplit/>
          <w:trHeight w:val="432"/>
        </w:trPr>
        <w:tc>
          <w:tcPr>
            <w:tcW w:w="2917" w:type="dxa"/>
            <w:vAlign w:val="center"/>
          </w:tcPr>
          <w:p w14:paraId="2788FC1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w:t>
            </w:r>
          </w:p>
        </w:tc>
        <w:tc>
          <w:tcPr>
            <w:tcW w:w="1680" w:type="dxa"/>
            <w:vAlign w:val="center"/>
          </w:tcPr>
          <w:p w14:paraId="4D3B549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82A2AE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 of Business Partner’s Address</w:t>
            </w:r>
          </w:p>
        </w:tc>
      </w:tr>
      <w:tr w:rsidR="00924DFA" w:rsidRPr="00052D0D" w14:paraId="41441D1C" w14:textId="77777777" w:rsidTr="51FE5148">
        <w:trPr>
          <w:cantSplit/>
          <w:trHeight w:val="432"/>
        </w:trPr>
        <w:tc>
          <w:tcPr>
            <w:tcW w:w="2917" w:type="dxa"/>
            <w:vAlign w:val="center"/>
          </w:tcPr>
          <w:p w14:paraId="02FF609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w:t>
            </w:r>
          </w:p>
        </w:tc>
        <w:tc>
          <w:tcPr>
            <w:tcW w:w="1680" w:type="dxa"/>
            <w:vAlign w:val="center"/>
          </w:tcPr>
          <w:p w14:paraId="1A29816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45574D7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 of Business Partner’s Address</w:t>
            </w:r>
          </w:p>
        </w:tc>
      </w:tr>
      <w:tr w:rsidR="00924DFA" w:rsidRPr="00052D0D" w14:paraId="4DD4B9A2" w14:textId="77777777" w:rsidTr="51FE5148">
        <w:trPr>
          <w:cantSplit/>
          <w:trHeight w:val="432"/>
        </w:trPr>
        <w:tc>
          <w:tcPr>
            <w:tcW w:w="2917" w:type="dxa"/>
            <w:vAlign w:val="center"/>
          </w:tcPr>
          <w:p w14:paraId="6D1D823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Email</w:t>
            </w:r>
          </w:p>
        </w:tc>
        <w:tc>
          <w:tcPr>
            <w:tcW w:w="1680" w:type="dxa"/>
            <w:vAlign w:val="center"/>
          </w:tcPr>
          <w:p w14:paraId="2018E63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644F0B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Business Partner’s Email Address</w:t>
            </w:r>
          </w:p>
        </w:tc>
      </w:tr>
      <w:tr w:rsidR="00924DFA" w:rsidRPr="00052D0D" w14:paraId="217F6B02" w14:textId="77777777" w:rsidTr="51FE5148">
        <w:trPr>
          <w:cantSplit/>
          <w:trHeight w:val="432"/>
        </w:trPr>
        <w:tc>
          <w:tcPr>
            <w:tcW w:w="2917" w:type="dxa"/>
            <w:vAlign w:val="center"/>
          </w:tcPr>
          <w:p w14:paraId="74E26B9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Contract Number</w:t>
            </w:r>
          </w:p>
        </w:tc>
        <w:tc>
          <w:tcPr>
            <w:tcW w:w="1680" w:type="dxa"/>
            <w:vAlign w:val="center"/>
          </w:tcPr>
          <w:p w14:paraId="2D45933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612D4A1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Contract Number</w:t>
            </w:r>
          </w:p>
        </w:tc>
      </w:tr>
      <w:tr w:rsidR="00924DFA" w:rsidRPr="00052D0D" w14:paraId="29209749" w14:textId="77777777" w:rsidTr="51FE5148">
        <w:trPr>
          <w:cantSplit/>
          <w:trHeight w:val="432"/>
        </w:trPr>
        <w:tc>
          <w:tcPr>
            <w:tcW w:w="2917" w:type="dxa"/>
            <w:vAlign w:val="center"/>
          </w:tcPr>
          <w:p w14:paraId="3038F6BB"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Service Order</w:t>
            </w:r>
          </w:p>
        </w:tc>
        <w:tc>
          <w:tcPr>
            <w:tcW w:w="1680" w:type="dxa"/>
            <w:vAlign w:val="center"/>
          </w:tcPr>
          <w:p w14:paraId="145E36F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D6F125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Service Order Number</w:t>
            </w:r>
          </w:p>
        </w:tc>
      </w:tr>
      <w:tr w:rsidR="00924DFA" w:rsidRPr="00052D0D" w14:paraId="614E4301" w14:textId="77777777" w:rsidTr="51FE5148">
        <w:trPr>
          <w:cantSplit/>
          <w:trHeight w:val="432"/>
        </w:trPr>
        <w:tc>
          <w:tcPr>
            <w:tcW w:w="2917" w:type="dxa"/>
            <w:vAlign w:val="center"/>
          </w:tcPr>
          <w:p w14:paraId="62589E2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Invoice</w:t>
            </w:r>
          </w:p>
        </w:tc>
        <w:tc>
          <w:tcPr>
            <w:tcW w:w="1680" w:type="dxa"/>
            <w:vAlign w:val="center"/>
          </w:tcPr>
          <w:p w14:paraId="7CB8988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50BF989B"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Invoice Number</w:t>
            </w:r>
          </w:p>
        </w:tc>
      </w:tr>
    </w:tbl>
    <w:p w14:paraId="126D6F42" w14:textId="77777777" w:rsidR="00924DFA" w:rsidRPr="00052D0D" w:rsidRDefault="00924DFA" w:rsidP="0076532F">
      <w:pPr>
        <w:pStyle w:val="Heading1Text"/>
        <w:ind w:left="0"/>
        <w:rPr>
          <w:rFonts w:ascii="Calibri Light" w:hAnsi="Calibri Light" w:cs="Arial"/>
          <w:b/>
          <w:sz w:val="24"/>
        </w:rPr>
      </w:pPr>
    </w:p>
    <w:p w14:paraId="0B51EE0D" w14:textId="77777777" w:rsidR="00924DFA" w:rsidRPr="00052D0D" w:rsidRDefault="00924DFA" w:rsidP="00924DFA">
      <w:pPr>
        <w:pStyle w:val="Heading3"/>
        <w:numPr>
          <w:ilvl w:val="2"/>
          <w:numId w:val="0"/>
        </w:numPr>
        <w:rPr>
          <w:rFonts w:ascii="Calibri Light" w:hAnsi="Calibri Light"/>
          <w:sz w:val="32"/>
          <w:szCs w:val="32"/>
        </w:rPr>
      </w:pPr>
      <w:bookmarkStart w:id="46" w:name="_Toc515950860"/>
      <w:r w:rsidRPr="00052D0D">
        <w:rPr>
          <w:rFonts w:ascii="Calibri Light" w:hAnsi="Calibri Light"/>
          <w:sz w:val="32"/>
          <w:szCs w:val="32"/>
        </w:rPr>
        <w:lastRenderedPageBreak/>
        <w:t>2.8.4 Search Premise</w:t>
      </w:r>
      <w:bookmarkEnd w:id="46"/>
    </w:p>
    <w:p w14:paraId="61262F9A" w14:textId="77777777" w:rsidR="00924DFA" w:rsidRPr="00052D0D" w:rsidRDefault="00366B7A" w:rsidP="00924DFA">
      <w:pPr>
        <w:jc w:val="center"/>
        <w:rPr>
          <w:rFonts w:ascii="Calibri Light" w:hAnsi="Calibri Light"/>
        </w:rPr>
      </w:pPr>
      <w:r w:rsidRPr="00052D0D">
        <w:rPr>
          <w:rFonts w:ascii="Calibri Light" w:hAnsi="Calibri Light"/>
          <w:noProof/>
          <w:color w:val="1F497D"/>
        </w:rPr>
        <w:drawing>
          <wp:inline distT="0" distB="0" distL="0" distR="0" wp14:anchorId="2195D432" wp14:editId="0BFA5051">
            <wp:extent cx="4962525" cy="2424453"/>
            <wp:effectExtent l="0" t="0" r="0" b="0"/>
            <wp:docPr id="25" name="Picture 25" descr="cid:image002.png@01D3B160.D132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B160.D132A3D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019434" cy="2452256"/>
                    </a:xfrm>
                    <a:prstGeom prst="rect">
                      <a:avLst/>
                    </a:prstGeom>
                    <a:noFill/>
                    <a:ln>
                      <a:noFill/>
                    </a:ln>
                  </pic:spPr>
                </pic:pic>
              </a:graphicData>
            </a:graphic>
          </wp:inline>
        </w:drawing>
      </w:r>
    </w:p>
    <w:p w14:paraId="10FD20B5" w14:textId="77777777" w:rsidR="00924DFA" w:rsidRPr="00052D0D" w:rsidRDefault="00924DFA" w:rsidP="51FE5148">
      <w:pPr>
        <w:pStyle w:val="Heading3Text"/>
        <w:rPr>
          <w:rFonts w:ascii="Calibri Light" w:hAnsi="Calibri Light"/>
          <w:sz w:val="18"/>
          <w:szCs w:val="18"/>
        </w:rPr>
      </w:pPr>
      <w:r w:rsidRPr="00052D0D">
        <w:rPr>
          <w:rFonts w:ascii="Calibri Light" w:hAnsi="Calibri Light"/>
          <w:sz w:val="18"/>
          <w:szCs w:val="18"/>
        </w:rPr>
        <w:t>The following data elements will be used by the premise search.</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924DFA" w:rsidRPr="00052D0D" w14:paraId="27793524" w14:textId="77777777" w:rsidTr="51FE5148">
        <w:trPr>
          <w:cantSplit/>
          <w:trHeight w:val="432"/>
          <w:tblHeader/>
        </w:trPr>
        <w:tc>
          <w:tcPr>
            <w:tcW w:w="2917" w:type="dxa"/>
            <w:tcBorders>
              <w:top w:val="threeDEmboss" w:sz="6" w:space="0" w:color="auto"/>
              <w:bottom w:val="threeDEmboss" w:sz="6" w:space="0" w:color="auto"/>
            </w:tcBorders>
            <w:shd w:val="clear" w:color="auto" w:fill="F9FBAF"/>
            <w:vAlign w:val="center"/>
          </w:tcPr>
          <w:p w14:paraId="59DC7999"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80" w:type="dxa"/>
            <w:tcBorders>
              <w:top w:val="threeDEmboss" w:sz="6" w:space="0" w:color="auto"/>
              <w:bottom w:val="threeDEmboss" w:sz="6" w:space="0" w:color="auto"/>
            </w:tcBorders>
            <w:shd w:val="clear" w:color="auto" w:fill="F9FBAF"/>
            <w:vAlign w:val="center"/>
          </w:tcPr>
          <w:p w14:paraId="7A31C51C"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17" w:type="dxa"/>
            <w:tcBorders>
              <w:top w:val="threeDEmboss" w:sz="6" w:space="0" w:color="auto"/>
              <w:bottom w:val="threeDEmboss" w:sz="6" w:space="0" w:color="auto"/>
            </w:tcBorders>
            <w:shd w:val="clear" w:color="auto" w:fill="F9FBAF"/>
            <w:vAlign w:val="center"/>
          </w:tcPr>
          <w:p w14:paraId="6263BDE7"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924DFA" w:rsidRPr="00052D0D" w14:paraId="4A8DCF51" w14:textId="77777777" w:rsidTr="51FE5148">
        <w:trPr>
          <w:cantSplit/>
          <w:trHeight w:val="432"/>
        </w:trPr>
        <w:tc>
          <w:tcPr>
            <w:tcW w:w="2917" w:type="dxa"/>
            <w:tcBorders>
              <w:top w:val="threeDEmboss" w:sz="6" w:space="0" w:color="auto"/>
            </w:tcBorders>
            <w:vAlign w:val="center"/>
          </w:tcPr>
          <w:p w14:paraId="6FF860F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Description</w:t>
            </w:r>
          </w:p>
        </w:tc>
        <w:tc>
          <w:tcPr>
            <w:tcW w:w="1680" w:type="dxa"/>
            <w:tcBorders>
              <w:top w:val="threeDEmboss" w:sz="6" w:space="0" w:color="auto"/>
            </w:tcBorders>
            <w:vAlign w:val="center"/>
          </w:tcPr>
          <w:p w14:paraId="26AD017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tcBorders>
              <w:top w:val="threeDEmboss" w:sz="6" w:space="0" w:color="auto"/>
            </w:tcBorders>
            <w:vAlign w:val="center"/>
          </w:tcPr>
          <w:p w14:paraId="561DA69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 to SCE</w:t>
            </w:r>
          </w:p>
        </w:tc>
      </w:tr>
      <w:tr w:rsidR="00924DFA" w:rsidRPr="00052D0D" w14:paraId="01687A5A" w14:textId="77777777" w:rsidTr="51FE5148">
        <w:trPr>
          <w:cantSplit/>
          <w:trHeight w:val="432"/>
        </w:trPr>
        <w:tc>
          <w:tcPr>
            <w:tcW w:w="2917" w:type="dxa"/>
            <w:vAlign w:val="center"/>
          </w:tcPr>
          <w:p w14:paraId="3D57410D"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ID</w:t>
            </w:r>
          </w:p>
        </w:tc>
        <w:tc>
          <w:tcPr>
            <w:tcW w:w="1680" w:type="dxa"/>
            <w:vAlign w:val="center"/>
          </w:tcPr>
          <w:p w14:paraId="5767556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32444DC6"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Premise Number</w:t>
            </w:r>
          </w:p>
        </w:tc>
      </w:tr>
      <w:tr w:rsidR="00924DFA" w:rsidRPr="00052D0D" w14:paraId="7F6CA9E7" w14:textId="77777777" w:rsidTr="51FE5148">
        <w:trPr>
          <w:cantSplit/>
          <w:trHeight w:val="432"/>
        </w:trPr>
        <w:tc>
          <w:tcPr>
            <w:tcW w:w="2917" w:type="dxa"/>
            <w:vAlign w:val="center"/>
          </w:tcPr>
          <w:p w14:paraId="202A84D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Conn. Obj. External ID</w:t>
            </w:r>
          </w:p>
        </w:tc>
        <w:tc>
          <w:tcPr>
            <w:tcW w:w="1680" w:type="dxa"/>
            <w:vAlign w:val="center"/>
          </w:tcPr>
          <w:p w14:paraId="1A381F0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60A2CF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Connection Object Number</w:t>
            </w:r>
          </w:p>
        </w:tc>
      </w:tr>
      <w:tr w:rsidR="00924DFA" w:rsidRPr="00052D0D" w14:paraId="650A7060" w14:textId="77777777" w:rsidTr="51FE5148">
        <w:trPr>
          <w:cantSplit/>
          <w:trHeight w:val="432"/>
        </w:trPr>
        <w:tc>
          <w:tcPr>
            <w:tcW w:w="2917" w:type="dxa"/>
            <w:vAlign w:val="center"/>
          </w:tcPr>
          <w:p w14:paraId="06BF102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House Number</w:t>
            </w:r>
          </w:p>
        </w:tc>
        <w:tc>
          <w:tcPr>
            <w:tcW w:w="1680" w:type="dxa"/>
            <w:vAlign w:val="center"/>
          </w:tcPr>
          <w:p w14:paraId="6ADBB781"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0A1BBC1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House Number of Business Partner’s Address</w:t>
            </w:r>
          </w:p>
        </w:tc>
      </w:tr>
      <w:tr w:rsidR="00924DFA" w:rsidRPr="00052D0D" w14:paraId="5FCE48B9" w14:textId="77777777" w:rsidTr="51FE5148">
        <w:trPr>
          <w:cantSplit/>
          <w:trHeight w:val="432"/>
        </w:trPr>
        <w:tc>
          <w:tcPr>
            <w:tcW w:w="2917" w:type="dxa"/>
            <w:vAlign w:val="center"/>
          </w:tcPr>
          <w:p w14:paraId="5C86066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Street</w:t>
            </w:r>
          </w:p>
        </w:tc>
        <w:tc>
          <w:tcPr>
            <w:tcW w:w="1680" w:type="dxa"/>
            <w:vAlign w:val="center"/>
          </w:tcPr>
          <w:p w14:paraId="1CB0EDC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4A9F640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Street of Business Partner’s Address</w:t>
            </w:r>
          </w:p>
        </w:tc>
      </w:tr>
      <w:tr w:rsidR="00924DFA" w:rsidRPr="00052D0D" w14:paraId="0179C20C" w14:textId="77777777" w:rsidTr="51FE5148">
        <w:trPr>
          <w:cantSplit/>
          <w:trHeight w:val="432"/>
        </w:trPr>
        <w:tc>
          <w:tcPr>
            <w:tcW w:w="2917" w:type="dxa"/>
            <w:vAlign w:val="center"/>
          </w:tcPr>
          <w:p w14:paraId="07C8C0AB"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w:t>
            </w:r>
          </w:p>
        </w:tc>
        <w:tc>
          <w:tcPr>
            <w:tcW w:w="1680" w:type="dxa"/>
            <w:vAlign w:val="center"/>
          </w:tcPr>
          <w:p w14:paraId="3B94235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3D1C4B1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City of Business Partner’s Address</w:t>
            </w:r>
          </w:p>
        </w:tc>
      </w:tr>
      <w:tr w:rsidR="00924DFA" w:rsidRPr="00052D0D" w14:paraId="606FAED6" w14:textId="77777777" w:rsidTr="51FE5148">
        <w:trPr>
          <w:cantSplit/>
          <w:trHeight w:val="432"/>
        </w:trPr>
        <w:tc>
          <w:tcPr>
            <w:tcW w:w="2917" w:type="dxa"/>
            <w:vAlign w:val="center"/>
          </w:tcPr>
          <w:p w14:paraId="3715F02C"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Apartment Number</w:t>
            </w:r>
          </w:p>
        </w:tc>
        <w:tc>
          <w:tcPr>
            <w:tcW w:w="1680" w:type="dxa"/>
            <w:vAlign w:val="center"/>
          </w:tcPr>
          <w:p w14:paraId="5FAB891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52B7637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Apartment Number of Business Partner’s Address</w:t>
            </w:r>
          </w:p>
        </w:tc>
      </w:tr>
      <w:tr w:rsidR="00924DFA" w:rsidRPr="00052D0D" w14:paraId="4A0E8F91" w14:textId="77777777" w:rsidTr="51FE5148">
        <w:trPr>
          <w:cantSplit/>
          <w:trHeight w:val="432"/>
        </w:trPr>
        <w:tc>
          <w:tcPr>
            <w:tcW w:w="2917" w:type="dxa"/>
            <w:vAlign w:val="center"/>
          </w:tcPr>
          <w:p w14:paraId="3793231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Floor</w:t>
            </w:r>
          </w:p>
        </w:tc>
        <w:tc>
          <w:tcPr>
            <w:tcW w:w="1680" w:type="dxa"/>
            <w:vAlign w:val="center"/>
          </w:tcPr>
          <w:p w14:paraId="22B5A03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2CD031AD"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N/A to SCE</w:t>
            </w:r>
          </w:p>
        </w:tc>
      </w:tr>
      <w:tr w:rsidR="00924DFA" w:rsidRPr="00052D0D" w14:paraId="55186C17" w14:textId="77777777" w:rsidTr="51FE5148">
        <w:trPr>
          <w:cantSplit/>
          <w:trHeight w:val="432"/>
        </w:trPr>
        <w:tc>
          <w:tcPr>
            <w:tcW w:w="2917" w:type="dxa"/>
            <w:vAlign w:val="center"/>
          </w:tcPr>
          <w:p w14:paraId="2BA67FB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State</w:t>
            </w:r>
          </w:p>
        </w:tc>
        <w:tc>
          <w:tcPr>
            <w:tcW w:w="1680" w:type="dxa"/>
            <w:vAlign w:val="center"/>
          </w:tcPr>
          <w:p w14:paraId="2D7EB21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08262E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State of Business Partner’s Address</w:t>
            </w:r>
          </w:p>
        </w:tc>
      </w:tr>
      <w:tr w:rsidR="00924DFA" w:rsidRPr="00052D0D" w14:paraId="3A0CC73B" w14:textId="77777777" w:rsidTr="51FE5148">
        <w:trPr>
          <w:cantSplit/>
          <w:trHeight w:val="432"/>
        </w:trPr>
        <w:tc>
          <w:tcPr>
            <w:tcW w:w="2917" w:type="dxa"/>
            <w:vAlign w:val="center"/>
          </w:tcPr>
          <w:p w14:paraId="24F78F1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w:t>
            </w:r>
          </w:p>
        </w:tc>
        <w:tc>
          <w:tcPr>
            <w:tcW w:w="1680" w:type="dxa"/>
            <w:vAlign w:val="center"/>
          </w:tcPr>
          <w:p w14:paraId="48392BF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5457741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Postal Code of Business Partner’s Address</w:t>
            </w:r>
          </w:p>
        </w:tc>
      </w:tr>
      <w:tr w:rsidR="00924DFA" w:rsidRPr="00052D0D" w14:paraId="59E7EC6F" w14:textId="77777777" w:rsidTr="51FE5148">
        <w:trPr>
          <w:cantSplit/>
          <w:trHeight w:val="432"/>
        </w:trPr>
        <w:tc>
          <w:tcPr>
            <w:tcW w:w="2917" w:type="dxa"/>
            <w:vAlign w:val="center"/>
          </w:tcPr>
          <w:p w14:paraId="1744037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w:t>
            </w:r>
          </w:p>
        </w:tc>
        <w:tc>
          <w:tcPr>
            <w:tcW w:w="1680" w:type="dxa"/>
            <w:vAlign w:val="center"/>
          </w:tcPr>
          <w:p w14:paraId="2745CEB0"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3C17035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Country of Business Partner’s Address</w:t>
            </w:r>
          </w:p>
        </w:tc>
      </w:tr>
      <w:tr w:rsidR="00924DFA" w:rsidRPr="00052D0D" w14:paraId="3C3E51C4" w14:textId="77777777" w:rsidTr="51FE5148">
        <w:trPr>
          <w:cantSplit/>
          <w:trHeight w:val="432"/>
        </w:trPr>
        <w:tc>
          <w:tcPr>
            <w:tcW w:w="2917" w:type="dxa"/>
            <w:vAlign w:val="center"/>
          </w:tcPr>
          <w:p w14:paraId="31663145"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Serial Number</w:t>
            </w:r>
          </w:p>
        </w:tc>
        <w:tc>
          <w:tcPr>
            <w:tcW w:w="1680" w:type="dxa"/>
            <w:vAlign w:val="center"/>
          </w:tcPr>
          <w:p w14:paraId="387D00D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2E9599E9"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Meter Serial Number</w:t>
            </w:r>
          </w:p>
        </w:tc>
      </w:tr>
      <w:tr w:rsidR="00924DFA" w:rsidRPr="00052D0D" w14:paraId="48059A00" w14:textId="77777777" w:rsidTr="51FE5148">
        <w:trPr>
          <w:cantSplit/>
          <w:trHeight w:val="432"/>
        </w:trPr>
        <w:tc>
          <w:tcPr>
            <w:tcW w:w="2917" w:type="dxa"/>
            <w:vAlign w:val="center"/>
          </w:tcPr>
          <w:p w14:paraId="3DD3A90A"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Device Location</w:t>
            </w:r>
          </w:p>
        </w:tc>
        <w:tc>
          <w:tcPr>
            <w:tcW w:w="1680" w:type="dxa"/>
            <w:vAlign w:val="center"/>
          </w:tcPr>
          <w:p w14:paraId="7C08C07E"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6CD9622"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Device Location Number</w:t>
            </w:r>
          </w:p>
        </w:tc>
      </w:tr>
      <w:tr w:rsidR="00924DFA" w:rsidRPr="00052D0D" w14:paraId="496A5DE1" w14:textId="77777777" w:rsidTr="51FE5148">
        <w:trPr>
          <w:cantSplit/>
          <w:trHeight w:val="432"/>
        </w:trPr>
        <w:tc>
          <w:tcPr>
            <w:tcW w:w="2917" w:type="dxa"/>
            <w:vAlign w:val="center"/>
          </w:tcPr>
          <w:p w14:paraId="19F1D16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Division</w:t>
            </w:r>
          </w:p>
        </w:tc>
        <w:tc>
          <w:tcPr>
            <w:tcW w:w="1680" w:type="dxa"/>
            <w:vAlign w:val="center"/>
          </w:tcPr>
          <w:p w14:paraId="6CFA7F34"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60EEEF97"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Example: Electric, Gas, Water</w:t>
            </w:r>
          </w:p>
        </w:tc>
      </w:tr>
      <w:tr w:rsidR="00924DFA" w:rsidRPr="00052D0D" w14:paraId="2C5612B9" w14:textId="77777777" w:rsidTr="51FE5148">
        <w:trPr>
          <w:cantSplit/>
          <w:trHeight w:val="432"/>
        </w:trPr>
        <w:tc>
          <w:tcPr>
            <w:tcW w:w="2917" w:type="dxa"/>
            <w:vAlign w:val="center"/>
          </w:tcPr>
          <w:p w14:paraId="10A05B68"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PoD External ID</w:t>
            </w:r>
          </w:p>
        </w:tc>
        <w:tc>
          <w:tcPr>
            <w:tcW w:w="1680" w:type="dxa"/>
            <w:vAlign w:val="center"/>
          </w:tcPr>
          <w:p w14:paraId="72DF5003"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17" w:type="dxa"/>
            <w:vAlign w:val="center"/>
          </w:tcPr>
          <w:p w14:paraId="7C0D7BDF" w14:textId="77777777" w:rsidR="00924DFA" w:rsidRPr="00052D0D" w:rsidRDefault="00924DFA" w:rsidP="51FE5148">
            <w:pPr>
              <w:pStyle w:val="TableField-Left"/>
              <w:rPr>
                <w:rFonts w:ascii="Calibri Light" w:hAnsi="Calibri Light" w:cs="Arial"/>
                <w:sz w:val="18"/>
                <w:szCs w:val="18"/>
              </w:rPr>
            </w:pPr>
            <w:r w:rsidRPr="00052D0D">
              <w:rPr>
                <w:rFonts w:ascii="Calibri Light" w:hAnsi="Calibri Light" w:cs="Arial"/>
                <w:sz w:val="18"/>
                <w:szCs w:val="18"/>
              </w:rPr>
              <w:t>PoD ID Number</w:t>
            </w:r>
          </w:p>
        </w:tc>
      </w:tr>
    </w:tbl>
    <w:p w14:paraId="7D190EA8" w14:textId="77777777" w:rsidR="00924DFA" w:rsidRPr="00052D0D" w:rsidRDefault="00924DFA" w:rsidP="0076532F">
      <w:pPr>
        <w:pStyle w:val="Heading1Text"/>
        <w:ind w:left="0"/>
        <w:rPr>
          <w:rFonts w:ascii="Calibri Light" w:hAnsi="Calibri Light" w:cs="Arial"/>
          <w:b/>
          <w:sz w:val="24"/>
        </w:rPr>
      </w:pPr>
    </w:p>
    <w:p w14:paraId="2279F391" w14:textId="77777777" w:rsidR="00052D0D" w:rsidRPr="00052D0D" w:rsidRDefault="00052D0D" w:rsidP="0076532F">
      <w:pPr>
        <w:pStyle w:val="Heading1Text"/>
        <w:ind w:left="0"/>
        <w:rPr>
          <w:rFonts w:ascii="Calibri Light" w:hAnsi="Calibri Light" w:cs="Arial"/>
          <w:b/>
          <w:sz w:val="24"/>
        </w:rPr>
      </w:pPr>
    </w:p>
    <w:p w14:paraId="45543FDD" w14:textId="77777777" w:rsidR="00924DFA" w:rsidRPr="00052D0D" w:rsidRDefault="00924DFA" w:rsidP="00924DFA">
      <w:pPr>
        <w:pStyle w:val="Heading3"/>
        <w:numPr>
          <w:ilvl w:val="2"/>
          <w:numId w:val="0"/>
        </w:numPr>
        <w:rPr>
          <w:rFonts w:ascii="Calibri Light" w:hAnsi="Calibri Light"/>
          <w:sz w:val="32"/>
          <w:szCs w:val="32"/>
        </w:rPr>
      </w:pPr>
      <w:bookmarkStart w:id="47" w:name="_Toc515950861"/>
      <w:r w:rsidRPr="00052D0D">
        <w:rPr>
          <w:rFonts w:ascii="Calibri Light" w:hAnsi="Calibri Light"/>
          <w:sz w:val="32"/>
          <w:szCs w:val="32"/>
        </w:rPr>
        <w:lastRenderedPageBreak/>
        <w:t xml:space="preserve">2.8.5 </w:t>
      </w:r>
      <w:r w:rsidR="001832A8" w:rsidRPr="00052D0D">
        <w:rPr>
          <w:rFonts w:ascii="Calibri Light" w:hAnsi="Calibri Light"/>
          <w:sz w:val="32"/>
          <w:szCs w:val="32"/>
        </w:rPr>
        <w:t>Create Service Order</w:t>
      </w:r>
      <w:bookmarkEnd w:id="47"/>
    </w:p>
    <w:p w14:paraId="4C22CC70" w14:textId="77777777" w:rsidR="001832A8" w:rsidRPr="00052D0D" w:rsidRDefault="001832A8" w:rsidP="001832A8">
      <w:pPr>
        <w:jc w:val="center"/>
        <w:rPr>
          <w:rFonts w:ascii="Calibri Light" w:hAnsi="Calibri Light"/>
        </w:rPr>
      </w:pPr>
      <w:r w:rsidRPr="00052D0D">
        <w:rPr>
          <w:rFonts w:ascii="Calibri Light" w:hAnsi="Calibri Light"/>
          <w:noProof/>
        </w:rPr>
        <w:drawing>
          <wp:inline distT="0" distB="0" distL="0" distR="0" wp14:anchorId="1CE7F836" wp14:editId="0A29FFB8">
            <wp:extent cx="4712502" cy="2527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588E77.tmp"/>
                    <pic:cNvPicPr/>
                  </pic:nvPicPr>
                  <pic:blipFill>
                    <a:blip r:embed="rId35">
                      <a:extLst>
                        <a:ext uri="{28A0092B-C50C-407E-A947-70E740481C1C}">
                          <a14:useLocalDpi xmlns:a14="http://schemas.microsoft.com/office/drawing/2010/main" val="0"/>
                        </a:ext>
                      </a:extLst>
                    </a:blip>
                    <a:stretch>
                      <a:fillRect/>
                    </a:stretch>
                  </pic:blipFill>
                  <pic:spPr>
                    <a:xfrm>
                      <a:off x="0" y="0"/>
                      <a:ext cx="4715792" cy="2529700"/>
                    </a:xfrm>
                    <a:prstGeom prst="rect">
                      <a:avLst/>
                    </a:prstGeom>
                  </pic:spPr>
                </pic:pic>
              </a:graphicData>
            </a:graphic>
          </wp:inline>
        </w:drawing>
      </w:r>
    </w:p>
    <w:p w14:paraId="6E09C5A4" w14:textId="77777777" w:rsidR="00924DFA" w:rsidRPr="00052D0D" w:rsidRDefault="00924DFA" w:rsidP="51FE5148">
      <w:pPr>
        <w:pStyle w:val="Heading3Text"/>
        <w:rPr>
          <w:rFonts w:ascii="Calibri Light" w:hAnsi="Calibri Light"/>
          <w:sz w:val="18"/>
          <w:szCs w:val="18"/>
        </w:rPr>
      </w:pPr>
      <w:r w:rsidRPr="00052D0D">
        <w:rPr>
          <w:rFonts w:ascii="Calibri Light" w:hAnsi="Calibri Light"/>
          <w:sz w:val="18"/>
          <w:szCs w:val="18"/>
        </w:rPr>
        <w:t xml:space="preserve">The following data elements will be used by the </w:t>
      </w:r>
      <w:r w:rsidR="001832A8" w:rsidRPr="00052D0D">
        <w:rPr>
          <w:rFonts w:ascii="Calibri Light" w:hAnsi="Calibri Light"/>
          <w:sz w:val="18"/>
          <w:szCs w:val="18"/>
        </w:rPr>
        <w:t>service order creation</w:t>
      </w:r>
      <w:r w:rsidRPr="00052D0D">
        <w:rPr>
          <w:rFonts w:ascii="Calibri Light" w:hAnsi="Calibri Light"/>
          <w:sz w:val="18"/>
          <w:szCs w:val="18"/>
        </w:rPr>
        <w:t>.</w:t>
      </w:r>
    </w:p>
    <w:p w14:paraId="6806B502" w14:textId="4D977F3C" w:rsidR="00A209B6" w:rsidRPr="00052D0D" w:rsidRDefault="00A209B6" w:rsidP="51FE5148">
      <w:pPr>
        <w:pStyle w:val="Heading3Text"/>
        <w:rPr>
          <w:rFonts w:ascii="Calibri Light" w:hAnsi="Calibri Light"/>
          <w:b/>
          <w:sz w:val="22"/>
          <w:szCs w:val="18"/>
        </w:rPr>
      </w:pPr>
      <w:r w:rsidRPr="00052D0D">
        <w:rPr>
          <w:rFonts w:ascii="Calibri Light" w:hAnsi="Calibri Light"/>
          <w:b/>
          <w:sz w:val="22"/>
          <w:szCs w:val="18"/>
        </w:rPr>
        <w:t>SCE Customer</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3"/>
        <w:gridCol w:w="1677"/>
        <w:gridCol w:w="4724"/>
      </w:tblGrid>
      <w:tr w:rsidR="00924DFA" w:rsidRPr="00052D0D" w14:paraId="024781DD" w14:textId="77777777" w:rsidTr="51FE5148">
        <w:trPr>
          <w:cantSplit/>
          <w:trHeight w:val="432"/>
          <w:tblHeader/>
        </w:trPr>
        <w:tc>
          <w:tcPr>
            <w:tcW w:w="2913" w:type="dxa"/>
            <w:tcBorders>
              <w:top w:val="threeDEmboss" w:sz="6" w:space="0" w:color="auto"/>
              <w:bottom w:val="threeDEmboss" w:sz="6" w:space="0" w:color="auto"/>
            </w:tcBorders>
            <w:shd w:val="clear" w:color="auto" w:fill="F9FBAF"/>
            <w:vAlign w:val="center"/>
          </w:tcPr>
          <w:p w14:paraId="07F0266F"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77" w:type="dxa"/>
            <w:tcBorders>
              <w:top w:val="threeDEmboss" w:sz="6" w:space="0" w:color="auto"/>
              <w:bottom w:val="threeDEmboss" w:sz="6" w:space="0" w:color="auto"/>
            </w:tcBorders>
            <w:shd w:val="clear" w:color="auto" w:fill="F9FBAF"/>
            <w:vAlign w:val="center"/>
          </w:tcPr>
          <w:p w14:paraId="22FF1B8F"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24" w:type="dxa"/>
            <w:tcBorders>
              <w:top w:val="threeDEmboss" w:sz="6" w:space="0" w:color="auto"/>
              <w:bottom w:val="threeDEmboss" w:sz="6" w:space="0" w:color="auto"/>
            </w:tcBorders>
            <w:shd w:val="clear" w:color="auto" w:fill="F9FBAF"/>
            <w:vAlign w:val="center"/>
          </w:tcPr>
          <w:p w14:paraId="2FD10F5F" w14:textId="77777777" w:rsidR="00924DFA" w:rsidRPr="00052D0D" w:rsidRDefault="00924DFA"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741730" w:rsidRPr="00052D0D" w14:paraId="79DCA298" w14:textId="77777777" w:rsidTr="51FE5148">
        <w:trPr>
          <w:cantSplit/>
          <w:trHeight w:val="432"/>
        </w:trPr>
        <w:tc>
          <w:tcPr>
            <w:tcW w:w="2913" w:type="dxa"/>
            <w:tcBorders>
              <w:top w:val="threeDEmboss" w:sz="6" w:space="0" w:color="auto"/>
            </w:tcBorders>
            <w:vAlign w:val="center"/>
          </w:tcPr>
          <w:p w14:paraId="0C4DA04E"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Customer</w:t>
            </w:r>
          </w:p>
        </w:tc>
        <w:tc>
          <w:tcPr>
            <w:tcW w:w="1677" w:type="dxa"/>
            <w:tcBorders>
              <w:top w:val="threeDEmboss" w:sz="6" w:space="0" w:color="auto"/>
            </w:tcBorders>
            <w:vAlign w:val="center"/>
          </w:tcPr>
          <w:p w14:paraId="190B797A"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tcBorders>
              <w:top w:val="threeDEmboss" w:sz="6" w:space="0" w:color="auto"/>
            </w:tcBorders>
            <w:vAlign w:val="center"/>
          </w:tcPr>
          <w:p w14:paraId="683FFD13"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Business Partner</w:t>
            </w:r>
          </w:p>
        </w:tc>
      </w:tr>
      <w:tr w:rsidR="00741730" w:rsidRPr="00052D0D" w14:paraId="26FC092E" w14:textId="77777777" w:rsidTr="51FE5148">
        <w:trPr>
          <w:cantSplit/>
          <w:trHeight w:val="432"/>
        </w:trPr>
        <w:tc>
          <w:tcPr>
            <w:tcW w:w="2913" w:type="dxa"/>
            <w:vAlign w:val="center"/>
          </w:tcPr>
          <w:p w14:paraId="20569DE7"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Premise</w:t>
            </w:r>
          </w:p>
        </w:tc>
        <w:tc>
          <w:tcPr>
            <w:tcW w:w="1677" w:type="dxa"/>
            <w:vAlign w:val="center"/>
          </w:tcPr>
          <w:p w14:paraId="35F463FC"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7BAC95CE"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Address where electricity service is provided</w:t>
            </w:r>
          </w:p>
        </w:tc>
      </w:tr>
      <w:tr w:rsidR="00741730" w:rsidRPr="00052D0D" w14:paraId="7A475014" w14:textId="77777777" w:rsidTr="51FE5148">
        <w:trPr>
          <w:cantSplit/>
          <w:trHeight w:val="432"/>
        </w:trPr>
        <w:tc>
          <w:tcPr>
            <w:tcW w:w="2913" w:type="dxa"/>
            <w:vAlign w:val="center"/>
          </w:tcPr>
          <w:p w14:paraId="2DF9019A"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Division</w:t>
            </w:r>
          </w:p>
        </w:tc>
        <w:tc>
          <w:tcPr>
            <w:tcW w:w="1677" w:type="dxa"/>
            <w:vAlign w:val="center"/>
          </w:tcPr>
          <w:p w14:paraId="44BF4D42"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7A03AE6C" w14:textId="1685EC95"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Example: Electricity, Gas, Water</w:t>
            </w:r>
            <w:r w:rsidR="00297C4E" w:rsidRPr="00052D0D">
              <w:rPr>
                <w:rFonts w:ascii="Calibri Light" w:hAnsi="Calibri Light" w:cs="Arial"/>
              </w:rPr>
              <w:t>, Streetlight, Added Facilities</w:t>
            </w:r>
          </w:p>
        </w:tc>
      </w:tr>
      <w:tr w:rsidR="00741730" w:rsidRPr="00052D0D" w14:paraId="283D7545" w14:textId="77777777" w:rsidTr="51FE5148">
        <w:trPr>
          <w:cantSplit/>
          <w:trHeight w:val="432"/>
        </w:trPr>
        <w:tc>
          <w:tcPr>
            <w:tcW w:w="2913" w:type="dxa"/>
            <w:vAlign w:val="center"/>
          </w:tcPr>
          <w:p w14:paraId="1CD8105F"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Order Type</w:t>
            </w:r>
          </w:p>
        </w:tc>
        <w:tc>
          <w:tcPr>
            <w:tcW w:w="1677" w:type="dxa"/>
            <w:vAlign w:val="center"/>
          </w:tcPr>
          <w:p w14:paraId="27F8BECA"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0CBC20A8"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Type of Service Order to be created</w:t>
            </w:r>
          </w:p>
        </w:tc>
      </w:tr>
      <w:tr w:rsidR="00741730" w:rsidRPr="00052D0D" w14:paraId="5840557B" w14:textId="77777777" w:rsidTr="51FE5148">
        <w:trPr>
          <w:cantSplit/>
          <w:trHeight w:val="432"/>
        </w:trPr>
        <w:tc>
          <w:tcPr>
            <w:tcW w:w="2913" w:type="dxa"/>
            <w:vAlign w:val="center"/>
          </w:tcPr>
          <w:p w14:paraId="58C8A04C"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Start Date</w:t>
            </w:r>
          </w:p>
        </w:tc>
        <w:tc>
          <w:tcPr>
            <w:tcW w:w="1677" w:type="dxa"/>
            <w:vAlign w:val="center"/>
          </w:tcPr>
          <w:p w14:paraId="23BA6159"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40354FB9"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Start Date of Service Order</w:t>
            </w:r>
          </w:p>
        </w:tc>
      </w:tr>
      <w:tr w:rsidR="00741730" w:rsidRPr="00052D0D" w14:paraId="45E9A082" w14:textId="77777777" w:rsidTr="51FE5148">
        <w:trPr>
          <w:cantSplit/>
          <w:trHeight w:val="432"/>
        </w:trPr>
        <w:tc>
          <w:tcPr>
            <w:tcW w:w="2913" w:type="dxa"/>
            <w:vAlign w:val="center"/>
          </w:tcPr>
          <w:p w14:paraId="371C3164"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End Date</w:t>
            </w:r>
          </w:p>
        </w:tc>
        <w:tc>
          <w:tcPr>
            <w:tcW w:w="1677" w:type="dxa"/>
            <w:vAlign w:val="center"/>
          </w:tcPr>
          <w:p w14:paraId="4F9F9DC6"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3974839B"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End Date of Service Order</w:t>
            </w:r>
          </w:p>
        </w:tc>
      </w:tr>
      <w:tr w:rsidR="00741730" w:rsidRPr="00052D0D" w14:paraId="127DDC54" w14:textId="77777777" w:rsidTr="51FE5148">
        <w:trPr>
          <w:cantSplit/>
          <w:trHeight w:val="432"/>
        </w:trPr>
        <w:tc>
          <w:tcPr>
            <w:tcW w:w="2913" w:type="dxa"/>
            <w:vAlign w:val="center"/>
          </w:tcPr>
          <w:p w14:paraId="2EBF74D8"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Equipment</w:t>
            </w:r>
          </w:p>
        </w:tc>
        <w:tc>
          <w:tcPr>
            <w:tcW w:w="1677" w:type="dxa"/>
            <w:vAlign w:val="center"/>
          </w:tcPr>
          <w:p w14:paraId="01F23F3D"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4570C68D"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Equipment Number</w:t>
            </w:r>
          </w:p>
        </w:tc>
      </w:tr>
      <w:tr w:rsidR="00741730" w:rsidRPr="00052D0D" w14:paraId="199A39BF" w14:textId="77777777" w:rsidTr="51FE5148">
        <w:trPr>
          <w:cantSplit/>
          <w:trHeight w:val="432"/>
        </w:trPr>
        <w:tc>
          <w:tcPr>
            <w:tcW w:w="2913" w:type="dxa"/>
            <w:vAlign w:val="center"/>
          </w:tcPr>
          <w:p w14:paraId="017A497A"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Description</w:t>
            </w:r>
          </w:p>
        </w:tc>
        <w:tc>
          <w:tcPr>
            <w:tcW w:w="1677" w:type="dxa"/>
            <w:vAlign w:val="center"/>
          </w:tcPr>
          <w:p w14:paraId="4B618152"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4" w:type="dxa"/>
            <w:vAlign w:val="center"/>
          </w:tcPr>
          <w:p w14:paraId="76AB02E0" w14:textId="77777777" w:rsidR="00741730" w:rsidRPr="00052D0D" w:rsidRDefault="00741730" w:rsidP="51FE5148">
            <w:pPr>
              <w:pStyle w:val="TableField-Left"/>
              <w:rPr>
                <w:rFonts w:ascii="Calibri Light" w:hAnsi="Calibri Light" w:cs="Arial"/>
                <w:sz w:val="18"/>
                <w:szCs w:val="18"/>
              </w:rPr>
            </w:pPr>
            <w:r w:rsidRPr="00052D0D">
              <w:rPr>
                <w:rFonts w:ascii="Calibri Light" w:hAnsi="Calibri Light" w:cs="Arial"/>
              </w:rPr>
              <w:t>Explanation of Service Order</w:t>
            </w:r>
          </w:p>
        </w:tc>
      </w:tr>
    </w:tbl>
    <w:p w14:paraId="4CA61D4B" w14:textId="77777777" w:rsidR="00924DFA" w:rsidRPr="00052D0D" w:rsidRDefault="00924DFA" w:rsidP="0076532F">
      <w:pPr>
        <w:pStyle w:val="Heading1Text"/>
        <w:ind w:left="0"/>
        <w:rPr>
          <w:rFonts w:ascii="Calibri Light" w:hAnsi="Calibri Light" w:cs="Arial"/>
          <w:b/>
          <w:sz w:val="24"/>
        </w:rPr>
      </w:pPr>
    </w:p>
    <w:p w14:paraId="581BF53E" w14:textId="77777777" w:rsidR="00052D0D" w:rsidRPr="00052D0D" w:rsidRDefault="00052D0D" w:rsidP="0076532F">
      <w:pPr>
        <w:pStyle w:val="Heading1Text"/>
        <w:ind w:left="0"/>
        <w:rPr>
          <w:rFonts w:ascii="Calibri Light" w:hAnsi="Calibri Light" w:cs="Arial"/>
          <w:b/>
          <w:sz w:val="24"/>
        </w:rPr>
      </w:pPr>
    </w:p>
    <w:p w14:paraId="24DD8980" w14:textId="77777777" w:rsidR="00052D0D" w:rsidRPr="00052D0D" w:rsidRDefault="00052D0D" w:rsidP="0076532F">
      <w:pPr>
        <w:pStyle w:val="Heading1Text"/>
        <w:ind w:left="0"/>
        <w:rPr>
          <w:rFonts w:ascii="Calibri Light" w:hAnsi="Calibri Light" w:cs="Arial"/>
          <w:b/>
          <w:sz w:val="24"/>
        </w:rPr>
      </w:pPr>
    </w:p>
    <w:p w14:paraId="61F0B6C9" w14:textId="77777777" w:rsidR="00052D0D" w:rsidRPr="00052D0D" w:rsidRDefault="00052D0D" w:rsidP="0076532F">
      <w:pPr>
        <w:pStyle w:val="Heading1Text"/>
        <w:ind w:left="0"/>
        <w:rPr>
          <w:rFonts w:ascii="Calibri Light" w:hAnsi="Calibri Light" w:cs="Arial"/>
          <w:b/>
          <w:sz w:val="24"/>
        </w:rPr>
      </w:pPr>
    </w:p>
    <w:p w14:paraId="6AA11B34" w14:textId="77777777" w:rsidR="00052D0D" w:rsidRPr="00052D0D" w:rsidRDefault="00052D0D" w:rsidP="0076532F">
      <w:pPr>
        <w:pStyle w:val="Heading1Text"/>
        <w:ind w:left="0"/>
        <w:rPr>
          <w:rFonts w:ascii="Calibri Light" w:hAnsi="Calibri Light" w:cs="Arial"/>
          <w:b/>
          <w:sz w:val="24"/>
        </w:rPr>
      </w:pPr>
    </w:p>
    <w:p w14:paraId="419D8018" w14:textId="77777777" w:rsidR="00052D0D" w:rsidRPr="00052D0D" w:rsidRDefault="00052D0D" w:rsidP="0076532F">
      <w:pPr>
        <w:pStyle w:val="Heading1Text"/>
        <w:ind w:left="0"/>
        <w:rPr>
          <w:rFonts w:ascii="Calibri Light" w:hAnsi="Calibri Light" w:cs="Arial"/>
          <w:b/>
          <w:sz w:val="24"/>
        </w:rPr>
      </w:pPr>
    </w:p>
    <w:p w14:paraId="5247E944" w14:textId="77777777" w:rsidR="00052D0D" w:rsidRPr="00052D0D" w:rsidRDefault="00052D0D" w:rsidP="0076532F">
      <w:pPr>
        <w:pStyle w:val="Heading1Text"/>
        <w:ind w:left="0"/>
        <w:rPr>
          <w:rFonts w:ascii="Calibri Light" w:hAnsi="Calibri Light" w:cs="Arial"/>
          <w:b/>
          <w:sz w:val="24"/>
        </w:rPr>
      </w:pPr>
    </w:p>
    <w:p w14:paraId="2BCCB9A9" w14:textId="77777777" w:rsidR="00052D0D" w:rsidRPr="00052D0D" w:rsidRDefault="00052D0D" w:rsidP="0076532F">
      <w:pPr>
        <w:pStyle w:val="Heading1Text"/>
        <w:ind w:left="0"/>
        <w:rPr>
          <w:rFonts w:ascii="Calibri Light" w:hAnsi="Calibri Light" w:cs="Arial"/>
          <w:b/>
          <w:sz w:val="24"/>
        </w:rPr>
      </w:pPr>
    </w:p>
    <w:p w14:paraId="1BBE95F9" w14:textId="77777777" w:rsidR="001832A8" w:rsidRPr="00052D0D" w:rsidRDefault="001832A8" w:rsidP="001832A8">
      <w:pPr>
        <w:pStyle w:val="Heading3"/>
        <w:numPr>
          <w:ilvl w:val="2"/>
          <w:numId w:val="0"/>
        </w:numPr>
        <w:rPr>
          <w:rFonts w:ascii="Calibri Light" w:hAnsi="Calibri Light"/>
          <w:sz w:val="32"/>
          <w:szCs w:val="32"/>
        </w:rPr>
      </w:pPr>
      <w:bookmarkStart w:id="48" w:name="_Toc515950862"/>
      <w:r w:rsidRPr="00052D0D">
        <w:rPr>
          <w:rFonts w:ascii="Calibri Light" w:hAnsi="Calibri Light"/>
          <w:sz w:val="32"/>
          <w:szCs w:val="32"/>
        </w:rPr>
        <w:lastRenderedPageBreak/>
        <w:t>2.8.6 Change Service Order</w:t>
      </w:r>
      <w:bookmarkEnd w:id="48"/>
    </w:p>
    <w:p w14:paraId="798C2F1F" w14:textId="77777777" w:rsidR="00E34986" w:rsidRPr="00052D0D" w:rsidRDefault="00E34986" w:rsidP="00E34986">
      <w:pPr>
        <w:jc w:val="center"/>
        <w:rPr>
          <w:rFonts w:ascii="Calibri Light" w:hAnsi="Calibri Light"/>
        </w:rPr>
      </w:pPr>
      <w:r w:rsidRPr="00052D0D">
        <w:rPr>
          <w:rFonts w:ascii="Calibri Light" w:hAnsi="Calibri Light"/>
          <w:noProof/>
        </w:rPr>
        <w:drawing>
          <wp:inline distT="0" distB="0" distL="0" distR="0" wp14:anchorId="0843EFFE" wp14:editId="315A94F4">
            <wp:extent cx="3956090" cy="212344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58A9C6.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76474" cy="2134381"/>
                    </a:xfrm>
                    <a:prstGeom prst="rect">
                      <a:avLst/>
                    </a:prstGeom>
                  </pic:spPr>
                </pic:pic>
              </a:graphicData>
            </a:graphic>
          </wp:inline>
        </w:drawing>
      </w:r>
    </w:p>
    <w:p w14:paraId="11F8A4E9" w14:textId="77777777" w:rsidR="001832A8" w:rsidRPr="00052D0D" w:rsidRDefault="001832A8" w:rsidP="51FE5148">
      <w:pPr>
        <w:pStyle w:val="Heading3Text"/>
        <w:rPr>
          <w:rFonts w:ascii="Calibri Light" w:hAnsi="Calibri Light"/>
          <w:sz w:val="18"/>
          <w:szCs w:val="18"/>
        </w:rPr>
      </w:pPr>
      <w:r w:rsidRPr="00052D0D">
        <w:rPr>
          <w:rFonts w:ascii="Calibri Light" w:hAnsi="Calibri Light"/>
          <w:sz w:val="18"/>
          <w:szCs w:val="18"/>
        </w:rPr>
        <w:t xml:space="preserve">The following data elements will be used by the </w:t>
      </w:r>
      <w:r w:rsidR="00E34986" w:rsidRPr="00052D0D">
        <w:rPr>
          <w:rFonts w:ascii="Calibri Light" w:hAnsi="Calibri Light"/>
          <w:sz w:val="18"/>
          <w:szCs w:val="18"/>
        </w:rPr>
        <w:t>change service order</w:t>
      </w:r>
      <w:r w:rsidRPr="00052D0D">
        <w:rPr>
          <w:rFonts w:ascii="Calibri Light" w:hAnsi="Calibri Light"/>
          <w:sz w:val="18"/>
          <w:szCs w:val="18"/>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74"/>
        <w:gridCol w:w="4722"/>
      </w:tblGrid>
      <w:tr w:rsidR="001832A8" w:rsidRPr="00052D0D" w14:paraId="1597D5F3" w14:textId="77777777" w:rsidTr="51FE5148">
        <w:trPr>
          <w:cantSplit/>
          <w:trHeight w:val="432"/>
          <w:tblHeader/>
        </w:trPr>
        <w:tc>
          <w:tcPr>
            <w:tcW w:w="2918" w:type="dxa"/>
            <w:tcBorders>
              <w:top w:val="threeDEmboss" w:sz="6" w:space="0" w:color="auto"/>
              <w:bottom w:val="threeDEmboss" w:sz="6" w:space="0" w:color="auto"/>
            </w:tcBorders>
            <w:shd w:val="clear" w:color="auto" w:fill="F9FBAF"/>
            <w:vAlign w:val="center"/>
          </w:tcPr>
          <w:p w14:paraId="0ADB40CF"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74" w:type="dxa"/>
            <w:tcBorders>
              <w:top w:val="threeDEmboss" w:sz="6" w:space="0" w:color="auto"/>
              <w:bottom w:val="threeDEmboss" w:sz="6" w:space="0" w:color="auto"/>
            </w:tcBorders>
            <w:shd w:val="clear" w:color="auto" w:fill="F9FBAF"/>
            <w:vAlign w:val="center"/>
          </w:tcPr>
          <w:p w14:paraId="18520797"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22" w:type="dxa"/>
            <w:tcBorders>
              <w:top w:val="threeDEmboss" w:sz="6" w:space="0" w:color="auto"/>
              <w:bottom w:val="threeDEmboss" w:sz="6" w:space="0" w:color="auto"/>
            </w:tcBorders>
            <w:shd w:val="clear" w:color="auto" w:fill="F9FBAF"/>
            <w:vAlign w:val="center"/>
          </w:tcPr>
          <w:p w14:paraId="1DF9DCC9"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1832A8" w:rsidRPr="00052D0D" w14:paraId="60E8FF9E" w14:textId="77777777" w:rsidTr="51FE5148">
        <w:trPr>
          <w:cantSplit/>
          <w:trHeight w:val="432"/>
        </w:trPr>
        <w:tc>
          <w:tcPr>
            <w:tcW w:w="2918" w:type="dxa"/>
            <w:tcBorders>
              <w:top w:val="threeDEmboss" w:sz="6" w:space="0" w:color="auto"/>
            </w:tcBorders>
            <w:vAlign w:val="center"/>
          </w:tcPr>
          <w:p w14:paraId="7CF79753" w14:textId="77777777" w:rsidR="001832A8"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Service Order ID</w:t>
            </w:r>
          </w:p>
        </w:tc>
        <w:tc>
          <w:tcPr>
            <w:tcW w:w="1674" w:type="dxa"/>
            <w:tcBorders>
              <w:top w:val="threeDEmboss" w:sz="6" w:space="0" w:color="auto"/>
            </w:tcBorders>
            <w:vAlign w:val="center"/>
          </w:tcPr>
          <w:p w14:paraId="4175595E" w14:textId="77777777" w:rsidR="001832A8"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Display</w:t>
            </w:r>
          </w:p>
        </w:tc>
        <w:tc>
          <w:tcPr>
            <w:tcW w:w="4722" w:type="dxa"/>
            <w:tcBorders>
              <w:top w:val="threeDEmboss" w:sz="6" w:space="0" w:color="auto"/>
            </w:tcBorders>
            <w:vAlign w:val="center"/>
          </w:tcPr>
          <w:p w14:paraId="4DF23BB2" w14:textId="77777777" w:rsidR="001832A8" w:rsidRPr="00052D0D" w:rsidRDefault="00744EE0" w:rsidP="51FE5148">
            <w:pPr>
              <w:pStyle w:val="TableField-Left"/>
              <w:rPr>
                <w:rFonts w:ascii="Calibri Light" w:hAnsi="Calibri Light" w:cs="Arial"/>
                <w:sz w:val="18"/>
                <w:szCs w:val="18"/>
              </w:rPr>
            </w:pPr>
            <w:r w:rsidRPr="00052D0D">
              <w:rPr>
                <w:rFonts w:ascii="Calibri Light" w:hAnsi="Calibri Light" w:cs="Arial"/>
              </w:rPr>
              <w:t>Service Order Number</w:t>
            </w:r>
          </w:p>
        </w:tc>
      </w:tr>
      <w:tr w:rsidR="00E34986" w:rsidRPr="00052D0D" w14:paraId="00BD36D5" w14:textId="77777777" w:rsidTr="51FE5148">
        <w:trPr>
          <w:cantSplit/>
          <w:trHeight w:val="432"/>
        </w:trPr>
        <w:tc>
          <w:tcPr>
            <w:tcW w:w="2918" w:type="dxa"/>
            <w:vAlign w:val="center"/>
          </w:tcPr>
          <w:p w14:paraId="65A33613" w14:textId="77777777" w:rsidR="00E34986"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Service Address</w:t>
            </w:r>
          </w:p>
        </w:tc>
        <w:tc>
          <w:tcPr>
            <w:tcW w:w="1674" w:type="dxa"/>
            <w:vAlign w:val="center"/>
          </w:tcPr>
          <w:p w14:paraId="415E6366" w14:textId="77777777" w:rsidR="00E34986"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Display</w:t>
            </w:r>
          </w:p>
        </w:tc>
        <w:tc>
          <w:tcPr>
            <w:tcW w:w="4722" w:type="dxa"/>
            <w:vAlign w:val="center"/>
          </w:tcPr>
          <w:p w14:paraId="5D181A7E" w14:textId="77777777" w:rsidR="00E34986" w:rsidRPr="00052D0D" w:rsidRDefault="00744EE0" w:rsidP="51FE5148">
            <w:pPr>
              <w:pStyle w:val="TableField-Left"/>
              <w:rPr>
                <w:rFonts w:ascii="Calibri Light" w:hAnsi="Calibri Light" w:cs="Arial"/>
                <w:sz w:val="18"/>
                <w:szCs w:val="18"/>
              </w:rPr>
            </w:pPr>
            <w:r w:rsidRPr="00052D0D">
              <w:rPr>
                <w:rFonts w:ascii="Calibri Light" w:hAnsi="Calibri Light" w:cs="Arial"/>
              </w:rPr>
              <w:t>Address where electricity service is provided</w:t>
            </w:r>
          </w:p>
        </w:tc>
      </w:tr>
      <w:tr w:rsidR="00E34986" w:rsidRPr="00052D0D" w14:paraId="4342DD58" w14:textId="77777777" w:rsidTr="51FE5148">
        <w:trPr>
          <w:cantSplit/>
          <w:trHeight w:val="432"/>
        </w:trPr>
        <w:tc>
          <w:tcPr>
            <w:tcW w:w="2918" w:type="dxa"/>
            <w:vAlign w:val="center"/>
          </w:tcPr>
          <w:p w14:paraId="75ED41CC" w14:textId="77777777" w:rsidR="00E34986"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Status</w:t>
            </w:r>
          </w:p>
        </w:tc>
        <w:tc>
          <w:tcPr>
            <w:tcW w:w="1674" w:type="dxa"/>
            <w:vAlign w:val="center"/>
          </w:tcPr>
          <w:p w14:paraId="2A0226B3" w14:textId="77777777" w:rsidR="00E34986" w:rsidRPr="00052D0D" w:rsidRDefault="00E34986" w:rsidP="51FE5148">
            <w:pPr>
              <w:pStyle w:val="TableField-Left"/>
              <w:rPr>
                <w:rFonts w:ascii="Calibri Light" w:hAnsi="Calibri Light" w:cs="Arial"/>
                <w:sz w:val="18"/>
                <w:szCs w:val="18"/>
              </w:rPr>
            </w:pPr>
            <w:r w:rsidRPr="00052D0D">
              <w:rPr>
                <w:rFonts w:ascii="Calibri Light" w:hAnsi="Calibri Light" w:cs="Arial"/>
                <w:sz w:val="18"/>
                <w:szCs w:val="18"/>
              </w:rPr>
              <w:t>Display</w:t>
            </w:r>
          </w:p>
        </w:tc>
        <w:tc>
          <w:tcPr>
            <w:tcW w:w="4722" w:type="dxa"/>
            <w:vAlign w:val="center"/>
          </w:tcPr>
          <w:p w14:paraId="2F935C26" w14:textId="77777777" w:rsidR="00E34986" w:rsidRPr="00052D0D" w:rsidRDefault="00744EE0" w:rsidP="51FE5148">
            <w:pPr>
              <w:pStyle w:val="TableField-Left"/>
              <w:rPr>
                <w:rFonts w:ascii="Calibri Light" w:hAnsi="Calibri Light" w:cs="Arial"/>
                <w:sz w:val="18"/>
                <w:szCs w:val="18"/>
              </w:rPr>
            </w:pPr>
            <w:r w:rsidRPr="00052D0D">
              <w:rPr>
                <w:rFonts w:ascii="Calibri Light" w:hAnsi="Calibri Light" w:cs="Arial"/>
              </w:rPr>
              <w:t>Status of Service Order</w:t>
            </w:r>
          </w:p>
        </w:tc>
      </w:tr>
      <w:tr w:rsidR="00744EE0" w:rsidRPr="00052D0D" w14:paraId="244254A1" w14:textId="77777777" w:rsidTr="51FE5148">
        <w:trPr>
          <w:cantSplit/>
          <w:trHeight w:val="432"/>
        </w:trPr>
        <w:tc>
          <w:tcPr>
            <w:tcW w:w="2918" w:type="dxa"/>
            <w:vAlign w:val="center"/>
          </w:tcPr>
          <w:p w14:paraId="77325401"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Start Date</w:t>
            </w:r>
          </w:p>
        </w:tc>
        <w:tc>
          <w:tcPr>
            <w:tcW w:w="1674" w:type="dxa"/>
            <w:vAlign w:val="center"/>
          </w:tcPr>
          <w:p w14:paraId="60CD9ECD"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Edit</w:t>
            </w:r>
          </w:p>
        </w:tc>
        <w:tc>
          <w:tcPr>
            <w:tcW w:w="4722" w:type="dxa"/>
            <w:vAlign w:val="center"/>
          </w:tcPr>
          <w:p w14:paraId="4B5202CD"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rPr>
              <w:t>Start Date of Service Order</w:t>
            </w:r>
          </w:p>
        </w:tc>
      </w:tr>
      <w:tr w:rsidR="00744EE0" w:rsidRPr="00052D0D" w14:paraId="78E62DF7" w14:textId="77777777" w:rsidTr="51FE5148">
        <w:trPr>
          <w:cantSplit/>
          <w:trHeight w:val="432"/>
        </w:trPr>
        <w:tc>
          <w:tcPr>
            <w:tcW w:w="2918" w:type="dxa"/>
            <w:vAlign w:val="center"/>
          </w:tcPr>
          <w:p w14:paraId="1FB57C62"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End Date</w:t>
            </w:r>
          </w:p>
        </w:tc>
        <w:tc>
          <w:tcPr>
            <w:tcW w:w="1674" w:type="dxa"/>
            <w:vAlign w:val="center"/>
          </w:tcPr>
          <w:p w14:paraId="1071718E"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Edit</w:t>
            </w:r>
          </w:p>
        </w:tc>
        <w:tc>
          <w:tcPr>
            <w:tcW w:w="4722" w:type="dxa"/>
            <w:vAlign w:val="center"/>
          </w:tcPr>
          <w:p w14:paraId="6B1DFFAB"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rPr>
              <w:t>End Date of Service Order</w:t>
            </w:r>
          </w:p>
        </w:tc>
      </w:tr>
      <w:tr w:rsidR="00744EE0" w:rsidRPr="00052D0D" w14:paraId="6916F097" w14:textId="77777777" w:rsidTr="51FE5148">
        <w:trPr>
          <w:cantSplit/>
          <w:trHeight w:val="432"/>
        </w:trPr>
        <w:tc>
          <w:tcPr>
            <w:tcW w:w="2918" w:type="dxa"/>
            <w:vAlign w:val="center"/>
          </w:tcPr>
          <w:p w14:paraId="317E5DD5"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Description</w:t>
            </w:r>
          </w:p>
        </w:tc>
        <w:tc>
          <w:tcPr>
            <w:tcW w:w="1674" w:type="dxa"/>
            <w:vAlign w:val="center"/>
          </w:tcPr>
          <w:p w14:paraId="57E28D05"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sz w:val="18"/>
                <w:szCs w:val="18"/>
              </w:rPr>
              <w:t>Edit</w:t>
            </w:r>
          </w:p>
        </w:tc>
        <w:tc>
          <w:tcPr>
            <w:tcW w:w="4722" w:type="dxa"/>
            <w:vAlign w:val="center"/>
          </w:tcPr>
          <w:p w14:paraId="2948CE16" w14:textId="77777777" w:rsidR="00744EE0" w:rsidRPr="00052D0D" w:rsidRDefault="00744EE0" w:rsidP="51FE5148">
            <w:pPr>
              <w:pStyle w:val="TableField-Left"/>
              <w:rPr>
                <w:rFonts w:ascii="Calibri Light" w:hAnsi="Calibri Light" w:cs="Arial"/>
                <w:sz w:val="18"/>
                <w:szCs w:val="18"/>
              </w:rPr>
            </w:pPr>
            <w:r w:rsidRPr="00052D0D">
              <w:rPr>
                <w:rFonts w:ascii="Calibri Light" w:hAnsi="Calibri Light" w:cs="Arial"/>
              </w:rPr>
              <w:t>Explanation of Service Order</w:t>
            </w:r>
          </w:p>
        </w:tc>
      </w:tr>
    </w:tbl>
    <w:p w14:paraId="3018BF73" w14:textId="77777777" w:rsidR="001832A8" w:rsidRPr="00052D0D" w:rsidRDefault="001832A8" w:rsidP="0076532F">
      <w:pPr>
        <w:pStyle w:val="Heading1Text"/>
        <w:ind w:left="0"/>
        <w:rPr>
          <w:rFonts w:ascii="Calibri Light" w:hAnsi="Calibri Light" w:cs="Arial"/>
          <w:b/>
          <w:sz w:val="24"/>
        </w:rPr>
      </w:pPr>
    </w:p>
    <w:p w14:paraId="4D012FC2" w14:textId="77777777" w:rsidR="00841CF3" w:rsidRPr="00052D0D" w:rsidRDefault="00841CF3" w:rsidP="0076532F">
      <w:pPr>
        <w:pStyle w:val="Heading1Text"/>
        <w:ind w:left="0"/>
        <w:rPr>
          <w:rFonts w:ascii="Calibri Light" w:hAnsi="Calibri Light" w:cs="Arial"/>
          <w:b/>
          <w:sz w:val="24"/>
        </w:rPr>
      </w:pPr>
    </w:p>
    <w:p w14:paraId="40757C83" w14:textId="77777777" w:rsidR="001832A8" w:rsidRPr="00052D0D" w:rsidRDefault="001832A8" w:rsidP="001832A8">
      <w:pPr>
        <w:pStyle w:val="Heading3"/>
        <w:numPr>
          <w:ilvl w:val="2"/>
          <w:numId w:val="0"/>
        </w:numPr>
        <w:rPr>
          <w:rFonts w:ascii="Calibri Light" w:hAnsi="Calibri Light"/>
          <w:sz w:val="32"/>
          <w:szCs w:val="32"/>
        </w:rPr>
      </w:pPr>
      <w:bookmarkStart w:id="49" w:name="_Toc515950863"/>
      <w:r w:rsidRPr="00052D0D">
        <w:rPr>
          <w:rFonts w:ascii="Calibri Light" w:hAnsi="Calibri Light"/>
          <w:sz w:val="32"/>
          <w:szCs w:val="32"/>
        </w:rPr>
        <w:t>2.8.7 Service Order List</w:t>
      </w:r>
      <w:bookmarkEnd w:id="49"/>
    </w:p>
    <w:p w14:paraId="76369058" w14:textId="77777777" w:rsidR="005D2BC4" w:rsidRPr="00052D0D" w:rsidRDefault="005D2BC4" w:rsidP="005D2BC4">
      <w:pPr>
        <w:jc w:val="center"/>
        <w:rPr>
          <w:rFonts w:ascii="Calibri Light" w:hAnsi="Calibri Light"/>
        </w:rPr>
      </w:pPr>
      <w:r w:rsidRPr="00052D0D">
        <w:rPr>
          <w:rFonts w:ascii="Calibri Light" w:hAnsi="Calibri Light" w:cs="Tahoma"/>
          <w:noProof/>
          <w:szCs w:val="20"/>
        </w:rPr>
        <w:drawing>
          <wp:inline distT="0" distB="0" distL="0" distR="0" wp14:anchorId="7B111886" wp14:editId="59E6BC3F">
            <wp:extent cx="5422502" cy="1627909"/>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5877BD.tmp"/>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18038" cy="1656590"/>
                    </a:xfrm>
                    <a:prstGeom prst="rect">
                      <a:avLst/>
                    </a:prstGeom>
                  </pic:spPr>
                </pic:pic>
              </a:graphicData>
            </a:graphic>
          </wp:inline>
        </w:drawing>
      </w:r>
    </w:p>
    <w:p w14:paraId="264C693F" w14:textId="77777777" w:rsidR="001832A8" w:rsidRPr="00052D0D" w:rsidRDefault="001832A8" w:rsidP="51FE5148">
      <w:pPr>
        <w:pStyle w:val="Heading3Text"/>
        <w:rPr>
          <w:rFonts w:ascii="Calibri Light" w:hAnsi="Calibri Light"/>
          <w:sz w:val="18"/>
          <w:szCs w:val="18"/>
        </w:rPr>
      </w:pPr>
      <w:r w:rsidRPr="00052D0D">
        <w:rPr>
          <w:rFonts w:ascii="Calibri Light" w:hAnsi="Calibri Light"/>
          <w:sz w:val="18"/>
          <w:szCs w:val="18"/>
        </w:rPr>
        <w:t xml:space="preserve">The following data elements will be used by the </w:t>
      </w:r>
      <w:r w:rsidR="005D2BC4" w:rsidRPr="00052D0D">
        <w:rPr>
          <w:rFonts w:ascii="Calibri Light" w:hAnsi="Calibri Light"/>
          <w:sz w:val="18"/>
          <w:szCs w:val="18"/>
        </w:rPr>
        <w:t>service order display</w:t>
      </w:r>
      <w:r w:rsidRPr="00052D0D">
        <w:rPr>
          <w:rFonts w:ascii="Calibri Light" w:hAnsi="Calibri Light"/>
          <w:sz w:val="18"/>
          <w:szCs w:val="18"/>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75"/>
        <w:gridCol w:w="4721"/>
      </w:tblGrid>
      <w:tr w:rsidR="001832A8" w:rsidRPr="00052D0D" w14:paraId="7EE587E8" w14:textId="77777777" w:rsidTr="51FE5148">
        <w:trPr>
          <w:cantSplit/>
          <w:trHeight w:val="432"/>
          <w:tblHeader/>
        </w:trPr>
        <w:tc>
          <w:tcPr>
            <w:tcW w:w="2918" w:type="dxa"/>
            <w:tcBorders>
              <w:top w:val="threeDEmboss" w:sz="6" w:space="0" w:color="auto"/>
              <w:bottom w:val="threeDEmboss" w:sz="6" w:space="0" w:color="auto"/>
            </w:tcBorders>
            <w:shd w:val="clear" w:color="auto" w:fill="F9FBAF"/>
            <w:vAlign w:val="center"/>
          </w:tcPr>
          <w:p w14:paraId="5C6E514E"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75" w:type="dxa"/>
            <w:tcBorders>
              <w:top w:val="threeDEmboss" w:sz="6" w:space="0" w:color="auto"/>
              <w:bottom w:val="threeDEmboss" w:sz="6" w:space="0" w:color="auto"/>
            </w:tcBorders>
            <w:shd w:val="clear" w:color="auto" w:fill="F9FBAF"/>
            <w:vAlign w:val="center"/>
          </w:tcPr>
          <w:p w14:paraId="0F31F8C0"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21" w:type="dxa"/>
            <w:tcBorders>
              <w:top w:val="threeDEmboss" w:sz="6" w:space="0" w:color="auto"/>
              <w:bottom w:val="threeDEmboss" w:sz="6" w:space="0" w:color="auto"/>
            </w:tcBorders>
            <w:shd w:val="clear" w:color="auto" w:fill="F9FBAF"/>
            <w:vAlign w:val="center"/>
          </w:tcPr>
          <w:p w14:paraId="0B20A84F" w14:textId="77777777" w:rsidR="001832A8" w:rsidRPr="00052D0D" w:rsidRDefault="001832A8"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EF1A9F" w:rsidRPr="00052D0D" w14:paraId="0DE3E8C7" w14:textId="77777777" w:rsidTr="51FE5148">
        <w:trPr>
          <w:cantSplit/>
          <w:trHeight w:val="432"/>
        </w:trPr>
        <w:tc>
          <w:tcPr>
            <w:tcW w:w="2918" w:type="dxa"/>
            <w:tcBorders>
              <w:top w:val="threeDEmboss" w:sz="6" w:space="0" w:color="auto"/>
            </w:tcBorders>
            <w:vAlign w:val="center"/>
          </w:tcPr>
          <w:p w14:paraId="469BCBBD"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Service Order</w:t>
            </w:r>
          </w:p>
        </w:tc>
        <w:tc>
          <w:tcPr>
            <w:tcW w:w="1675" w:type="dxa"/>
            <w:tcBorders>
              <w:top w:val="threeDEmboss" w:sz="6" w:space="0" w:color="auto"/>
            </w:tcBorders>
            <w:vAlign w:val="center"/>
          </w:tcPr>
          <w:p w14:paraId="61E3E042"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tcBorders>
              <w:top w:val="threeDEmboss" w:sz="6" w:space="0" w:color="auto"/>
            </w:tcBorders>
            <w:vAlign w:val="center"/>
          </w:tcPr>
          <w:p w14:paraId="7E1F3291"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Service Order Number</w:t>
            </w:r>
          </w:p>
        </w:tc>
      </w:tr>
      <w:tr w:rsidR="00EF1A9F" w:rsidRPr="00052D0D" w14:paraId="29168086" w14:textId="77777777" w:rsidTr="51FE5148">
        <w:trPr>
          <w:cantSplit/>
          <w:trHeight w:val="432"/>
        </w:trPr>
        <w:tc>
          <w:tcPr>
            <w:tcW w:w="2918" w:type="dxa"/>
            <w:vAlign w:val="center"/>
          </w:tcPr>
          <w:p w14:paraId="7B65D6C2"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lastRenderedPageBreak/>
              <w:t>Description</w:t>
            </w:r>
          </w:p>
        </w:tc>
        <w:tc>
          <w:tcPr>
            <w:tcW w:w="1675" w:type="dxa"/>
            <w:vAlign w:val="center"/>
          </w:tcPr>
          <w:p w14:paraId="0CECC0B9"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71AA3094"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Explanation of Service Order</w:t>
            </w:r>
          </w:p>
        </w:tc>
      </w:tr>
      <w:tr w:rsidR="00EF1A9F" w:rsidRPr="00052D0D" w14:paraId="1A080E8F" w14:textId="77777777" w:rsidTr="51FE5148">
        <w:trPr>
          <w:cantSplit/>
          <w:trHeight w:val="432"/>
        </w:trPr>
        <w:tc>
          <w:tcPr>
            <w:tcW w:w="2918" w:type="dxa"/>
            <w:vAlign w:val="center"/>
          </w:tcPr>
          <w:p w14:paraId="5F4D57BD"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Service Order Type</w:t>
            </w:r>
          </w:p>
        </w:tc>
        <w:tc>
          <w:tcPr>
            <w:tcW w:w="1675" w:type="dxa"/>
          </w:tcPr>
          <w:p w14:paraId="352BDD4E"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6ED5C589"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Service Order Type</w:t>
            </w:r>
          </w:p>
        </w:tc>
      </w:tr>
      <w:tr w:rsidR="00EF1A9F" w:rsidRPr="00052D0D" w14:paraId="7D47F0B0" w14:textId="77777777" w:rsidTr="51FE5148">
        <w:trPr>
          <w:cantSplit/>
          <w:trHeight w:val="432"/>
        </w:trPr>
        <w:tc>
          <w:tcPr>
            <w:tcW w:w="2918" w:type="dxa"/>
            <w:vAlign w:val="center"/>
          </w:tcPr>
          <w:p w14:paraId="42234C1B"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Created On</w:t>
            </w:r>
          </w:p>
        </w:tc>
        <w:tc>
          <w:tcPr>
            <w:tcW w:w="1675" w:type="dxa"/>
          </w:tcPr>
          <w:p w14:paraId="5F2B7E93"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22A3B448"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Date Service Order was Created</w:t>
            </w:r>
          </w:p>
        </w:tc>
      </w:tr>
      <w:tr w:rsidR="00EF1A9F" w:rsidRPr="00052D0D" w14:paraId="2B9B3504" w14:textId="77777777" w:rsidTr="51FE5148">
        <w:trPr>
          <w:cantSplit/>
          <w:trHeight w:val="432"/>
        </w:trPr>
        <w:tc>
          <w:tcPr>
            <w:tcW w:w="2918" w:type="dxa"/>
            <w:vAlign w:val="center"/>
          </w:tcPr>
          <w:p w14:paraId="4BE99B87"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Status</w:t>
            </w:r>
          </w:p>
        </w:tc>
        <w:tc>
          <w:tcPr>
            <w:tcW w:w="1675" w:type="dxa"/>
          </w:tcPr>
          <w:p w14:paraId="5C00732A"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184F0C65"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Status of Service Order</w:t>
            </w:r>
          </w:p>
        </w:tc>
      </w:tr>
      <w:tr w:rsidR="00EF1A9F" w:rsidRPr="00052D0D" w14:paraId="09FA68B3" w14:textId="77777777" w:rsidTr="51FE5148">
        <w:trPr>
          <w:cantSplit/>
          <w:trHeight w:val="432"/>
        </w:trPr>
        <w:tc>
          <w:tcPr>
            <w:tcW w:w="2918" w:type="dxa"/>
            <w:vAlign w:val="center"/>
          </w:tcPr>
          <w:p w14:paraId="7C4DA860"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System Status</w:t>
            </w:r>
          </w:p>
        </w:tc>
        <w:tc>
          <w:tcPr>
            <w:tcW w:w="1675" w:type="dxa"/>
          </w:tcPr>
          <w:p w14:paraId="4A41677B"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4A2BB638"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System Message</w:t>
            </w:r>
          </w:p>
        </w:tc>
      </w:tr>
      <w:tr w:rsidR="00EF1A9F" w:rsidRPr="00052D0D" w14:paraId="591CF8B1" w14:textId="77777777" w:rsidTr="51FE5148">
        <w:trPr>
          <w:cantSplit/>
          <w:trHeight w:val="432"/>
        </w:trPr>
        <w:tc>
          <w:tcPr>
            <w:tcW w:w="2918" w:type="dxa"/>
            <w:vAlign w:val="center"/>
          </w:tcPr>
          <w:p w14:paraId="668F5326"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Premise External ID</w:t>
            </w:r>
          </w:p>
        </w:tc>
        <w:tc>
          <w:tcPr>
            <w:tcW w:w="1675" w:type="dxa"/>
          </w:tcPr>
          <w:p w14:paraId="2375B485"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759B1261"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N/A for SCE</w:t>
            </w:r>
          </w:p>
        </w:tc>
      </w:tr>
      <w:tr w:rsidR="00EF1A9F" w:rsidRPr="00052D0D" w14:paraId="1ACFEEA1" w14:textId="77777777" w:rsidTr="51FE5148">
        <w:trPr>
          <w:cantSplit/>
          <w:trHeight w:val="432"/>
        </w:trPr>
        <w:tc>
          <w:tcPr>
            <w:tcW w:w="2918" w:type="dxa"/>
            <w:vAlign w:val="center"/>
          </w:tcPr>
          <w:p w14:paraId="477D760B"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Premise Address</w:t>
            </w:r>
          </w:p>
        </w:tc>
        <w:tc>
          <w:tcPr>
            <w:tcW w:w="1675" w:type="dxa"/>
          </w:tcPr>
          <w:p w14:paraId="3326525F"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6032E033"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 xml:space="preserve">Address where electricity service is provided </w:t>
            </w:r>
          </w:p>
        </w:tc>
      </w:tr>
      <w:tr w:rsidR="00EF1A9F" w:rsidRPr="00052D0D" w14:paraId="0F973A84" w14:textId="77777777" w:rsidTr="51FE5148">
        <w:trPr>
          <w:cantSplit/>
          <w:trHeight w:val="432"/>
        </w:trPr>
        <w:tc>
          <w:tcPr>
            <w:tcW w:w="2918" w:type="dxa"/>
            <w:vAlign w:val="center"/>
          </w:tcPr>
          <w:p w14:paraId="360251C2"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Equipment</w:t>
            </w:r>
          </w:p>
        </w:tc>
        <w:tc>
          <w:tcPr>
            <w:tcW w:w="1675" w:type="dxa"/>
          </w:tcPr>
          <w:p w14:paraId="12074CF5"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Display</w:t>
            </w:r>
          </w:p>
        </w:tc>
        <w:tc>
          <w:tcPr>
            <w:tcW w:w="4721" w:type="dxa"/>
            <w:vAlign w:val="center"/>
          </w:tcPr>
          <w:p w14:paraId="3D1FFF70" w14:textId="77777777" w:rsidR="00EF1A9F" w:rsidRPr="00052D0D" w:rsidRDefault="00EF1A9F" w:rsidP="51FE5148">
            <w:pPr>
              <w:pStyle w:val="TableField-Left"/>
              <w:rPr>
                <w:rFonts w:ascii="Calibri Light" w:hAnsi="Calibri Light" w:cs="Arial"/>
                <w:sz w:val="18"/>
                <w:szCs w:val="18"/>
              </w:rPr>
            </w:pPr>
            <w:r w:rsidRPr="00052D0D">
              <w:rPr>
                <w:rFonts w:ascii="Calibri Light" w:hAnsi="Calibri Light" w:cs="Arial"/>
              </w:rPr>
              <w:t>Equipment Number</w:t>
            </w:r>
          </w:p>
        </w:tc>
      </w:tr>
      <w:tr w:rsidR="00EF1A9F" w:rsidRPr="00052D0D" w14:paraId="05D1B7C0" w14:textId="77777777" w:rsidTr="51FE5148">
        <w:trPr>
          <w:cantSplit/>
          <w:trHeight w:val="432"/>
        </w:trPr>
        <w:tc>
          <w:tcPr>
            <w:tcW w:w="2918" w:type="dxa"/>
            <w:vAlign w:val="center"/>
          </w:tcPr>
          <w:p w14:paraId="37AC90BA"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Division</w:t>
            </w:r>
          </w:p>
        </w:tc>
        <w:tc>
          <w:tcPr>
            <w:tcW w:w="1675" w:type="dxa"/>
          </w:tcPr>
          <w:p w14:paraId="723900F1"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Display</w:t>
            </w:r>
          </w:p>
        </w:tc>
        <w:tc>
          <w:tcPr>
            <w:tcW w:w="4721" w:type="dxa"/>
            <w:vAlign w:val="center"/>
          </w:tcPr>
          <w:p w14:paraId="0FE6016F" w14:textId="316BE810" w:rsidR="00EF1A9F" w:rsidRPr="00052D0D" w:rsidRDefault="00EF1A9F" w:rsidP="00EF1A9F">
            <w:pPr>
              <w:pStyle w:val="TableField-Left"/>
              <w:rPr>
                <w:rFonts w:ascii="Calibri Light" w:hAnsi="Calibri Light" w:cs="Arial"/>
              </w:rPr>
            </w:pPr>
            <w:r w:rsidRPr="00052D0D">
              <w:rPr>
                <w:rFonts w:ascii="Calibri Light" w:hAnsi="Calibri Light" w:cs="Arial"/>
              </w:rPr>
              <w:t>Example: Electricity, Gas, Water</w:t>
            </w:r>
            <w:r w:rsidR="00297C4E" w:rsidRPr="00052D0D">
              <w:rPr>
                <w:rFonts w:ascii="Calibri Light" w:hAnsi="Calibri Light" w:cs="Arial"/>
              </w:rPr>
              <w:t>, Streetlight, Added Facilities</w:t>
            </w:r>
          </w:p>
        </w:tc>
      </w:tr>
      <w:tr w:rsidR="00EF1A9F" w:rsidRPr="00052D0D" w14:paraId="6D0F496A" w14:textId="77777777" w:rsidTr="51FE5148">
        <w:trPr>
          <w:cantSplit/>
          <w:trHeight w:val="432"/>
        </w:trPr>
        <w:tc>
          <w:tcPr>
            <w:tcW w:w="2918" w:type="dxa"/>
            <w:vAlign w:val="center"/>
          </w:tcPr>
          <w:p w14:paraId="5982EB9C"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Start Date</w:t>
            </w:r>
          </w:p>
        </w:tc>
        <w:tc>
          <w:tcPr>
            <w:tcW w:w="1675" w:type="dxa"/>
          </w:tcPr>
          <w:p w14:paraId="0E95959E"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Display</w:t>
            </w:r>
          </w:p>
        </w:tc>
        <w:tc>
          <w:tcPr>
            <w:tcW w:w="4721" w:type="dxa"/>
            <w:vAlign w:val="center"/>
          </w:tcPr>
          <w:p w14:paraId="1B998EFD"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Start Date of Service Order</w:t>
            </w:r>
          </w:p>
        </w:tc>
      </w:tr>
      <w:tr w:rsidR="00EF1A9F" w:rsidRPr="00052D0D" w14:paraId="4A044DE1" w14:textId="77777777" w:rsidTr="51FE5148">
        <w:trPr>
          <w:cantSplit/>
          <w:trHeight w:val="432"/>
        </w:trPr>
        <w:tc>
          <w:tcPr>
            <w:tcW w:w="2918" w:type="dxa"/>
            <w:vAlign w:val="center"/>
          </w:tcPr>
          <w:p w14:paraId="7E80489D"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End Date</w:t>
            </w:r>
          </w:p>
        </w:tc>
        <w:tc>
          <w:tcPr>
            <w:tcW w:w="1675" w:type="dxa"/>
          </w:tcPr>
          <w:p w14:paraId="1A6E9876"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Display</w:t>
            </w:r>
          </w:p>
        </w:tc>
        <w:tc>
          <w:tcPr>
            <w:tcW w:w="4721" w:type="dxa"/>
            <w:vAlign w:val="center"/>
          </w:tcPr>
          <w:p w14:paraId="1FDBB039"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End Date of Service Order</w:t>
            </w:r>
          </w:p>
        </w:tc>
      </w:tr>
      <w:tr w:rsidR="00EF1A9F" w:rsidRPr="00052D0D" w14:paraId="7576C927" w14:textId="77777777" w:rsidTr="51FE5148">
        <w:trPr>
          <w:cantSplit/>
          <w:trHeight w:val="432"/>
        </w:trPr>
        <w:tc>
          <w:tcPr>
            <w:tcW w:w="2918" w:type="dxa"/>
            <w:vAlign w:val="center"/>
          </w:tcPr>
          <w:p w14:paraId="222C7C0B"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Start Time</w:t>
            </w:r>
          </w:p>
        </w:tc>
        <w:tc>
          <w:tcPr>
            <w:tcW w:w="1675" w:type="dxa"/>
          </w:tcPr>
          <w:p w14:paraId="1F9F7A87"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Display</w:t>
            </w:r>
          </w:p>
        </w:tc>
        <w:tc>
          <w:tcPr>
            <w:tcW w:w="4721" w:type="dxa"/>
            <w:vAlign w:val="center"/>
          </w:tcPr>
          <w:p w14:paraId="442C604A"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Start Time of Service Order</w:t>
            </w:r>
          </w:p>
        </w:tc>
      </w:tr>
      <w:tr w:rsidR="00EF1A9F" w:rsidRPr="00052D0D" w14:paraId="70C0965A" w14:textId="77777777" w:rsidTr="51FE5148">
        <w:trPr>
          <w:cantSplit/>
          <w:trHeight w:val="432"/>
        </w:trPr>
        <w:tc>
          <w:tcPr>
            <w:tcW w:w="2918" w:type="dxa"/>
            <w:vAlign w:val="center"/>
          </w:tcPr>
          <w:p w14:paraId="690FC7F0"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End Time</w:t>
            </w:r>
          </w:p>
        </w:tc>
        <w:tc>
          <w:tcPr>
            <w:tcW w:w="1675" w:type="dxa"/>
          </w:tcPr>
          <w:p w14:paraId="1D763C40"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Display</w:t>
            </w:r>
          </w:p>
        </w:tc>
        <w:tc>
          <w:tcPr>
            <w:tcW w:w="4721" w:type="dxa"/>
            <w:vAlign w:val="center"/>
          </w:tcPr>
          <w:p w14:paraId="5BF2129A" w14:textId="77777777" w:rsidR="00EF1A9F" w:rsidRPr="00052D0D" w:rsidRDefault="00EF1A9F" w:rsidP="00EF1A9F">
            <w:pPr>
              <w:pStyle w:val="TableField-Left"/>
              <w:rPr>
                <w:rFonts w:ascii="Calibri Light" w:hAnsi="Calibri Light" w:cs="Arial"/>
              </w:rPr>
            </w:pPr>
            <w:r w:rsidRPr="00052D0D">
              <w:rPr>
                <w:rFonts w:ascii="Calibri Light" w:hAnsi="Calibri Light" w:cs="Arial"/>
              </w:rPr>
              <w:t>End Time of Service Order</w:t>
            </w:r>
          </w:p>
        </w:tc>
      </w:tr>
    </w:tbl>
    <w:p w14:paraId="7817F109" w14:textId="77777777" w:rsidR="00841CF3" w:rsidRPr="00052D0D" w:rsidRDefault="00841CF3" w:rsidP="00E34986">
      <w:pPr>
        <w:pStyle w:val="Heading3"/>
        <w:numPr>
          <w:ilvl w:val="0"/>
          <w:numId w:val="0"/>
        </w:numPr>
        <w:rPr>
          <w:rFonts w:ascii="Calibri Light" w:hAnsi="Calibri Light"/>
          <w:sz w:val="32"/>
          <w:szCs w:val="32"/>
        </w:rPr>
      </w:pPr>
    </w:p>
    <w:p w14:paraId="4986CDF8" w14:textId="77777777" w:rsidR="00841CF3" w:rsidRPr="00052D0D" w:rsidRDefault="00841CF3" w:rsidP="00E34986">
      <w:pPr>
        <w:pStyle w:val="Heading3"/>
        <w:numPr>
          <w:ilvl w:val="0"/>
          <w:numId w:val="0"/>
        </w:numPr>
        <w:rPr>
          <w:rFonts w:ascii="Calibri Light" w:hAnsi="Calibri Light"/>
          <w:sz w:val="32"/>
          <w:szCs w:val="32"/>
        </w:rPr>
      </w:pPr>
    </w:p>
    <w:p w14:paraId="53988BEB" w14:textId="77777777" w:rsidR="00841CF3" w:rsidRPr="00052D0D" w:rsidRDefault="00841CF3" w:rsidP="00E34986">
      <w:pPr>
        <w:pStyle w:val="Heading3"/>
        <w:numPr>
          <w:ilvl w:val="0"/>
          <w:numId w:val="0"/>
        </w:numPr>
        <w:rPr>
          <w:rFonts w:ascii="Calibri Light" w:hAnsi="Calibri Light"/>
          <w:sz w:val="32"/>
          <w:szCs w:val="32"/>
        </w:rPr>
      </w:pPr>
    </w:p>
    <w:p w14:paraId="1E3C94A2" w14:textId="77777777" w:rsidR="00841CF3" w:rsidRPr="00052D0D" w:rsidRDefault="00841CF3" w:rsidP="00E34986">
      <w:pPr>
        <w:pStyle w:val="Heading3"/>
        <w:numPr>
          <w:ilvl w:val="0"/>
          <w:numId w:val="0"/>
        </w:numPr>
        <w:rPr>
          <w:rFonts w:ascii="Calibri Light" w:hAnsi="Calibri Light"/>
          <w:sz w:val="32"/>
          <w:szCs w:val="32"/>
        </w:rPr>
      </w:pPr>
    </w:p>
    <w:p w14:paraId="7AC21EFD" w14:textId="77777777" w:rsidR="00052D0D" w:rsidRPr="00052D0D" w:rsidRDefault="00052D0D" w:rsidP="00052D0D">
      <w:pPr>
        <w:rPr>
          <w:rFonts w:ascii="Calibri Light" w:hAnsi="Calibri Light"/>
        </w:rPr>
      </w:pPr>
    </w:p>
    <w:p w14:paraId="042BD510" w14:textId="77777777" w:rsidR="00052D0D" w:rsidRPr="00052D0D" w:rsidRDefault="00052D0D" w:rsidP="00052D0D">
      <w:pPr>
        <w:rPr>
          <w:rFonts w:ascii="Calibri Light" w:hAnsi="Calibri Light"/>
        </w:rPr>
      </w:pPr>
    </w:p>
    <w:p w14:paraId="209971C0" w14:textId="77777777" w:rsidR="00052D0D" w:rsidRPr="00052D0D" w:rsidRDefault="00052D0D" w:rsidP="00052D0D">
      <w:pPr>
        <w:rPr>
          <w:rFonts w:ascii="Calibri Light" w:hAnsi="Calibri Light"/>
        </w:rPr>
      </w:pPr>
    </w:p>
    <w:p w14:paraId="39AD894C" w14:textId="77777777" w:rsidR="00052D0D" w:rsidRPr="00052D0D" w:rsidRDefault="00052D0D" w:rsidP="00052D0D">
      <w:pPr>
        <w:rPr>
          <w:rFonts w:ascii="Calibri Light" w:hAnsi="Calibri Light"/>
        </w:rPr>
      </w:pPr>
    </w:p>
    <w:p w14:paraId="51790B70" w14:textId="77777777" w:rsidR="00052D0D" w:rsidRPr="00052D0D" w:rsidRDefault="00052D0D" w:rsidP="00052D0D">
      <w:pPr>
        <w:rPr>
          <w:rFonts w:ascii="Calibri Light" w:hAnsi="Calibri Light"/>
        </w:rPr>
      </w:pPr>
    </w:p>
    <w:p w14:paraId="2BB8B7EF" w14:textId="77777777" w:rsidR="00052D0D" w:rsidRPr="00052D0D" w:rsidRDefault="00052D0D" w:rsidP="00052D0D">
      <w:pPr>
        <w:rPr>
          <w:rFonts w:ascii="Calibri Light" w:hAnsi="Calibri Light"/>
        </w:rPr>
      </w:pPr>
    </w:p>
    <w:p w14:paraId="6875030B" w14:textId="77777777" w:rsidR="00052D0D" w:rsidRPr="00052D0D" w:rsidRDefault="00052D0D" w:rsidP="00052D0D">
      <w:pPr>
        <w:rPr>
          <w:rFonts w:ascii="Calibri Light" w:hAnsi="Calibri Light"/>
        </w:rPr>
      </w:pPr>
    </w:p>
    <w:p w14:paraId="6C02B82D" w14:textId="77777777" w:rsidR="00052D0D" w:rsidRPr="00052D0D" w:rsidRDefault="00052D0D" w:rsidP="00052D0D">
      <w:pPr>
        <w:rPr>
          <w:rFonts w:ascii="Calibri Light" w:hAnsi="Calibri Light"/>
        </w:rPr>
      </w:pPr>
    </w:p>
    <w:p w14:paraId="3F6087DD" w14:textId="77777777" w:rsidR="00052D0D" w:rsidRPr="00052D0D" w:rsidRDefault="00052D0D" w:rsidP="00052D0D">
      <w:pPr>
        <w:rPr>
          <w:rFonts w:ascii="Calibri Light" w:hAnsi="Calibri Light"/>
        </w:rPr>
      </w:pPr>
    </w:p>
    <w:p w14:paraId="75490A50" w14:textId="77777777" w:rsidR="00052D0D" w:rsidRPr="00052D0D" w:rsidRDefault="00052D0D" w:rsidP="00052D0D">
      <w:pPr>
        <w:rPr>
          <w:rFonts w:ascii="Calibri Light" w:hAnsi="Calibri Light"/>
        </w:rPr>
      </w:pPr>
    </w:p>
    <w:p w14:paraId="0E1DA7E3" w14:textId="77777777" w:rsidR="00052D0D" w:rsidRPr="00052D0D" w:rsidRDefault="00052D0D" w:rsidP="00052D0D">
      <w:pPr>
        <w:rPr>
          <w:rFonts w:ascii="Calibri Light" w:hAnsi="Calibri Light"/>
        </w:rPr>
      </w:pPr>
    </w:p>
    <w:p w14:paraId="22BE56A8" w14:textId="77777777" w:rsidR="00052D0D" w:rsidRPr="00052D0D" w:rsidRDefault="00052D0D" w:rsidP="00052D0D">
      <w:pPr>
        <w:rPr>
          <w:rFonts w:ascii="Calibri Light" w:hAnsi="Calibri Light"/>
        </w:rPr>
      </w:pPr>
    </w:p>
    <w:p w14:paraId="7B0F1E6E" w14:textId="77777777" w:rsidR="00052D0D" w:rsidRPr="00052D0D" w:rsidRDefault="00052D0D" w:rsidP="00052D0D">
      <w:pPr>
        <w:rPr>
          <w:rFonts w:ascii="Calibri Light" w:hAnsi="Calibri Light"/>
        </w:rPr>
      </w:pPr>
    </w:p>
    <w:p w14:paraId="0E0F5308" w14:textId="77777777" w:rsidR="00052D0D" w:rsidRPr="00052D0D" w:rsidRDefault="00052D0D" w:rsidP="00052D0D">
      <w:pPr>
        <w:rPr>
          <w:rFonts w:ascii="Calibri Light" w:hAnsi="Calibri Light"/>
        </w:rPr>
      </w:pPr>
    </w:p>
    <w:p w14:paraId="2754F6EE" w14:textId="77777777" w:rsidR="00E34986" w:rsidRPr="00052D0D" w:rsidRDefault="00E34986" w:rsidP="00E34986">
      <w:pPr>
        <w:pStyle w:val="Heading3"/>
        <w:numPr>
          <w:ilvl w:val="2"/>
          <w:numId w:val="0"/>
        </w:numPr>
        <w:rPr>
          <w:rFonts w:ascii="Calibri Light" w:hAnsi="Calibri Light"/>
          <w:sz w:val="32"/>
          <w:szCs w:val="32"/>
        </w:rPr>
      </w:pPr>
      <w:bookmarkStart w:id="50" w:name="_Toc515950864"/>
      <w:r w:rsidRPr="00052D0D">
        <w:rPr>
          <w:rFonts w:ascii="Calibri Light" w:hAnsi="Calibri Light"/>
          <w:sz w:val="32"/>
          <w:szCs w:val="32"/>
        </w:rPr>
        <w:lastRenderedPageBreak/>
        <w:t>2.8.8 Non-SCE</w:t>
      </w:r>
      <w:r w:rsidR="009F2D4F" w:rsidRPr="00052D0D">
        <w:rPr>
          <w:rFonts w:ascii="Calibri Light" w:hAnsi="Calibri Light"/>
          <w:sz w:val="32"/>
          <w:szCs w:val="32"/>
        </w:rPr>
        <w:t xml:space="preserve"> Customer and Non-Standard Address</w:t>
      </w:r>
      <w:bookmarkEnd w:id="50"/>
    </w:p>
    <w:p w14:paraId="0191C23C" w14:textId="77777777" w:rsidR="009F2D4F" w:rsidRPr="00052D0D" w:rsidRDefault="009F2D4F" w:rsidP="009F2D4F">
      <w:pPr>
        <w:jc w:val="center"/>
        <w:rPr>
          <w:rFonts w:ascii="Calibri Light" w:hAnsi="Calibri Light"/>
        </w:rPr>
      </w:pPr>
      <w:r w:rsidRPr="00052D0D">
        <w:rPr>
          <w:rFonts w:ascii="Calibri Light" w:hAnsi="Calibri Light"/>
          <w:noProof/>
          <w:color w:val="1F497D"/>
        </w:rPr>
        <w:drawing>
          <wp:inline distT="0" distB="0" distL="0" distR="0" wp14:anchorId="03D0A890" wp14:editId="76DF5076">
            <wp:extent cx="3165047" cy="3997036"/>
            <wp:effectExtent l="0" t="0" r="0" b="3810"/>
            <wp:docPr id="14" name="Picture 14" descr="cid:image007.png@01D3B24C.D05CA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7.png@01D3B24C.D05CAE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178340" cy="4013823"/>
                    </a:xfrm>
                    <a:prstGeom prst="rect">
                      <a:avLst/>
                    </a:prstGeom>
                    <a:noFill/>
                    <a:ln>
                      <a:noFill/>
                    </a:ln>
                  </pic:spPr>
                </pic:pic>
              </a:graphicData>
            </a:graphic>
          </wp:inline>
        </w:drawing>
      </w:r>
    </w:p>
    <w:p w14:paraId="151ED1A9" w14:textId="77777777" w:rsidR="00841CF3" w:rsidRPr="00052D0D" w:rsidRDefault="00841CF3" w:rsidP="009F2D4F">
      <w:pPr>
        <w:jc w:val="center"/>
        <w:rPr>
          <w:rFonts w:ascii="Calibri Light" w:hAnsi="Calibri Light"/>
        </w:rPr>
      </w:pPr>
    </w:p>
    <w:p w14:paraId="4FD52CFF" w14:textId="77777777" w:rsidR="00E34986" w:rsidRPr="00052D0D" w:rsidRDefault="00E34986" w:rsidP="51FE5148">
      <w:pPr>
        <w:pStyle w:val="Heading3Text"/>
        <w:rPr>
          <w:rFonts w:ascii="Calibri Light" w:hAnsi="Calibri Light"/>
          <w:sz w:val="18"/>
          <w:szCs w:val="18"/>
        </w:rPr>
      </w:pPr>
      <w:r w:rsidRPr="00052D0D">
        <w:rPr>
          <w:rFonts w:ascii="Calibri Light" w:hAnsi="Calibri Light"/>
          <w:sz w:val="18"/>
          <w:szCs w:val="18"/>
        </w:rPr>
        <w:t xml:space="preserve">The following data elements will be used by </w:t>
      </w:r>
      <w:r w:rsidR="009F2D4F" w:rsidRPr="00052D0D">
        <w:rPr>
          <w:rFonts w:ascii="Calibri Light" w:hAnsi="Calibri Light"/>
          <w:sz w:val="18"/>
          <w:szCs w:val="18"/>
        </w:rPr>
        <w:t>for non-SCE customers and non-standard addresses</w:t>
      </w:r>
      <w:r w:rsidRPr="00052D0D">
        <w:rPr>
          <w:rFonts w:ascii="Calibri Light" w:hAnsi="Calibri Light"/>
          <w:sz w:val="18"/>
          <w:szCs w:val="18"/>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23"/>
        <w:gridCol w:w="1666"/>
        <w:gridCol w:w="4725"/>
      </w:tblGrid>
      <w:tr w:rsidR="00E34986" w:rsidRPr="00052D0D" w14:paraId="2E0E6F9B" w14:textId="77777777" w:rsidTr="51FE5148">
        <w:trPr>
          <w:cantSplit/>
          <w:trHeight w:val="432"/>
          <w:tblHeader/>
        </w:trPr>
        <w:tc>
          <w:tcPr>
            <w:tcW w:w="2923" w:type="dxa"/>
            <w:tcBorders>
              <w:top w:val="threeDEmboss" w:sz="6" w:space="0" w:color="auto"/>
              <w:bottom w:val="threeDEmboss" w:sz="6" w:space="0" w:color="auto"/>
            </w:tcBorders>
            <w:shd w:val="clear" w:color="auto" w:fill="F9FBAF"/>
            <w:vAlign w:val="center"/>
          </w:tcPr>
          <w:p w14:paraId="402C0B21" w14:textId="77777777" w:rsidR="00E34986" w:rsidRPr="00052D0D" w:rsidRDefault="00E34986" w:rsidP="51FE5148">
            <w:pPr>
              <w:pStyle w:val="TableHeader-Left"/>
              <w:rPr>
                <w:rFonts w:ascii="Calibri Light" w:hAnsi="Calibri Light" w:cs="Arial"/>
                <w:sz w:val="18"/>
                <w:szCs w:val="18"/>
              </w:rPr>
            </w:pPr>
            <w:r w:rsidRPr="00052D0D">
              <w:rPr>
                <w:rFonts w:ascii="Calibri Light" w:hAnsi="Calibri Light" w:cs="Arial"/>
                <w:sz w:val="18"/>
                <w:szCs w:val="18"/>
              </w:rPr>
              <w:t>Field</w:t>
            </w:r>
          </w:p>
        </w:tc>
        <w:tc>
          <w:tcPr>
            <w:tcW w:w="1666" w:type="dxa"/>
            <w:tcBorders>
              <w:top w:val="threeDEmboss" w:sz="6" w:space="0" w:color="auto"/>
              <w:bottom w:val="threeDEmboss" w:sz="6" w:space="0" w:color="auto"/>
            </w:tcBorders>
            <w:shd w:val="clear" w:color="auto" w:fill="F9FBAF"/>
            <w:vAlign w:val="center"/>
          </w:tcPr>
          <w:p w14:paraId="74B3C3C8" w14:textId="77777777" w:rsidR="00E34986" w:rsidRPr="00052D0D" w:rsidRDefault="00E34986" w:rsidP="51FE5148">
            <w:pPr>
              <w:pStyle w:val="TableHeader-Left"/>
              <w:rPr>
                <w:rFonts w:ascii="Calibri Light" w:hAnsi="Calibri Light" w:cs="Arial"/>
                <w:sz w:val="18"/>
                <w:szCs w:val="18"/>
              </w:rPr>
            </w:pPr>
            <w:r w:rsidRPr="00052D0D">
              <w:rPr>
                <w:rFonts w:ascii="Calibri Light" w:hAnsi="Calibri Light" w:cs="Arial"/>
                <w:sz w:val="18"/>
                <w:szCs w:val="18"/>
              </w:rPr>
              <w:t>Type</w:t>
            </w:r>
          </w:p>
        </w:tc>
        <w:tc>
          <w:tcPr>
            <w:tcW w:w="4725" w:type="dxa"/>
            <w:tcBorders>
              <w:top w:val="threeDEmboss" w:sz="6" w:space="0" w:color="auto"/>
              <w:bottom w:val="threeDEmboss" w:sz="6" w:space="0" w:color="auto"/>
            </w:tcBorders>
            <w:shd w:val="clear" w:color="auto" w:fill="F9FBAF"/>
            <w:vAlign w:val="center"/>
          </w:tcPr>
          <w:p w14:paraId="2F6AC4D8" w14:textId="77777777" w:rsidR="00E34986" w:rsidRPr="00052D0D" w:rsidRDefault="00E34986" w:rsidP="51FE5148">
            <w:pPr>
              <w:pStyle w:val="TableHeader-Left"/>
              <w:rPr>
                <w:rFonts w:ascii="Calibri Light" w:hAnsi="Calibri Light" w:cs="Arial"/>
                <w:sz w:val="18"/>
                <w:szCs w:val="18"/>
              </w:rPr>
            </w:pPr>
            <w:r w:rsidRPr="00052D0D">
              <w:rPr>
                <w:rFonts w:ascii="Calibri Light" w:hAnsi="Calibri Light" w:cs="Arial"/>
                <w:sz w:val="18"/>
                <w:szCs w:val="18"/>
              </w:rPr>
              <w:t>Comments</w:t>
            </w:r>
          </w:p>
        </w:tc>
      </w:tr>
      <w:tr w:rsidR="00E34986" w:rsidRPr="00052D0D" w14:paraId="44B66860" w14:textId="77777777" w:rsidTr="51FE5148">
        <w:trPr>
          <w:cantSplit/>
          <w:trHeight w:val="432"/>
        </w:trPr>
        <w:tc>
          <w:tcPr>
            <w:tcW w:w="2923" w:type="dxa"/>
            <w:tcBorders>
              <w:top w:val="threeDEmboss" w:sz="6" w:space="0" w:color="auto"/>
            </w:tcBorders>
            <w:vAlign w:val="center"/>
          </w:tcPr>
          <w:p w14:paraId="7ADC5EAD"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Title</w:t>
            </w:r>
          </w:p>
        </w:tc>
        <w:tc>
          <w:tcPr>
            <w:tcW w:w="1666" w:type="dxa"/>
            <w:tcBorders>
              <w:top w:val="threeDEmboss" w:sz="6" w:space="0" w:color="auto"/>
            </w:tcBorders>
            <w:vAlign w:val="center"/>
          </w:tcPr>
          <w:p w14:paraId="73291D16"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tcBorders>
              <w:top w:val="threeDEmboss" w:sz="6" w:space="0" w:color="auto"/>
            </w:tcBorders>
            <w:vAlign w:val="center"/>
          </w:tcPr>
          <w:p w14:paraId="0B4DDA25" w14:textId="77777777" w:rsidR="00E34986"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Form of Address</w:t>
            </w:r>
          </w:p>
        </w:tc>
      </w:tr>
      <w:tr w:rsidR="00E34986" w:rsidRPr="00052D0D" w14:paraId="47F5237D" w14:textId="77777777" w:rsidTr="51FE5148">
        <w:trPr>
          <w:cantSplit/>
          <w:trHeight w:val="432"/>
        </w:trPr>
        <w:tc>
          <w:tcPr>
            <w:tcW w:w="2923" w:type="dxa"/>
            <w:vAlign w:val="center"/>
          </w:tcPr>
          <w:p w14:paraId="24CF07CA"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Name</w:t>
            </w:r>
          </w:p>
        </w:tc>
        <w:tc>
          <w:tcPr>
            <w:tcW w:w="1666" w:type="dxa"/>
            <w:vAlign w:val="center"/>
          </w:tcPr>
          <w:p w14:paraId="356A8CDA" w14:textId="7BB6C634" w:rsidR="00E34986" w:rsidRPr="00052D0D" w:rsidRDefault="00A209B6"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53AA5113"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Name of non-SCE customer</w:t>
            </w:r>
          </w:p>
        </w:tc>
      </w:tr>
      <w:tr w:rsidR="00E34986" w:rsidRPr="00052D0D" w14:paraId="7162BB43" w14:textId="77777777" w:rsidTr="51FE5148">
        <w:trPr>
          <w:cantSplit/>
          <w:trHeight w:val="432"/>
        </w:trPr>
        <w:tc>
          <w:tcPr>
            <w:tcW w:w="2923" w:type="dxa"/>
            <w:vAlign w:val="center"/>
          </w:tcPr>
          <w:p w14:paraId="225F473B"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Search term1/2</w:t>
            </w:r>
          </w:p>
        </w:tc>
        <w:tc>
          <w:tcPr>
            <w:tcW w:w="1666" w:type="dxa"/>
            <w:vAlign w:val="center"/>
          </w:tcPr>
          <w:p w14:paraId="3C3C6D96" w14:textId="77777777" w:rsidR="00E34986"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7544F472" w14:textId="0EE5BED9" w:rsidR="00E34986" w:rsidRPr="00052D0D" w:rsidRDefault="00B167F3" w:rsidP="51FE5148">
            <w:pPr>
              <w:pStyle w:val="TableField-Left"/>
              <w:rPr>
                <w:rFonts w:ascii="Calibri Light" w:hAnsi="Calibri Light" w:cs="Arial"/>
                <w:sz w:val="18"/>
                <w:szCs w:val="18"/>
              </w:rPr>
            </w:pPr>
            <w:r w:rsidRPr="00052D0D">
              <w:rPr>
                <w:rFonts w:ascii="Calibri Light" w:hAnsi="Calibri Light" w:cs="Arial"/>
              </w:rPr>
              <w:t>N/A to SCE</w:t>
            </w:r>
          </w:p>
        </w:tc>
      </w:tr>
      <w:tr w:rsidR="001F1361" w:rsidRPr="00052D0D" w14:paraId="40C486C6" w14:textId="77777777" w:rsidTr="51FE5148">
        <w:trPr>
          <w:cantSplit/>
          <w:trHeight w:val="432"/>
        </w:trPr>
        <w:tc>
          <w:tcPr>
            <w:tcW w:w="2923" w:type="dxa"/>
            <w:vAlign w:val="center"/>
          </w:tcPr>
          <w:p w14:paraId="73B6F14C" w14:textId="77777777" w:rsidR="001F1361"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Street 2</w:t>
            </w:r>
          </w:p>
        </w:tc>
        <w:tc>
          <w:tcPr>
            <w:tcW w:w="1666" w:type="dxa"/>
            <w:vAlign w:val="center"/>
          </w:tcPr>
          <w:p w14:paraId="4C53E978" w14:textId="1B38426A" w:rsidR="001F1361" w:rsidRPr="00052D0D" w:rsidRDefault="00A209B6" w:rsidP="51FE5148">
            <w:pPr>
              <w:pStyle w:val="TableField-Left"/>
              <w:rPr>
                <w:rFonts w:ascii="Calibri Light" w:hAnsi="Calibri Light" w:cs="Arial"/>
                <w:sz w:val="18"/>
                <w:szCs w:val="18"/>
              </w:rPr>
            </w:pPr>
            <w:r w:rsidRPr="00052D0D">
              <w:rPr>
                <w:rFonts w:ascii="Calibri Light" w:hAnsi="Calibri Light" w:cs="Arial"/>
                <w:sz w:val="18"/>
                <w:szCs w:val="18"/>
              </w:rPr>
              <w:t>Required</w:t>
            </w:r>
          </w:p>
        </w:tc>
        <w:tc>
          <w:tcPr>
            <w:tcW w:w="4725" w:type="dxa"/>
            <w:vAlign w:val="center"/>
          </w:tcPr>
          <w:p w14:paraId="4A3079FC" w14:textId="53382BDC" w:rsidR="001F1361"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 xml:space="preserve">Details of location where non-SCE customer is reporting outage (i.e. cross streets, landmarks, etc.) </w:t>
            </w:r>
          </w:p>
        </w:tc>
      </w:tr>
      <w:tr w:rsidR="001F1361" w:rsidRPr="00052D0D" w14:paraId="5A334054" w14:textId="77777777" w:rsidTr="51FE5148">
        <w:trPr>
          <w:cantSplit/>
          <w:trHeight w:val="432"/>
        </w:trPr>
        <w:tc>
          <w:tcPr>
            <w:tcW w:w="2923" w:type="dxa"/>
            <w:vAlign w:val="center"/>
          </w:tcPr>
          <w:p w14:paraId="4E7325AE" w14:textId="77777777" w:rsidR="001F1361"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Street 3</w:t>
            </w:r>
          </w:p>
        </w:tc>
        <w:tc>
          <w:tcPr>
            <w:tcW w:w="1666" w:type="dxa"/>
            <w:vAlign w:val="center"/>
          </w:tcPr>
          <w:p w14:paraId="3279768D" w14:textId="77777777" w:rsidR="001F1361"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78C5E01A" w14:textId="7895A863" w:rsidR="001F1361"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Continuation of details of location where non-SCE customer is reporting outage (i.e. cross streets, landmarks, etc.)</w:t>
            </w:r>
          </w:p>
        </w:tc>
      </w:tr>
      <w:tr w:rsidR="001F1361" w:rsidRPr="00052D0D" w14:paraId="265FF9C4" w14:textId="77777777" w:rsidTr="51FE5148">
        <w:trPr>
          <w:cantSplit/>
          <w:trHeight w:val="432"/>
        </w:trPr>
        <w:tc>
          <w:tcPr>
            <w:tcW w:w="2923" w:type="dxa"/>
            <w:vAlign w:val="center"/>
          </w:tcPr>
          <w:p w14:paraId="7B37AC28" w14:textId="77777777" w:rsidR="001F1361"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House Number/Street</w:t>
            </w:r>
          </w:p>
        </w:tc>
        <w:tc>
          <w:tcPr>
            <w:tcW w:w="1666" w:type="dxa"/>
            <w:vAlign w:val="center"/>
          </w:tcPr>
          <w:p w14:paraId="21D46BFA" w14:textId="77777777" w:rsidR="001F1361"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6D3F0998" w14:textId="2F15E3B5" w:rsidR="001F1361"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N/A</w:t>
            </w:r>
          </w:p>
        </w:tc>
      </w:tr>
      <w:tr w:rsidR="001F1361" w:rsidRPr="00052D0D" w14:paraId="11650C79" w14:textId="77777777" w:rsidTr="51FE5148">
        <w:trPr>
          <w:cantSplit/>
          <w:trHeight w:val="432"/>
        </w:trPr>
        <w:tc>
          <w:tcPr>
            <w:tcW w:w="2923" w:type="dxa"/>
            <w:vAlign w:val="center"/>
          </w:tcPr>
          <w:p w14:paraId="4AFD9D42" w14:textId="77777777" w:rsidR="001F1361" w:rsidRPr="00052D0D" w:rsidRDefault="001F1361" w:rsidP="51FE5148">
            <w:pPr>
              <w:pStyle w:val="TableField-Left"/>
              <w:rPr>
                <w:rFonts w:ascii="Calibri Light" w:hAnsi="Calibri Light" w:cs="Arial"/>
                <w:sz w:val="18"/>
                <w:szCs w:val="18"/>
              </w:rPr>
            </w:pPr>
            <w:r w:rsidRPr="00052D0D">
              <w:rPr>
                <w:rFonts w:ascii="Calibri Light" w:hAnsi="Calibri Light" w:cs="Arial"/>
                <w:sz w:val="18"/>
                <w:szCs w:val="18"/>
              </w:rPr>
              <w:t>Street 4</w:t>
            </w:r>
          </w:p>
        </w:tc>
        <w:tc>
          <w:tcPr>
            <w:tcW w:w="1666" w:type="dxa"/>
            <w:vAlign w:val="center"/>
          </w:tcPr>
          <w:p w14:paraId="7E86CAA2" w14:textId="77777777" w:rsidR="001F1361"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1418AB01" w14:textId="3883B079" w:rsidR="001F1361"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Continuation of details of location where non-SCE customer is reporting outage (i.e. cross streets, landmarks, etc.)</w:t>
            </w:r>
          </w:p>
        </w:tc>
      </w:tr>
      <w:tr w:rsidR="00125622" w:rsidRPr="00052D0D" w14:paraId="6AE141C5" w14:textId="77777777" w:rsidTr="51FE5148">
        <w:trPr>
          <w:cantSplit/>
          <w:trHeight w:val="432"/>
        </w:trPr>
        <w:tc>
          <w:tcPr>
            <w:tcW w:w="2923" w:type="dxa"/>
            <w:vAlign w:val="center"/>
          </w:tcPr>
          <w:p w14:paraId="6C9C3FE4"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City</w:t>
            </w:r>
          </w:p>
        </w:tc>
        <w:tc>
          <w:tcPr>
            <w:tcW w:w="1666" w:type="dxa"/>
            <w:vAlign w:val="center"/>
          </w:tcPr>
          <w:p w14:paraId="414C0809"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1CDD2500" w14:textId="75CD50BF" w:rsidR="00125622"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City where outage is being reported</w:t>
            </w:r>
          </w:p>
        </w:tc>
      </w:tr>
      <w:tr w:rsidR="00125622" w:rsidRPr="00052D0D" w14:paraId="41FF8778" w14:textId="77777777" w:rsidTr="51FE5148">
        <w:trPr>
          <w:cantSplit/>
          <w:trHeight w:val="432"/>
        </w:trPr>
        <w:tc>
          <w:tcPr>
            <w:tcW w:w="2923" w:type="dxa"/>
            <w:vAlign w:val="center"/>
          </w:tcPr>
          <w:p w14:paraId="5EA51B6D"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State</w:t>
            </w:r>
          </w:p>
        </w:tc>
        <w:tc>
          <w:tcPr>
            <w:tcW w:w="1666" w:type="dxa"/>
            <w:vAlign w:val="center"/>
          </w:tcPr>
          <w:p w14:paraId="7F19FDFC" w14:textId="77777777" w:rsidR="00125622"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2331A123" w14:textId="609F9FDA" w:rsidR="00125622"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State where outage is being reported</w:t>
            </w:r>
          </w:p>
        </w:tc>
      </w:tr>
      <w:tr w:rsidR="00125622" w:rsidRPr="00052D0D" w14:paraId="41CB7742" w14:textId="77777777" w:rsidTr="51FE5148">
        <w:trPr>
          <w:cantSplit/>
          <w:trHeight w:val="432"/>
        </w:trPr>
        <w:tc>
          <w:tcPr>
            <w:tcW w:w="2923" w:type="dxa"/>
            <w:vAlign w:val="center"/>
          </w:tcPr>
          <w:p w14:paraId="02FCD293"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Zip</w:t>
            </w:r>
          </w:p>
        </w:tc>
        <w:tc>
          <w:tcPr>
            <w:tcW w:w="1666" w:type="dxa"/>
            <w:vAlign w:val="center"/>
          </w:tcPr>
          <w:p w14:paraId="38270BEC"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4D013141" w14:textId="66C460C2" w:rsidR="00125622"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Zip Code where outage is being reported</w:t>
            </w:r>
          </w:p>
        </w:tc>
      </w:tr>
      <w:tr w:rsidR="00125622" w:rsidRPr="00052D0D" w14:paraId="54FF2718" w14:textId="77777777" w:rsidTr="51FE5148">
        <w:trPr>
          <w:cantSplit/>
          <w:trHeight w:val="432"/>
        </w:trPr>
        <w:tc>
          <w:tcPr>
            <w:tcW w:w="2923" w:type="dxa"/>
            <w:vAlign w:val="center"/>
          </w:tcPr>
          <w:p w14:paraId="35AB075A"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Country</w:t>
            </w:r>
          </w:p>
        </w:tc>
        <w:tc>
          <w:tcPr>
            <w:tcW w:w="1666" w:type="dxa"/>
            <w:vAlign w:val="center"/>
          </w:tcPr>
          <w:p w14:paraId="7D45E281" w14:textId="77777777" w:rsidR="00125622"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7D0F74C2" w14:textId="16C0E844" w:rsidR="00125622" w:rsidRPr="00052D0D" w:rsidRDefault="00537277" w:rsidP="51FE5148">
            <w:pPr>
              <w:pStyle w:val="TableField-Left"/>
              <w:rPr>
                <w:rFonts w:ascii="Calibri Light" w:hAnsi="Calibri Light" w:cs="Arial"/>
                <w:sz w:val="18"/>
                <w:szCs w:val="18"/>
              </w:rPr>
            </w:pPr>
            <w:r w:rsidRPr="00052D0D">
              <w:rPr>
                <w:rFonts w:ascii="Calibri Light" w:hAnsi="Calibri Light" w:cs="Arial"/>
                <w:sz w:val="18"/>
                <w:szCs w:val="18"/>
              </w:rPr>
              <w:t>Country where outage is being reported</w:t>
            </w:r>
          </w:p>
        </w:tc>
      </w:tr>
      <w:tr w:rsidR="00125622" w:rsidRPr="00052D0D" w14:paraId="510D4834" w14:textId="77777777" w:rsidTr="51FE5148">
        <w:trPr>
          <w:cantSplit/>
          <w:trHeight w:val="432"/>
        </w:trPr>
        <w:tc>
          <w:tcPr>
            <w:tcW w:w="2923" w:type="dxa"/>
            <w:vAlign w:val="center"/>
          </w:tcPr>
          <w:p w14:paraId="5B8B9DDB"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lastRenderedPageBreak/>
              <w:t>Time Zone</w:t>
            </w:r>
          </w:p>
        </w:tc>
        <w:tc>
          <w:tcPr>
            <w:tcW w:w="1666" w:type="dxa"/>
            <w:vAlign w:val="center"/>
          </w:tcPr>
          <w:p w14:paraId="1633C81B" w14:textId="77777777" w:rsidR="00125622"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5B907CB6" w14:textId="400B41DB" w:rsidR="00125622" w:rsidRPr="00052D0D" w:rsidRDefault="00B167F3"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4CC1EED4" w14:textId="77777777" w:rsidTr="51FE5148">
        <w:trPr>
          <w:cantSplit/>
          <w:trHeight w:val="432"/>
        </w:trPr>
        <w:tc>
          <w:tcPr>
            <w:tcW w:w="2923" w:type="dxa"/>
            <w:vAlign w:val="center"/>
          </w:tcPr>
          <w:p w14:paraId="0597D6EC"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Jurisdiction</w:t>
            </w:r>
          </w:p>
        </w:tc>
        <w:tc>
          <w:tcPr>
            <w:tcW w:w="1666" w:type="dxa"/>
            <w:vAlign w:val="center"/>
          </w:tcPr>
          <w:p w14:paraId="2D1CE205" w14:textId="77777777" w:rsidR="00125622" w:rsidRPr="00052D0D" w:rsidRDefault="0068676C"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48179BD4" w14:textId="55E025A5" w:rsidR="00125622" w:rsidRPr="00052D0D" w:rsidRDefault="00B167F3"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58658B49" w14:textId="77777777" w:rsidTr="51FE5148">
        <w:trPr>
          <w:cantSplit/>
          <w:trHeight w:val="432"/>
        </w:trPr>
        <w:tc>
          <w:tcPr>
            <w:tcW w:w="2923" w:type="dxa"/>
            <w:vAlign w:val="center"/>
          </w:tcPr>
          <w:p w14:paraId="46F41A8D"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PO Box</w:t>
            </w:r>
          </w:p>
        </w:tc>
        <w:tc>
          <w:tcPr>
            <w:tcW w:w="1666" w:type="dxa"/>
            <w:vAlign w:val="center"/>
          </w:tcPr>
          <w:p w14:paraId="1DAB5D67"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522B0B83"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478CCE87" w14:textId="77777777" w:rsidTr="51FE5148">
        <w:trPr>
          <w:cantSplit/>
          <w:trHeight w:val="432"/>
        </w:trPr>
        <w:tc>
          <w:tcPr>
            <w:tcW w:w="2923" w:type="dxa"/>
            <w:vAlign w:val="center"/>
          </w:tcPr>
          <w:p w14:paraId="4A9D6289"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Postal Code</w:t>
            </w:r>
          </w:p>
        </w:tc>
        <w:tc>
          <w:tcPr>
            <w:tcW w:w="1666" w:type="dxa"/>
            <w:vAlign w:val="center"/>
          </w:tcPr>
          <w:p w14:paraId="12D9F4A5"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4E8B0D5F"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71134BDB" w14:textId="77777777" w:rsidTr="51FE5148">
        <w:trPr>
          <w:cantSplit/>
          <w:trHeight w:val="432"/>
        </w:trPr>
        <w:tc>
          <w:tcPr>
            <w:tcW w:w="2923" w:type="dxa"/>
            <w:vAlign w:val="center"/>
          </w:tcPr>
          <w:p w14:paraId="7FDBE2C9"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Company Postal Code</w:t>
            </w:r>
          </w:p>
        </w:tc>
        <w:tc>
          <w:tcPr>
            <w:tcW w:w="1666" w:type="dxa"/>
            <w:vAlign w:val="center"/>
          </w:tcPr>
          <w:p w14:paraId="31983FBE"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38D22647"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2BEC2BF4" w14:textId="77777777" w:rsidTr="51FE5148">
        <w:trPr>
          <w:cantSplit/>
          <w:trHeight w:val="432"/>
        </w:trPr>
        <w:tc>
          <w:tcPr>
            <w:tcW w:w="2923" w:type="dxa"/>
            <w:vAlign w:val="center"/>
          </w:tcPr>
          <w:p w14:paraId="0C51F724"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Language</w:t>
            </w:r>
          </w:p>
        </w:tc>
        <w:tc>
          <w:tcPr>
            <w:tcW w:w="1666" w:type="dxa"/>
            <w:vAlign w:val="center"/>
          </w:tcPr>
          <w:p w14:paraId="3F82C6D1"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1712163F" w14:textId="1311047C" w:rsidR="00125622" w:rsidRPr="00052D0D" w:rsidRDefault="00B167F3" w:rsidP="51FE5148">
            <w:pPr>
              <w:pStyle w:val="TableField-Left"/>
              <w:rPr>
                <w:rFonts w:ascii="Calibri Light" w:hAnsi="Calibri Light" w:cs="Arial"/>
                <w:sz w:val="18"/>
                <w:szCs w:val="18"/>
              </w:rPr>
            </w:pPr>
            <w:r w:rsidRPr="00052D0D">
              <w:rPr>
                <w:rFonts w:ascii="Calibri Light" w:hAnsi="Calibri Light" w:cs="Arial"/>
              </w:rPr>
              <w:t>N/A to SCE</w:t>
            </w:r>
          </w:p>
        </w:tc>
      </w:tr>
      <w:tr w:rsidR="00125622" w:rsidRPr="00052D0D" w14:paraId="007B76DC" w14:textId="77777777" w:rsidTr="51FE5148">
        <w:trPr>
          <w:cantSplit/>
          <w:trHeight w:val="432"/>
        </w:trPr>
        <w:tc>
          <w:tcPr>
            <w:tcW w:w="2923" w:type="dxa"/>
            <w:vAlign w:val="center"/>
          </w:tcPr>
          <w:p w14:paraId="1E5F0AE8"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Telephone</w:t>
            </w:r>
          </w:p>
        </w:tc>
        <w:tc>
          <w:tcPr>
            <w:tcW w:w="1666" w:type="dxa"/>
            <w:vAlign w:val="center"/>
          </w:tcPr>
          <w:p w14:paraId="3F3222E6"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0171A960" w14:textId="2A9848FD"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Phone number of non-SCE customer</w:t>
            </w:r>
          </w:p>
        </w:tc>
      </w:tr>
      <w:tr w:rsidR="00125622" w:rsidRPr="00052D0D" w14:paraId="4A18C4FE" w14:textId="77777777" w:rsidTr="51FE5148">
        <w:trPr>
          <w:cantSplit/>
          <w:trHeight w:val="432"/>
        </w:trPr>
        <w:tc>
          <w:tcPr>
            <w:tcW w:w="2923" w:type="dxa"/>
            <w:vAlign w:val="center"/>
          </w:tcPr>
          <w:p w14:paraId="1B8B8521"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Ext</w:t>
            </w:r>
          </w:p>
        </w:tc>
        <w:tc>
          <w:tcPr>
            <w:tcW w:w="1666" w:type="dxa"/>
            <w:vAlign w:val="center"/>
          </w:tcPr>
          <w:p w14:paraId="527F1299"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6FF94D56" w14:textId="427D382C"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Extension number of non-SCE customer</w:t>
            </w:r>
          </w:p>
        </w:tc>
      </w:tr>
      <w:tr w:rsidR="00125622" w:rsidRPr="00052D0D" w14:paraId="028373AF" w14:textId="77777777" w:rsidTr="51FE5148">
        <w:trPr>
          <w:cantSplit/>
          <w:trHeight w:val="432"/>
        </w:trPr>
        <w:tc>
          <w:tcPr>
            <w:tcW w:w="2923" w:type="dxa"/>
            <w:vAlign w:val="center"/>
          </w:tcPr>
          <w:p w14:paraId="334A1BB7"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Mobile Phone</w:t>
            </w:r>
          </w:p>
        </w:tc>
        <w:tc>
          <w:tcPr>
            <w:tcW w:w="1666" w:type="dxa"/>
            <w:vAlign w:val="center"/>
          </w:tcPr>
          <w:p w14:paraId="3D161459"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13175E25" w14:textId="58E0C6E6"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Mobile Phone number of non-SCE customer</w:t>
            </w:r>
          </w:p>
        </w:tc>
      </w:tr>
      <w:tr w:rsidR="00125622" w:rsidRPr="00052D0D" w14:paraId="434C1791" w14:textId="77777777" w:rsidTr="51FE5148">
        <w:trPr>
          <w:cantSplit/>
          <w:trHeight w:val="432"/>
        </w:trPr>
        <w:tc>
          <w:tcPr>
            <w:tcW w:w="2923" w:type="dxa"/>
            <w:vAlign w:val="center"/>
          </w:tcPr>
          <w:p w14:paraId="07F9A392"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Fax</w:t>
            </w:r>
          </w:p>
        </w:tc>
        <w:tc>
          <w:tcPr>
            <w:tcW w:w="1666" w:type="dxa"/>
            <w:vAlign w:val="center"/>
          </w:tcPr>
          <w:p w14:paraId="0F04C4DA"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45009B21" w14:textId="7A06A8CD"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Fax number of non-SCE customer</w:t>
            </w:r>
          </w:p>
        </w:tc>
      </w:tr>
      <w:tr w:rsidR="00125622" w:rsidRPr="00052D0D" w14:paraId="72C6C11F" w14:textId="77777777" w:rsidTr="51FE5148">
        <w:trPr>
          <w:cantSplit/>
          <w:trHeight w:val="432"/>
        </w:trPr>
        <w:tc>
          <w:tcPr>
            <w:tcW w:w="2923" w:type="dxa"/>
            <w:vAlign w:val="center"/>
          </w:tcPr>
          <w:p w14:paraId="5930FE46"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Email</w:t>
            </w:r>
          </w:p>
        </w:tc>
        <w:tc>
          <w:tcPr>
            <w:tcW w:w="1666" w:type="dxa"/>
            <w:vAlign w:val="center"/>
          </w:tcPr>
          <w:p w14:paraId="4797B326"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21C08BFA" w14:textId="2A813197"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Email of non-SCE customer</w:t>
            </w:r>
          </w:p>
        </w:tc>
      </w:tr>
      <w:tr w:rsidR="00125622" w:rsidRPr="00052D0D" w14:paraId="6DEDA115" w14:textId="77777777" w:rsidTr="51FE5148">
        <w:trPr>
          <w:cantSplit/>
          <w:trHeight w:val="432"/>
        </w:trPr>
        <w:tc>
          <w:tcPr>
            <w:tcW w:w="2923" w:type="dxa"/>
            <w:vAlign w:val="center"/>
          </w:tcPr>
          <w:p w14:paraId="4DEBB128"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Standard Method</w:t>
            </w:r>
          </w:p>
        </w:tc>
        <w:tc>
          <w:tcPr>
            <w:tcW w:w="1666" w:type="dxa"/>
            <w:vAlign w:val="center"/>
          </w:tcPr>
          <w:p w14:paraId="65F81EC6"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7AC18A90" w14:textId="39583ACF"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Preferred method of communication to non-SCE customer</w:t>
            </w:r>
          </w:p>
        </w:tc>
      </w:tr>
      <w:tr w:rsidR="00125622" w:rsidRPr="00052D0D" w14:paraId="00378B07" w14:textId="77777777" w:rsidTr="51FE5148">
        <w:trPr>
          <w:cantSplit/>
          <w:trHeight w:val="432"/>
        </w:trPr>
        <w:tc>
          <w:tcPr>
            <w:tcW w:w="2923" w:type="dxa"/>
            <w:vAlign w:val="center"/>
          </w:tcPr>
          <w:p w14:paraId="50499CB0"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Comments</w:t>
            </w:r>
          </w:p>
        </w:tc>
        <w:tc>
          <w:tcPr>
            <w:tcW w:w="1666" w:type="dxa"/>
            <w:vAlign w:val="center"/>
          </w:tcPr>
          <w:p w14:paraId="330CE1BB" w14:textId="77777777" w:rsidR="00125622" w:rsidRPr="00052D0D" w:rsidRDefault="00125622" w:rsidP="51FE5148">
            <w:pPr>
              <w:pStyle w:val="TableField-Left"/>
              <w:rPr>
                <w:rFonts w:ascii="Calibri Light" w:hAnsi="Calibri Light" w:cs="Arial"/>
                <w:sz w:val="18"/>
                <w:szCs w:val="18"/>
              </w:rPr>
            </w:pPr>
            <w:r w:rsidRPr="00052D0D">
              <w:rPr>
                <w:rFonts w:ascii="Calibri Light" w:hAnsi="Calibri Light" w:cs="Arial"/>
                <w:sz w:val="18"/>
                <w:szCs w:val="18"/>
              </w:rPr>
              <w:t>Optional</w:t>
            </w:r>
          </w:p>
        </w:tc>
        <w:tc>
          <w:tcPr>
            <w:tcW w:w="4725" w:type="dxa"/>
            <w:vAlign w:val="center"/>
          </w:tcPr>
          <w:p w14:paraId="103C9BF4" w14:textId="08D4DF95" w:rsidR="00125622" w:rsidRPr="00052D0D" w:rsidRDefault="00196E71" w:rsidP="51FE5148">
            <w:pPr>
              <w:pStyle w:val="TableField-Left"/>
              <w:rPr>
                <w:rFonts w:ascii="Calibri Light" w:hAnsi="Calibri Light" w:cs="Arial"/>
                <w:sz w:val="18"/>
                <w:szCs w:val="18"/>
              </w:rPr>
            </w:pPr>
            <w:r w:rsidRPr="00052D0D">
              <w:rPr>
                <w:rFonts w:ascii="Calibri Light" w:hAnsi="Calibri Light" w:cs="Arial"/>
                <w:sz w:val="18"/>
                <w:szCs w:val="18"/>
              </w:rPr>
              <w:t>Additional comments</w:t>
            </w:r>
          </w:p>
        </w:tc>
      </w:tr>
    </w:tbl>
    <w:p w14:paraId="6DDD4589" w14:textId="77777777" w:rsidR="0076532F" w:rsidRPr="00052D0D" w:rsidRDefault="0076532F" w:rsidP="0076532F">
      <w:pPr>
        <w:pStyle w:val="Heading3"/>
        <w:numPr>
          <w:ilvl w:val="2"/>
          <w:numId w:val="0"/>
        </w:numPr>
        <w:rPr>
          <w:rFonts w:ascii="Calibri Light" w:hAnsi="Calibri Light"/>
          <w:sz w:val="32"/>
          <w:szCs w:val="32"/>
        </w:rPr>
      </w:pPr>
      <w:bookmarkStart w:id="51" w:name="_Toc515950865"/>
      <w:r w:rsidRPr="00052D0D">
        <w:rPr>
          <w:rFonts w:ascii="Calibri Light" w:hAnsi="Calibri Light"/>
          <w:sz w:val="32"/>
          <w:szCs w:val="32"/>
        </w:rPr>
        <w:t>2.8.</w:t>
      </w:r>
      <w:r w:rsidR="00E34986" w:rsidRPr="00052D0D">
        <w:rPr>
          <w:rFonts w:ascii="Calibri Light" w:hAnsi="Calibri Light"/>
          <w:sz w:val="32"/>
          <w:szCs w:val="32"/>
        </w:rPr>
        <w:t>9</w:t>
      </w:r>
      <w:r w:rsidRPr="00052D0D">
        <w:rPr>
          <w:rFonts w:ascii="Calibri Light" w:hAnsi="Calibri Light"/>
          <w:sz w:val="32"/>
          <w:szCs w:val="32"/>
        </w:rPr>
        <w:t xml:space="preserve"> Source Systems and Data Volumes</w:t>
      </w:r>
      <w:bookmarkEnd w:id="51"/>
    </w:p>
    <w:p w14:paraId="5CC1893D" w14:textId="77777777" w:rsidR="0076532F" w:rsidRPr="00052D0D" w:rsidRDefault="0076532F" w:rsidP="0076532F">
      <w:pPr>
        <w:rPr>
          <w:rFonts w:ascii="Calibri Light" w:hAnsi="Calibri Light"/>
        </w:rPr>
      </w:pPr>
    </w:p>
    <w:p w14:paraId="07BAC3C1" w14:textId="77777777" w:rsidR="00EF216D" w:rsidRPr="00052D0D" w:rsidRDefault="00BA76E5" w:rsidP="00EF216D">
      <w:pPr>
        <w:pStyle w:val="Heading3Text"/>
        <w:rPr>
          <w:rFonts w:ascii="Calibri Light" w:hAnsi="Calibri Light"/>
          <w:sz w:val="18"/>
          <w:szCs w:val="18"/>
        </w:rPr>
      </w:pPr>
      <w:bookmarkStart w:id="52" w:name="_Toc406588310"/>
      <w:bookmarkStart w:id="53" w:name="_Toc491613818"/>
      <w:bookmarkEnd w:id="39"/>
      <w:bookmarkEnd w:id="40"/>
      <w:r w:rsidRPr="00052D0D">
        <w:rPr>
          <w:rFonts w:ascii="Calibri Light" w:hAnsi="Calibri Light"/>
          <w:sz w:val="18"/>
          <w:szCs w:val="18"/>
        </w:rPr>
        <w:t>The following are completed Trouble Calls (orders) created by Call Center Reps/sce.com/IVR in the current CSS system:</w:t>
      </w:r>
    </w:p>
    <w:tbl>
      <w:tblPr>
        <w:tblW w:w="4050" w:type="dxa"/>
        <w:tblInd w:w="10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80"/>
        <w:gridCol w:w="2070"/>
      </w:tblGrid>
      <w:tr w:rsidR="00BA76E5" w:rsidRPr="00052D0D" w14:paraId="3F262CA1" w14:textId="77777777" w:rsidTr="51FE5148">
        <w:trPr>
          <w:cantSplit/>
          <w:trHeight w:val="432"/>
          <w:tblHeader/>
        </w:trPr>
        <w:tc>
          <w:tcPr>
            <w:tcW w:w="1980" w:type="dxa"/>
            <w:tcBorders>
              <w:top w:val="threeDEmboss" w:sz="6" w:space="0" w:color="auto"/>
              <w:bottom w:val="threeDEmboss" w:sz="6" w:space="0" w:color="auto"/>
            </w:tcBorders>
            <w:shd w:val="clear" w:color="auto" w:fill="F9FBAF"/>
            <w:vAlign w:val="center"/>
          </w:tcPr>
          <w:p w14:paraId="22F46761" w14:textId="77777777" w:rsidR="00BA76E5" w:rsidRPr="00052D0D" w:rsidRDefault="00BA76E5" w:rsidP="51FE5148">
            <w:pPr>
              <w:pStyle w:val="TableHeader-Left"/>
              <w:jc w:val="center"/>
              <w:rPr>
                <w:rFonts w:ascii="Calibri Light" w:hAnsi="Calibri Light" w:cs="Arial"/>
                <w:sz w:val="18"/>
                <w:szCs w:val="18"/>
              </w:rPr>
            </w:pPr>
            <w:r w:rsidRPr="00052D0D">
              <w:rPr>
                <w:rFonts w:ascii="Calibri Light" w:hAnsi="Calibri Light" w:cs="Arial"/>
                <w:sz w:val="18"/>
                <w:szCs w:val="18"/>
              </w:rPr>
              <w:t>Year</w:t>
            </w:r>
          </w:p>
        </w:tc>
        <w:tc>
          <w:tcPr>
            <w:tcW w:w="2070" w:type="dxa"/>
            <w:tcBorders>
              <w:top w:val="threeDEmboss" w:sz="6" w:space="0" w:color="auto"/>
              <w:bottom w:val="threeDEmboss" w:sz="6" w:space="0" w:color="auto"/>
            </w:tcBorders>
            <w:shd w:val="clear" w:color="auto" w:fill="F9FBAF"/>
            <w:vAlign w:val="center"/>
          </w:tcPr>
          <w:p w14:paraId="152ECAC9" w14:textId="77777777" w:rsidR="00BA76E5" w:rsidRPr="00052D0D" w:rsidRDefault="00BA76E5" w:rsidP="51FE5148">
            <w:pPr>
              <w:pStyle w:val="TableHeader-Left"/>
              <w:jc w:val="center"/>
              <w:rPr>
                <w:rFonts w:ascii="Calibri Light" w:hAnsi="Calibri Light" w:cs="Arial"/>
                <w:sz w:val="18"/>
                <w:szCs w:val="18"/>
              </w:rPr>
            </w:pPr>
            <w:r w:rsidRPr="00052D0D">
              <w:rPr>
                <w:rFonts w:ascii="Calibri Light" w:hAnsi="Calibri Light" w:cs="Arial"/>
                <w:sz w:val="18"/>
                <w:szCs w:val="18"/>
              </w:rPr>
              <w:t>Completed Trouble Calls (orders)</w:t>
            </w:r>
          </w:p>
        </w:tc>
      </w:tr>
      <w:tr w:rsidR="00BA76E5" w:rsidRPr="00052D0D" w14:paraId="494F94CA" w14:textId="77777777" w:rsidTr="51FE5148">
        <w:trPr>
          <w:cantSplit/>
          <w:trHeight w:val="432"/>
        </w:trPr>
        <w:tc>
          <w:tcPr>
            <w:tcW w:w="1980" w:type="dxa"/>
            <w:tcBorders>
              <w:top w:val="threeDEmboss" w:sz="6" w:space="0" w:color="auto"/>
            </w:tcBorders>
            <w:vAlign w:val="center"/>
          </w:tcPr>
          <w:p w14:paraId="368AEB64" w14:textId="77777777" w:rsidR="00BA76E5" w:rsidRPr="00052D0D" w:rsidRDefault="00BA76E5" w:rsidP="51FE5148">
            <w:pPr>
              <w:pStyle w:val="TableField-Left"/>
              <w:rPr>
                <w:rFonts w:ascii="Calibri Light" w:hAnsi="Calibri Light" w:cs="Arial"/>
                <w:sz w:val="18"/>
                <w:szCs w:val="18"/>
              </w:rPr>
            </w:pPr>
            <w:r w:rsidRPr="00052D0D">
              <w:rPr>
                <w:rFonts w:ascii="Calibri Light" w:hAnsi="Calibri Light" w:cs="Arial"/>
                <w:sz w:val="18"/>
                <w:szCs w:val="18"/>
              </w:rPr>
              <w:t>2015</w:t>
            </w:r>
          </w:p>
        </w:tc>
        <w:tc>
          <w:tcPr>
            <w:tcW w:w="2070" w:type="dxa"/>
            <w:tcBorders>
              <w:top w:val="threeDEmboss" w:sz="6" w:space="0" w:color="auto"/>
            </w:tcBorders>
            <w:vAlign w:val="center"/>
          </w:tcPr>
          <w:p w14:paraId="0A751913" w14:textId="77777777" w:rsidR="00BA76E5" w:rsidRPr="00052D0D" w:rsidRDefault="00BA76E5" w:rsidP="51FE5148">
            <w:pPr>
              <w:pStyle w:val="TableField-Left"/>
              <w:jc w:val="center"/>
              <w:rPr>
                <w:rFonts w:ascii="Calibri Light" w:hAnsi="Calibri Light" w:cs="Arial"/>
                <w:sz w:val="18"/>
                <w:szCs w:val="18"/>
              </w:rPr>
            </w:pPr>
            <w:r w:rsidRPr="00052D0D">
              <w:rPr>
                <w:rFonts w:ascii="Calibri Light" w:hAnsi="Calibri Light" w:cs="Arial"/>
                <w:sz w:val="18"/>
                <w:szCs w:val="18"/>
              </w:rPr>
              <w:t>727,519</w:t>
            </w:r>
          </w:p>
        </w:tc>
      </w:tr>
      <w:tr w:rsidR="00BA76E5" w:rsidRPr="00052D0D" w14:paraId="5FAD886E" w14:textId="77777777" w:rsidTr="51FE5148">
        <w:trPr>
          <w:cantSplit/>
          <w:trHeight w:val="432"/>
        </w:trPr>
        <w:tc>
          <w:tcPr>
            <w:tcW w:w="1980" w:type="dxa"/>
            <w:vAlign w:val="center"/>
          </w:tcPr>
          <w:p w14:paraId="0D0BEDA4" w14:textId="77777777" w:rsidR="00BA76E5" w:rsidRPr="00052D0D" w:rsidRDefault="00BA76E5" w:rsidP="51FE5148">
            <w:pPr>
              <w:pStyle w:val="TableField-Left"/>
              <w:rPr>
                <w:rFonts w:ascii="Calibri Light" w:hAnsi="Calibri Light" w:cs="Arial"/>
                <w:sz w:val="18"/>
                <w:szCs w:val="18"/>
              </w:rPr>
            </w:pPr>
            <w:r w:rsidRPr="00052D0D">
              <w:rPr>
                <w:rFonts w:ascii="Calibri Light" w:hAnsi="Calibri Light" w:cs="Arial"/>
                <w:sz w:val="18"/>
                <w:szCs w:val="18"/>
              </w:rPr>
              <w:t>2016</w:t>
            </w:r>
          </w:p>
        </w:tc>
        <w:tc>
          <w:tcPr>
            <w:tcW w:w="2070" w:type="dxa"/>
            <w:vAlign w:val="center"/>
          </w:tcPr>
          <w:p w14:paraId="1DA86168" w14:textId="77777777" w:rsidR="00BA76E5" w:rsidRPr="00052D0D" w:rsidRDefault="00BA76E5" w:rsidP="51FE5148">
            <w:pPr>
              <w:pStyle w:val="TableField-Left"/>
              <w:jc w:val="center"/>
              <w:rPr>
                <w:rFonts w:ascii="Calibri Light" w:hAnsi="Calibri Light" w:cs="Arial"/>
                <w:sz w:val="18"/>
                <w:szCs w:val="18"/>
              </w:rPr>
            </w:pPr>
            <w:r w:rsidRPr="00052D0D">
              <w:rPr>
                <w:rFonts w:ascii="Calibri Light" w:hAnsi="Calibri Light" w:cs="Arial"/>
                <w:sz w:val="18"/>
                <w:szCs w:val="18"/>
              </w:rPr>
              <w:t>769,416</w:t>
            </w:r>
          </w:p>
        </w:tc>
      </w:tr>
      <w:tr w:rsidR="00BA76E5" w:rsidRPr="00052D0D" w14:paraId="657F80C4" w14:textId="77777777" w:rsidTr="51FE5148">
        <w:trPr>
          <w:cantSplit/>
          <w:trHeight w:val="432"/>
        </w:trPr>
        <w:tc>
          <w:tcPr>
            <w:tcW w:w="1980" w:type="dxa"/>
            <w:vAlign w:val="center"/>
          </w:tcPr>
          <w:p w14:paraId="1F57BFE6" w14:textId="77777777" w:rsidR="00BA76E5" w:rsidRPr="00052D0D" w:rsidRDefault="00BA76E5" w:rsidP="51FE5148">
            <w:pPr>
              <w:pStyle w:val="TableField-Left"/>
              <w:rPr>
                <w:rFonts w:ascii="Calibri Light" w:hAnsi="Calibri Light" w:cs="Arial"/>
                <w:sz w:val="18"/>
                <w:szCs w:val="18"/>
              </w:rPr>
            </w:pPr>
            <w:r w:rsidRPr="00052D0D">
              <w:rPr>
                <w:rFonts w:ascii="Calibri Light" w:hAnsi="Calibri Light" w:cs="Arial"/>
                <w:sz w:val="18"/>
                <w:szCs w:val="18"/>
              </w:rPr>
              <w:t>2017</w:t>
            </w:r>
          </w:p>
        </w:tc>
        <w:tc>
          <w:tcPr>
            <w:tcW w:w="2070" w:type="dxa"/>
            <w:vAlign w:val="center"/>
          </w:tcPr>
          <w:p w14:paraId="0469AF87" w14:textId="77777777" w:rsidR="00BA76E5" w:rsidRPr="00052D0D" w:rsidRDefault="00BA76E5" w:rsidP="51FE5148">
            <w:pPr>
              <w:pStyle w:val="TableField-Left"/>
              <w:jc w:val="center"/>
              <w:rPr>
                <w:rFonts w:ascii="Calibri Light" w:hAnsi="Calibri Light" w:cs="Arial"/>
                <w:sz w:val="18"/>
                <w:szCs w:val="18"/>
              </w:rPr>
            </w:pPr>
            <w:r w:rsidRPr="00052D0D">
              <w:rPr>
                <w:rFonts w:ascii="Calibri Light" w:hAnsi="Calibri Light" w:cs="Arial"/>
                <w:sz w:val="18"/>
                <w:szCs w:val="18"/>
              </w:rPr>
              <w:t>771,453</w:t>
            </w:r>
          </w:p>
        </w:tc>
      </w:tr>
      <w:tr w:rsidR="00BA76E5" w:rsidRPr="00052D0D" w14:paraId="4A7E892B" w14:textId="77777777" w:rsidTr="51FE5148">
        <w:trPr>
          <w:cantSplit/>
          <w:trHeight w:val="432"/>
        </w:trPr>
        <w:tc>
          <w:tcPr>
            <w:tcW w:w="1980" w:type="dxa"/>
            <w:vAlign w:val="center"/>
          </w:tcPr>
          <w:p w14:paraId="677BDE48" w14:textId="77777777" w:rsidR="00BA76E5" w:rsidRPr="00052D0D" w:rsidRDefault="00BA76E5" w:rsidP="51FE5148">
            <w:pPr>
              <w:pStyle w:val="TableField-Left"/>
              <w:rPr>
                <w:rFonts w:ascii="Calibri Light" w:hAnsi="Calibri Light" w:cs="Arial"/>
                <w:sz w:val="18"/>
                <w:szCs w:val="18"/>
              </w:rPr>
            </w:pPr>
            <w:r w:rsidRPr="00052D0D">
              <w:rPr>
                <w:rFonts w:ascii="Calibri Light" w:hAnsi="Calibri Light" w:cs="Arial"/>
                <w:sz w:val="18"/>
                <w:szCs w:val="18"/>
              </w:rPr>
              <w:t>2018 (as of March 13</w:t>
            </w:r>
            <w:r w:rsidRPr="00052D0D">
              <w:rPr>
                <w:rFonts w:ascii="Calibri Light" w:hAnsi="Calibri Light" w:cs="Arial"/>
                <w:sz w:val="18"/>
                <w:szCs w:val="18"/>
                <w:vertAlign w:val="superscript"/>
              </w:rPr>
              <w:t>th</w:t>
            </w:r>
            <w:r w:rsidRPr="00052D0D">
              <w:rPr>
                <w:rFonts w:ascii="Calibri Light" w:hAnsi="Calibri Light" w:cs="Arial"/>
                <w:sz w:val="18"/>
                <w:szCs w:val="18"/>
              </w:rPr>
              <w:t>)</w:t>
            </w:r>
          </w:p>
        </w:tc>
        <w:tc>
          <w:tcPr>
            <w:tcW w:w="2070" w:type="dxa"/>
            <w:vAlign w:val="center"/>
          </w:tcPr>
          <w:p w14:paraId="160B4C65" w14:textId="77777777" w:rsidR="00BA76E5" w:rsidRPr="00052D0D" w:rsidRDefault="00755560" w:rsidP="51FE5148">
            <w:pPr>
              <w:pStyle w:val="TableField-Left"/>
              <w:jc w:val="center"/>
              <w:rPr>
                <w:rFonts w:ascii="Calibri Light" w:hAnsi="Calibri Light" w:cs="Arial"/>
                <w:sz w:val="18"/>
                <w:szCs w:val="18"/>
              </w:rPr>
            </w:pPr>
            <w:r w:rsidRPr="00052D0D">
              <w:rPr>
                <w:rFonts w:ascii="Calibri Light" w:hAnsi="Calibri Light" w:cs="Arial"/>
                <w:sz w:val="18"/>
                <w:szCs w:val="18"/>
              </w:rPr>
              <w:t>114,</w:t>
            </w:r>
            <w:r w:rsidR="00BA76E5" w:rsidRPr="00052D0D">
              <w:rPr>
                <w:rFonts w:ascii="Calibri Light" w:hAnsi="Calibri Light" w:cs="Arial"/>
                <w:sz w:val="18"/>
                <w:szCs w:val="18"/>
              </w:rPr>
              <w:t>788</w:t>
            </w:r>
          </w:p>
        </w:tc>
      </w:tr>
    </w:tbl>
    <w:p w14:paraId="73612596" w14:textId="77777777" w:rsidR="00BA76E5" w:rsidRPr="00052D0D" w:rsidRDefault="00BA76E5" w:rsidP="00EF216D">
      <w:pPr>
        <w:pStyle w:val="Heading3Text"/>
        <w:rPr>
          <w:rFonts w:ascii="Calibri Light" w:hAnsi="Calibri Light"/>
          <w:sz w:val="18"/>
          <w:szCs w:val="18"/>
        </w:rPr>
      </w:pPr>
    </w:p>
    <w:p w14:paraId="70EBEC11" w14:textId="115B53AB" w:rsidR="0076532F" w:rsidRPr="00052D0D" w:rsidRDefault="0076532F" w:rsidP="00471131">
      <w:pPr>
        <w:pStyle w:val="Heading2"/>
      </w:pPr>
      <w:bookmarkStart w:id="54" w:name="_Toc515950866"/>
      <w:r w:rsidRPr="00052D0D">
        <w:t>Cloud for Customer (C4C) Integration</w:t>
      </w:r>
      <w:bookmarkEnd w:id="54"/>
    </w:p>
    <w:p w14:paraId="25CC3CB1" w14:textId="5E476843" w:rsidR="00E0118B" w:rsidRPr="00052D0D" w:rsidRDefault="003E24F2" w:rsidP="00CE12D9">
      <w:pPr>
        <w:pStyle w:val="Heading3"/>
        <w:numPr>
          <w:ilvl w:val="2"/>
          <w:numId w:val="0"/>
        </w:numPr>
        <w:ind w:left="576"/>
        <w:rPr>
          <w:rFonts w:ascii="Calibri Light" w:hAnsi="Calibri Light"/>
        </w:rPr>
      </w:pPr>
      <w:bookmarkStart w:id="55" w:name="_Toc515950867"/>
      <w:r w:rsidRPr="00052D0D">
        <w:rPr>
          <w:rFonts w:ascii="Calibri Light" w:hAnsi="Calibri Light"/>
          <w:sz w:val="32"/>
          <w:szCs w:val="32"/>
        </w:rPr>
        <w:t xml:space="preserve">2.9.1 </w:t>
      </w:r>
      <w:r w:rsidR="00E0118B" w:rsidRPr="00052D0D">
        <w:rPr>
          <w:rFonts w:ascii="Calibri Light" w:hAnsi="Calibri Light"/>
          <w:sz w:val="32"/>
          <w:szCs w:val="32"/>
        </w:rPr>
        <w:t>Processes</w:t>
      </w:r>
      <w:bookmarkEnd w:id="52"/>
      <w:bookmarkEnd w:id="53"/>
      <w:bookmarkEnd w:id="55"/>
    </w:p>
    <w:p w14:paraId="27411729" w14:textId="77777777" w:rsidR="00E0118B" w:rsidRPr="00052D0D" w:rsidRDefault="00352784" w:rsidP="51FE5148">
      <w:pPr>
        <w:ind w:left="1440"/>
        <w:rPr>
          <w:rFonts w:ascii="Calibri Light" w:hAnsi="Calibri Light"/>
          <w:sz w:val="18"/>
          <w:szCs w:val="18"/>
        </w:rPr>
      </w:pPr>
      <w:r w:rsidRPr="00052D0D">
        <w:rPr>
          <w:rFonts w:ascii="Calibri Light" w:hAnsi="Calibri Light"/>
          <w:sz w:val="18"/>
          <w:szCs w:val="18"/>
        </w:rPr>
        <w:t>Trouble Orders can be handled in Hybris C4C and is available for Front Office agents to create, change and display Service Orders, as well as to search BP, search CA, and search Premise.</w:t>
      </w:r>
    </w:p>
    <w:p w14:paraId="072256F7" w14:textId="77777777" w:rsidR="00E0118B" w:rsidRPr="00052D0D" w:rsidRDefault="003E24F2" w:rsidP="00471131">
      <w:pPr>
        <w:pStyle w:val="Heading3"/>
        <w:keepNext/>
        <w:numPr>
          <w:ilvl w:val="2"/>
          <w:numId w:val="0"/>
        </w:numPr>
        <w:tabs>
          <w:tab w:val="left" w:pos="1440"/>
        </w:tabs>
        <w:spacing w:before="120" w:after="120"/>
        <w:ind w:left="540"/>
        <w:rPr>
          <w:rFonts w:ascii="Calibri Light" w:hAnsi="Calibri Light"/>
          <w:sz w:val="32"/>
          <w:szCs w:val="32"/>
        </w:rPr>
      </w:pPr>
      <w:bookmarkStart w:id="56" w:name="_Toc406588311"/>
      <w:bookmarkStart w:id="57" w:name="_Toc491613819"/>
      <w:bookmarkStart w:id="58" w:name="_Toc515950868"/>
      <w:r w:rsidRPr="00052D0D">
        <w:rPr>
          <w:rFonts w:ascii="Calibri Light" w:hAnsi="Calibri Light"/>
          <w:sz w:val="32"/>
          <w:szCs w:val="32"/>
        </w:rPr>
        <w:lastRenderedPageBreak/>
        <w:t xml:space="preserve">2.9.2 </w:t>
      </w:r>
      <w:r w:rsidR="00337129" w:rsidRPr="00052D0D">
        <w:rPr>
          <w:rFonts w:ascii="Calibri Light" w:hAnsi="Calibri Light"/>
          <w:sz w:val="32"/>
          <w:szCs w:val="32"/>
        </w:rPr>
        <w:t xml:space="preserve">C4C </w:t>
      </w:r>
      <w:r w:rsidR="00E0118B" w:rsidRPr="00052D0D">
        <w:rPr>
          <w:rFonts w:ascii="Calibri Light" w:hAnsi="Calibri Light"/>
          <w:sz w:val="32"/>
          <w:szCs w:val="32"/>
        </w:rPr>
        <w:t>Views</w:t>
      </w:r>
      <w:bookmarkEnd w:id="56"/>
      <w:bookmarkEnd w:id="57"/>
      <w:bookmarkEnd w:id="58"/>
    </w:p>
    <w:p w14:paraId="4B6EF7C1" w14:textId="081AB4D9" w:rsidR="00352784" w:rsidRPr="00052D0D" w:rsidRDefault="00352784" w:rsidP="51FE5148">
      <w:pPr>
        <w:pStyle w:val="Heading3TextBulleted"/>
        <w:numPr>
          <w:ilvl w:val="0"/>
          <w:numId w:val="21"/>
        </w:numPr>
        <w:ind w:left="1800"/>
        <w:rPr>
          <w:rFonts w:ascii="Calibri Light" w:hAnsi="Calibri Light"/>
          <w:sz w:val="18"/>
          <w:szCs w:val="18"/>
        </w:rPr>
      </w:pPr>
      <w:bookmarkStart w:id="59" w:name="_Toc406588312"/>
      <w:bookmarkStart w:id="60" w:name="_Toc491613820"/>
      <w:r w:rsidRPr="00052D0D">
        <w:rPr>
          <w:rFonts w:ascii="Calibri Light" w:hAnsi="Calibri Light"/>
          <w:sz w:val="18"/>
          <w:szCs w:val="18"/>
        </w:rPr>
        <w:t>Search BP</w:t>
      </w:r>
      <w:r w:rsidR="00B167F3" w:rsidRPr="00052D0D">
        <w:rPr>
          <w:rFonts w:ascii="Calibri Light" w:hAnsi="Calibri Light"/>
          <w:sz w:val="18"/>
          <w:szCs w:val="18"/>
        </w:rPr>
        <w:t xml:space="preserve"> (refer to Section 2.8.1 and 2.8.2)</w:t>
      </w:r>
    </w:p>
    <w:p w14:paraId="7B237F86" w14:textId="47DBEF04" w:rsidR="00352784" w:rsidRPr="00052D0D" w:rsidRDefault="00352784" w:rsidP="51FE5148">
      <w:pPr>
        <w:pStyle w:val="Heading3TextBulleted"/>
        <w:numPr>
          <w:ilvl w:val="0"/>
          <w:numId w:val="21"/>
        </w:numPr>
        <w:ind w:left="1800"/>
        <w:rPr>
          <w:rFonts w:ascii="Calibri Light" w:hAnsi="Calibri Light"/>
          <w:sz w:val="18"/>
          <w:szCs w:val="18"/>
        </w:rPr>
      </w:pPr>
      <w:r w:rsidRPr="00052D0D">
        <w:rPr>
          <w:rFonts w:ascii="Calibri Light" w:hAnsi="Calibri Light"/>
          <w:sz w:val="18"/>
          <w:szCs w:val="18"/>
        </w:rPr>
        <w:t>Search CA</w:t>
      </w:r>
      <w:r w:rsidR="00B167F3" w:rsidRPr="00052D0D">
        <w:rPr>
          <w:rFonts w:ascii="Calibri Light" w:hAnsi="Calibri Light"/>
          <w:sz w:val="18"/>
          <w:szCs w:val="18"/>
        </w:rPr>
        <w:t xml:space="preserve"> (refer to Section 2.8.3)</w:t>
      </w:r>
    </w:p>
    <w:p w14:paraId="38175B8A" w14:textId="2D61020C" w:rsidR="00A3632B" w:rsidRPr="00052D0D" w:rsidRDefault="00352784" w:rsidP="51FE5148">
      <w:pPr>
        <w:pStyle w:val="Heading3TextBulleted"/>
        <w:numPr>
          <w:ilvl w:val="0"/>
          <w:numId w:val="21"/>
        </w:numPr>
        <w:ind w:left="1800"/>
        <w:rPr>
          <w:rFonts w:ascii="Calibri Light" w:hAnsi="Calibri Light"/>
          <w:sz w:val="18"/>
          <w:szCs w:val="18"/>
        </w:rPr>
      </w:pPr>
      <w:r w:rsidRPr="00052D0D">
        <w:rPr>
          <w:rFonts w:ascii="Calibri Light" w:hAnsi="Calibri Light"/>
          <w:sz w:val="18"/>
          <w:szCs w:val="18"/>
        </w:rPr>
        <w:t>Search Premise</w:t>
      </w:r>
      <w:r w:rsidR="00B167F3" w:rsidRPr="00052D0D">
        <w:rPr>
          <w:rFonts w:ascii="Calibri Light" w:hAnsi="Calibri Light"/>
          <w:sz w:val="18"/>
          <w:szCs w:val="18"/>
        </w:rPr>
        <w:t xml:space="preserve"> (refer to Section 2.8.4)</w:t>
      </w:r>
    </w:p>
    <w:p w14:paraId="05BB149C" w14:textId="0FE53D8E" w:rsidR="00352784" w:rsidRPr="00052D0D" w:rsidRDefault="00352784" w:rsidP="51FE5148">
      <w:pPr>
        <w:pStyle w:val="Heading3TextBulleted"/>
        <w:numPr>
          <w:ilvl w:val="0"/>
          <w:numId w:val="21"/>
        </w:numPr>
        <w:ind w:left="1800"/>
        <w:rPr>
          <w:rFonts w:ascii="Calibri Light" w:hAnsi="Calibri Light"/>
          <w:sz w:val="18"/>
          <w:szCs w:val="18"/>
        </w:rPr>
      </w:pPr>
      <w:r w:rsidRPr="00052D0D">
        <w:rPr>
          <w:rFonts w:ascii="Calibri Light" w:hAnsi="Calibri Light"/>
          <w:sz w:val="18"/>
          <w:szCs w:val="18"/>
        </w:rPr>
        <w:t>Create Service Order</w:t>
      </w:r>
      <w:r w:rsidR="00B167F3" w:rsidRPr="00052D0D">
        <w:rPr>
          <w:rFonts w:ascii="Calibri Light" w:hAnsi="Calibri Light"/>
          <w:sz w:val="18"/>
          <w:szCs w:val="18"/>
        </w:rPr>
        <w:t xml:space="preserve"> (refer to Section 2.8.5)</w:t>
      </w:r>
    </w:p>
    <w:p w14:paraId="75124C62" w14:textId="68773BA9" w:rsidR="00352784" w:rsidRPr="00052D0D" w:rsidRDefault="00352784" w:rsidP="51FE5148">
      <w:pPr>
        <w:pStyle w:val="Heading3TextBulleted"/>
        <w:numPr>
          <w:ilvl w:val="0"/>
          <w:numId w:val="21"/>
        </w:numPr>
        <w:ind w:left="1800"/>
        <w:rPr>
          <w:rFonts w:ascii="Calibri Light" w:hAnsi="Calibri Light"/>
          <w:sz w:val="18"/>
          <w:szCs w:val="18"/>
        </w:rPr>
      </w:pPr>
      <w:r w:rsidRPr="00052D0D">
        <w:rPr>
          <w:rFonts w:ascii="Calibri Light" w:hAnsi="Calibri Light"/>
          <w:sz w:val="18"/>
          <w:szCs w:val="18"/>
        </w:rPr>
        <w:t>Change Service Order</w:t>
      </w:r>
      <w:r w:rsidR="00B167F3" w:rsidRPr="00052D0D">
        <w:rPr>
          <w:rFonts w:ascii="Calibri Light" w:hAnsi="Calibri Light"/>
          <w:sz w:val="18"/>
          <w:szCs w:val="18"/>
        </w:rPr>
        <w:t xml:space="preserve"> (refer to Section 2.8.6)</w:t>
      </w:r>
    </w:p>
    <w:p w14:paraId="5A092FC8" w14:textId="3993F8FF" w:rsidR="00352784" w:rsidRPr="00052D0D" w:rsidRDefault="00352784" w:rsidP="51FE5148">
      <w:pPr>
        <w:pStyle w:val="Heading3TextBulleted"/>
        <w:numPr>
          <w:ilvl w:val="0"/>
          <w:numId w:val="21"/>
        </w:numPr>
        <w:ind w:left="1800"/>
        <w:rPr>
          <w:rFonts w:ascii="Calibri Light" w:hAnsi="Calibri Light"/>
          <w:sz w:val="18"/>
          <w:szCs w:val="18"/>
        </w:rPr>
      </w:pPr>
      <w:r w:rsidRPr="00052D0D">
        <w:rPr>
          <w:rFonts w:ascii="Calibri Light" w:hAnsi="Calibri Light"/>
          <w:sz w:val="18"/>
          <w:szCs w:val="18"/>
        </w:rPr>
        <w:t>Service Order List</w:t>
      </w:r>
      <w:r w:rsidR="00B167F3" w:rsidRPr="00052D0D">
        <w:rPr>
          <w:rFonts w:ascii="Calibri Light" w:hAnsi="Calibri Light"/>
          <w:sz w:val="18"/>
          <w:szCs w:val="18"/>
        </w:rPr>
        <w:t xml:space="preserve"> (refer to Section 2.8.7)</w:t>
      </w:r>
    </w:p>
    <w:p w14:paraId="2D7ADFF4" w14:textId="2ACB6BBA" w:rsidR="00E0118B" w:rsidRPr="00052D0D" w:rsidRDefault="005A7108" w:rsidP="51FE5148">
      <w:pPr>
        <w:pStyle w:val="Heading3"/>
        <w:keepNext/>
        <w:numPr>
          <w:ilvl w:val="2"/>
          <w:numId w:val="0"/>
        </w:numPr>
        <w:tabs>
          <w:tab w:val="left" w:pos="1440"/>
        </w:tabs>
        <w:spacing w:before="120" w:after="120"/>
        <w:ind w:left="540"/>
        <w:rPr>
          <w:rFonts w:ascii="Calibri Light" w:hAnsi="Calibri Light"/>
          <w:sz w:val="32"/>
          <w:szCs w:val="32"/>
        </w:rPr>
      </w:pPr>
      <w:bookmarkStart w:id="61" w:name="_Toc515950869"/>
      <w:r w:rsidRPr="00052D0D">
        <w:rPr>
          <w:rFonts w:ascii="Calibri Light" w:hAnsi="Calibri Light"/>
          <w:sz w:val="32"/>
          <w:szCs w:val="32"/>
        </w:rPr>
        <w:t xml:space="preserve">2.9.3 </w:t>
      </w:r>
      <w:bookmarkEnd w:id="59"/>
      <w:bookmarkEnd w:id="60"/>
      <w:r w:rsidR="00CE12D9" w:rsidRPr="00052D0D">
        <w:rPr>
          <w:rFonts w:ascii="Calibri Light" w:hAnsi="Calibri Light"/>
          <w:sz w:val="32"/>
          <w:szCs w:val="32"/>
        </w:rPr>
        <w:t>Activity</w:t>
      </w:r>
      <w:bookmarkEnd w:id="61"/>
    </w:p>
    <w:p w14:paraId="5DEE5461" w14:textId="08BED28C" w:rsidR="00173B47" w:rsidRPr="00052D0D" w:rsidRDefault="00CE12D9" w:rsidP="00B155CF">
      <w:pPr>
        <w:pStyle w:val="Heading3TextBulleted"/>
        <w:numPr>
          <w:ilvl w:val="0"/>
          <w:numId w:val="0"/>
        </w:numPr>
        <w:ind w:left="1440"/>
        <w:rPr>
          <w:rFonts w:ascii="Calibri Light" w:hAnsi="Calibri Light"/>
        </w:rPr>
      </w:pPr>
      <w:r w:rsidRPr="00052D0D">
        <w:rPr>
          <w:rFonts w:ascii="Calibri Light" w:hAnsi="Calibri Light"/>
          <w:bCs/>
          <w:noProof/>
          <w:szCs w:val="24"/>
        </w:rPr>
        <w:t>A new activity can be created when a new work order created or changed in the system</w:t>
      </w:r>
    </w:p>
    <w:p w14:paraId="1B27E4AF" w14:textId="67F01EF2" w:rsidR="00E0118B" w:rsidRPr="00052D0D" w:rsidRDefault="00E0118B" w:rsidP="00471131">
      <w:pPr>
        <w:pStyle w:val="Heading2"/>
      </w:pPr>
      <w:bookmarkStart w:id="62" w:name="_Toc406588313"/>
      <w:bookmarkStart w:id="63" w:name="_Toc491613821"/>
      <w:bookmarkStart w:id="64" w:name="_Toc515950870"/>
      <w:r w:rsidRPr="00052D0D">
        <w:t>Exception Management Requirement</w:t>
      </w:r>
      <w:bookmarkEnd w:id="62"/>
      <w:bookmarkEnd w:id="63"/>
      <w:r w:rsidR="001D4212" w:rsidRPr="00052D0D">
        <w:t>s</w:t>
      </w:r>
      <w:bookmarkEnd w:id="64"/>
    </w:p>
    <w:p w14:paraId="647CC013" w14:textId="77777777" w:rsidR="00FD04BB" w:rsidRPr="00052D0D" w:rsidRDefault="00FD04BB" w:rsidP="00FD04BB">
      <w:pPr>
        <w:pStyle w:val="Heading2TextBulleted"/>
        <w:numPr>
          <w:ilvl w:val="0"/>
          <w:numId w:val="0"/>
        </w:numPr>
        <w:ind w:left="720"/>
        <w:rPr>
          <w:rFonts w:ascii="Calibri Light" w:hAnsi="Calibri Light" w:cs="Arial"/>
          <w:sz w:val="18"/>
        </w:rPr>
      </w:pPr>
      <w:bookmarkStart w:id="65" w:name="_Toc406588314"/>
      <w:bookmarkStart w:id="66" w:name="_Toc491613822"/>
      <w:r w:rsidRPr="00052D0D">
        <w:rPr>
          <w:rFonts w:ascii="Calibri Light" w:hAnsi="Calibri Light" w:cs="Arial"/>
          <w:sz w:val="18"/>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38" w:history="1">
        <w:r w:rsidRPr="00052D0D">
          <w:rPr>
            <w:rStyle w:val="Hyperlink"/>
            <w:rFonts w:ascii="Calibri Light" w:hAnsi="Calibri Light" w:cs="Arial"/>
            <w:sz w:val="18"/>
          </w:rPr>
          <w:t>Exception Case Template General Document #8</w:t>
        </w:r>
      </w:hyperlink>
      <w:r w:rsidRPr="00052D0D">
        <w:rPr>
          <w:rFonts w:ascii="Calibri Light" w:hAnsi="Calibri Light" w:cs="Arial"/>
          <w:sz w:val="18"/>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052D0D" w14:paraId="5944D441" w14:textId="77777777" w:rsidTr="51FE5148">
        <w:trPr>
          <w:cantSplit/>
          <w:trHeight w:val="432"/>
          <w:tblHeader/>
        </w:trPr>
        <w:tc>
          <w:tcPr>
            <w:tcW w:w="4477" w:type="dxa"/>
            <w:tcBorders>
              <w:top w:val="threeDEmboss" w:sz="6" w:space="0" w:color="auto"/>
              <w:bottom w:val="threeDEmboss" w:sz="6" w:space="0" w:color="auto"/>
            </w:tcBorders>
            <w:shd w:val="clear" w:color="auto" w:fill="F9FBAF"/>
            <w:vAlign w:val="center"/>
          </w:tcPr>
          <w:p w14:paraId="20E18314" w14:textId="77777777" w:rsidR="00FD04BB" w:rsidRPr="00052D0D" w:rsidRDefault="00FD04BB" w:rsidP="51FE5148">
            <w:pPr>
              <w:pStyle w:val="TableHeader-Left"/>
              <w:rPr>
                <w:rFonts w:ascii="Calibri Light" w:hAnsi="Calibri Light" w:cs="Arial"/>
                <w:sz w:val="18"/>
                <w:szCs w:val="18"/>
              </w:rPr>
            </w:pPr>
            <w:r w:rsidRPr="00052D0D">
              <w:rPr>
                <w:rFonts w:ascii="Calibri Light" w:hAnsi="Calibri Light" w:cs="Arial"/>
                <w:sz w:val="18"/>
                <w:szCs w:val="18"/>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066E5882" w14:textId="77777777" w:rsidR="00FD04BB" w:rsidRPr="00052D0D" w:rsidRDefault="00FD04BB" w:rsidP="51FE5148">
            <w:pPr>
              <w:pStyle w:val="TableHeader-Left"/>
              <w:rPr>
                <w:rFonts w:ascii="Calibri Light" w:hAnsi="Calibri Light" w:cs="Arial"/>
                <w:sz w:val="18"/>
                <w:szCs w:val="18"/>
              </w:rPr>
            </w:pPr>
            <w:r w:rsidRPr="00052D0D">
              <w:rPr>
                <w:rFonts w:ascii="Calibri Light" w:hAnsi="Calibri Light" w:cs="Arial"/>
                <w:sz w:val="18"/>
                <w:szCs w:val="18"/>
              </w:rPr>
              <w:t>User Group</w:t>
            </w:r>
          </w:p>
        </w:tc>
        <w:tc>
          <w:tcPr>
            <w:tcW w:w="1620" w:type="dxa"/>
            <w:tcBorders>
              <w:top w:val="threeDEmboss" w:sz="6" w:space="0" w:color="auto"/>
              <w:bottom w:val="threeDEmboss" w:sz="6" w:space="0" w:color="auto"/>
            </w:tcBorders>
            <w:shd w:val="clear" w:color="auto" w:fill="F9FBAF"/>
            <w:vAlign w:val="center"/>
          </w:tcPr>
          <w:p w14:paraId="52461638" w14:textId="77777777" w:rsidR="00FD04BB" w:rsidRPr="00052D0D" w:rsidRDefault="00FD04BB" w:rsidP="51FE5148">
            <w:pPr>
              <w:pStyle w:val="TableHeader-Left"/>
              <w:jc w:val="center"/>
              <w:rPr>
                <w:rFonts w:ascii="Calibri Light" w:hAnsi="Calibri Light" w:cs="Arial"/>
                <w:sz w:val="18"/>
                <w:szCs w:val="18"/>
              </w:rPr>
            </w:pPr>
            <w:r w:rsidRPr="00052D0D">
              <w:rPr>
                <w:rFonts w:ascii="Calibri Light" w:hAnsi="Calibri Light" w:cs="Arial"/>
                <w:sz w:val="18"/>
                <w:szCs w:val="18"/>
              </w:rPr>
              <w:t>Initiated by</w:t>
            </w:r>
          </w:p>
        </w:tc>
        <w:tc>
          <w:tcPr>
            <w:tcW w:w="2070" w:type="dxa"/>
            <w:tcBorders>
              <w:top w:val="threeDEmboss" w:sz="6" w:space="0" w:color="auto"/>
              <w:bottom w:val="threeDEmboss" w:sz="6" w:space="0" w:color="auto"/>
            </w:tcBorders>
            <w:shd w:val="clear" w:color="auto" w:fill="F9FBAF"/>
            <w:vAlign w:val="center"/>
          </w:tcPr>
          <w:p w14:paraId="65CF3583" w14:textId="77777777" w:rsidR="00FD04BB" w:rsidRPr="00052D0D" w:rsidRDefault="00FD04BB" w:rsidP="51FE5148">
            <w:pPr>
              <w:pStyle w:val="TableHeader-Left"/>
              <w:rPr>
                <w:rFonts w:ascii="Calibri Light" w:hAnsi="Calibri Light" w:cs="Arial"/>
                <w:sz w:val="18"/>
                <w:szCs w:val="18"/>
              </w:rPr>
            </w:pPr>
            <w:r w:rsidRPr="00052D0D">
              <w:rPr>
                <w:rFonts w:ascii="Calibri Light" w:hAnsi="Calibri Light" w:cs="Arial"/>
                <w:sz w:val="18"/>
                <w:szCs w:val="18"/>
              </w:rPr>
              <w:t>Work Distribution</w:t>
            </w:r>
          </w:p>
        </w:tc>
      </w:tr>
      <w:tr w:rsidR="00CE12D9" w:rsidRPr="00052D0D" w14:paraId="6C2A4B16" w14:textId="77777777" w:rsidTr="51FE5148">
        <w:trPr>
          <w:cantSplit/>
          <w:trHeight w:val="432"/>
        </w:trPr>
        <w:tc>
          <w:tcPr>
            <w:tcW w:w="4477" w:type="dxa"/>
            <w:tcBorders>
              <w:top w:val="threeDEmboss" w:sz="6" w:space="0" w:color="auto"/>
            </w:tcBorders>
            <w:vAlign w:val="center"/>
          </w:tcPr>
          <w:p w14:paraId="408FB082" w14:textId="2FD57BAD" w:rsidR="00CE12D9" w:rsidRPr="00052D0D" w:rsidRDefault="004F1493" w:rsidP="00CE12D9">
            <w:pPr>
              <w:pStyle w:val="TableField-Left"/>
              <w:rPr>
                <w:rFonts w:ascii="Calibri Light" w:hAnsi="Calibri Light" w:cs="Arial"/>
                <w:sz w:val="18"/>
              </w:rPr>
            </w:pPr>
            <w:r w:rsidRPr="00052D0D">
              <w:rPr>
                <w:rFonts w:ascii="Calibri Light" w:hAnsi="Calibri Light" w:cs="Arial"/>
                <w:sz w:val="18"/>
              </w:rPr>
              <w:t>See the attached below</w:t>
            </w:r>
          </w:p>
        </w:tc>
        <w:tc>
          <w:tcPr>
            <w:tcW w:w="1530" w:type="dxa"/>
            <w:tcBorders>
              <w:top w:val="threeDEmboss" w:sz="6" w:space="0" w:color="auto"/>
            </w:tcBorders>
            <w:vAlign w:val="center"/>
          </w:tcPr>
          <w:p w14:paraId="63733E78" w14:textId="6EC0B9F3" w:rsidR="00CE12D9" w:rsidRPr="00052D0D" w:rsidRDefault="00CE12D9" w:rsidP="00CE12D9">
            <w:pPr>
              <w:pStyle w:val="TableField-Left"/>
              <w:rPr>
                <w:rFonts w:ascii="Calibri Light" w:hAnsi="Calibri Light" w:cs="Arial"/>
                <w:sz w:val="18"/>
              </w:rPr>
            </w:pPr>
          </w:p>
        </w:tc>
        <w:tc>
          <w:tcPr>
            <w:tcW w:w="1620" w:type="dxa"/>
            <w:tcBorders>
              <w:top w:val="threeDEmboss" w:sz="6" w:space="0" w:color="auto"/>
            </w:tcBorders>
            <w:vAlign w:val="center"/>
          </w:tcPr>
          <w:p w14:paraId="57307A3A" w14:textId="72AA86FA" w:rsidR="00CE12D9" w:rsidRPr="00052D0D" w:rsidRDefault="00CE12D9" w:rsidP="00CE12D9">
            <w:pPr>
              <w:pStyle w:val="TableField-Left"/>
              <w:rPr>
                <w:rFonts w:ascii="Calibri Light" w:hAnsi="Calibri Light" w:cs="Arial"/>
                <w:sz w:val="18"/>
              </w:rPr>
            </w:pPr>
          </w:p>
        </w:tc>
        <w:tc>
          <w:tcPr>
            <w:tcW w:w="2070" w:type="dxa"/>
            <w:tcBorders>
              <w:top w:val="threeDEmboss" w:sz="6" w:space="0" w:color="auto"/>
            </w:tcBorders>
            <w:vAlign w:val="center"/>
          </w:tcPr>
          <w:p w14:paraId="79CDEDD7" w14:textId="13090DA6" w:rsidR="00CE12D9" w:rsidRPr="00052D0D" w:rsidRDefault="00CE12D9" w:rsidP="00CE12D9">
            <w:pPr>
              <w:pStyle w:val="TableField-Left"/>
              <w:rPr>
                <w:rFonts w:ascii="Calibri Light" w:hAnsi="Calibri Light" w:cs="Arial"/>
                <w:sz w:val="18"/>
              </w:rPr>
            </w:pPr>
          </w:p>
        </w:tc>
      </w:tr>
    </w:tbl>
    <w:p w14:paraId="590FC6CF" w14:textId="3F3C2317" w:rsidR="00FD04BB" w:rsidRPr="00052D0D" w:rsidRDefault="00E16EE5" w:rsidP="00FD04BB">
      <w:pPr>
        <w:rPr>
          <w:rFonts w:ascii="Calibri Light" w:hAnsi="Calibri Light" w:cs="Arial"/>
        </w:rPr>
      </w:pPr>
      <w:r>
        <w:rPr>
          <w:rFonts w:ascii="Calibri Light" w:hAnsi="Calibri Light" w:cs="Arial"/>
        </w:rPr>
        <w:object w:dxaOrig="1513" w:dyaOrig="985" w14:anchorId="1F7F564C">
          <v:shape id="_x0000_i1027" type="#_x0000_t75" style="width:75.6pt;height:49.2pt" o:ole="">
            <v:imagedata r:id="rId39" o:title=""/>
          </v:shape>
          <o:OLEObject Type="Embed" ProgID="Excel.Sheet.12" ShapeID="_x0000_i1027" DrawAspect="Icon" ObjectID="_1589693825" r:id="rId40"/>
        </w:object>
      </w:r>
    </w:p>
    <w:p w14:paraId="4B0D3A45" w14:textId="0300563B" w:rsidR="00E0118B" w:rsidRPr="00052D0D" w:rsidRDefault="00E0118B" w:rsidP="00471131">
      <w:pPr>
        <w:pStyle w:val="Heading2"/>
      </w:pPr>
      <w:bookmarkStart w:id="67" w:name="_Toc515950763"/>
      <w:bookmarkStart w:id="68" w:name="_Toc515950816"/>
      <w:bookmarkStart w:id="69" w:name="_Toc515950871"/>
      <w:bookmarkStart w:id="70" w:name="_Toc515950872"/>
      <w:bookmarkEnd w:id="67"/>
      <w:bookmarkEnd w:id="68"/>
      <w:bookmarkEnd w:id="69"/>
      <w:r w:rsidRPr="00052D0D">
        <w:t>Process Risks and Mitigation</w:t>
      </w:r>
      <w:bookmarkEnd w:id="65"/>
      <w:bookmarkEnd w:id="66"/>
      <w:bookmarkEnd w:id="70"/>
    </w:p>
    <w:tbl>
      <w:tblPr>
        <w:tblW w:w="9566"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6D123A" w:rsidRPr="00052D0D" w14:paraId="1F0D0B9F" w14:textId="77777777" w:rsidTr="51FE5148">
        <w:trPr>
          <w:cantSplit/>
          <w:trHeight w:val="432"/>
          <w:tblHeader/>
        </w:trPr>
        <w:tc>
          <w:tcPr>
            <w:tcW w:w="4575" w:type="dxa"/>
            <w:tcBorders>
              <w:top w:val="threeDEmboss" w:sz="6" w:space="0" w:color="auto"/>
              <w:bottom w:val="threeDEmboss" w:sz="6" w:space="0" w:color="auto"/>
            </w:tcBorders>
            <w:shd w:val="clear" w:color="auto" w:fill="F9FBAF"/>
            <w:vAlign w:val="center"/>
          </w:tcPr>
          <w:p w14:paraId="5581362B" w14:textId="77777777" w:rsidR="006D123A" w:rsidRPr="00052D0D" w:rsidRDefault="006D123A" w:rsidP="51FE5148">
            <w:pPr>
              <w:pStyle w:val="TableHeader-Left"/>
              <w:rPr>
                <w:rFonts w:ascii="Calibri Light" w:hAnsi="Calibri Light" w:cs="Arial"/>
                <w:sz w:val="18"/>
                <w:szCs w:val="18"/>
              </w:rPr>
            </w:pPr>
            <w:bookmarkStart w:id="71" w:name="_Toc406588315"/>
            <w:bookmarkStart w:id="72" w:name="_Toc491613823"/>
            <w:r w:rsidRPr="00052D0D">
              <w:rPr>
                <w:rFonts w:ascii="Calibri Light" w:hAnsi="Calibri Light" w:cs="Arial"/>
                <w:sz w:val="18"/>
                <w:szCs w:val="18"/>
              </w:rPr>
              <w:t>Risk Statement</w:t>
            </w:r>
          </w:p>
        </w:tc>
        <w:tc>
          <w:tcPr>
            <w:tcW w:w="4991" w:type="dxa"/>
            <w:tcBorders>
              <w:top w:val="threeDEmboss" w:sz="6" w:space="0" w:color="auto"/>
              <w:bottom w:val="threeDEmboss" w:sz="6" w:space="0" w:color="auto"/>
            </w:tcBorders>
            <w:shd w:val="clear" w:color="auto" w:fill="F9FBAF"/>
          </w:tcPr>
          <w:p w14:paraId="5907E5F0" w14:textId="77777777" w:rsidR="006D123A" w:rsidRPr="00052D0D" w:rsidRDefault="006D123A" w:rsidP="51FE5148">
            <w:pPr>
              <w:pStyle w:val="TableHeader-Left"/>
              <w:rPr>
                <w:rFonts w:ascii="Calibri Light" w:hAnsi="Calibri Light" w:cs="Arial"/>
                <w:sz w:val="18"/>
                <w:szCs w:val="18"/>
              </w:rPr>
            </w:pPr>
            <w:r w:rsidRPr="00052D0D">
              <w:rPr>
                <w:rFonts w:ascii="Calibri Light" w:hAnsi="Calibri Light" w:cs="Arial"/>
                <w:sz w:val="18"/>
                <w:szCs w:val="18"/>
              </w:rPr>
              <w:t>Mitigation</w:t>
            </w:r>
          </w:p>
        </w:tc>
      </w:tr>
      <w:tr w:rsidR="00CE6368" w:rsidRPr="00052D0D" w14:paraId="40F0D7B1" w14:textId="77777777" w:rsidTr="51FE5148">
        <w:trPr>
          <w:cantSplit/>
          <w:trHeight w:val="432"/>
        </w:trPr>
        <w:tc>
          <w:tcPr>
            <w:tcW w:w="4575" w:type="dxa"/>
            <w:tcBorders>
              <w:top w:val="threeDEmboss" w:sz="6" w:space="0" w:color="auto"/>
            </w:tcBorders>
            <w:vAlign w:val="center"/>
          </w:tcPr>
          <w:p w14:paraId="528387A9" w14:textId="77777777" w:rsidR="006D123A" w:rsidRPr="00052D0D" w:rsidRDefault="00072169" w:rsidP="51FE5148">
            <w:pPr>
              <w:pStyle w:val="TableField-Left"/>
              <w:rPr>
                <w:rFonts w:ascii="Calibri Light" w:hAnsi="Calibri Light" w:cs="Arial"/>
                <w:sz w:val="18"/>
                <w:szCs w:val="18"/>
              </w:rPr>
            </w:pPr>
            <w:r w:rsidRPr="00052D0D">
              <w:rPr>
                <w:rFonts w:ascii="Calibri Light" w:hAnsi="Calibri Light" w:cs="Arial"/>
                <w:sz w:val="18"/>
                <w:szCs w:val="18"/>
              </w:rPr>
              <w:t>If representative fails to update Service Order status, the Service Order will remain open even though the outage has been resolved</w:t>
            </w:r>
            <w:r w:rsidR="00BC0C16" w:rsidRPr="00052D0D">
              <w:rPr>
                <w:rFonts w:ascii="Calibri Light" w:hAnsi="Calibri Light" w:cs="Arial"/>
                <w:sz w:val="18"/>
                <w:szCs w:val="18"/>
              </w:rPr>
              <w:t>.</w:t>
            </w:r>
          </w:p>
        </w:tc>
        <w:tc>
          <w:tcPr>
            <w:tcW w:w="4991" w:type="dxa"/>
            <w:tcBorders>
              <w:top w:val="threeDEmboss" w:sz="6" w:space="0" w:color="auto"/>
            </w:tcBorders>
          </w:tcPr>
          <w:p w14:paraId="1AF84161" w14:textId="77777777" w:rsidR="006D123A" w:rsidRPr="00052D0D" w:rsidRDefault="00150ABD" w:rsidP="51FE5148">
            <w:pPr>
              <w:pStyle w:val="TableField-Left"/>
              <w:rPr>
                <w:rFonts w:ascii="Calibri Light" w:hAnsi="Calibri Light" w:cs="Arial"/>
                <w:sz w:val="18"/>
                <w:szCs w:val="18"/>
              </w:rPr>
            </w:pPr>
            <w:r w:rsidRPr="00052D0D">
              <w:rPr>
                <w:rFonts w:ascii="Calibri Light" w:hAnsi="Calibri Light" w:cs="Arial"/>
                <w:sz w:val="18"/>
                <w:szCs w:val="18"/>
              </w:rPr>
              <w:t xml:space="preserve">Work Order report in S/4HANA (t-code </w:t>
            </w:r>
            <w:r w:rsidR="00072169" w:rsidRPr="00052D0D">
              <w:rPr>
                <w:rFonts w:ascii="Calibri Light" w:hAnsi="Calibri Light" w:cs="Arial"/>
                <w:sz w:val="18"/>
                <w:szCs w:val="18"/>
              </w:rPr>
              <w:t>IW39) will display open Outage Service Orders with certain date range</w:t>
            </w:r>
            <w:r w:rsidR="00BC0C16" w:rsidRPr="00052D0D">
              <w:rPr>
                <w:rFonts w:ascii="Calibri Light" w:hAnsi="Calibri Light" w:cs="Arial"/>
                <w:sz w:val="18"/>
                <w:szCs w:val="18"/>
              </w:rPr>
              <w:t>.</w:t>
            </w:r>
          </w:p>
        </w:tc>
      </w:tr>
    </w:tbl>
    <w:p w14:paraId="728F76A4" w14:textId="0BF0FE49" w:rsidR="00E0118B" w:rsidRPr="00052D0D" w:rsidRDefault="00E0118B" w:rsidP="00471131">
      <w:pPr>
        <w:pStyle w:val="Heading2"/>
      </w:pPr>
      <w:bookmarkStart w:id="73" w:name="_Toc515950873"/>
      <w:r w:rsidRPr="00052D0D">
        <w:t>Key Performance Indicators</w:t>
      </w:r>
      <w:bookmarkEnd w:id="71"/>
      <w:bookmarkEnd w:id="72"/>
      <w:bookmarkEnd w:id="73"/>
    </w:p>
    <w:p w14:paraId="04C76D83" w14:textId="77777777" w:rsidR="00E0118B" w:rsidRPr="00052D0D" w:rsidRDefault="00E0118B" w:rsidP="51FE5148">
      <w:pPr>
        <w:pStyle w:val="Heading2Text"/>
        <w:rPr>
          <w:rFonts w:ascii="Calibri Light" w:hAnsi="Calibri Light" w:cs="Arial"/>
          <w:sz w:val="18"/>
          <w:szCs w:val="18"/>
        </w:rPr>
      </w:pPr>
      <w:r w:rsidRPr="00052D0D">
        <w:rPr>
          <w:rFonts w:ascii="Calibri Light" w:hAnsi="Calibri Light" w:cs="Arial"/>
          <w:sz w:val="18"/>
          <w:szCs w:val="18"/>
        </w:rPr>
        <w:t xml:space="preserve">The following have been identified as KPI’s at </w:t>
      </w:r>
      <w:r w:rsidR="004B7224" w:rsidRPr="00052D0D">
        <w:rPr>
          <w:rFonts w:ascii="Calibri Light" w:hAnsi="Calibri Light" w:cs="Arial"/>
          <w:sz w:val="18"/>
          <w:szCs w:val="18"/>
        </w:rPr>
        <w:t>Southern California Edison</w:t>
      </w:r>
      <w:r w:rsidRPr="00052D0D">
        <w:rPr>
          <w:rFonts w:ascii="Calibri Light" w:hAnsi="Calibri Light" w:cs="Arial"/>
          <w:sz w:val="18"/>
          <w:szCs w:val="18"/>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052D0D" w14:paraId="2A88C804" w14:textId="77777777" w:rsidTr="51FE5148">
        <w:trPr>
          <w:cantSplit/>
          <w:trHeight w:val="432"/>
          <w:tblHeader/>
        </w:trPr>
        <w:tc>
          <w:tcPr>
            <w:tcW w:w="1818" w:type="dxa"/>
            <w:tcBorders>
              <w:top w:val="threeDEmboss" w:sz="6" w:space="0" w:color="auto"/>
              <w:bottom w:val="threeDEmboss" w:sz="6" w:space="0" w:color="auto"/>
            </w:tcBorders>
            <w:shd w:val="clear" w:color="auto" w:fill="F9FBAF"/>
            <w:vAlign w:val="center"/>
          </w:tcPr>
          <w:p w14:paraId="71C0FED9"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Measured KPI</w:t>
            </w:r>
          </w:p>
        </w:tc>
        <w:tc>
          <w:tcPr>
            <w:tcW w:w="3211" w:type="dxa"/>
            <w:tcBorders>
              <w:top w:val="threeDEmboss" w:sz="6" w:space="0" w:color="auto"/>
              <w:bottom w:val="threeDEmboss" w:sz="6" w:space="0" w:color="auto"/>
            </w:tcBorders>
            <w:shd w:val="clear" w:color="auto" w:fill="F9FBAF"/>
            <w:vAlign w:val="center"/>
          </w:tcPr>
          <w:p w14:paraId="13FDB6E2"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Description</w:t>
            </w:r>
          </w:p>
        </w:tc>
        <w:tc>
          <w:tcPr>
            <w:tcW w:w="2556" w:type="dxa"/>
            <w:tcBorders>
              <w:top w:val="threeDEmboss" w:sz="6" w:space="0" w:color="auto"/>
              <w:bottom w:val="threeDEmboss" w:sz="6" w:space="0" w:color="auto"/>
            </w:tcBorders>
            <w:shd w:val="clear" w:color="auto" w:fill="F9FBAF"/>
            <w:vAlign w:val="center"/>
          </w:tcPr>
          <w:p w14:paraId="075DACE2"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Measurement Method</w:t>
            </w:r>
          </w:p>
        </w:tc>
        <w:tc>
          <w:tcPr>
            <w:tcW w:w="1991" w:type="dxa"/>
            <w:tcBorders>
              <w:top w:val="threeDEmboss" w:sz="6" w:space="0" w:color="auto"/>
              <w:bottom w:val="threeDEmboss" w:sz="6" w:space="0" w:color="auto"/>
            </w:tcBorders>
            <w:shd w:val="clear" w:color="auto" w:fill="F9FBAF"/>
            <w:vAlign w:val="center"/>
          </w:tcPr>
          <w:p w14:paraId="2FBE1718"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Current Statistic</w:t>
            </w:r>
          </w:p>
        </w:tc>
      </w:tr>
      <w:tr w:rsidR="00D75481" w:rsidRPr="00052D0D" w14:paraId="4D99EF50" w14:textId="77777777" w:rsidTr="51FE5148">
        <w:trPr>
          <w:cantSplit/>
          <w:trHeight w:val="432"/>
        </w:trPr>
        <w:tc>
          <w:tcPr>
            <w:tcW w:w="1818" w:type="dxa"/>
            <w:tcBorders>
              <w:top w:val="threeDEmboss" w:sz="6" w:space="0" w:color="auto"/>
            </w:tcBorders>
            <w:vAlign w:val="center"/>
          </w:tcPr>
          <w:p w14:paraId="5C6E0231"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Outage Call AHT (secs)</w:t>
            </w:r>
          </w:p>
        </w:tc>
        <w:tc>
          <w:tcPr>
            <w:tcW w:w="3211" w:type="dxa"/>
            <w:tcBorders>
              <w:top w:val="threeDEmboss" w:sz="6" w:space="0" w:color="auto"/>
            </w:tcBorders>
          </w:tcPr>
          <w:p w14:paraId="0356E93F" w14:textId="77777777" w:rsidR="00D75481" w:rsidRPr="00052D0D" w:rsidRDefault="00D75481" w:rsidP="0035091A">
            <w:pPr>
              <w:pStyle w:val="TableField-Left"/>
              <w:rPr>
                <w:rFonts w:ascii="Calibri Light" w:hAnsi="Calibri Light" w:cs="Arial"/>
                <w:sz w:val="18"/>
              </w:rPr>
            </w:pPr>
          </w:p>
        </w:tc>
        <w:tc>
          <w:tcPr>
            <w:tcW w:w="2556" w:type="dxa"/>
            <w:tcBorders>
              <w:top w:val="threeDEmboss" w:sz="6" w:space="0" w:color="auto"/>
            </w:tcBorders>
            <w:vAlign w:val="center"/>
          </w:tcPr>
          <w:p w14:paraId="383EC864"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Report</w:t>
            </w:r>
          </w:p>
        </w:tc>
        <w:tc>
          <w:tcPr>
            <w:tcW w:w="1991" w:type="dxa"/>
            <w:tcBorders>
              <w:top w:val="threeDEmboss" w:sz="6" w:space="0" w:color="auto"/>
            </w:tcBorders>
            <w:vAlign w:val="center"/>
          </w:tcPr>
          <w:p w14:paraId="5B9A6823"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261</w:t>
            </w:r>
          </w:p>
        </w:tc>
      </w:tr>
      <w:tr w:rsidR="00D75481" w:rsidRPr="00052D0D" w14:paraId="1AEE9D09" w14:textId="77777777" w:rsidTr="51FE5148">
        <w:trPr>
          <w:cantSplit/>
          <w:trHeight w:val="432"/>
        </w:trPr>
        <w:tc>
          <w:tcPr>
            <w:tcW w:w="1818" w:type="dxa"/>
            <w:vAlign w:val="center"/>
          </w:tcPr>
          <w:p w14:paraId="257EBFC8" w14:textId="77777777" w:rsidR="00D75481" w:rsidRPr="00052D0D" w:rsidRDefault="002B6F30" w:rsidP="51FE5148">
            <w:pPr>
              <w:pStyle w:val="TableField-Left"/>
              <w:rPr>
                <w:rFonts w:ascii="Calibri Light" w:hAnsi="Calibri Light" w:cs="Arial"/>
                <w:strike/>
                <w:sz w:val="18"/>
                <w:szCs w:val="18"/>
              </w:rPr>
            </w:pPr>
            <w:r w:rsidRPr="00052D0D">
              <w:rPr>
                <w:rFonts w:ascii="Calibri Light" w:hAnsi="Calibri Light" w:cs="Arial"/>
                <w:strike/>
                <w:sz w:val="18"/>
                <w:szCs w:val="18"/>
              </w:rPr>
              <w:t>Outage Calls per Impacted Customer ≤ 40.7%</w:t>
            </w:r>
          </w:p>
        </w:tc>
        <w:tc>
          <w:tcPr>
            <w:tcW w:w="3211" w:type="dxa"/>
          </w:tcPr>
          <w:p w14:paraId="0A902ED5" w14:textId="77777777" w:rsidR="00D75481" w:rsidRPr="00052D0D" w:rsidRDefault="002B6F30" w:rsidP="51FE5148">
            <w:pPr>
              <w:pStyle w:val="TableField-Left"/>
              <w:rPr>
                <w:rFonts w:ascii="Calibri Light" w:hAnsi="Calibri Light" w:cs="Arial"/>
                <w:strike/>
                <w:sz w:val="18"/>
                <w:szCs w:val="18"/>
              </w:rPr>
            </w:pPr>
            <w:r w:rsidRPr="00052D0D">
              <w:rPr>
                <w:rFonts w:ascii="Calibri Light" w:hAnsi="Calibri Light" w:cs="Arial"/>
                <w:strike/>
                <w:sz w:val="18"/>
                <w:szCs w:val="18"/>
              </w:rPr>
              <w:t>Reduce live agent calls from customers impacted by an outage: percent of impacted customers who call a live agent ≤ 40.7% (excluding major storm days)</w:t>
            </w:r>
          </w:p>
        </w:tc>
        <w:tc>
          <w:tcPr>
            <w:tcW w:w="2556" w:type="dxa"/>
            <w:vAlign w:val="center"/>
          </w:tcPr>
          <w:p w14:paraId="58614651" w14:textId="77777777" w:rsidR="00D75481" w:rsidRPr="00052D0D" w:rsidRDefault="002B6F30" w:rsidP="51FE5148">
            <w:pPr>
              <w:pStyle w:val="TableField-Left"/>
              <w:rPr>
                <w:rFonts w:ascii="Calibri Light" w:hAnsi="Calibri Light" w:cs="Arial"/>
                <w:strike/>
                <w:sz w:val="18"/>
                <w:szCs w:val="18"/>
              </w:rPr>
            </w:pPr>
            <w:r w:rsidRPr="00052D0D">
              <w:rPr>
                <w:rFonts w:ascii="Calibri Light" w:hAnsi="Calibri Light" w:cs="Arial"/>
                <w:strike/>
                <w:sz w:val="18"/>
                <w:szCs w:val="18"/>
              </w:rPr>
              <w:t>Dashboard</w:t>
            </w:r>
          </w:p>
        </w:tc>
        <w:tc>
          <w:tcPr>
            <w:tcW w:w="1991" w:type="dxa"/>
            <w:vAlign w:val="center"/>
          </w:tcPr>
          <w:p w14:paraId="26D38052" w14:textId="77777777" w:rsidR="00D75481" w:rsidRPr="00052D0D" w:rsidRDefault="00D75481" w:rsidP="0035091A">
            <w:pPr>
              <w:pStyle w:val="TableField-Left"/>
              <w:rPr>
                <w:rFonts w:ascii="Calibri Light" w:hAnsi="Calibri Light" w:cs="Arial"/>
                <w:sz w:val="18"/>
              </w:rPr>
            </w:pPr>
          </w:p>
        </w:tc>
      </w:tr>
      <w:tr w:rsidR="00D75481" w:rsidRPr="00052D0D" w14:paraId="41BAAD4A" w14:textId="77777777" w:rsidTr="51FE5148">
        <w:trPr>
          <w:cantSplit/>
          <w:trHeight w:val="432"/>
        </w:trPr>
        <w:tc>
          <w:tcPr>
            <w:tcW w:w="1818" w:type="dxa"/>
            <w:vAlign w:val="center"/>
          </w:tcPr>
          <w:p w14:paraId="4F0B348A"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Reinstatements</w:t>
            </w:r>
          </w:p>
        </w:tc>
        <w:tc>
          <w:tcPr>
            <w:tcW w:w="3211" w:type="dxa"/>
          </w:tcPr>
          <w:p w14:paraId="7BEB7CE7"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Number of Lights Out in Error that were reinstated.</w:t>
            </w:r>
          </w:p>
        </w:tc>
        <w:tc>
          <w:tcPr>
            <w:tcW w:w="2556" w:type="dxa"/>
            <w:vAlign w:val="center"/>
          </w:tcPr>
          <w:p w14:paraId="1423A3E7" w14:textId="77777777" w:rsidR="00D75481" w:rsidRPr="00052D0D" w:rsidRDefault="002B6F30" w:rsidP="51FE5148">
            <w:pPr>
              <w:pStyle w:val="TableField-Left"/>
              <w:rPr>
                <w:rFonts w:ascii="Calibri Light" w:hAnsi="Calibri Light" w:cs="Arial"/>
                <w:sz w:val="18"/>
                <w:szCs w:val="18"/>
              </w:rPr>
            </w:pPr>
            <w:r w:rsidRPr="00052D0D">
              <w:rPr>
                <w:rFonts w:ascii="Calibri Light" w:hAnsi="Calibri Light" w:cs="Arial"/>
                <w:sz w:val="18"/>
                <w:szCs w:val="18"/>
              </w:rPr>
              <w:t>Report</w:t>
            </w:r>
          </w:p>
        </w:tc>
        <w:tc>
          <w:tcPr>
            <w:tcW w:w="1991" w:type="dxa"/>
            <w:vAlign w:val="center"/>
          </w:tcPr>
          <w:p w14:paraId="3653A3AB" w14:textId="77777777" w:rsidR="00D75481" w:rsidRPr="00052D0D" w:rsidRDefault="00D75481" w:rsidP="0035091A">
            <w:pPr>
              <w:pStyle w:val="TableField-Left"/>
              <w:rPr>
                <w:rFonts w:ascii="Calibri Light" w:hAnsi="Calibri Light" w:cs="Arial"/>
                <w:sz w:val="18"/>
              </w:rPr>
            </w:pPr>
          </w:p>
        </w:tc>
      </w:tr>
    </w:tbl>
    <w:p w14:paraId="3196C561" w14:textId="77777777" w:rsidR="00E0118B" w:rsidRPr="00052D0D" w:rsidRDefault="00E0118B" w:rsidP="00E0118B">
      <w:pPr>
        <w:rPr>
          <w:rFonts w:ascii="Calibri Light" w:hAnsi="Calibri Light" w:cs="Arial"/>
        </w:rPr>
      </w:pPr>
    </w:p>
    <w:p w14:paraId="001ED762" w14:textId="77777777" w:rsidR="00D75481" w:rsidRPr="00052D0D" w:rsidRDefault="005A7108" w:rsidP="51FE5148">
      <w:pPr>
        <w:pStyle w:val="Heading3"/>
        <w:keepNext/>
        <w:numPr>
          <w:ilvl w:val="2"/>
          <w:numId w:val="0"/>
        </w:numPr>
        <w:tabs>
          <w:tab w:val="left" w:pos="1440"/>
        </w:tabs>
        <w:spacing w:before="120" w:after="120"/>
        <w:rPr>
          <w:rFonts w:ascii="Calibri Light" w:hAnsi="Calibri Light"/>
          <w:sz w:val="32"/>
          <w:szCs w:val="32"/>
        </w:rPr>
      </w:pPr>
      <w:bookmarkStart w:id="74" w:name="_Toc491613824"/>
      <w:bookmarkStart w:id="75" w:name="_Toc515950874"/>
      <w:r w:rsidRPr="00052D0D">
        <w:rPr>
          <w:rFonts w:ascii="Calibri Light" w:hAnsi="Calibri Light"/>
          <w:sz w:val="32"/>
          <w:szCs w:val="32"/>
        </w:rPr>
        <w:t xml:space="preserve">2.12.1 </w:t>
      </w:r>
      <w:r w:rsidR="00CA70BF" w:rsidRPr="00052D0D">
        <w:rPr>
          <w:rFonts w:ascii="Calibri Light" w:hAnsi="Calibri Light"/>
          <w:sz w:val="32"/>
          <w:szCs w:val="32"/>
        </w:rPr>
        <w:t>Key Metric Definition</w:t>
      </w:r>
      <w:bookmarkEnd w:id="74"/>
      <w:bookmarkEnd w:id="75"/>
    </w:p>
    <w:p w14:paraId="3A398678" w14:textId="77777777" w:rsidR="00D75481" w:rsidRPr="00052D0D" w:rsidRDefault="00D75481" w:rsidP="51FE5148">
      <w:pPr>
        <w:pStyle w:val="Heading2Text"/>
        <w:rPr>
          <w:rFonts w:ascii="Calibri Light" w:hAnsi="Calibri Light" w:cs="Arial"/>
          <w:sz w:val="18"/>
          <w:szCs w:val="18"/>
        </w:rPr>
      </w:pPr>
      <w:r w:rsidRPr="00052D0D">
        <w:rPr>
          <w:rFonts w:ascii="Calibri Light" w:hAnsi="Calibri Light" w:cs="Arial"/>
          <w:sz w:val="18"/>
          <w:szCs w:val="18"/>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052D0D" w14:paraId="68BDC9F8" w14:textId="77777777" w:rsidTr="51FE5148">
        <w:trPr>
          <w:cantSplit/>
          <w:trHeight w:val="432"/>
          <w:tblHeader/>
        </w:trPr>
        <w:tc>
          <w:tcPr>
            <w:tcW w:w="1818" w:type="dxa"/>
            <w:tcBorders>
              <w:top w:val="threeDEmboss" w:sz="6" w:space="0" w:color="auto"/>
              <w:bottom w:val="threeDEmboss" w:sz="6" w:space="0" w:color="auto"/>
            </w:tcBorders>
            <w:shd w:val="clear" w:color="auto" w:fill="F9FBAF"/>
            <w:vAlign w:val="center"/>
          </w:tcPr>
          <w:p w14:paraId="4BE88874"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Key Metric</w:t>
            </w:r>
          </w:p>
        </w:tc>
        <w:tc>
          <w:tcPr>
            <w:tcW w:w="3211" w:type="dxa"/>
            <w:tcBorders>
              <w:top w:val="threeDEmboss" w:sz="6" w:space="0" w:color="auto"/>
              <w:bottom w:val="threeDEmboss" w:sz="6" w:space="0" w:color="auto"/>
            </w:tcBorders>
            <w:shd w:val="clear" w:color="auto" w:fill="F9FBAF"/>
            <w:vAlign w:val="center"/>
          </w:tcPr>
          <w:p w14:paraId="32C7B0B8"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Description</w:t>
            </w:r>
          </w:p>
        </w:tc>
        <w:tc>
          <w:tcPr>
            <w:tcW w:w="2556" w:type="dxa"/>
            <w:tcBorders>
              <w:top w:val="threeDEmboss" w:sz="6" w:space="0" w:color="auto"/>
              <w:bottom w:val="threeDEmboss" w:sz="6" w:space="0" w:color="auto"/>
            </w:tcBorders>
            <w:shd w:val="clear" w:color="auto" w:fill="F9FBAF"/>
            <w:vAlign w:val="center"/>
          </w:tcPr>
          <w:p w14:paraId="31D34FDF"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Business Rule</w:t>
            </w:r>
          </w:p>
        </w:tc>
        <w:tc>
          <w:tcPr>
            <w:tcW w:w="1991" w:type="dxa"/>
            <w:tcBorders>
              <w:top w:val="threeDEmboss" w:sz="6" w:space="0" w:color="auto"/>
              <w:bottom w:val="threeDEmboss" w:sz="6" w:space="0" w:color="auto"/>
            </w:tcBorders>
            <w:shd w:val="clear" w:color="auto" w:fill="F9FBAF"/>
            <w:vAlign w:val="center"/>
          </w:tcPr>
          <w:p w14:paraId="12ABED5D" w14:textId="77777777" w:rsidR="00D75481" w:rsidRPr="00052D0D" w:rsidRDefault="00D75481" w:rsidP="51FE5148">
            <w:pPr>
              <w:pStyle w:val="TableHeader-Left"/>
              <w:rPr>
                <w:rFonts w:ascii="Calibri Light" w:hAnsi="Calibri Light" w:cs="Arial"/>
                <w:sz w:val="18"/>
                <w:szCs w:val="18"/>
              </w:rPr>
            </w:pPr>
            <w:r w:rsidRPr="00052D0D">
              <w:rPr>
                <w:rFonts w:ascii="Calibri Light" w:hAnsi="Calibri Light" w:cs="Arial"/>
                <w:sz w:val="18"/>
                <w:szCs w:val="18"/>
              </w:rPr>
              <w:t>Reference</w:t>
            </w:r>
          </w:p>
        </w:tc>
      </w:tr>
      <w:tr w:rsidR="006478DF" w:rsidRPr="00052D0D" w14:paraId="64E846E9" w14:textId="77777777" w:rsidTr="51FE5148">
        <w:trPr>
          <w:cantSplit/>
          <w:trHeight w:val="432"/>
        </w:trPr>
        <w:tc>
          <w:tcPr>
            <w:tcW w:w="1818" w:type="dxa"/>
            <w:tcBorders>
              <w:top w:val="threeDEmboss" w:sz="6" w:space="0" w:color="auto"/>
            </w:tcBorders>
            <w:vAlign w:val="center"/>
          </w:tcPr>
          <w:p w14:paraId="53FA3058" w14:textId="77777777" w:rsidR="006478DF" w:rsidRPr="00052D0D" w:rsidRDefault="006478DF"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3211" w:type="dxa"/>
            <w:tcBorders>
              <w:top w:val="threeDEmboss" w:sz="6" w:space="0" w:color="auto"/>
            </w:tcBorders>
            <w:vAlign w:val="center"/>
          </w:tcPr>
          <w:p w14:paraId="401D8679" w14:textId="77777777" w:rsidR="006478DF" w:rsidRPr="00052D0D" w:rsidRDefault="006478DF"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2556" w:type="dxa"/>
            <w:tcBorders>
              <w:top w:val="threeDEmboss" w:sz="6" w:space="0" w:color="auto"/>
            </w:tcBorders>
            <w:vAlign w:val="center"/>
          </w:tcPr>
          <w:p w14:paraId="47BC9604" w14:textId="77777777" w:rsidR="006478DF" w:rsidRPr="00052D0D" w:rsidRDefault="006478DF"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991" w:type="dxa"/>
            <w:tcBorders>
              <w:top w:val="threeDEmboss" w:sz="6" w:space="0" w:color="auto"/>
            </w:tcBorders>
            <w:vAlign w:val="center"/>
          </w:tcPr>
          <w:p w14:paraId="28D3EAED" w14:textId="77777777" w:rsidR="006478DF" w:rsidRPr="00052D0D" w:rsidRDefault="006478DF" w:rsidP="51FE5148">
            <w:pPr>
              <w:pStyle w:val="TableField-Left"/>
              <w:rPr>
                <w:rFonts w:ascii="Calibri Light" w:hAnsi="Calibri Light" w:cs="Arial"/>
                <w:sz w:val="18"/>
                <w:szCs w:val="18"/>
              </w:rPr>
            </w:pPr>
            <w:r w:rsidRPr="00052D0D">
              <w:rPr>
                <w:rFonts w:ascii="Calibri Light" w:hAnsi="Calibri Light" w:cs="Arial"/>
                <w:sz w:val="18"/>
                <w:szCs w:val="18"/>
              </w:rPr>
              <w:t>N/A</w:t>
            </w:r>
          </w:p>
        </w:tc>
      </w:tr>
    </w:tbl>
    <w:p w14:paraId="12368FC7" w14:textId="70F57093" w:rsidR="00052D0D" w:rsidRPr="00052D0D" w:rsidRDefault="000C1703" w:rsidP="00052D0D">
      <w:pPr>
        <w:pStyle w:val="Heading1"/>
        <w:numPr>
          <w:ilvl w:val="0"/>
          <w:numId w:val="0"/>
        </w:numPr>
        <w:rPr>
          <w:rFonts w:ascii="Calibri Light" w:hAnsi="Calibri Light"/>
        </w:rPr>
      </w:pPr>
      <w:bookmarkStart w:id="76" w:name="_Toc491613825"/>
      <w:bookmarkStart w:id="77" w:name="_Toc515950875"/>
      <w:r w:rsidRPr="00052D0D">
        <w:rPr>
          <w:rFonts w:ascii="Calibri Light" w:hAnsi="Calibri Light"/>
        </w:rPr>
        <w:lastRenderedPageBreak/>
        <w:t>3 Controls, Regulatory Rules, and Security</w:t>
      </w:r>
      <w:bookmarkEnd w:id="77"/>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557"/>
        <w:gridCol w:w="1100"/>
        <w:gridCol w:w="1833"/>
        <w:gridCol w:w="1833"/>
        <w:gridCol w:w="2383"/>
      </w:tblGrid>
      <w:tr w:rsidR="005A7108" w:rsidRPr="00052D0D" w14:paraId="1869C9A5" w14:textId="77777777" w:rsidTr="51FE5148">
        <w:trPr>
          <w:tblHeader/>
        </w:trPr>
        <w:tc>
          <w:tcPr>
            <w:tcW w:w="1374" w:type="dxa"/>
            <w:tcBorders>
              <w:top w:val="threeDEmboss" w:sz="6" w:space="0" w:color="auto"/>
              <w:bottom w:val="threeDEmboss" w:sz="6" w:space="0" w:color="auto"/>
              <w:right w:val="single" w:sz="4" w:space="0" w:color="auto"/>
            </w:tcBorders>
            <w:shd w:val="clear" w:color="auto" w:fill="FFFF99"/>
          </w:tcPr>
          <w:bookmarkEnd w:id="76"/>
          <w:p w14:paraId="7A529304"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 xml:space="preserve">Requirement </w:t>
            </w:r>
          </w:p>
          <w:p w14:paraId="4CDEF7F7" w14:textId="77777777" w:rsidR="005A7108" w:rsidRPr="00052D0D" w:rsidRDefault="005A7108" w:rsidP="51FE5148">
            <w:pPr>
              <w:rPr>
                <w:rFonts w:ascii="Calibri Light" w:hAnsi="Calibri Light" w:cs="Arial"/>
                <w:i/>
                <w:iCs/>
                <w:sz w:val="18"/>
                <w:szCs w:val="18"/>
              </w:rPr>
            </w:pPr>
            <w:r w:rsidRPr="00052D0D">
              <w:rPr>
                <w:rFonts w:ascii="Calibri Light" w:hAnsi="Calibri Light" w:cs="Arial"/>
                <w:b/>
                <w:bCs/>
                <w:sz w:val="18"/>
                <w:szCs w:val="18"/>
              </w:rPr>
              <w:t>ID (from RTM)</w:t>
            </w:r>
          </w:p>
        </w:tc>
        <w:tc>
          <w:tcPr>
            <w:tcW w:w="1557" w:type="dxa"/>
            <w:tcBorders>
              <w:top w:val="threeDEmboss" w:sz="6" w:space="0" w:color="auto"/>
              <w:bottom w:val="threeDEmboss" w:sz="6" w:space="0" w:color="auto"/>
              <w:right w:val="single" w:sz="4" w:space="0" w:color="auto"/>
            </w:tcBorders>
            <w:shd w:val="clear" w:color="auto" w:fill="FFFF99"/>
          </w:tcPr>
          <w:p w14:paraId="20DB8DC8"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“As-Is” Control Requirement</w:t>
            </w:r>
          </w:p>
        </w:tc>
        <w:tc>
          <w:tcPr>
            <w:tcW w:w="1100" w:type="dxa"/>
            <w:tcBorders>
              <w:top w:val="threeDEmboss" w:sz="6" w:space="0" w:color="auto"/>
              <w:left w:val="single" w:sz="4" w:space="0" w:color="auto"/>
              <w:bottom w:val="threeDEmboss" w:sz="6" w:space="0" w:color="auto"/>
              <w:right w:val="single" w:sz="4" w:space="0" w:color="auto"/>
            </w:tcBorders>
            <w:shd w:val="clear" w:color="auto" w:fill="FFFF99"/>
          </w:tcPr>
          <w:p w14:paraId="21DAFD56"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“To Be” Risk Statement</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69359140"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“To-Be” Control Activity”</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47122941"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Control Automation (manual, I</w:t>
            </w:r>
            <w:r w:rsidR="00DF002A" w:rsidRPr="00052D0D">
              <w:rPr>
                <w:rFonts w:ascii="Calibri Light" w:hAnsi="Calibri Light" w:cs="Arial"/>
                <w:b/>
                <w:bCs/>
                <w:sz w:val="18"/>
                <w:szCs w:val="18"/>
              </w:rPr>
              <w:t>T dependent- manual, automated</w:t>
            </w:r>
          </w:p>
        </w:tc>
        <w:tc>
          <w:tcPr>
            <w:tcW w:w="2383" w:type="dxa"/>
            <w:tcBorders>
              <w:top w:val="threeDEmboss" w:sz="6" w:space="0" w:color="auto"/>
              <w:left w:val="single" w:sz="4" w:space="0" w:color="auto"/>
              <w:bottom w:val="threeDEmboss" w:sz="6" w:space="0" w:color="auto"/>
            </w:tcBorders>
            <w:shd w:val="clear" w:color="auto" w:fill="FFFF99"/>
          </w:tcPr>
          <w:p w14:paraId="1EC576C3" w14:textId="77777777" w:rsidR="005A7108" w:rsidRPr="00052D0D" w:rsidRDefault="005A7108" w:rsidP="51FE5148">
            <w:pPr>
              <w:rPr>
                <w:rFonts w:ascii="Calibri Light" w:hAnsi="Calibri Light" w:cs="Arial"/>
                <w:b/>
                <w:bCs/>
                <w:sz w:val="18"/>
                <w:szCs w:val="18"/>
              </w:rPr>
            </w:pPr>
            <w:r w:rsidRPr="00052D0D">
              <w:rPr>
                <w:rFonts w:ascii="Calibri Light" w:hAnsi="Calibri Light" w:cs="Arial"/>
                <w:b/>
                <w:bCs/>
                <w:sz w:val="18"/>
                <w:szCs w:val="18"/>
              </w:rPr>
              <w:t>Relevant technical identifier or RICEFW reference</w:t>
            </w:r>
          </w:p>
        </w:tc>
      </w:tr>
      <w:tr w:rsidR="002D79AF" w:rsidRPr="00052D0D" w14:paraId="7E02909C" w14:textId="77777777" w:rsidTr="51FE5148">
        <w:trPr>
          <w:trHeight w:val="333"/>
          <w:tblHeader/>
        </w:trPr>
        <w:tc>
          <w:tcPr>
            <w:tcW w:w="1374" w:type="dxa"/>
            <w:tcBorders>
              <w:top w:val="threeDEmboss" w:sz="6" w:space="0" w:color="auto"/>
              <w:bottom w:val="single" w:sz="4" w:space="0" w:color="auto"/>
              <w:right w:val="single" w:sz="4" w:space="0" w:color="auto"/>
            </w:tcBorders>
          </w:tcPr>
          <w:p w14:paraId="2D697843" w14:textId="77777777" w:rsidR="002D79AF" w:rsidRPr="00052D0D" w:rsidRDefault="002D79AF" w:rsidP="002D79AF">
            <w:pPr>
              <w:rPr>
                <w:rFonts w:ascii="Calibri Light" w:hAnsi="Calibri Light" w:cs="Arial"/>
                <w:sz w:val="18"/>
                <w:szCs w:val="18"/>
              </w:rPr>
            </w:pPr>
            <w:r w:rsidRPr="00052D0D">
              <w:rPr>
                <w:rFonts w:ascii="Calibri Light" w:hAnsi="Calibri Light" w:cs="Arial"/>
                <w:sz w:val="18"/>
                <w:szCs w:val="18"/>
              </w:rPr>
              <w:t>N/A</w:t>
            </w:r>
          </w:p>
        </w:tc>
        <w:tc>
          <w:tcPr>
            <w:tcW w:w="1557" w:type="dxa"/>
            <w:tcBorders>
              <w:top w:val="threeDEmboss" w:sz="6" w:space="0" w:color="auto"/>
              <w:bottom w:val="single" w:sz="4" w:space="0" w:color="auto"/>
              <w:right w:val="single" w:sz="4" w:space="0" w:color="auto"/>
            </w:tcBorders>
          </w:tcPr>
          <w:p w14:paraId="42377A75" w14:textId="77777777" w:rsidR="002D79AF" w:rsidRPr="00052D0D" w:rsidRDefault="002D79AF"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100" w:type="dxa"/>
            <w:tcBorders>
              <w:top w:val="threeDEmboss" w:sz="6" w:space="0" w:color="auto"/>
              <w:left w:val="single" w:sz="4" w:space="0" w:color="auto"/>
              <w:bottom w:val="single" w:sz="4" w:space="0" w:color="auto"/>
              <w:right w:val="single" w:sz="4" w:space="0" w:color="auto"/>
            </w:tcBorders>
          </w:tcPr>
          <w:p w14:paraId="6561A55B" w14:textId="77777777" w:rsidR="002D79AF" w:rsidRPr="00052D0D" w:rsidRDefault="002D79AF" w:rsidP="002D79AF">
            <w:pPr>
              <w:rPr>
                <w:rFonts w:ascii="Calibri Light" w:hAnsi="Calibri Light" w:cs="Arial"/>
                <w:sz w:val="18"/>
                <w:szCs w:val="18"/>
              </w:rPr>
            </w:pPr>
            <w:r w:rsidRPr="00052D0D">
              <w:rPr>
                <w:rFonts w:ascii="Calibri Light" w:hAnsi="Calibri Light" w:cs="Arial"/>
                <w:sz w:val="18"/>
                <w:szCs w:val="18"/>
              </w:rPr>
              <w:t>N/A</w:t>
            </w:r>
          </w:p>
        </w:tc>
        <w:tc>
          <w:tcPr>
            <w:tcW w:w="1833" w:type="dxa"/>
            <w:tcBorders>
              <w:top w:val="threeDEmboss" w:sz="6" w:space="0" w:color="auto"/>
              <w:left w:val="single" w:sz="4" w:space="0" w:color="auto"/>
              <w:bottom w:val="single" w:sz="4" w:space="0" w:color="auto"/>
              <w:right w:val="single" w:sz="4" w:space="0" w:color="auto"/>
            </w:tcBorders>
          </w:tcPr>
          <w:p w14:paraId="6E117F81" w14:textId="77777777" w:rsidR="002D79AF" w:rsidRPr="00052D0D" w:rsidRDefault="002D79AF" w:rsidP="002D79AF">
            <w:pPr>
              <w:rPr>
                <w:rFonts w:ascii="Calibri Light" w:hAnsi="Calibri Light" w:cs="Arial"/>
                <w:sz w:val="18"/>
                <w:szCs w:val="18"/>
              </w:rPr>
            </w:pPr>
            <w:r w:rsidRPr="00052D0D">
              <w:rPr>
                <w:rFonts w:ascii="Calibri Light" w:hAnsi="Calibri Light" w:cs="Arial"/>
                <w:sz w:val="18"/>
                <w:szCs w:val="18"/>
              </w:rPr>
              <w:t>N/A</w:t>
            </w:r>
          </w:p>
        </w:tc>
        <w:tc>
          <w:tcPr>
            <w:tcW w:w="1833" w:type="dxa"/>
            <w:tcBorders>
              <w:top w:val="threeDEmboss" w:sz="6" w:space="0" w:color="auto"/>
              <w:left w:val="single" w:sz="4" w:space="0" w:color="auto"/>
              <w:bottom w:val="single" w:sz="4" w:space="0" w:color="auto"/>
              <w:right w:val="single" w:sz="4" w:space="0" w:color="auto"/>
            </w:tcBorders>
          </w:tcPr>
          <w:p w14:paraId="305563D6" w14:textId="77777777" w:rsidR="002D79AF" w:rsidRPr="00052D0D" w:rsidRDefault="002D79AF" w:rsidP="002D79AF">
            <w:pPr>
              <w:rPr>
                <w:rFonts w:ascii="Calibri Light" w:hAnsi="Calibri Light" w:cs="Arial"/>
                <w:sz w:val="18"/>
                <w:szCs w:val="18"/>
              </w:rPr>
            </w:pPr>
            <w:r w:rsidRPr="00052D0D">
              <w:rPr>
                <w:rFonts w:ascii="Calibri Light" w:hAnsi="Calibri Light" w:cs="Arial"/>
                <w:sz w:val="18"/>
                <w:szCs w:val="18"/>
              </w:rPr>
              <w:t>N/A</w:t>
            </w:r>
          </w:p>
        </w:tc>
        <w:tc>
          <w:tcPr>
            <w:tcW w:w="2383" w:type="dxa"/>
            <w:tcBorders>
              <w:top w:val="threeDEmboss" w:sz="6" w:space="0" w:color="auto"/>
              <w:left w:val="single" w:sz="4" w:space="0" w:color="auto"/>
              <w:bottom w:val="single" w:sz="4" w:space="0" w:color="auto"/>
            </w:tcBorders>
          </w:tcPr>
          <w:p w14:paraId="56E3D8D7" w14:textId="77777777" w:rsidR="002D79AF" w:rsidRPr="00052D0D" w:rsidRDefault="002D79AF" w:rsidP="002D79AF">
            <w:pPr>
              <w:rPr>
                <w:rFonts w:ascii="Calibri Light" w:hAnsi="Calibri Light" w:cs="Arial"/>
                <w:sz w:val="18"/>
                <w:szCs w:val="18"/>
              </w:rPr>
            </w:pPr>
            <w:r w:rsidRPr="00052D0D">
              <w:rPr>
                <w:rFonts w:ascii="Calibri Light" w:hAnsi="Calibri Light" w:cs="Arial"/>
                <w:sz w:val="18"/>
                <w:szCs w:val="18"/>
              </w:rPr>
              <w:t>N/A</w:t>
            </w:r>
          </w:p>
        </w:tc>
      </w:tr>
    </w:tbl>
    <w:p w14:paraId="2776EC1E" w14:textId="097FD3D0" w:rsidR="007B6D25" w:rsidRPr="00052D0D" w:rsidRDefault="007B6D25" w:rsidP="00052D0D">
      <w:pPr>
        <w:pStyle w:val="Heading2"/>
        <w:numPr>
          <w:ilvl w:val="0"/>
          <w:numId w:val="0"/>
        </w:numPr>
        <w:ind w:left="1080"/>
      </w:pPr>
      <w:bookmarkStart w:id="78" w:name="_Toc508484473"/>
      <w:bookmarkStart w:id="79" w:name="_Toc515950876"/>
      <w:r w:rsidRPr="00052D0D">
        <w:t>3.1 Security Considerations</w:t>
      </w:r>
      <w:bookmarkEnd w:id="78"/>
      <w:bookmarkEnd w:id="79"/>
    </w:p>
    <w:p w14:paraId="4543FA72" w14:textId="75A423C0" w:rsidR="005A7108" w:rsidRPr="00052D0D" w:rsidRDefault="005A7108" w:rsidP="004F1493">
      <w:pPr>
        <w:ind w:left="720"/>
        <w:rPr>
          <w:rStyle w:val="Hyperlink"/>
          <w:rFonts w:ascii="Calibri Light" w:hAnsi="Calibri Light" w:cs="Arial"/>
          <w:i/>
          <w:iCs/>
          <w:color w:val="auto"/>
          <w:sz w:val="18"/>
          <w:szCs w:val="18"/>
          <w:u w:val="none"/>
        </w:rPr>
      </w:pPr>
    </w:p>
    <w:tbl>
      <w:tblPr>
        <w:tblW w:w="765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620"/>
        <w:gridCol w:w="1350"/>
        <w:gridCol w:w="1260"/>
        <w:gridCol w:w="1980"/>
        <w:gridCol w:w="1440"/>
      </w:tblGrid>
      <w:tr w:rsidR="00DF002A" w:rsidRPr="00052D0D" w14:paraId="519EB095" w14:textId="77777777" w:rsidTr="51FE5148">
        <w:trPr>
          <w:cantSplit/>
          <w:trHeight w:val="432"/>
          <w:tblHeader/>
        </w:trPr>
        <w:tc>
          <w:tcPr>
            <w:tcW w:w="1620" w:type="dxa"/>
            <w:tcBorders>
              <w:top w:val="threeDEmboss" w:sz="6" w:space="0" w:color="auto"/>
              <w:bottom w:val="threeDEmboss" w:sz="6" w:space="0" w:color="auto"/>
            </w:tcBorders>
            <w:shd w:val="clear" w:color="auto" w:fill="F9FBAF"/>
            <w:vAlign w:val="center"/>
          </w:tcPr>
          <w:p w14:paraId="5BEBC656" w14:textId="77777777" w:rsidR="00DF002A" w:rsidRPr="00052D0D" w:rsidRDefault="00DF002A" w:rsidP="51FE5148">
            <w:pPr>
              <w:pStyle w:val="TableHeader-Left"/>
              <w:rPr>
                <w:rFonts w:ascii="Calibri Light" w:hAnsi="Calibri Light" w:cs="Arial"/>
                <w:sz w:val="18"/>
                <w:szCs w:val="18"/>
              </w:rPr>
            </w:pPr>
            <w:r w:rsidRPr="00052D0D">
              <w:rPr>
                <w:rFonts w:ascii="Calibri Light" w:hAnsi="Calibri Light" w:cs="Arial"/>
                <w:sz w:val="18"/>
                <w:szCs w:val="18"/>
              </w:rPr>
              <w:t xml:space="preserve">Role </w:t>
            </w:r>
          </w:p>
        </w:tc>
        <w:tc>
          <w:tcPr>
            <w:tcW w:w="1350" w:type="dxa"/>
            <w:tcBorders>
              <w:top w:val="threeDEmboss" w:sz="6" w:space="0" w:color="auto"/>
              <w:bottom w:val="threeDEmboss" w:sz="6" w:space="0" w:color="auto"/>
            </w:tcBorders>
            <w:shd w:val="clear" w:color="auto" w:fill="F9FBAF"/>
            <w:vAlign w:val="center"/>
          </w:tcPr>
          <w:p w14:paraId="7F24C77A" w14:textId="77777777" w:rsidR="00DF002A" w:rsidRPr="00052D0D" w:rsidRDefault="00DF002A" w:rsidP="51FE5148">
            <w:pPr>
              <w:pStyle w:val="TableHeader-Left"/>
              <w:rPr>
                <w:rFonts w:ascii="Calibri Light" w:hAnsi="Calibri Light" w:cs="Arial"/>
                <w:sz w:val="18"/>
                <w:szCs w:val="18"/>
              </w:rPr>
            </w:pPr>
            <w:r w:rsidRPr="00052D0D">
              <w:rPr>
                <w:rFonts w:ascii="Calibri Light" w:hAnsi="Calibri Light" w:cs="Arial"/>
                <w:sz w:val="18"/>
                <w:szCs w:val="18"/>
              </w:rPr>
              <w:t xml:space="preserve">Transaction Code (T-Code) </w:t>
            </w:r>
          </w:p>
        </w:tc>
        <w:tc>
          <w:tcPr>
            <w:tcW w:w="1260" w:type="dxa"/>
            <w:tcBorders>
              <w:top w:val="threeDEmboss" w:sz="6" w:space="0" w:color="auto"/>
              <w:bottom w:val="threeDEmboss" w:sz="6" w:space="0" w:color="auto"/>
            </w:tcBorders>
            <w:shd w:val="clear" w:color="auto" w:fill="F9FBAF"/>
            <w:vAlign w:val="center"/>
          </w:tcPr>
          <w:p w14:paraId="41058549" w14:textId="77777777" w:rsidR="00DF002A" w:rsidRPr="00052D0D" w:rsidRDefault="00DF002A" w:rsidP="51FE5148">
            <w:pPr>
              <w:pStyle w:val="TableHeader-Left"/>
              <w:rPr>
                <w:rFonts w:ascii="Calibri Light" w:hAnsi="Calibri Light" w:cs="Arial"/>
                <w:sz w:val="18"/>
                <w:szCs w:val="18"/>
              </w:rPr>
            </w:pPr>
            <w:r w:rsidRPr="00052D0D">
              <w:rPr>
                <w:rFonts w:ascii="Calibri Light" w:hAnsi="Calibri Light" w:cs="Arial"/>
                <w:sz w:val="18"/>
                <w:szCs w:val="18"/>
              </w:rPr>
              <w:t>T-Code Description</w:t>
            </w:r>
          </w:p>
        </w:tc>
        <w:tc>
          <w:tcPr>
            <w:tcW w:w="1980" w:type="dxa"/>
            <w:tcBorders>
              <w:top w:val="threeDEmboss" w:sz="6" w:space="0" w:color="auto"/>
              <w:bottom w:val="threeDEmboss" w:sz="6" w:space="0" w:color="auto"/>
            </w:tcBorders>
            <w:shd w:val="clear" w:color="auto" w:fill="F9FBAF"/>
            <w:vAlign w:val="center"/>
          </w:tcPr>
          <w:p w14:paraId="0BD72600" w14:textId="77777777" w:rsidR="00DF002A" w:rsidRPr="00052D0D" w:rsidRDefault="00DF002A" w:rsidP="51FE5148">
            <w:pPr>
              <w:pStyle w:val="TableHeader-Left"/>
              <w:rPr>
                <w:rFonts w:ascii="Calibri Light" w:hAnsi="Calibri Light" w:cs="Arial"/>
                <w:sz w:val="18"/>
                <w:szCs w:val="18"/>
              </w:rPr>
            </w:pPr>
            <w:r w:rsidRPr="00052D0D">
              <w:rPr>
                <w:rFonts w:ascii="Calibri Light" w:hAnsi="Calibri Light" w:cs="Arial"/>
                <w:sz w:val="18"/>
                <w:szCs w:val="18"/>
              </w:rPr>
              <w:t>Functional Restriction</w:t>
            </w:r>
          </w:p>
        </w:tc>
        <w:tc>
          <w:tcPr>
            <w:tcW w:w="1440" w:type="dxa"/>
            <w:tcBorders>
              <w:top w:val="threeDEmboss" w:sz="6" w:space="0" w:color="auto"/>
              <w:bottom w:val="threeDEmboss" w:sz="6" w:space="0" w:color="auto"/>
            </w:tcBorders>
            <w:shd w:val="clear" w:color="auto" w:fill="F9FBAF"/>
          </w:tcPr>
          <w:p w14:paraId="57D997BA" w14:textId="77777777" w:rsidR="00DF002A" w:rsidRPr="00052D0D" w:rsidDel="00036EF2" w:rsidRDefault="00DF002A" w:rsidP="51FE5148">
            <w:pPr>
              <w:pStyle w:val="TableHeader-Left"/>
              <w:rPr>
                <w:rFonts w:ascii="Calibri Light" w:hAnsi="Calibri Light" w:cs="Arial"/>
                <w:sz w:val="18"/>
                <w:szCs w:val="18"/>
              </w:rPr>
            </w:pPr>
            <w:r w:rsidRPr="00052D0D">
              <w:rPr>
                <w:rFonts w:ascii="Calibri Light" w:hAnsi="Calibri Light" w:cs="Arial"/>
                <w:sz w:val="18"/>
                <w:szCs w:val="18"/>
              </w:rPr>
              <w:t>Organizational Restriction</w:t>
            </w:r>
          </w:p>
        </w:tc>
      </w:tr>
      <w:tr w:rsidR="007B2B77" w:rsidRPr="00052D0D" w14:paraId="09EC1094" w14:textId="77777777" w:rsidTr="51FE5148">
        <w:trPr>
          <w:cantSplit/>
          <w:trHeight w:val="108"/>
          <w:tblHeader/>
        </w:trPr>
        <w:tc>
          <w:tcPr>
            <w:tcW w:w="1620" w:type="dxa"/>
            <w:tcBorders>
              <w:top w:val="threeDEmboss" w:sz="6" w:space="0" w:color="auto"/>
              <w:bottom w:val="single" w:sz="6" w:space="0" w:color="auto"/>
            </w:tcBorders>
            <w:vAlign w:val="center"/>
          </w:tcPr>
          <w:p w14:paraId="4FE92130" w14:textId="3351CBB8" w:rsidR="007B2B77" w:rsidRPr="00052D0D" w:rsidRDefault="00471131" w:rsidP="51FE5148">
            <w:pPr>
              <w:pStyle w:val="TableField-Left"/>
              <w:rPr>
                <w:rFonts w:ascii="Calibri Light" w:hAnsi="Calibri Light" w:cs="Arial"/>
                <w:sz w:val="18"/>
                <w:szCs w:val="18"/>
              </w:rPr>
            </w:pPr>
            <w:r w:rsidRPr="00052D0D">
              <w:rPr>
                <w:rFonts w:ascii="Calibri Light" w:hAnsi="Calibri Light" w:cs="Tahoma"/>
              </w:rPr>
              <w:t>Trouble Call</w:t>
            </w:r>
            <w:r w:rsidR="007B2B77" w:rsidRPr="00052D0D">
              <w:rPr>
                <w:rFonts w:ascii="Calibri Light" w:hAnsi="Calibri Light" w:cs="Tahoma"/>
              </w:rPr>
              <w:t xml:space="preserve"> Processing – CCC/BCD</w:t>
            </w:r>
          </w:p>
        </w:tc>
        <w:tc>
          <w:tcPr>
            <w:tcW w:w="1350" w:type="dxa"/>
            <w:tcBorders>
              <w:top w:val="threeDEmboss" w:sz="6" w:space="0" w:color="auto"/>
              <w:bottom w:val="single" w:sz="6" w:space="0" w:color="auto"/>
            </w:tcBorders>
            <w:vAlign w:val="center"/>
          </w:tcPr>
          <w:p w14:paraId="3DAB1F34"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cs="Tahoma"/>
              </w:rPr>
              <w:t>C4C (Workcenter: Call Center)</w:t>
            </w:r>
          </w:p>
        </w:tc>
        <w:tc>
          <w:tcPr>
            <w:tcW w:w="1260" w:type="dxa"/>
            <w:tcBorders>
              <w:top w:val="threeDEmboss" w:sz="6" w:space="0" w:color="auto"/>
              <w:bottom w:val="single" w:sz="6" w:space="0" w:color="auto"/>
            </w:tcBorders>
            <w:vAlign w:val="center"/>
          </w:tcPr>
          <w:p w14:paraId="68D8F5E4"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cs="Tahoma"/>
              </w:rPr>
              <w:t xml:space="preserve">Display Work Order </w:t>
            </w:r>
          </w:p>
        </w:tc>
        <w:tc>
          <w:tcPr>
            <w:tcW w:w="1980" w:type="dxa"/>
            <w:tcBorders>
              <w:top w:val="threeDEmboss" w:sz="6" w:space="0" w:color="auto"/>
              <w:bottom w:val="single" w:sz="6" w:space="0" w:color="auto"/>
            </w:tcBorders>
            <w:vAlign w:val="center"/>
          </w:tcPr>
          <w:p w14:paraId="665E0A29"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lang w:val="de-CH"/>
              </w:rPr>
              <w:t xml:space="preserve">Display </w:t>
            </w:r>
          </w:p>
        </w:tc>
        <w:tc>
          <w:tcPr>
            <w:tcW w:w="1440" w:type="dxa"/>
            <w:tcBorders>
              <w:top w:val="threeDEmboss" w:sz="6" w:space="0" w:color="auto"/>
              <w:bottom w:val="single" w:sz="6" w:space="0" w:color="auto"/>
            </w:tcBorders>
            <w:vAlign w:val="center"/>
          </w:tcPr>
          <w:p w14:paraId="40B8BB09" w14:textId="77777777" w:rsidR="007B2B77" w:rsidRPr="00052D0D" w:rsidRDefault="007B2B77" w:rsidP="007B2B77">
            <w:pPr>
              <w:pStyle w:val="TableField-Left"/>
              <w:rPr>
                <w:rFonts w:ascii="Calibri Light" w:hAnsi="Calibri Light" w:cs="Arial"/>
                <w:sz w:val="18"/>
              </w:rPr>
            </w:pPr>
          </w:p>
        </w:tc>
      </w:tr>
      <w:tr w:rsidR="007B2B77" w:rsidRPr="00052D0D" w14:paraId="073058B6" w14:textId="77777777" w:rsidTr="51FE5148">
        <w:trPr>
          <w:cantSplit/>
          <w:trHeight w:val="111"/>
          <w:tblHeader/>
        </w:trPr>
        <w:tc>
          <w:tcPr>
            <w:tcW w:w="1620" w:type="dxa"/>
            <w:tcBorders>
              <w:top w:val="single" w:sz="6" w:space="0" w:color="auto"/>
              <w:bottom w:val="single" w:sz="6" w:space="0" w:color="auto"/>
            </w:tcBorders>
            <w:vAlign w:val="center"/>
          </w:tcPr>
          <w:p w14:paraId="4044BC1B" w14:textId="640120F7" w:rsidR="007B2B77" w:rsidRPr="00052D0D" w:rsidRDefault="00471131" w:rsidP="51FE5148">
            <w:pPr>
              <w:pStyle w:val="TableField-Left"/>
              <w:rPr>
                <w:rFonts w:ascii="Calibri Light" w:hAnsi="Calibri Light" w:cs="Arial"/>
                <w:sz w:val="18"/>
                <w:szCs w:val="18"/>
              </w:rPr>
            </w:pPr>
            <w:r w:rsidRPr="00052D0D">
              <w:rPr>
                <w:rFonts w:ascii="Calibri Light" w:hAnsi="Calibri Light" w:cs="Tahoma"/>
              </w:rPr>
              <w:t xml:space="preserve">Trouble Call </w:t>
            </w:r>
            <w:r w:rsidR="007B2B77"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27F13672"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6BC276B3"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lang w:val="de-CH"/>
              </w:rPr>
              <w:t xml:space="preserve">Create Work Order </w:t>
            </w:r>
          </w:p>
        </w:tc>
        <w:tc>
          <w:tcPr>
            <w:tcW w:w="1980" w:type="dxa"/>
            <w:tcBorders>
              <w:top w:val="single" w:sz="6" w:space="0" w:color="auto"/>
              <w:bottom w:val="single" w:sz="6" w:space="0" w:color="auto"/>
            </w:tcBorders>
            <w:vAlign w:val="center"/>
          </w:tcPr>
          <w:p w14:paraId="1E508F37"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lang w:val="de-CH"/>
              </w:rPr>
              <w:t>Create</w:t>
            </w:r>
          </w:p>
        </w:tc>
        <w:tc>
          <w:tcPr>
            <w:tcW w:w="1440" w:type="dxa"/>
            <w:tcBorders>
              <w:top w:val="single" w:sz="6" w:space="0" w:color="auto"/>
              <w:bottom w:val="single" w:sz="6" w:space="0" w:color="auto"/>
            </w:tcBorders>
            <w:vAlign w:val="center"/>
          </w:tcPr>
          <w:p w14:paraId="1392F0E6" w14:textId="77777777" w:rsidR="007B2B77" w:rsidRPr="00052D0D" w:rsidRDefault="007B2B77" w:rsidP="007B2B77">
            <w:pPr>
              <w:pStyle w:val="TableField-Left"/>
              <w:rPr>
                <w:rFonts w:ascii="Calibri Light" w:hAnsi="Calibri Light" w:cs="Arial"/>
                <w:sz w:val="18"/>
              </w:rPr>
            </w:pPr>
          </w:p>
        </w:tc>
      </w:tr>
      <w:tr w:rsidR="007B2B77" w:rsidRPr="00052D0D" w14:paraId="6D27273C" w14:textId="77777777" w:rsidTr="51FE5148">
        <w:trPr>
          <w:cantSplit/>
          <w:trHeight w:val="111"/>
          <w:tblHeader/>
        </w:trPr>
        <w:tc>
          <w:tcPr>
            <w:tcW w:w="1620" w:type="dxa"/>
            <w:tcBorders>
              <w:top w:val="single" w:sz="6" w:space="0" w:color="auto"/>
              <w:bottom w:val="single" w:sz="6" w:space="0" w:color="auto"/>
            </w:tcBorders>
            <w:vAlign w:val="center"/>
          </w:tcPr>
          <w:p w14:paraId="64C7F796" w14:textId="1A5A9CBE" w:rsidR="007B2B77" w:rsidRPr="00052D0D" w:rsidRDefault="00471131" w:rsidP="51FE5148">
            <w:pPr>
              <w:pStyle w:val="TableField-Left"/>
              <w:rPr>
                <w:rFonts w:ascii="Calibri Light" w:hAnsi="Calibri Light" w:cs="Arial"/>
                <w:sz w:val="18"/>
                <w:szCs w:val="18"/>
              </w:rPr>
            </w:pPr>
            <w:r w:rsidRPr="00052D0D">
              <w:rPr>
                <w:rFonts w:ascii="Calibri Light" w:hAnsi="Calibri Light" w:cs="Tahoma"/>
              </w:rPr>
              <w:t xml:space="preserve">Trouble Call </w:t>
            </w:r>
            <w:r w:rsidR="007B2B77"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66721B8B"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42978C79"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lang w:val="de-CH"/>
              </w:rPr>
              <w:t xml:space="preserve">Change Work Order </w:t>
            </w:r>
          </w:p>
        </w:tc>
        <w:tc>
          <w:tcPr>
            <w:tcW w:w="1980" w:type="dxa"/>
            <w:tcBorders>
              <w:top w:val="single" w:sz="6" w:space="0" w:color="auto"/>
              <w:bottom w:val="single" w:sz="6" w:space="0" w:color="auto"/>
            </w:tcBorders>
            <w:vAlign w:val="center"/>
          </w:tcPr>
          <w:p w14:paraId="4AF4C3CA" w14:textId="77777777" w:rsidR="007B2B77" w:rsidRPr="00052D0D" w:rsidRDefault="007B2B77" w:rsidP="51FE5148">
            <w:pPr>
              <w:pStyle w:val="TableField-Left"/>
              <w:rPr>
                <w:rFonts w:ascii="Calibri Light" w:hAnsi="Calibri Light" w:cs="Arial"/>
                <w:sz w:val="18"/>
                <w:szCs w:val="18"/>
              </w:rPr>
            </w:pPr>
            <w:r w:rsidRPr="00052D0D">
              <w:rPr>
                <w:rFonts w:ascii="Calibri Light" w:hAnsi="Calibri Light"/>
                <w:lang w:val="de-CH"/>
              </w:rPr>
              <w:t>Change/Cancel</w:t>
            </w:r>
          </w:p>
        </w:tc>
        <w:tc>
          <w:tcPr>
            <w:tcW w:w="1440" w:type="dxa"/>
            <w:tcBorders>
              <w:top w:val="single" w:sz="6" w:space="0" w:color="auto"/>
              <w:bottom w:val="single" w:sz="6" w:space="0" w:color="auto"/>
            </w:tcBorders>
            <w:vAlign w:val="center"/>
          </w:tcPr>
          <w:p w14:paraId="2B080150" w14:textId="77777777" w:rsidR="007B2B77" w:rsidRPr="00052D0D" w:rsidRDefault="007B2B77" w:rsidP="007B2B77">
            <w:pPr>
              <w:pStyle w:val="TableField-Left"/>
              <w:rPr>
                <w:rFonts w:ascii="Calibri Light" w:hAnsi="Calibri Light" w:cs="Arial"/>
                <w:sz w:val="18"/>
              </w:rPr>
            </w:pPr>
          </w:p>
        </w:tc>
      </w:tr>
      <w:tr w:rsidR="002906EF" w:rsidRPr="00052D0D" w14:paraId="7C95B531" w14:textId="77777777" w:rsidTr="51FE5148">
        <w:trPr>
          <w:cantSplit/>
          <w:trHeight w:val="111"/>
          <w:tblHeader/>
        </w:trPr>
        <w:tc>
          <w:tcPr>
            <w:tcW w:w="1620" w:type="dxa"/>
            <w:tcBorders>
              <w:top w:val="single" w:sz="6" w:space="0" w:color="auto"/>
              <w:bottom w:val="single" w:sz="6" w:space="0" w:color="auto"/>
            </w:tcBorders>
            <w:vAlign w:val="center"/>
          </w:tcPr>
          <w:p w14:paraId="646B2727" w14:textId="213BE5EA" w:rsidR="002906EF" w:rsidRPr="00052D0D" w:rsidRDefault="00471131" w:rsidP="002906EF">
            <w:pPr>
              <w:pStyle w:val="TableField-Left"/>
              <w:rPr>
                <w:rFonts w:ascii="Calibri Light" w:hAnsi="Calibri Light" w:cs="Tahoma"/>
              </w:rPr>
            </w:pPr>
            <w:r w:rsidRPr="00052D0D">
              <w:rPr>
                <w:rFonts w:ascii="Calibri Light" w:hAnsi="Calibri Light" w:cs="Tahoma"/>
              </w:rPr>
              <w:t xml:space="preserve">Trouble Call </w:t>
            </w:r>
            <w:r w:rsidR="002906EF"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7DC9F488" w14:textId="77B85A24" w:rsidR="002906EF" w:rsidRPr="00052D0D" w:rsidRDefault="002906EF" w:rsidP="002906EF">
            <w:pPr>
              <w:pStyle w:val="TableField-Left"/>
              <w:rPr>
                <w:rFonts w:ascii="Calibri Light" w:hAnsi="Calibri Light" w:cs="Tahoma"/>
              </w:rPr>
            </w:pPr>
            <w:r w:rsidRPr="00052D0D">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47B6FECA" w14:textId="4BCD2852" w:rsidR="002906EF" w:rsidRPr="00052D0D" w:rsidRDefault="002906EF" w:rsidP="002906EF">
            <w:pPr>
              <w:pStyle w:val="TableField-Left"/>
              <w:rPr>
                <w:rFonts w:ascii="Calibri Light" w:hAnsi="Calibri Light"/>
                <w:lang w:val="de-CH"/>
              </w:rPr>
            </w:pPr>
            <w:r w:rsidRPr="00052D0D">
              <w:rPr>
                <w:rFonts w:ascii="Calibri Light" w:hAnsi="Calibri Light"/>
                <w:lang w:val="de-CH"/>
              </w:rPr>
              <w:t>Work Order Report</w:t>
            </w:r>
          </w:p>
        </w:tc>
        <w:tc>
          <w:tcPr>
            <w:tcW w:w="1980" w:type="dxa"/>
            <w:tcBorders>
              <w:top w:val="single" w:sz="6" w:space="0" w:color="auto"/>
              <w:bottom w:val="single" w:sz="6" w:space="0" w:color="auto"/>
            </w:tcBorders>
            <w:vAlign w:val="center"/>
          </w:tcPr>
          <w:p w14:paraId="52596F1D" w14:textId="25978028" w:rsidR="002906EF" w:rsidRPr="00052D0D" w:rsidRDefault="002906EF" w:rsidP="002906EF">
            <w:pPr>
              <w:pStyle w:val="TableField-Left"/>
              <w:rPr>
                <w:rFonts w:ascii="Calibri Light" w:hAnsi="Calibri Light"/>
                <w:lang w:val="de-CH"/>
              </w:rPr>
            </w:pPr>
            <w:r w:rsidRPr="00052D0D">
              <w:rPr>
                <w:rFonts w:ascii="Calibri Light" w:hAnsi="Calibri Light"/>
                <w:lang w:val="de-CH"/>
              </w:rPr>
              <w:t>List work order</w:t>
            </w:r>
          </w:p>
        </w:tc>
        <w:tc>
          <w:tcPr>
            <w:tcW w:w="1440" w:type="dxa"/>
            <w:tcBorders>
              <w:top w:val="single" w:sz="6" w:space="0" w:color="auto"/>
              <w:bottom w:val="single" w:sz="6" w:space="0" w:color="auto"/>
            </w:tcBorders>
            <w:vAlign w:val="center"/>
          </w:tcPr>
          <w:p w14:paraId="4C087C4F" w14:textId="77777777" w:rsidR="002906EF" w:rsidRPr="00052D0D" w:rsidRDefault="002906EF" w:rsidP="002906EF">
            <w:pPr>
              <w:pStyle w:val="TableField-Left"/>
              <w:rPr>
                <w:rFonts w:ascii="Calibri Light" w:hAnsi="Calibri Light" w:cs="Arial"/>
                <w:sz w:val="18"/>
              </w:rPr>
            </w:pPr>
          </w:p>
        </w:tc>
      </w:tr>
      <w:tr w:rsidR="002906EF" w:rsidRPr="00052D0D" w14:paraId="7FC3C711" w14:textId="77777777" w:rsidTr="51FE5148">
        <w:trPr>
          <w:cantSplit/>
          <w:trHeight w:val="111"/>
          <w:tblHeader/>
        </w:trPr>
        <w:tc>
          <w:tcPr>
            <w:tcW w:w="1620" w:type="dxa"/>
            <w:tcBorders>
              <w:top w:val="single" w:sz="6" w:space="0" w:color="auto"/>
              <w:bottom w:val="single" w:sz="6" w:space="0" w:color="auto"/>
            </w:tcBorders>
            <w:vAlign w:val="center"/>
          </w:tcPr>
          <w:p w14:paraId="12192C73" w14:textId="11F00107" w:rsidR="002906EF" w:rsidRPr="00052D0D" w:rsidRDefault="00471131" w:rsidP="002906EF">
            <w:pPr>
              <w:pStyle w:val="TableField-Left"/>
              <w:rPr>
                <w:rFonts w:ascii="Calibri Light" w:hAnsi="Calibri Light" w:cs="Tahoma"/>
              </w:rPr>
            </w:pPr>
            <w:r w:rsidRPr="00052D0D">
              <w:rPr>
                <w:rFonts w:ascii="Calibri Light" w:hAnsi="Calibri Light" w:cs="Tahoma"/>
              </w:rPr>
              <w:t xml:space="preserve">Trouble Call </w:t>
            </w:r>
            <w:r w:rsidR="002906EF"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6ACAF0CC" w14:textId="77777777" w:rsidR="002906EF" w:rsidRPr="00052D0D" w:rsidRDefault="002906EF" w:rsidP="002906EF">
            <w:pPr>
              <w:pStyle w:val="TableField-Left"/>
              <w:rPr>
                <w:rFonts w:ascii="Calibri Light" w:hAnsi="Calibri Light" w:cs="Tahoma"/>
              </w:rPr>
            </w:pPr>
            <w:r w:rsidRPr="00052D0D">
              <w:rPr>
                <w:rFonts w:ascii="Calibri Light" w:hAnsi="Calibri Light" w:cs="Tahoma"/>
              </w:rPr>
              <w:t>IW31</w:t>
            </w:r>
          </w:p>
        </w:tc>
        <w:tc>
          <w:tcPr>
            <w:tcW w:w="1260" w:type="dxa"/>
            <w:tcBorders>
              <w:top w:val="single" w:sz="6" w:space="0" w:color="auto"/>
              <w:bottom w:val="single" w:sz="6" w:space="0" w:color="auto"/>
            </w:tcBorders>
            <w:vAlign w:val="center"/>
          </w:tcPr>
          <w:p w14:paraId="0684A4B8"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 xml:space="preserve">Create Work Order </w:t>
            </w:r>
          </w:p>
        </w:tc>
        <w:tc>
          <w:tcPr>
            <w:tcW w:w="1980" w:type="dxa"/>
            <w:tcBorders>
              <w:top w:val="single" w:sz="6" w:space="0" w:color="auto"/>
              <w:bottom w:val="single" w:sz="6" w:space="0" w:color="auto"/>
            </w:tcBorders>
            <w:vAlign w:val="center"/>
          </w:tcPr>
          <w:p w14:paraId="29AFDBD2"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Create</w:t>
            </w:r>
          </w:p>
        </w:tc>
        <w:tc>
          <w:tcPr>
            <w:tcW w:w="1440" w:type="dxa"/>
            <w:tcBorders>
              <w:top w:val="single" w:sz="6" w:space="0" w:color="auto"/>
              <w:bottom w:val="single" w:sz="6" w:space="0" w:color="auto"/>
            </w:tcBorders>
            <w:vAlign w:val="center"/>
          </w:tcPr>
          <w:p w14:paraId="5A90CAE0" w14:textId="77777777" w:rsidR="002906EF" w:rsidRPr="00052D0D" w:rsidRDefault="002906EF" w:rsidP="002906EF">
            <w:pPr>
              <w:pStyle w:val="TableField-Left"/>
              <w:rPr>
                <w:rFonts w:ascii="Calibri Light" w:hAnsi="Calibri Light" w:cs="Arial"/>
                <w:sz w:val="18"/>
              </w:rPr>
            </w:pPr>
          </w:p>
        </w:tc>
      </w:tr>
      <w:tr w:rsidR="002906EF" w:rsidRPr="00052D0D" w14:paraId="0F150D9E" w14:textId="77777777" w:rsidTr="51FE5148">
        <w:trPr>
          <w:cantSplit/>
          <w:trHeight w:val="111"/>
          <w:tblHeader/>
        </w:trPr>
        <w:tc>
          <w:tcPr>
            <w:tcW w:w="1620" w:type="dxa"/>
            <w:tcBorders>
              <w:top w:val="single" w:sz="6" w:space="0" w:color="auto"/>
              <w:bottom w:val="single" w:sz="6" w:space="0" w:color="auto"/>
            </w:tcBorders>
            <w:vAlign w:val="center"/>
          </w:tcPr>
          <w:p w14:paraId="14B8D343" w14:textId="7D588A64" w:rsidR="002906EF" w:rsidRPr="00052D0D" w:rsidRDefault="00471131" w:rsidP="51FE5148">
            <w:pPr>
              <w:pStyle w:val="TableField-Left"/>
              <w:rPr>
                <w:rFonts w:ascii="Calibri Light" w:hAnsi="Calibri Light" w:cs="Tahoma"/>
              </w:rPr>
            </w:pPr>
            <w:r w:rsidRPr="00052D0D">
              <w:rPr>
                <w:rFonts w:ascii="Calibri Light" w:hAnsi="Calibri Light" w:cs="Tahoma"/>
              </w:rPr>
              <w:t xml:space="preserve">Trouble Call </w:t>
            </w:r>
            <w:r w:rsidR="002906EF"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118D5D07" w14:textId="77777777" w:rsidR="002906EF" w:rsidRPr="00052D0D" w:rsidRDefault="002906EF" w:rsidP="002906EF">
            <w:pPr>
              <w:pStyle w:val="TableHeader-Left"/>
              <w:rPr>
                <w:rFonts w:ascii="Calibri Light" w:hAnsi="Calibri Light" w:cs="Tahoma"/>
                <w:b w:val="0"/>
              </w:rPr>
            </w:pPr>
            <w:r w:rsidRPr="00052D0D">
              <w:rPr>
                <w:rFonts w:ascii="Calibri Light" w:hAnsi="Calibri Light" w:cs="Tahoma"/>
                <w:b w:val="0"/>
              </w:rPr>
              <w:t>IW32</w:t>
            </w:r>
          </w:p>
          <w:p w14:paraId="7736850B" w14:textId="77777777" w:rsidR="002906EF" w:rsidRPr="00052D0D" w:rsidRDefault="002906EF" w:rsidP="002906EF">
            <w:pPr>
              <w:pStyle w:val="TableField-Left"/>
              <w:rPr>
                <w:rFonts w:ascii="Calibri Light" w:hAnsi="Calibri Light" w:cs="Tahoma"/>
              </w:rPr>
            </w:pPr>
          </w:p>
        </w:tc>
        <w:tc>
          <w:tcPr>
            <w:tcW w:w="1260" w:type="dxa"/>
            <w:tcBorders>
              <w:top w:val="single" w:sz="6" w:space="0" w:color="auto"/>
              <w:bottom w:val="single" w:sz="6" w:space="0" w:color="auto"/>
            </w:tcBorders>
            <w:vAlign w:val="center"/>
          </w:tcPr>
          <w:p w14:paraId="019AFD59"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 xml:space="preserve">Change Work Order </w:t>
            </w:r>
          </w:p>
        </w:tc>
        <w:tc>
          <w:tcPr>
            <w:tcW w:w="1980" w:type="dxa"/>
            <w:tcBorders>
              <w:top w:val="single" w:sz="6" w:space="0" w:color="auto"/>
              <w:bottom w:val="single" w:sz="6" w:space="0" w:color="auto"/>
            </w:tcBorders>
            <w:vAlign w:val="center"/>
          </w:tcPr>
          <w:p w14:paraId="31F5E6AC"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Change/Cancel</w:t>
            </w:r>
          </w:p>
        </w:tc>
        <w:tc>
          <w:tcPr>
            <w:tcW w:w="1440" w:type="dxa"/>
            <w:tcBorders>
              <w:top w:val="single" w:sz="6" w:space="0" w:color="auto"/>
              <w:bottom w:val="single" w:sz="6" w:space="0" w:color="auto"/>
            </w:tcBorders>
            <w:vAlign w:val="center"/>
          </w:tcPr>
          <w:p w14:paraId="419F15D3" w14:textId="77777777" w:rsidR="002906EF" w:rsidRPr="00052D0D" w:rsidRDefault="002906EF" w:rsidP="002906EF">
            <w:pPr>
              <w:pStyle w:val="TableField-Left"/>
              <w:rPr>
                <w:rFonts w:ascii="Calibri Light" w:hAnsi="Calibri Light" w:cs="Arial"/>
                <w:sz w:val="18"/>
              </w:rPr>
            </w:pPr>
          </w:p>
        </w:tc>
      </w:tr>
      <w:tr w:rsidR="002906EF" w:rsidRPr="00052D0D" w14:paraId="5FEBEE64" w14:textId="77777777" w:rsidTr="51FE5148">
        <w:trPr>
          <w:cantSplit/>
          <w:trHeight w:val="111"/>
          <w:tblHeader/>
        </w:trPr>
        <w:tc>
          <w:tcPr>
            <w:tcW w:w="1620" w:type="dxa"/>
            <w:tcBorders>
              <w:top w:val="single" w:sz="6" w:space="0" w:color="auto"/>
              <w:bottom w:val="single" w:sz="6" w:space="0" w:color="auto"/>
            </w:tcBorders>
            <w:vAlign w:val="center"/>
          </w:tcPr>
          <w:p w14:paraId="35B82CFB" w14:textId="48C2263F" w:rsidR="002906EF" w:rsidRPr="00052D0D" w:rsidRDefault="00471131" w:rsidP="51FE5148">
            <w:pPr>
              <w:pStyle w:val="TableField-Left"/>
              <w:rPr>
                <w:rFonts w:ascii="Calibri Light" w:hAnsi="Calibri Light" w:cs="Tahoma"/>
              </w:rPr>
            </w:pPr>
            <w:r w:rsidRPr="00052D0D">
              <w:rPr>
                <w:rFonts w:ascii="Calibri Light" w:hAnsi="Calibri Light" w:cs="Tahoma"/>
              </w:rPr>
              <w:t xml:space="preserve">Trouble Call </w:t>
            </w:r>
            <w:r w:rsidR="002906EF"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75A27711" w14:textId="77777777" w:rsidR="002906EF" w:rsidRPr="00052D0D" w:rsidRDefault="002906EF" w:rsidP="002906EF">
            <w:pPr>
              <w:pStyle w:val="TableHeader-Left"/>
              <w:rPr>
                <w:rFonts w:ascii="Calibri Light" w:hAnsi="Calibri Light" w:cs="Tahoma"/>
                <w:b w:val="0"/>
              </w:rPr>
            </w:pPr>
            <w:r w:rsidRPr="00052D0D">
              <w:rPr>
                <w:rFonts w:ascii="Calibri Light" w:hAnsi="Calibri Light" w:cs="Tahoma"/>
                <w:b w:val="0"/>
              </w:rPr>
              <w:t>IW33</w:t>
            </w:r>
          </w:p>
        </w:tc>
        <w:tc>
          <w:tcPr>
            <w:tcW w:w="1260" w:type="dxa"/>
            <w:tcBorders>
              <w:top w:val="single" w:sz="6" w:space="0" w:color="auto"/>
              <w:bottom w:val="single" w:sz="6" w:space="0" w:color="auto"/>
            </w:tcBorders>
            <w:vAlign w:val="center"/>
          </w:tcPr>
          <w:p w14:paraId="74BEB7DD"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 xml:space="preserve">Display Work Order </w:t>
            </w:r>
          </w:p>
        </w:tc>
        <w:tc>
          <w:tcPr>
            <w:tcW w:w="1980" w:type="dxa"/>
            <w:tcBorders>
              <w:top w:val="single" w:sz="6" w:space="0" w:color="auto"/>
              <w:bottom w:val="single" w:sz="6" w:space="0" w:color="auto"/>
            </w:tcBorders>
            <w:vAlign w:val="center"/>
          </w:tcPr>
          <w:p w14:paraId="53A0A0AE" w14:textId="77777777" w:rsidR="002906EF" w:rsidRPr="00052D0D" w:rsidRDefault="002906EF" w:rsidP="002906EF">
            <w:pPr>
              <w:pStyle w:val="TableField-Left"/>
              <w:rPr>
                <w:rFonts w:ascii="Calibri Light" w:hAnsi="Calibri Light"/>
                <w:lang w:val="de-CH"/>
              </w:rPr>
            </w:pPr>
            <w:r w:rsidRPr="00052D0D">
              <w:rPr>
                <w:rFonts w:ascii="Calibri Light" w:hAnsi="Calibri Light"/>
                <w:lang w:val="de-CH"/>
              </w:rPr>
              <w:t>Display</w:t>
            </w:r>
          </w:p>
        </w:tc>
        <w:tc>
          <w:tcPr>
            <w:tcW w:w="1440" w:type="dxa"/>
            <w:tcBorders>
              <w:top w:val="single" w:sz="6" w:space="0" w:color="auto"/>
              <w:bottom w:val="single" w:sz="6" w:space="0" w:color="auto"/>
            </w:tcBorders>
            <w:vAlign w:val="center"/>
          </w:tcPr>
          <w:p w14:paraId="544115BE" w14:textId="77777777" w:rsidR="002906EF" w:rsidRPr="00052D0D" w:rsidRDefault="002906EF" w:rsidP="002906EF">
            <w:pPr>
              <w:pStyle w:val="TableField-Left"/>
              <w:rPr>
                <w:rFonts w:ascii="Calibri Light" w:hAnsi="Calibri Light" w:cs="Arial"/>
                <w:sz w:val="18"/>
              </w:rPr>
            </w:pPr>
          </w:p>
        </w:tc>
      </w:tr>
      <w:tr w:rsidR="002906EF" w:rsidRPr="00052D0D" w14:paraId="7D14EE8D" w14:textId="77777777" w:rsidTr="51FE5148">
        <w:trPr>
          <w:cantSplit/>
          <w:trHeight w:val="111"/>
          <w:tblHeader/>
        </w:trPr>
        <w:tc>
          <w:tcPr>
            <w:tcW w:w="1620" w:type="dxa"/>
            <w:tcBorders>
              <w:top w:val="single" w:sz="6" w:space="0" w:color="auto"/>
              <w:bottom w:val="single" w:sz="6" w:space="0" w:color="auto"/>
            </w:tcBorders>
            <w:vAlign w:val="center"/>
          </w:tcPr>
          <w:p w14:paraId="71C3896B" w14:textId="5B422BE8" w:rsidR="002906EF" w:rsidRPr="00052D0D" w:rsidRDefault="00471131" w:rsidP="51FE5148">
            <w:pPr>
              <w:pStyle w:val="TableField-Left"/>
              <w:rPr>
                <w:rFonts w:ascii="Calibri Light" w:hAnsi="Calibri Light" w:cs="Tahoma"/>
              </w:rPr>
            </w:pPr>
            <w:r w:rsidRPr="00052D0D">
              <w:rPr>
                <w:rFonts w:ascii="Calibri Light" w:hAnsi="Calibri Light" w:cs="Tahoma"/>
              </w:rPr>
              <w:t xml:space="preserve">Trouble Call </w:t>
            </w:r>
            <w:r w:rsidR="002906EF" w:rsidRPr="00052D0D">
              <w:rPr>
                <w:rFonts w:ascii="Calibri Light" w:hAnsi="Calibri Light" w:cs="Tahoma"/>
              </w:rPr>
              <w:t>Processing – CCC/BCD</w:t>
            </w:r>
          </w:p>
        </w:tc>
        <w:tc>
          <w:tcPr>
            <w:tcW w:w="1350" w:type="dxa"/>
            <w:tcBorders>
              <w:top w:val="single" w:sz="6" w:space="0" w:color="auto"/>
              <w:bottom w:val="single" w:sz="6" w:space="0" w:color="auto"/>
            </w:tcBorders>
            <w:vAlign w:val="center"/>
          </w:tcPr>
          <w:p w14:paraId="757BBE7C" w14:textId="1DB540C7" w:rsidR="002906EF" w:rsidRPr="00052D0D" w:rsidRDefault="002906EF" w:rsidP="002906EF">
            <w:pPr>
              <w:pStyle w:val="TableHeader-Left"/>
              <w:rPr>
                <w:rFonts w:ascii="Calibri Light" w:hAnsi="Calibri Light" w:cs="Tahoma"/>
                <w:b w:val="0"/>
              </w:rPr>
            </w:pPr>
            <w:r w:rsidRPr="00052D0D">
              <w:rPr>
                <w:rFonts w:ascii="Calibri Light" w:hAnsi="Calibri Light" w:cs="Tahoma"/>
                <w:b w:val="0"/>
              </w:rPr>
              <w:t>IW39</w:t>
            </w:r>
          </w:p>
        </w:tc>
        <w:tc>
          <w:tcPr>
            <w:tcW w:w="1260" w:type="dxa"/>
            <w:tcBorders>
              <w:top w:val="single" w:sz="6" w:space="0" w:color="auto"/>
              <w:bottom w:val="single" w:sz="6" w:space="0" w:color="auto"/>
            </w:tcBorders>
            <w:vAlign w:val="center"/>
          </w:tcPr>
          <w:p w14:paraId="27479B8D" w14:textId="609B1B3C" w:rsidR="002906EF" w:rsidRPr="00052D0D" w:rsidRDefault="002906EF" w:rsidP="002906EF">
            <w:pPr>
              <w:pStyle w:val="TableField-Left"/>
              <w:rPr>
                <w:rFonts w:ascii="Calibri Light" w:hAnsi="Calibri Light"/>
                <w:lang w:val="de-CH"/>
              </w:rPr>
            </w:pPr>
            <w:r w:rsidRPr="00052D0D">
              <w:rPr>
                <w:rFonts w:ascii="Calibri Light" w:hAnsi="Calibri Light"/>
                <w:lang w:val="de-CH"/>
              </w:rPr>
              <w:t>Work Order Report</w:t>
            </w:r>
          </w:p>
        </w:tc>
        <w:tc>
          <w:tcPr>
            <w:tcW w:w="1980" w:type="dxa"/>
            <w:tcBorders>
              <w:top w:val="single" w:sz="6" w:space="0" w:color="auto"/>
              <w:bottom w:val="single" w:sz="6" w:space="0" w:color="auto"/>
            </w:tcBorders>
            <w:vAlign w:val="center"/>
          </w:tcPr>
          <w:p w14:paraId="0127377C" w14:textId="3970B4A6" w:rsidR="002906EF" w:rsidRPr="00052D0D" w:rsidRDefault="002906EF" w:rsidP="002906EF">
            <w:pPr>
              <w:pStyle w:val="TableField-Left"/>
              <w:rPr>
                <w:rFonts w:ascii="Calibri Light" w:hAnsi="Calibri Light"/>
                <w:lang w:val="de-CH"/>
              </w:rPr>
            </w:pPr>
            <w:r w:rsidRPr="00052D0D">
              <w:rPr>
                <w:rFonts w:ascii="Calibri Light" w:hAnsi="Calibri Light"/>
                <w:lang w:val="de-CH"/>
              </w:rPr>
              <w:t>List work order</w:t>
            </w:r>
          </w:p>
        </w:tc>
        <w:tc>
          <w:tcPr>
            <w:tcW w:w="1440" w:type="dxa"/>
            <w:tcBorders>
              <w:top w:val="single" w:sz="6" w:space="0" w:color="auto"/>
              <w:bottom w:val="single" w:sz="6" w:space="0" w:color="auto"/>
            </w:tcBorders>
            <w:vAlign w:val="center"/>
          </w:tcPr>
          <w:p w14:paraId="5888398E" w14:textId="77777777" w:rsidR="002906EF" w:rsidRPr="00052D0D" w:rsidRDefault="002906EF" w:rsidP="002906EF">
            <w:pPr>
              <w:pStyle w:val="TableField-Left"/>
              <w:rPr>
                <w:rFonts w:ascii="Calibri Light" w:hAnsi="Calibri Light" w:cs="Arial"/>
                <w:sz w:val="18"/>
              </w:rPr>
            </w:pPr>
          </w:p>
        </w:tc>
      </w:tr>
    </w:tbl>
    <w:p w14:paraId="79256065" w14:textId="77777777" w:rsidR="00D96A12" w:rsidRPr="00052D0D" w:rsidRDefault="00D96A12" w:rsidP="001375DC">
      <w:pPr>
        <w:pStyle w:val="Heading2TextBulleted"/>
        <w:numPr>
          <w:ilvl w:val="0"/>
          <w:numId w:val="0"/>
        </w:numPr>
        <w:ind w:left="720" w:hanging="360"/>
        <w:rPr>
          <w:rFonts w:ascii="Calibri Light" w:hAnsi="Calibri Light" w:cs="Arial"/>
        </w:rPr>
      </w:pPr>
    </w:p>
    <w:p w14:paraId="641E1AA0" w14:textId="77777777" w:rsidR="007B6D25" w:rsidRPr="00052D0D" w:rsidRDefault="007B6D25" w:rsidP="00052D0D">
      <w:pPr>
        <w:pStyle w:val="Heading2"/>
        <w:numPr>
          <w:ilvl w:val="0"/>
          <w:numId w:val="0"/>
        </w:numPr>
        <w:ind w:left="1080"/>
      </w:pPr>
      <w:bookmarkStart w:id="80" w:name="_Toc508484474"/>
      <w:bookmarkStart w:id="81" w:name="_Toc515950877"/>
      <w:r w:rsidRPr="00052D0D">
        <w:t>3.2 Custom Program/Transaction Codes</w:t>
      </w:r>
      <w:bookmarkEnd w:id="80"/>
      <w:bookmarkEnd w:id="81"/>
    </w:p>
    <w:p w14:paraId="05F5DF7E" w14:textId="456FDAC8" w:rsidR="00676625" w:rsidRPr="00052D0D" w:rsidRDefault="00676625" w:rsidP="004F1493">
      <w:pPr>
        <w:pStyle w:val="Heading2TextBulleted"/>
        <w:numPr>
          <w:ilvl w:val="0"/>
          <w:numId w:val="0"/>
        </w:numPr>
        <w:spacing w:before="60" w:after="60"/>
        <w:ind w:left="720"/>
        <w:rPr>
          <w:rFonts w:ascii="Calibri Light" w:hAnsi="Calibri Light"/>
          <w:sz w:val="18"/>
          <w:szCs w:val="18"/>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052D0D" w14:paraId="79CDF369" w14:textId="77777777" w:rsidTr="51FE5148">
        <w:trPr>
          <w:cantSplit/>
          <w:trHeight w:val="520"/>
          <w:tblHeader/>
        </w:trPr>
        <w:tc>
          <w:tcPr>
            <w:tcW w:w="1630" w:type="dxa"/>
            <w:tcBorders>
              <w:bottom w:val="threeDEmboss" w:sz="6" w:space="0" w:color="auto"/>
            </w:tcBorders>
            <w:shd w:val="clear" w:color="auto" w:fill="F9FBAF"/>
            <w:vAlign w:val="center"/>
          </w:tcPr>
          <w:p w14:paraId="448BA5BC"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Custom Table</w:t>
            </w:r>
          </w:p>
        </w:tc>
        <w:tc>
          <w:tcPr>
            <w:tcW w:w="1949" w:type="dxa"/>
            <w:tcBorders>
              <w:bottom w:val="threeDEmboss" w:sz="6" w:space="0" w:color="auto"/>
            </w:tcBorders>
            <w:shd w:val="clear" w:color="auto" w:fill="F9FBAF"/>
            <w:vAlign w:val="center"/>
          </w:tcPr>
          <w:p w14:paraId="3C6209A5"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Authorization Grp Assigned</w:t>
            </w:r>
          </w:p>
        </w:tc>
        <w:tc>
          <w:tcPr>
            <w:tcW w:w="2220" w:type="dxa"/>
            <w:tcBorders>
              <w:bottom w:val="threeDEmboss" w:sz="6" w:space="0" w:color="auto"/>
            </w:tcBorders>
            <w:shd w:val="clear" w:color="auto" w:fill="F9FBAF"/>
            <w:vAlign w:val="center"/>
          </w:tcPr>
          <w:p w14:paraId="1818CB72"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Custom T-code for the Table</w:t>
            </w:r>
          </w:p>
        </w:tc>
        <w:tc>
          <w:tcPr>
            <w:tcW w:w="2220" w:type="dxa"/>
            <w:tcBorders>
              <w:bottom w:val="threeDEmboss" w:sz="6" w:space="0" w:color="auto"/>
            </w:tcBorders>
            <w:shd w:val="clear" w:color="auto" w:fill="F9FBAF"/>
            <w:vAlign w:val="center"/>
          </w:tcPr>
          <w:p w14:paraId="0A41995A"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Table Access (display/update)</w:t>
            </w:r>
          </w:p>
        </w:tc>
        <w:tc>
          <w:tcPr>
            <w:tcW w:w="2220" w:type="dxa"/>
            <w:tcBorders>
              <w:bottom w:val="threeDEmboss" w:sz="6" w:space="0" w:color="auto"/>
            </w:tcBorders>
            <w:shd w:val="clear" w:color="auto" w:fill="F9FBAF"/>
          </w:tcPr>
          <w:p w14:paraId="11A4C95F"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RICEFW Reference ID</w:t>
            </w:r>
          </w:p>
        </w:tc>
      </w:tr>
      <w:tr w:rsidR="00AE5F37" w:rsidRPr="00052D0D" w14:paraId="3CA7E948" w14:textId="77777777" w:rsidTr="51FE5148">
        <w:trPr>
          <w:cantSplit/>
          <w:trHeight w:val="130"/>
        </w:trPr>
        <w:tc>
          <w:tcPr>
            <w:tcW w:w="1630" w:type="dxa"/>
            <w:tcBorders>
              <w:bottom w:val="single" w:sz="4" w:space="0" w:color="auto"/>
            </w:tcBorders>
            <w:vAlign w:val="center"/>
          </w:tcPr>
          <w:p w14:paraId="6D00024C" w14:textId="77777777" w:rsidR="00AE5F37" w:rsidRPr="00052D0D" w:rsidRDefault="00BA76F6" w:rsidP="00FB30E7">
            <w:pPr>
              <w:pStyle w:val="TableField-Left"/>
              <w:rPr>
                <w:rFonts w:ascii="Calibri Light" w:hAnsi="Calibri Light" w:cs="Arial"/>
                <w:sz w:val="18"/>
                <w:szCs w:val="18"/>
              </w:rPr>
            </w:pPr>
            <w:r w:rsidRPr="00052D0D">
              <w:rPr>
                <w:rFonts w:ascii="Calibri Light" w:hAnsi="Calibri Light" w:cs="Arial"/>
                <w:sz w:val="18"/>
                <w:szCs w:val="18"/>
              </w:rPr>
              <w:t>N/A</w:t>
            </w:r>
          </w:p>
        </w:tc>
        <w:tc>
          <w:tcPr>
            <w:tcW w:w="1949" w:type="dxa"/>
            <w:tcBorders>
              <w:bottom w:val="single" w:sz="4" w:space="0" w:color="auto"/>
            </w:tcBorders>
            <w:vAlign w:val="center"/>
          </w:tcPr>
          <w:p w14:paraId="346500E4" w14:textId="77777777" w:rsidR="00AE5F37" w:rsidRPr="00052D0D" w:rsidRDefault="00BA76F6" w:rsidP="00FB30E7">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vAlign w:val="center"/>
          </w:tcPr>
          <w:p w14:paraId="21DFF83B" w14:textId="77777777" w:rsidR="00AE5F37" w:rsidRPr="00052D0D" w:rsidRDefault="00BA76F6" w:rsidP="00FB30E7">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vAlign w:val="center"/>
          </w:tcPr>
          <w:p w14:paraId="2842BB43" w14:textId="77777777" w:rsidR="00AE5F37" w:rsidRPr="00052D0D" w:rsidRDefault="00BA76F6" w:rsidP="00FB30E7">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tcPr>
          <w:p w14:paraId="2316CC4A" w14:textId="77777777" w:rsidR="00AE5F37" w:rsidRPr="00052D0D" w:rsidRDefault="00BA76F6" w:rsidP="00FB30E7">
            <w:pPr>
              <w:pStyle w:val="TableField-Left"/>
              <w:rPr>
                <w:rFonts w:ascii="Calibri Light" w:hAnsi="Calibri Light" w:cs="Arial"/>
                <w:sz w:val="18"/>
                <w:szCs w:val="18"/>
              </w:rPr>
            </w:pPr>
            <w:r w:rsidRPr="00052D0D">
              <w:rPr>
                <w:rFonts w:ascii="Calibri Light" w:hAnsi="Calibri Light" w:cs="Arial"/>
                <w:sz w:val="18"/>
                <w:szCs w:val="18"/>
              </w:rPr>
              <w:t>N/A</w:t>
            </w:r>
          </w:p>
        </w:tc>
      </w:tr>
    </w:tbl>
    <w:p w14:paraId="10AD440E" w14:textId="77777777" w:rsidR="00676625" w:rsidRPr="00052D0D" w:rsidRDefault="00676625" w:rsidP="00676625">
      <w:pPr>
        <w:pStyle w:val="Heading2TextBulleted"/>
        <w:numPr>
          <w:ilvl w:val="0"/>
          <w:numId w:val="0"/>
        </w:numPr>
        <w:ind w:left="3067" w:hanging="360"/>
        <w:rPr>
          <w:rFonts w:ascii="Calibri Light" w:hAnsi="Calibri Light" w:cs="Arial"/>
        </w:rPr>
      </w:pPr>
    </w:p>
    <w:p w14:paraId="621878D8" w14:textId="77777777" w:rsidR="00676625" w:rsidRPr="00052D0D" w:rsidRDefault="001A6236" w:rsidP="00052D0D">
      <w:pPr>
        <w:pStyle w:val="Heading2"/>
        <w:numPr>
          <w:ilvl w:val="0"/>
          <w:numId w:val="0"/>
        </w:numPr>
        <w:ind w:left="1080"/>
      </w:pPr>
      <w:bookmarkStart w:id="82" w:name="_Toc515950878"/>
      <w:r w:rsidRPr="00052D0D">
        <w:lastRenderedPageBreak/>
        <w:t xml:space="preserve">3.3 </w:t>
      </w:r>
      <w:r w:rsidR="00676625" w:rsidRPr="00052D0D">
        <w:t>Custom Table/Transaction Codes</w:t>
      </w:r>
      <w:bookmarkEnd w:id="82"/>
    </w:p>
    <w:p w14:paraId="20A2698E" w14:textId="77777777" w:rsidR="00280C7F" w:rsidRPr="00052D0D" w:rsidRDefault="00280C7F" w:rsidP="00280C7F">
      <w:pPr>
        <w:rPr>
          <w:rFonts w:ascii="Calibri Light" w:hAnsi="Calibri Light" w:cs="Arial"/>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052D0D" w14:paraId="1B2B5DA8" w14:textId="77777777" w:rsidTr="51FE5148">
        <w:trPr>
          <w:cantSplit/>
          <w:trHeight w:val="520"/>
          <w:tblHeader/>
        </w:trPr>
        <w:tc>
          <w:tcPr>
            <w:tcW w:w="1630" w:type="dxa"/>
            <w:tcBorders>
              <w:bottom w:val="threeDEmboss" w:sz="6" w:space="0" w:color="auto"/>
            </w:tcBorders>
            <w:shd w:val="clear" w:color="auto" w:fill="F9FBAF"/>
            <w:vAlign w:val="center"/>
          </w:tcPr>
          <w:p w14:paraId="11B829CE"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Custom Table</w:t>
            </w:r>
          </w:p>
        </w:tc>
        <w:tc>
          <w:tcPr>
            <w:tcW w:w="1949" w:type="dxa"/>
            <w:tcBorders>
              <w:bottom w:val="threeDEmboss" w:sz="6" w:space="0" w:color="auto"/>
            </w:tcBorders>
            <w:shd w:val="clear" w:color="auto" w:fill="F9FBAF"/>
            <w:vAlign w:val="center"/>
          </w:tcPr>
          <w:p w14:paraId="612886AC"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Authorization Grp Assigned</w:t>
            </w:r>
          </w:p>
        </w:tc>
        <w:tc>
          <w:tcPr>
            <w:tcW w:w="2220" w:type="dxa"/>
            <w:tcBorders>
              <w:bottom w:val="threeDEmboss" w:sz="6" w:space="0" w:color="auto"/>
            </w:tcBorders>
            <w:shd w:val="clear" w:color="auto" w:fill="F9FBAF"/>
            <w:vAlign w:val="center"/>
          </w:tcPr>
          <w:p w14:paraId="6AC34F38"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Custom T-code for the Table</w:t>
            </w:r>
          </w:p>
        </w:tc>
        <w:tc>
          <w:tcPr>
            <w:tcW w:w="2220" w:type="dxa"/>
            <w:tcBorders>
              <w:bottom w:val="threeDEmboss" w:sz="6" w:space="0" w:color="auto"/>
            </w:tcBorders>
            <w:shd w:val="clear" w:color="auto" w:fill="F9FBAF"/>
            <w:vAlign w:val="center"/>
          </w:tcPr>
          <w:p w14:paraId="61C31645"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Table Access (display/update)</w:t>
            </w:r>
          </w:p>
        </w:tc>
        <w:tc>
          <w:tcPr>
            <w:tcW w:w="2220" w:type="dxa"/>
            <w:tcBorders>
              <w:bottom w:val="threeDEmboss" w:sz="6" w:space="0" w:color="auto"/>
            </w:tcBorders>
            <w:shd w:val="clear" w:color="auto" w:fill="F9FBAF"/>
          </w:tcPr>
          <w:p w14:paraId="143A49BC" w14:textId="77777777" w:rsidR="00AE5F37" w:rsidRPr="00052D0D" w:rsidRDefault="00AE5F37" w:rsidP="00FB30E7">
            <w:pPr>
              <w:pStyle w:val="TableHeader-Left"/>
              <w:rPr>
                <w:rFonts w:ascii="Calibri Light" w:hAnsi="Calibri Light" w:cs="Arial"/>
                <w:sz w:val="18"/>
                <w:szCs w:val="18"/>
              </w:rPr>
            </w:pPr>
            <w:r w:rsidRPr="00052D0D">
              <w:rPr>
                <w:rFonts w:ascii="Calibri Light" w:hAnsi="Calibri Light" w:cs="Arial"/>
                <w:sz w:val="18"/>
                <w:szCs w:val="18"/>
              </w:rPr>
              <w:t>RICEFW Reference ID</w:t>
            </w:r>
          </w:p>
        </w:tc>
      </w:tr>
      <w:tr w:rsidR="00BA76F6" w:rsidRPr="00052D0D" w14:paraId="0B1B70E9" w14:textId="77777777" w:rsidTr="51FE5148">
        <w:trPr>
          <w:cantSplit/>
          <w:trHeight w:val="130"/>
        </w:trPr>
        <w:tc>
          <w:tcPr>
            <w:tcW w:w="1630" w:type="dxa"/>
            <w:tcBorders>
              <w:bottom w:val="single" w:sz="4" w:space="0" w:color="auto"/>
            </w:tcBorders>
            <w:vAlign w:val="center"/>
          </w:tcPr>
          <w:p w14:paraId="69B4BDE3" w14:textId="77777777" w:rsidR="00BA76F6" w:rsidRPr="00052D0D" w:rsidRDefault="00BA76F6" w:rsidP="00BA76F6">
            <w:pPr>
              <w:pStyle w:val="TableField-Left"/>
              <w:rPr>
                <w:rFonts w:ascii="Calibri Light" w:hAnsi="Calibri Light" w:cs="Arial"/>
                <w:sz w:val="18"/>
                <w:szCs w:val="18"/>
              </w:rPr>
            </w:pPr>
            <w:r w:rsidRPr="00052D0D">
              <w:rPr>
                <w:rFonts w:ascii="Calibri Light" w:hAnsi="Calibri Light" w:cs="Arial"/>
                <w:sz w:val="18"/>
                <w:szCs w:val="18"/>
              </w:rPr>
              <w:t>N/A</w:t>
            </w:r>
          </w:p>
        </w:tc>
        <w:tc>
          <w:tcPr>
            <w:tcW w:w="1949" w:type="dxa"/>
            <w:tcBorders>
              <w:bottom w:val="single" w:sz="4" w:space="0" w:color="auto"/>
            </w:tcBorders>
            <w:vAlign w:val="center"/>
          </w:tcPr>
          <w:p w14:paraId="55E58EB9" w14:textId="77777777" w:rsidR="00BA76F6" w:rsidRPr="00052D0D" w:rsidRDefault="00BA76F6" w:rsidP="00BA76F6">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vAlign w:val="center"/>
          </w:tcPr>
          <w:p w14:paraId="62A12034" w14:textId="77777777" w:rsidR="00BA76F6" w:rsidRPr="00052D0D" w:rsidRDefault="00BA76F6" w:rsidP="00BA76F6">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vAlign w:val="center"/>
          </w:tcPr>
          <w:p w14:paraId="5A5D524A" w14:textId="77777777" w:rsidR="00BA76F6" w:rsidRPr="00052D0D" w:rsidRDefault="00BA76F6" w:rsidP="00BA76F6">
            <w:pPr>
              <w:pStyle w:val="TableField-Left"/>
              <w:rPr>
                <w:rFonts w:ascii="Calibri Light" w:hAnsi="Calibri Light" w:cs="Arial"/>
                <w:sz w:val="18"/>
                <w:szCs w:val="18"/>
              </w:rPr>
            </w:pPr>
            <w:r w:rsidRPr="00052D0D">
              <w:rPr>
                <w:rFonts w:ascii="Calibri Light" w:hAnsi="Calibri Light" w:cs="Arial"/>
                <w:sz w:val="18"/>
                <w:szCs w:val="18"/>
              </w:rPr>
              <w:t>N/A</w:t>
            </w:r>
          </w:p>
        </w:tc>
        <w:tc>
          <w:tcPr>
            <w:tcW w:w="2220" w:type="dxa"/>
            <w:tcBorders>
              <w:bottom w:val="single" w:sz="4" w:space="0" w:color="auto"/>
            </w:tcBorders>
          </w:tcPr>
          <w:p w14:paraId="492AD432" w14:textId="77777777" w:rsidR="00BA76F6" w:rsidRPr="00052D0D" w:rsidRDefault="00BA76F6" w:rsidP="00BA76F6">
            <w:pPr>
              <w:pStyle w:val="TableField-Left"/>
              <w:rPr>
                <w:rFonts w:ascii="Calibri Light" w:hAnsi="Calibri Light" w:cs="Arial"/>
                <w:sz w:val="18"/>
                <w:szCs w:val="18"/>
              </w:rPr>
            </w:pPr>
            <w:r w:rsidRPr="00052D0D">
              <w:rPr>
                <w:rFonts w:ascii="Calibri Light" w:hAnsi="Calibri Light" w:cs="Arial"/>
                <w:sz w:val="18"/>
                <w:szCs w:val="18"/>
              </w:rPr>
              <w:t>N/A</w:t>
            </w:r>
          </w:p>
        </w:tc>
      </w:tr>
    </w:tbl>
    <w:p w14:paraId="36C75FF4" w14:textId="77777777" w:rsidR="00676625" w:rsidRPr="00052D0D" w:rsidRDefault="00676625" w:rsidP="001375DC">
      <w:pPr>
        <w:pStyle w:val="Heading2TextBulleted"/>
        <w:numPr>
          <w:ilvl w:val="0"/>
          <w:numId w:val="0"/>
        </w:numPr>
        <w:ind w:left="720" w:hanging="360"/>
        <w:rPr>
          <w:rFonts w:ascii="Calibri Light" w:hAnsi="Calibri Light" w:cs="Arial"/>
        </w:rPr>
      </w:pPr>
    </w:p>
    <w:p w14:paraId="19B8EE28" w14:textId="77777777" w:rsidR="00131612" w:rsidRPr="00052D0D" w:rsidRDefault="001A6236" w:rsidP="00052D0D">
      <w:pPr>
        <w:pStyle w:val="Heading2"/>
        <w:numPr>
          <w:ilvl w:val="0"/>
          <w:numId w:val="0"/>
        </w:numPr>
        <w:ind w:left="1080"/>
      </w:pPr>
      <w:bookmarkStart w:id="83" w:name="_Toc491613826"/>
      <w:bookmarkStart w:id="84" w:name="_Toc515950879"/>
      <w:r w:rsidRPr="00052D0D">
        <w:t>3.4 Data Criticality and Cybersecurity Baseline Risks</w:t>
      </w:r>
      <w:bookmarkEnd w:id="84"/>
    </w:p>
    <w:tbl>
      <w:tblPr>
        <w:tblStyle w:val="TableGridLight"/>
        <w:tblW w:w="10345" w:type="dxa"/>
        <w:shd w:val="clear" w:color="auto" w:fill="FFFFFF" w:themeFill="background1"/>
        <w:tblLayout w:type="fixed"/>
        <w:tblLook w:val="04A0" w:firstRow="1" w:lastRow="0" w:firstColumn="1" w:lastColumn="0" w:noHBand="0" w:noVBand="1"/>
      </w:tblPr>
      <w:tblGrid>
        <w:gridCol w:w="3775"/>
        <w:gridCol w:w="6570"/>
      </w:tblGrid>
      <w:tr w:rsidR="00031112" w:rsidRPr="00052D0D" w14:paraId="2EA493FA" w14:textId="77777777" w:rsidTr="51FE5148">
        <w:tc>
          <w:tcPr>
            <w:tcW w:w="3775" w:type="dxa"/>
            <w:shd w:val="clear" w:color="auto" w:fill="FFFFFF" w:themeFill="background1"/>
          </w:tcPr>
          <w:p w14:paraId="66953831" w14:textId="77777777" w:rsidR="00031112" w:rsidRPr="00052D0D" w:rsidRDefault="00031112" w:rsidP="00FB30E7">
            <w:pPr>
              <w:pStyle w:val="Heading2TextBulleted"/>
              <w:numPr>
                <w:ilvl w:val="0"/>
                <w:numId w:val="0"/>
              </w:numPr>
              <w:rPr>
                <w:rFonts w:ascii="Calibri Light" w:hAnsi="Calibri Light" w:cs="Arial"/>
                <w:b/>
                <w:szCs w:val="20"/>
              </w:rPr>
            </w:pPr>
            <w:r w:rsidRPr="00052D0D">
              <w:rPr>
                <w:rFonts w:ascii="Calibri Light" w:hAnsi="Calibri Light" w:cs="Arial"/>
                <w:b/>
                <w:szCs w:val="20"/>
              </w:rPr>
              <w:t>Specify Data Classification /Special Handling or Regulatory Requirement</w:t>
            </w:r>
          </w:p>
          <w:p w14:paraId="05998A78" w14:textId="77777777" w:rsidR="00031112" w:rsidRPr="00052D0D" w:rsidRDefault="00031112" w:rsidP="00FB30E7">
            <w:pPr>
              <w:pStyle w:val="Heading2TextBulleted"/>
              <w:numPr>
                <w:ilvl w:val="0"/>
                <w:numId w:val="0"/>
              </w:numPr>
              <w:rPr>
                <w:rFonts w:ascii="Calibri Light" w:hAnsi="Calibri Light" w:cs="Arial"/>
                <w:i/>
                <w:szCs w:val="20"/>
              </w:rPr>
            </w:pPr>
            <w:r w:rsidRPr="00052D0D">
              <w:rPr>
                <w:rFonts w:ascii="Calibri Light" w:hAnsi="Calibri Light" w:cs="Arial"/>
                <w:i/>
                <w:szCs w:val="20"/>
              </w:rPr>
              <w:t>What is the classification of Data? Does it trigger any special regulations?</w:t>
            </w:r>
          </w:p>
          <w:p w14:paraId="6E61C8D3" w14:textId="77777777" w:rsidR="00031112" w:rsidRPr="00052D0D" w:rsidRDefault="00031112" w:rsidP="00FB30E7">
            <w:pPr>
              <w:pStyle w:val="Heading2TextBulleted"/>
              <w:numPr>
                <w:ilvl w:val="0"/>
                <w:numId w:val="0"/>
              </w:numPr>
              <w:rPr>
                <w:rFonts w:ascii="Calibri Light" w:hAnsi="Calibri Light" w:cs="Arial"/>
                <w:b/>
                <w:szCs w:val="20"/>
              </w:rPr>
            </w:pPr>
            <w:r w:rsidRPr="00052D0D">
              <w:rPr>
                <w:rFonts w:ascii="Calibri Light" w:hAnsi="Calibri Light"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38623F70" w14:textId="77777777" w:rsidR="00031112" w:rsidRPr="00052D0D" w:rsidRDefault="00031112" w:rsidP="51FE5148">
            <w:pPr>
              <w:rPr>
                <w:rFonts w:ascii="Calibri Light" w:hAnsi="Calibri Light"/>
                <w:b/>
                <w:bCs/>
                <w:i/>
                <w:iCs/>
                <w:sz w:val="20"/>
                <w:szCs w:val="20"/>
              </w:rPr>
            </w:pPr>
            <w:r w:rsidRPr="00052D0D">
              <w:rPr>
                <w:rFonts w:ascii="Calibri Light" w:hAnsi="Calibri Light"/>
                <w:b/>
                <w:bCs/>
                <w:i/>
                <w:iCs/>
                <w:sz w:val="20"/>
                <w:szCs w:val="20"/>
              </w:rPr>
              <w:t>&lt;Select all that apply&gt;</w:t>
            </w:r>
          </w:p>
          <w:p w14:paraId="2C287E09" w14:textId="77777777" w:rsidR="00031112" w:rsidRPr="00052D0D" w:rsidRDefault="00597ABE" w:rsidP="00FB30E7">
            <w:pPr>
              <w:rPr>
                <w:rFonts w:ascii="Calibri Light" w:hAnsi="Calibri Light"/>
                <w:sz w:val="20"/>
                <w:szCs w:val="20"/>
              </w:rPr>
            </w:pPr>
            <w:sdt>
              <w:sdtPr>
                <w:rPr>
                  <w:rFonts w:ascii="Calibri Light" w:hAnsi="Calibri Light"/>
                  <w:b/>
                  <w:sz w:val="20"/>
                  <w:szCs w:val="20"/>
                </w:rPr>
                <w:id w:val="1920680875"/>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b/>
                    <w:sz w:val="20"/>
                    <w:szCs w:val="20"/>
                  </w:rPr>
                  <w:t>☐</w:t>
                </w:r>
              </w:sdtContent>
            </w:sdt>
            <w:r w:rsidR="00031112" w:rsidRPr="00052D0D">
              <w:rPr>
                <w:rFonts w:ascii="Calibri Light" w:hAnsi="Calibri Light"/>
                <w:sz w:val="20"/>
                <w:szCs w:val="20"/>
              </w:rPr>
              <w:t xml:space="preserve"> PII - Personal Identifiable Information / Privacy Law</w:t>
            </w:r>
          </w:p>
          <w:p w14:paraId="2877EAA6" w14:textId="77777777" w:rsidR="00031112" w:rsidRPr="00052D0D" w:rsidRDefault="00597ABE" w:rsidP="00FB30E7">
            <w:pPr>
              <w:rPr>
                <w:rStyle w:val="pageheading"/>
                <w:rFonts w:ascii="Calibri Light" w:hAnsi="Calibri Light"/>
                <w:sz w:val="20"/>
                <w:szCs w:val="20"/>
              </w:rPr>
            </w:pPr>
            <w:sdt>
              <w:sdtPr>
                <w:rPr>
                  <w:rFonts w:ascii="Calibri Light" w:hAnsi="Calibri Light"/>
                  <w:sz w:val="20"/>
                  <w:szCs w:val="20"/>
                </w:rPr>
                <w:id w:val="1505782686"/>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CEII - </w:t>
            </w:r>
            <w:r w:rsidR="00031112" w:rsidRPr="00052D0D">
              <w:rPr>
                <w:rStyle w:val="pageheading"/>
                <w:rFonts w:ascii="Calibri Light" w:hAnsi="Calibri Light"/>
                <w:sz w:val="20"/>
                <w:szCs w:val="20"/>
              </w:rPr>
              <w:t>Critical Energy Infrastructure Information</w:t>
            </w:r>
          </w:p>
          <w:p w14:paraId="1B71B1CE"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612908069"/>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FERC SOC (Standards of Conduct)</w:t>
            </w:r>
          </w:p>
          <w:p w14:paraId="73BEFAF5"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72101584"/>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NERC CIP Confidential</w:t>
            </w:r>
          </w:p>
          <w:p w14:paraId="00AE8204"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258883580"/>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Sarbanes-Oxley (SOX) financial reporting data</w:t>
            </w:r>
          </w:p>
          <w:p w14:paraId="41BE946B"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26613592"/>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SCE utility data accessible by affiliate companies (CPUC)</w:t>
            </w:r>
          </w:p>
          <w:p w14:paraId="475092DB"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878621717"/>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PCI - Payment Card Industry Compliance</w:t>
            </w:r>
          </w:p>
          <w:p w14:paraId="791EB385"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075742097"/>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Customer Information Service Request (CISR, CISR-DRP)</w:t>
            </w:r>
          </w:p>
          <w:p w14:paraId="29D9FEF6" w14:textId="77777777" w:rsidR="00031112" w:rsidRPr="00052D0D" w:rsidRDefault="00597ABE" w:rsidP="00FB30E7">
            <w:pPr>
              <w:spacing w:after="60"/>
              <w:rPr>
                <w:rFonts w:ascii="Calibri Light" w:hAnsi="Calibri Light"/>
                <w:sz w:val="20"/>
                <w:szCs w:val="20"/>
              </w:rPr>
            </w:pPr>
            <w:sdt>
              <w:sdtPr>
                <w:rPr>
                  <w:rFonts w:ascii="Calibri Light" w:hAnsi="Calibri Light"/>
                  <w:sz w:val="20"/>
                  <w:szCs w:val="20"/>
                </w:rPr>
                <w:id w:val="1586797651"/>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Other </w:t>
            </w:r>
            <w:r w:rsidR="00031112" w:rsidRPr="00052D0D">
              <w:rPr>
                <w:rFonts w:ascii="Calibri Light" w:hAnsi="Calibri Light"/>
                <w:b/>
                <w:bCs/>
                <w:i/>
                <w:iCs/>
                <w:sz w:val="20"/>
                <w:szCs w:val="20"/>
                <w:u w:val="single"/>
              </w:rPr>
              <w:t>_&lt;Please Specify&gt;_</w:t>
            </w:r>
          </w:p>
          <w:p w14:paraId="2B16F0C5"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063602117"/>
                <w14:checkbox>
                  <w14:checked w14:val="1"/>
                  <w14:checkedState w14:val="2612" w14:font="MS Gothic"/>
                  <w14:uncheckedState w14:val="2610" w14:font="MS Gothic"/>
                </w14:checkbox>
              </w:sdtPr>
              <w:sdtEndPr/>
              <w:sdtContent>
                <w:r w:rsidR="001738E9"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Internal</w:t>
            </w:r>
          </w:p>
          <w:p w14:paraId="2A1F8165"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328482075"/>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Public</w:t>
            </w:r>
          </w:p>
          <w:p w14:paraId="15B3D2A4" w14:textId="77777777" w:rsidR="00031112" w:rsidRPr="00052D0D" w:rsidRDefault="00597ABE" w:rsidP="009208B1">
            <w:pPr>
              <w:rPr>
                <w:rFonts w:ascii="Calibri Light" w:hAnsi="Calibri Light"/>
                <w:sz w:val="20"/>
                <w:szCs w:val="20"/>
              </w:rPr>
            </w:pPr>
            <w:sdt>
              <w:sdtPr>
                <w:rPr>
                  <w:rFonts w:ascii="Calibri Light" w:hAnsi="Calibri Light"/>
                  <w:sz w:val="20"/>
                  <w:szCs w:val="20"/>
                </w:rPr>
                <w:id w:val="129455014"/>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Confidential</w:t>
            </w:r>
          </w:p>
        </w:tc>
      </w:tr>
      <w:tr w:rsidR="00031112" w:rsidRPr="00052D0D" w14:paraId="472CB528" w14:textId="77777777" w:rsidTr="51FE5148">
        <w:tc>
          <w:tcPr>
            <w:tcW w:w="3775" w:type="dxa"/>
            <w:shd w:val="clear" w:color="auto" w:fill="FFFFFF" w:themeFill="background1"/>
          </w:tcPr>
          <w:p w14:paraId="7ACDB2B6" w14:textId="77777777" w:rsidR="00031112" w:rsidRPr="00052D0D" w:rsidRDefault="00031112" w:rsidP="00FB30E7">
            <w:pPr>
              <w:pStyle w:val="Heading2TextBulleted"/>
              <w:numPr>
                <w:ilvl w:val="0"/>
                <w:numId w:val="0"/>
              </w:numPr>
              <w:rPr>
                <w:rFonts w:ascii="Calibri Light" w:hAnsi="Calibri Light" w:cs="Arial"/>
                <w:b/>
                <w:szCs w:val="20"/>
              </w:rPr>
            </w:pPr>
            <w:r w:rsidRPr="00052D0D">
              <w:rPr>
                <w:rFonts w:ascii="Calibri Light" w:hAnsi="Calibri Light" w:cs="Arial"/>
                <w:b/>
                <w:szCs w:val="20"/>
              </w:rPr>
              <w:t>Please identify which business Group/Role will require access to the data and/or solution:</w:t>
            </w:r>
          </w:p>
          <w:p w14:paraId="404DE89A" w14:textId="77777777" w:rsidR="00031112" w:rsidRPr="00052D0D" w:rsidRDefault="00031112" w:rsidP="00FB30E7">
            <w:pPr>
              <w:pStyle w:val="Heading2TextBulleted"/>
              <w:numPr>
                <w:ilvl w:val="0"/>
                <w:numId w:val="0"/>
              </w:numPr>
              <w:rPr>
                <w:rFonts w:ascii="Calibri Light" w:hAnsi="Calibri Light" w:cs="Arial"/>
                <w:i/>
                <w:szCs w:val="20"/>
              </w:rPr>
            </w:pPr>
          </w:p>
          <w:p w14:paraId="07E138C9" w14:textId="77777777" w:rsidR="00031112" w:rsidRPr="00052D0D" w:rsidRDefault="00031112" w:rsidP="00FB30E7">
            <w:pPr>
              <w:pStyle w:val="Heading2TextBulleted"/>
              <w:numPr>
                <w:ilvl w:val="0"/>
                <w:numId w:val="0"/>
              </w:numPr>
              <w:rPr>
                <w:rFonts w:ascii="Calibri Light" w:hAnsi="Calibri Light" w:cs="Arial"/>
                <w:b/>
                <w:szCs w:val="20"/>
              </w:rPr>
            </w:pPr>
            <w:r w:rsidRPr="00052D0D">
              <w:rPr>
                <w:rFonts w:ascii="Calibri Light" w:hAnsi="Calibri Light"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664C2C84" w14:textId="77777777" w:rsidR="00031112" w:rsidRPr="00052D0D" w:rsidRDefault="00031112" w:rsidP="51FE5148">
            <w:pPr>
              <w:rPr>
                <w:rFonts w:ascii="Calibri Light" w:hAnsi="Calibri Light"/>
                <w:b/>
                <w:bCs/>
                <w:i/>
                <w:iCs/>
                <w:sz w:val="20"/>
                <w:szCs w:val="20"/>
              </w:rPr>
            </w:pPr>
            <w:r w:rsidRPr="00052D0D">
              <w:rPr>
                <w:rFonts w:ascii="Calibri Light" w:hAnsi="Calibri Light"/>
                <w:b/>
                <w:bCs/>
                <w:i/>
                <w:iCs/>
                <w:sz w:val="20"/>
                <w:szCs w:val="20"/>
              </w:rPr>
              <w:t>&lt;Select all that apply&gt;</w:t>
            </w:r>
          </w:p>
          <w:p w14:paraId="1354B852" w14:textId="77777777" w:rsidR="00031112" w:rsidRPr="00052D0D" w:rsidRDefault="00597ABE" w:rsidP="00FB30E7">
            <w:pPr>
              <w:tabs>
                <w:tab w:val="center" w:pos="2817"/>
              </w:tabs>
              <w:rPr>
                <w:rFonts w:ascii="Calibri Light" w:hAnsi="Calibri Light"/>
                <w:sz w:val="20"/>
                <w:szCs w:val="20"/>
              </w:rPr>
            </w:pPr>
            <w:sdt>
              <w:sdtPr>
                <w:rPr>
                  <w:rFonts w:ascii="Calibri Light" w:hAnsi="Calibri Light"/>
                  <w:sz w:val="20"/>
                  <w:szCs w:val="20"/>
                </w:rPr>
                <w:id w:val="816464431"/>
                <w14:checkbox>
                  <w14:checked w14:val="1"/>
                  <w14:checkedState w14:val="2612" w14:font="MS Gothic"/>
                  <w14:uncheckedState w14:val="2610" w14:font="MS Gothic"/>
                </w14:checkbox>
              </w:sdtPr>
              <w:sdtEndPr/>
              <w:sdtContent>
                <w:r w:rsidR="001738E9"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SCE Customer, Res./Comm. Customer;</w:t>
            </w:r>
          </w:p>
          <w:p w14:paraId="342FD8A3" w14:textId="77777777" w:rsidR="00031112" w:rsidRPr="00052D0D" w:rsidRDefault="00597ABE" w:rsidP="00FB30E7">
            <w:pPr>
              <w:tabs>
                <w:tab w:val="center" w:pos="2817"/>
              </w:tabs>
              <w:rPr>
                <w:rFonts w:ascii="Calibri Light" w:hAnsi="Calibri Light"/>
                <w:sz w:val="20"/>
                <w:szCs w:val="20"/>
              </w:rPr>
            </w:pPr>
            <w:sdt>
              <w:sdtPr>
                <w:rPr>
                  <w:rFonts w:ascii="Calibri Light" w:hAnsi="Calibri Light"/>
                  <w:sz w:val="20"/>
                  <w:szCs w:val="20"/>
                </w:rPr>
                <w:id w:val="-1706086834"/>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SCE OU, Business Function Organization Name:</w:t>
            </w:r>
            <w:r w:rsidR="00031112" w:rsidRPr="00052D0D">
              <w:rPr>
                <w:rFonts w:ascii="Calibri Light" w:hAnsi="Calibri Light"/>
                <w:sz w:val="20"/>
                <w:szCs w:val="20"/>
              </w:rPr>
              <w:tab/>
            </w:r>
          </w:p>
          <w:p w14:paraId="2A96BD8F" w14:textId="77777777" w:rsidR="00031112" w:rsidRPr="00052D0D" w:rsidRDefault="00597ABE" w:rsidP="00FB30E7">
            <w:pPr>
              <w:tabs>
                <w:tab w:val="center" w:pos="2817"/>
              </w:tabs>
              <w:rPr>
                <w:rFonts w:ascii="Calibri Light" w:hAnsi="Calibri Light"/>
                <w:sz w:val="20"/>
                <w:szCs w:val="20"/>
              </w:rPr>
            </w:pPr>
            <w:sdt>
              <w:sdtPr>
                <w:rPr>
                  <w:rFonts w:ascii="Calibri Light" w:hAnsi="Calibri Light"/>
                  <w:sz w:val="20"/>
                  <w:szCs w:val="20"/>
                </w:rPr>
                <w:id w:val="307594161"/>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Vendor</w:t>
            </w:r>
            <w:r w:rsidR="00031112" w:rsidRPr="00052D0D">
              <w:rPr>
                <w:rFonts w:ascii="Calibri Light" w:hAnsi="Calibri Light"/>
                <w:sz w:val="20"/>
                <w:szCs w:val="20"/>
              </w:rPr>
              <w:tab/>
            </w:r>
          </w:p>
          <w:p w14:paraId="73F2D057"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630755079"/>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External business partner(s) &amp; SaaS providers</w:t>
            </w:r>
          </w:p>
          <w:p w14:paraId="452F9F0E"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550029781"/>
                <w14:checkbox>
                  <w14:checked w14:val="0"/>
                  <w14:checkedState w14:val="2612" w14:font="MS Gothic"/>
                  <w14:uncheckedState w14:val="2610" w14:font="MS Gothic"/>
                </w14:checkbox>
              </w:sdtPr>
              <w:sdtEndPr/>
              <w:sdtContent>
                <w:r w:rsidR="00031112" w:rsidRPr="00052D0D">
                  <w:rPr>
                    <w:rFonts w:ascii="Segoe UI Symbol" w:hAnsi="Segoe UI Symbol" w:cs="Segoe UI Symbol"/>
                    <w:sz w:val="20"/>
                    <w:szCs w:val="20"/>
                  </w:rPr>
                  <w:t>☐</w:t>
                </w:r>
              </w:sdtContent>
            </w:sdt>
            <w:r w:rsidR="00031112" w:rsidRPr="00052D0D">
              <w:rPr>
                <w:rFonts w:ascii="Calibri Light" w:hAnsi="Calibri Light"/>
                <w:sz w:val="20"/>
                <w:szCs w:val="20"/>
              </w:rPr>
              <w:t xml:space="preserve">  External on-shore contractors</w:t>
            </w:r>
          </w:p>
          <w:p w14:paraId="4EF5A2E5"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487165170"/>
                <w14:checkbox>
                  <w14:checked w14:val="0"/>
                  <w14:checkedState w14:val="2612" w14:font="MS Gothic"/>
                  <w14:uncheckedState w14:val="2610" w14:font="MS Gothic"/>
                </w14:checkbox>
              </w:sdtPr>
              <w:sdtEndPr/>
              <w:sdtContent>
                <w:r w:rsidR="00031112" w:rsidRPr="00052D0D">
                  <w:rPr>
                    <w:rFonts w:ascii="Segoe UI Symbol" w:hAnsi="Segoe UI Symbol" w:cs="Segoe UI Symbol"/>
                    <w:sz w:val="20"/>
                    <w:szCs w:val="20"/>
                  </w:rPr>
                  <w:t>☐</w:t>
                </w:r>
              </w:sdtContent>
            </w:sdt>
            <w:r w:rsidR="00031112" w:rsidRPr="00052D0D">
              <w:rPr>
                <w:rFonts w:ascii="Calibri Light" w:hAnsi="Calibri Light"/>
                <w:sz w:val="20"/>
                <w:szCs w:val="20"/>
              </w:rPr>
              <w:t xml:space="preserve">  External off-shore contractors</w:t>
            </w:r>
          </w:p>
          <w:p w14:paraId="4076F79E"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597018130"/>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SCE Affiliate Company Employees </w:t>
            </w:r>
          </w:p>
          <w:p w14:paraId="2F064CBB"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285724078"/>
                <w14:checkbox>
                  <w14:checked w14:val="0"/>
                  <w14:checkedState w14:val="2612" w14:font="MS Gothic"/>
                  <w14:uncheckedState w14:val="2610" w14:font="MS Gothic"/>
                </w14:checkbox>
              </w:sdtPr>
              <w:sdtEndPr/>
              <w:sdtContent>
                <w:r w:rsidR="00031112" w:rsidRPr="00052D0D">
                  <w:rPr>
                    <w:rFonts w:ascii="Segoe UI Symbol" w:hAnsi="Segoe UI Symbol" w:cs="Segoe UI Symbol"/>
                    <w:sz w:val="20"/>
                    <w:szCs w:val="20"/>
                  </w:rPr>
                  <w:t>☐</w:t>
                </w:r>
              </w:sdtContent>
            </w:sdt>
            <w:r w:rsidR="00031112" w:rsidRPr="00052D0D">
              <w:rPr>
                <w:rFonts w:ascii="Calibri Light" w:hAnsi="Calibri Light"/>
                <w:sz w:val="20"/>
                <w:szCs w:val="20"/>
              </w:rPr>
              <w:t xml:space="preserve">  SCE Employees, specify if they have Marketing Function responsibilities (e.g., ES&amp;M) </w:t>
            </w:r>
          </w:p>
          <w:p w14:paraId="1FBA5DBB"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1485055086"/>
                <w14:checkbox>
                  <w14:checked w14:val="0"/>
                  <w14:checkedState w14:val="2612" w14:font="MS Gothic"/>
                  <w14:uncheckedState w14:val="2610" w14:font="MS Gothic"/>
                </w14:checkbox>
              </w:sdtPr>
              <w:sdtEndPr/>
              <w:sdtContent>
                <w:r w:rsidR="00031112" w:rsidRPr="00052D0D">
                  <w:rPr>
                    <w:rFonts w:ascii="Segoe UI Symbol" w:hAnsi="Segoe UI Symbol" w:cs="Segoe UI Symbol"/>
                    <w:sz w:val="20"/>
                    <w:szCs w:val="20"/>
                  </w:rPr>
                  <w:t>☐</w:t>
                </w:r>
              </w:sdtContent>
            </w:sdt>
            <w:r w:rsidR="00031112" w:rsidRPr="00052D0D">
              <w:rPr>
                <w:rFonts w:ascii="Calibri Light" w:hAnsi="Calibri Light"/>
                <w:sz w:val="20"/>
                <w:szCs w:val="20"/>
              </w:rPr>
              <w:t xml:space="preserve">  SCE contract workers</w:t>
            </w:r>
          </w:p>
          <w:p w14:paraId="4BAA8076" w14:textId="77777777" w:rsidR="00031112" w:rsidRPr="00052D0D" w:rsidRDefault="00597ABE" w:rsidP="00FB30E7">
            <w:pPr>
              <w:rPr>
                <w:rFonts w:ascii="Calibri Light" w:hAnsi="Calibri Light"/>
                <w:sz w:val="20"/>
                <w:szCs w:val="20"/>
              </w:rPr>
            </w:pPr>
            <w:sdt>
              <w:sdtPr>
                <w:rPr>
                  <w:rFonts w:ascii="Calibri Light" w:hAnsi="Calibri Light"/>
                  <w:sz w:val="20"/>
                  <w:szCs w:val="20"/>
                </w:rPr>
                <w:id w:val="-776876721"/>
                <w14:checkbox>
                  <w14:checked w14:val="0"/>
                  <w14:checkedState w14:val="2612" w14:font="MS Gothic"/>
                  <w14:uncheckedState w14:val="2610" w14:font="MS Gothic"/>
                </w14:checkbox>
              </w:sdtPr>
              <w:sdtEndPr/>
              <w:sdtContent>
                <w:r w:rsidR="00031112" w:rsidRPr="00052D0D">
                  <w:rPr>
                    <w:rFonts w:ascii="Segoe UI Symbol" w:hAnsi="Segoe UI Symbol" w:cs="Segoe UI Symbol"/>
                    <w:sz w:val="20"/>
                    <w:szCs w:val="20"/>
                  </w:rPr>
                  <w:t>☐</w:t>
                </w:r>
              </w:sdtContent>
            </w:sdt>
            <w:r w:rsidR="00031112" w:rsidRPr="00052D0D">
              <w:rPr>
                <w:rFonts w:ascii="Calibri Light" w:hAnsi="Calibri Light"/>
                <w:sz w:val="20"/>
                <w:szCs w:val="20"/>
              </w:rPr>
              <w:t xml:space="preserve">  Regulatory Agencies </w:t>
            </w:r>
          </w:p>
          <w:p w14:paraId="670F0B2D" w14:textId="77777777" w:rsidR="00031112" w:rsidRPr="00052D0D" w:rsidRDefault="00597ABE" w:rsidP="51FE5148">
            <w:pPr>
              <w:rPr>
                <w:rFonts w:ascii="Calibri Light" w:hAnsi="Calibri Light"/>
                <w:b/>
                <w:bCs/>
                <w:i/>
                <w:iCs/>
                <w:sz w:val="20"/>
                <w:szCs w:val="20"/>
                <w:u w:val="single"/>
              </w:rPr>
            </w:pPr>
            <w:sdt>
              <w:sdtPr>
                <w:rPr>
                  <w:rFonts w:ascii="Calibri Light" w:hAnsi="Calibri Light"/>
                  <w:sz w:val="20"/>
                  <w:szCs w:val="20"/>
                </w:rPr>
                <w:id w:val="-326907644"/>
                <w14:checkbox>
                  <w14:checked w14:val="0"/>
                  <w14:checkedState w14:val="2612" w14:font="MS Gothic"/>
                  <w14:uncheckedState w14:val="2610" w14:font="MS Gothic"/>
                </w14:checkbox>
              </w:sdtPr>
              <w:sdtEndPr/>
              <w:sdtContent>
                <w:r w:rsidR="00031112" w:rsidRPr="00052D0D">
                  <w:rPr>
                    <w:rFonts w:ascii="Segoe UI Symbol" w:eastAsia="MS Gothic" w:hAnsi="Segoe UI Symbol" w:cs="Segoe UI Symbol"/>
                    <w:sz w:val="20"/>
                    <w:szCs w:val="20"/>
                  </w:rPr>
                  <w:t>☐</w:t>
                </w:r>
              </w:sdtContent>
            </w:sdt>
            <w:r w:rsidR="00031112" w:rsidRPr="00052D0D">
              <w:rPr>
                <w:rFonts w:ascii="Calibri Light" w:hAnsi="Calibri Light"/>
                <w:sz w:val="20"/>
                <w:szCs w:val="20"/>
              </w:rPr>
              <w:t xml:space="preserve">  Others </w:t>
            </w:r>
            <w:r w:rsidR="00031112" w:rsidRPr="00052D0D">
              <w:rPr>
                <w:rFonts w:ascii="Calibri Light" w:hAnsi="Calibri Light"/>
                <w:b/>
                <w:bCs/>
                <w:i/>
                <w:iCs/>
                <w:sz w:val="20"/>
                <w:szCs w:val="20"/>
                <w:u w:val="single"/>
              </w:rPr>
              <w:t>_&lt;Please Specify&gt;_</w:t>
            </w:r>
          </w:p>
        </w:tc>
      </w:tr>
      <w:tr w:rsidR="00031112" w:rsidRPr="00052D0D" w14:paraId="05E0907D" w14:textId="77777777" w:rsidTr="51FE5148">
        <w:tc>
          <w:tcPr>
            <w:tcW w:w="3775" w:type="dxa"/>
            <w:shd w:val="clear" w:color="auto" w:fill="FFFFFF" w:themeFill="background1"/>
          </w:tcPr>
          <w:p w14:paraId="192EAA62"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szCs w:val="20"/>
              </w:rPr>
              <w:t>How many of the SCE Customer, Employee, Vendors will use or affected by the Business Process?</w:t>
            </w:r>
          </w:p>
          <w:p w14:paraId="2E4B25D4"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i/>
                <w:szCs w:val="20"/>
              </w:rPr>
              <w:t>To identify the Impact if services are adversely affected.</w:t>
            </w:r>
          </w:p>
        </w:tc>
        <w:tc>
          <w:tcPr>
            <w:tcW w:w="6570" w:type="dxa"/>
            <w:shd w:val="clear" w:color="auto" w:fill="FFFFFF" w:themeFill="background1"/>
            <w:vAlign w:val="center"/>
          </w:tcPr>
          <w:p w14:paraId="13F700A6" w14:textId="1BAD1601" w:rsidR="00031112" w:rsidRPr="00052D0D" w:rsidRDefault="002E5EC5" w:rsidP="001738E9">
            <w:pPr>
              <w:pStyle w:val="Heading2TextBulleted"/>
              <w:numPr>
                <w:ilvl w:val="0"/>
                <w:numId w:val="0"/>
              </w:numPr>
              <w:rPr>
                <w:rFonts w:ascii="Calibri Light" w:hAnsi="Calibri Light" w:cs="Arial"/>
                <w:szCs w:val="20"/>
              </w:rPr>
            </w:pPr>
            <w:r w:rsidRPr="00052D0D">
              <w:rPr>
                <w:rFonts w:ascii="Calibri Light" w:hAnsi="Calibri Light" w:cs="Arial"/>
                <w:szCs w:val="20"/>
              </w:rPr>
              <w:t>+10,000…</w:t>
            </w:r>
          </w:p>
        </w:tc>
      </w:tr>
      <w:tr w:rsidR="00031112" w:rsidRPr="00052D0D" w14:paraId="417D68BE" w14:textId="77777777" w:rsidTr="51FE5148">
        <w:tc>
          <w:tcPr>
            <w:tcW w:w="3775" w:type="dxa"/>
            <w:shd w:val="clear" w:color="auto" w:fill="FFFFFF" w:themeFill="background1"/>
          </w:tcPr>
          <w:p w14:paraId="1313B706"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szCs w:val="20"/>
              </w:rPr>
              <w:t>How much Information/data would be processed, received or tramitted by the Business Process?</w:t>
            </w:r>
          </w:p>
          <w:p w14:paraId="766109B7"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i/>
                <w:szCs w:val="20"/>
              </w:rPr>
              <w:lastRenderedPageBreak/>
              <w:t>The data volume that will be utilized by this process. Helps us in determining the Impact and criticality</w:t>
            </w:r>
            <w:r w:rsidRPr="00052D0D">
              <w:rPr>
                <w:rFonts w:ascii="Calibri Light" w:hAnsi="Calibri Light" w:cs="Arial"/>
                <w:szCs w:val="20"/>
              </w:rPr>
              <w:t xml:space="preserve"> </w:t>
            </w:r>
          </w:p>
        </w:tc>
        <w:tc>
          <w:tcPr>
            <w:tcW w:w="6570" w:type="dxa"/>
            <w:shd w:val="clear" w:color="auto" w:fill="FFFFFF" w:themeFill="background1"/>
            <w:vAlign w:val="center"/>
          </w:tcPr>
          <w:p w14:paraId="03BE9597" w14:textId="4643387E" w:rsidR="00031112" w:rsidRPr="00052D0D" w:rsidRDefault="00031112" w:rsidP="00FB30E7">
            <w:pPr>
              <w:pStyle w:val="Heading2TextBulleted"/>
              <w:numPr>
                <w:ilvl w:val="0"/>
                <w:numId w:val="0"/>
              </w:numPr>
              <w:rPr>
                <w:rFonts w:ascii="Calibri Light" w:hAnsi="Calibri Light" w:cs="Arial"/>
                <w:szCs w:val="20"/>
              </w:rPr>
            </w:pPr>
          </w:p>
        </w:tc>
      </w:tr>
      <w:tr w:rsidR="00031112" w:rsidRPr="00052D0D" w14:paraId="05890D1C" w14:textId="77777777" w:rsidTr="51FE5148">
        <w:tc>
          <w:tcPr>
            <w:tcW w:w="3775" w:type="dxa"/>
            <w:shd w:val="clear" w:color="auto" w:fill="FFFFFF" w:themeFill="background1"/>
          </w:tcPr>
          <w:p w14:paraId="03282548"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szCs w:val="20"/>
              </w:rPr>
              <w:t>Number of business transactions in average?</w:t>
            </w:r>
          </w:p>
          <w:p w14:paraId="362AEFFB"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vAlign w:val="center"/>
          </w:tcPr>
          <w:p w14:paraId="28454C33" w14:textId="5A31DEF5" w:rsidR="00031112" w:rsidRPr="00052D0D" w:rsidRDefault="00031112" w:rsidP="00FB30E7">
            <w:pPr>
              <w:pStyle w:val="Heading2TextBulleted"/>
              <w:numPr>
                <w:ilvl w:val="0"/>
                <w:numId w:val="0"/>
              </w:numPr>
              <w:rPr>
                <w:rFonts w:ascii="Calibri Light" w:hAnsi="Calibri Light" w:cs="Arial"/>
                <w:szCs w:val="20"/>
              </w:rPr>
            </w:pPr>
          </w:p>
        </w:tc>
      </w:tr>
      <w:tr w:rsidR="00031112" w:rsidRPr="00052D0D" w14:paraId="1D202017" w14:textId="77777777" w:rsidTr="51FE5148">
        <w:tc>
          <w:tcPr>
            <w:tcW w:w="3775" w:type="dxa"/>
            <w:shd w:val="clear" w:color="auto" w:fill="FFFFFF" w:themeFill="background1"/>
          </w:tcPr>
          <w:p w14:paraId="75C890B5" w14:textId="77777777" w:rsidR="00031112" w:rsidRPr="00052D0D" w:rsidRDefault="00031112" w:rsidP="51FE5148">
            <w:pPr>
              <w:rPr>
                <w:rFonts w:ascii="Calibri Light" w:hAnsi="Calibri Light"/>
                <w:b/>
                <w:bCs/>
                <w:sz w:val="20"/>
                <w:szCs w:val="20"/>
              </w:rPr>
            </w:pPr>
            <w:r w:rsidRPr="00052D0D">
              <w:rPr>
                <w:rFonts w:ascii="Calibri Light" w:hAnsi="Calibri Light"/>
                <w:b/>
                <w:bCs/>
                <w:sz w:val="20"/>
                <w:szCs w:val="20"/>
              </w:rPr>
              <w:t>Additional Security Consideration:</w:t>
            </w:r>
          </w:p>
        </w:tc>
        <w:tc>
          <w:tcPr>
            <w:tcW w:w="6570" w:type="dxa"/>
            <w:shd w:val="clear" w:color="auto" w:fill="FFFFFF" w:themeFill="background1"/>
          </w:tcPr>
          <w:p w14:paraId="2A647008" w14:textId="77777777" w:rsidR="00031112" w:rsidRPr="00052D0D" w:rsidRDefault="00031112" w:rsidP="00FB30E7">
            <w:pPr>
              <w:pStyle w:val="Heading2TextBulleted"/>
              <w:numPr>
                <w:ilvl w:val="0"/>
                <w:numId w:val="0"/>
              </w:numPr>
              <w:rPr>
                <w:rFonts w:ascii="Calibri Light" w:hAnsi="Calibri Light" w:cs="Arial"/>
                <w:szCs w:val="20"/>
              </w:rPr>
            </w:pPr>
            <w:r w:rsidRPr="00052D0D">
              <w:rPr>
                <w:rFonts w:ascii="Calibri Light" w:hAnsi="Calibri Light" w:cs="Arial"/>
                <w:szCs w:val="20"/>
              </w:rPr>
              <w:t>Any Cybersecurity impact in addition to SAP system security:</w:t>
            </w:r>
          </w:p>
          <w:p w14:paraId="6A2ABB8B" w14:textId="77777777" w:rsidR="00031112" w:rsidRPr="00052D0D" w:rsidRDefault="00031112" w:rsidP="007762C2">
            <w:pPr>
              <w:pStyle w:val="Heading2TextBulleted"/>
              <w:numPr>
                <w:ilvl w:val="0"/>
                <w:numId w:val="11"/>
              </w:numPr>
              <w:rPr>
                <w:rFonts w:ascii="Calibri Light" w:hAnsi="Calibri Light" w:cs="Arial"/>
                <w:szCs w:val="20"/>
              </w:rPr>
            </w:pPr>
            <w:r w:rsidRPr="00052D0D">
              <w:rPr>
                <w:rFonts w:ascii="Calibri Light" w:hAnsi="Calibri Light" w:cs="Arial"/>
                <w:szCs w:val="20"/>
              </w:rPr>
              <w:t>Internet Facing Web Application? Yes/No, Details:</w:t>
            </w:r>
            <w:r w:rsidR="00150ABD" w:rsidRPr="00052D0D">
              <w:rPr>
                <w:rFonts w:ascii="Calibri Light" w:hAnsi="Calibri Light" w:cs="Arial"/>
                <w:szCs w:val="20"/>
              </w:rPr>
              <w:t xml:space="preserve">  No</w:t>
            </w:r>
          </w:p>
          <w:p w14:paraId="0469BF22" w14:textId="77777777" w:rsidR="00031112" w:rsidRPr="00052D0D" w:rsidRDefault="00031112" w:rsidP="007762C2">
            <w:pPr>
              <w:pStyle w:val="Heading2TextBulleted"/>
              <w:numPr>
                <w:ilvl w:val="0"/>
                <w:numId w:val="11"/>
              </w:numPr>
              <w:rPr>
                <w:rFonts w:ascii="Calibri Light" w:hAnsi="Calibri Light" w:cs="Arial"/>
                <w:szCs w:val="20"/>
              </w:rPr>
            </w:pPr>
            <w:r w:rsidRPr="00052D0D">
              <w:rPr>
                <w:rFonts w:ascii="Calibri Light" w:hAnsi="Calibri Light" w:cs="Arial"/>
                <w:szCs w:val="20"/>
              </w:rPr>
              <w:t>Internet Facing Application Programming Interface?</w:t>
            </w:r>
            <w:r w:rsidR="00150ABD" w:rsidRPr="00052D0D">
              <w:rPr>
                <w:rFonts w:ascii="Calibri Light" w:hAnsi="Calibri Light" w:cs="Arial"/>
                <w:szCs w:val="20"/>
              </w:rPr>
              <w:t xml:space="preserve"> OMS</w:t>
            </w:r>
          </w:p>
          <w:p w14:paraId="67D62396" w14:textId="77777777" w:rsidR="00031112" w:rsidRPr="00052D0D" w:rsidRDefault="00031112" w:rsidP="007762C2">
            <w:pPr>
              <w:pStyle w:val="Heading2TextBulleted"/>
              <w:numPr>
                <w:ilvl w:val="0"/>
                <w:numId w:val="11"/>
              </w:numPr>
              <w:rPr>
                <w:rFonts w:ascii="Calibri Light" w:hAnsi="Calibri Light" w:cs="Arial"/>
                <w:szCs w:val="20"/>
              </w:rPr>
            </w:pPr>
            <w:r w:rsidRPr="00052D0D">
              <w:rPr>
                <w:rFonts w:ascii="Calibri Light" w:hAnsi="Calibri Light" w:cs="Arial"/>
                <w:szCs w:val="20"/>
              </w:rPr>
              <w:t>3</w:t>
            </w:r>
            <w:r w:rsidRPr="00052D0D">
              <w:rPr>
                <w:rFonts w:ascii="Calibri Light" w:hAnsi="Calibri Light" w:cs="Arial"/>
                <w:szCs w:val="20"/>
                <w:vertAlign w:val="superscript"/>
              </w:rPr>
              <w:t>rd</w:t>
            </w:r>
            <w:r w:rsidRPr="00052D0D">
              <w:rPr>
                <w:rFonts w:ascii="Calibri Light" w:hAnsi="Calibri Light" w:cs="Arial"/>
                <w:szCs w:val="20"/>
              </w:rPr>
              <w:t xml:space="preserve"> party Fedrated Authentication &amp; Authorization, Single Sign On?</w:t>
            </w:r>
            <w:r w:rsidR="00150ABD" w:rsidRPr="00052D0D">
              <w:rPr>
                <w:rFonts w:ascii="Calibri Light" w:hAnsi="Calibri Light" w:cs="Arial"/>
                <w:szCs w:val="20"/>
              </w:rPr>
              <w:t xml:space="preserve">  Yes (OMS)</w:t>
            </w:r>
          </w:p>
        </w:tc>
      </w:tr>
    </w:tbl>
    <w:p w14:paraId="747BC9B9" w14:textId="31F6C43F" w:rsidR="000E6897" w:rsidRPr="00052D0D" w:rsidRDefault="000E6897" w:rsidP="007762C2">
      <w:pPr>
        <w:pStyle w:val="Heading1"/>
        <w:numPr>
          <w:ilvl w:val="0"/>
          <w:numId w:val="15"/>
        </w:numPr>
        <w:rPr>
          <w:rFonts w:ascii="Calibri Light" w:hAnsi="Calibri Light"/>
        </w:rPr>
      </w:pPr>
      <w:bookmarkStart w:id="85" w:name="_Toc515950880"/>
      <w:r w:rsidRPr="00052D0D">
        <w:rPr>
          <w:rFonts w:ascii="Calibri Light" w:hAnsi="Calibri Light"/>
        </w:rPr>
        <w:lastRenderedPageBreak/>
        <w:t>Technical Considerations</w:t>
      </w:r>
      <w:bookmarkEnd w:id="83"/>
      <w:bookmarkEnd w:id="85"/>
    </w:p>
    <w:p w14:paraId="37B04853" w14:textId="64FA8F61" w:rsidR="00E0118B" w:rsidRPr="00052D0D" w:rsidRDefault="000F1011" w:rsidP="00471131">
      <w:pPr>
        <w:pStyle w:val="Heading2"/>
      </w:pPr>
      <w:bookmarkStart w:id="86" w:name="_Toc491613827"/>
      <w:bookmarkStart w:id="87" w:name="_Toc491695023"/>
      <w:bookmarkStart w:id="88" w:name="_Toc496099276"/>
      <w:bookmarkStart w:id="89" w:name="_Toc496176499"/>
      <w:bookmarkStart w:id="90" w:name="_Toc496176548"/>
      <w:bookmarkStart w:id="91" w:name="_Toc496176694"/>
      <w:bookmarkStart w:id="92" w:name="_Toc496177057"/>
      <w:bookmarkStart w:id="93" w:name="_Toc496177453"/>
      <w:bookmarkStart w:id="94" w:name="_Toc496177540"/>
      <w:bookmarkStart w:id="95" w:name="_Toc496213959"/>
      <w:bookmarkStart w:id="96" w:name="_Toc496214163"/>
      <w:bookmarkStart w:id="97" w:name="_Toc496795821"/>
      <w:bookmarkStart w:id="98" w:name="_Toc497714004"/>
      <w:bookmarkStart w:id="99" w:name="_Toc497726379"/>
      <w:bookmarkStart w:id="100" w:name="_Toc500268299"/>
      <w:bookmarkStart w:id="101" w:name="_Toc501705770"/>
      <w:bookmarkStart w:id="102" w:name="_Toc501707145"/>
      <w:bookmarkStart w:id="103" w:name="_Toc501707342"/>
      <w:bookmarkStart w:id="104" w:name="_Toc505788767"/>
      <w:bookmarkStart w:id="105" w:name="_Toc506190334"/>
      <w:bookmarkStart w:id="106" w:name="_Toc506285697"/>
      <w:bookmarkStart w:id="107" w:name="_Toc506285848"/>
      <w:bookmarkStart w:id="108" w:name="_Toc506286711"/>
      <w:bookmarkStart w:id="109" w:name="_Toc506286992"/>
      <w:bookmarkStart w:id="110" w:name="_Toc506287861"/>
      <w:bookmarkStart w:id="111" w:name="_Toc508484478"/>
      <w:bookmarkStart w:id="112" w:name="_Toc508700203"/>
      <w:bookmarkStart w:id="113" w:name="_Toc508704312"/>
      <w:bookmarkStart w:id="114" w:name="_Toc406588321"/>
      <w:bookmarkStart w:id="115" w:name="_Toc491613835"/>
      <w:bookmarkStart w:id="116" w:name="_Toc515950881"/>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052D0D">
        <w:t xml:space="preserve">RICEF-W </w:t>
      </w:r>
      <w:r w:rsidR="00E0118B" w:rsidRPr="00052D0D">
        <w:t>Assessment</w:t>
      </w:r>
      <w:bookmarkEnd w:id="114"/>
      <w:bookmarkEnd w:id="115"/>
      <w:bookmarkEnd w:id="116"/>
    </w:p>
    <w:p w14:paraId="47C9717A" w14:textId="792B087B" w:rsidR="00E0118B" w:rsidRPr="00052D0D" w:rsidRDefault="00E0118B" w:rsidP="51FE5148">
      <w:pPr>
        <w:pStyle w:val="Heading3"/>
        <w:keepNext/>
        <w:numPr>
          <w:ilvl w:val="2"/>
          <w:numId w:val="26"/>
        </w:numPr>
        <w:tabs>
          <w:tab w:val="left" w:pos="1440"/>
        </w:tabs>
        <w:spacing w:before="120" w:after="120"/>
        <w:rPr>
          <w:rFonts w:ascii="Calibri Light" w:hAnsi="Calibri Light"/>
          <w:sz w:val="32"/>
          <w:szCs w:val="32"/>
        </w:rPr>
      </w:pPr>
      <w:bookmarkStart w:id="117" w:name="_Toc505788778"/>
      <w:bookmarkStart w:id="118" w:name="_Toc506190345"/>
      <w:bookmarkStart w:id="119" w:name="_Toc506285708"/>
      <w:bookmarkStart w:id="120" w:name="_Toc506285859"/>
      <w:bookmarkStart w:id="121" w:name="_Toc406588323"/>
      <w:bookmarkStart w:id="122" w:name="_Toc491613836"/>
      <w:bookmarkStart w:id="123" w:name="_Toc515950882"/>
      <w:bookmarkEnd w:id="117"/>
      <w:bookmarkEnd w:id="118"/>
      <w:bookmarkEnd w:id="119"/>
      <w:bookmarkEnd w:id="120"/>
      <w:r w:rsidRPr="00052D0D">
        <w:rPr>
          <w:rFonts w:ascii="Calibri Light" w:hAnsi="Calibri Light"/>
          <w:sz w:val="32"/>
          <w:szCs w:val="32"/>
        </w:rPr>
        <w:t>Reports</w:t>
      </w:r>
      <w:bookmarkEnd w:id="121"/>
      <w:bookmarkEnd w:id="122"/>
      <w:bookmarkEnd w:id="12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2D0D" w14:paraId="46E4867B" w14:textId="77777777" w:rsidTr="51FE5148">
        <w:trPr>
          <w:cantSplit/>
          <w:trHeight w:val="432"/>
          <w:tblHeader/>
        </w:trPr>
        <w:tc>
          <w:tcPr>
            <w:tcW w:w="5868" w:type="dxa"/>
            <w:tcBorders>
              <w:top w:val="threeDEmboss" w:sz="6" w:space="0" w:color="auto"/>
              <w:bottom w:val="threeDEmboss" w:sz="6" w:space="0" w:color="auto"/>
            </w:tcBorders>
            <w:shd w:val="clear" w:color="auto" w:fill="F9FBAF"/>
            <w:vAlign w:val="center"/>
          </w:tcPr>
          <w:p w14:paraId="16132280" w14:textId="77777777" w:rsidR="00E0118B" w:rsidRPr="00052D0D" w:rsidRDefault="00C7517F" w:rsidP="51FE5148">
            <w:pPr>
              <w:pStyle w:val="TableHeader-Left"/>
              <w:rPr>
                <w:rFonts w:ascii="Calibri Light" w:hAnsi="Calibri Light" w:cs="Arial"/>
                <w:sz w:val="18"/>
                <w:szCs w:val="18"/>
              </w:rPr>
            </w:pPr>
            <w:r w:rsidRPr="00052D0D">
              <w:rPr>
                <w:rFonts w:ascii="Calibri Light" w:hAnsi="Calibri Light" w:cs="Arial"/>
                <w:sz w:val="18"/>
                <w:szCs w:val="18"/>
              </w:rPr>
              <w:t>Report Name</w:t>
            </w:r>
            <w:r w:rsidR="001F664D" w:rsidRPr="00052D0D">
              <w:rPr>
                <w:rFonts w:ascii="Calibri Light" w:hAnsi="Calibri Light" w:cs="Arial"/>
                <w:sz w:val="18"/>
                <w:szCs w:val="18"/>
              </w:rPr>
              <w:t xml:space="preserve"> &amp; </w:t>
            </w:r>
            <w:r w:rsidR="00E0118B" w:rsidRPr="00052D0D">
              <w:rPr>
                <w:rFonts w:ascii="Calibri Light" w:hAnsi="Calibri Light" w:cs="Arial"/>
                <w:sz w:val="18"/>
                <w:szCs w:val="18"/>
              </w:rPr>
              <w:t>Descripti</w:t>
            </w:r>
            <w:r w:rsidRPr="00052D0D">
              <w:rPr>
                <w:rFonts w:ascii="Calibri Light" w:hAnsi="Calibri Light" w:cs="Arial"/>
                <w:sz w:val="18"/>
                <w:szCs w:val="18"/>
              </w:rPr>
              <w:t xml:space="preserve">on (List </w:t>
            </w:r>
            <w:r w:rsidR="001F664D" w:rsidRPr="00052D0D">
              <w:rPr>
                <w:rFonts w:ascii="Calibri Light" w:hAnsi="Calibri Light" w:cs="Arial"/>
                <w:sz w:val="18"/>
                <w:szCs w:val="18"/>
              </w:rPr>
              <w:t>Requirements</w:t>
            </w:r>
            <w:r w:rsidRPr="00052D0D">
              <w:rPr>
                <w:rFonts w:ascii="Calibri Light" w:hAnsi="Calibri Light" w:cs="Arial"/>
                <w:sz w:val="18"/>
                <w:szCs w:val="18"/>
              </w:rPr>
              <w:t xml:space="preserve"> met by this Report</w:t>
            </w:r>
            <w:r w:rsidR="00E0118B" w:rsidRPr="00052D0D">
              <w:rPr>
                <w:rFonts w:ascii="Calibri Light" w:hAnsi="Calibri Light" w:cs="Arial"/>
                <w:sz w:val="18"/>
                <w:szCs w:val="18"/>
              </w:rPr>
              <w:t>)</w:t>
            </w:r>
          </w:p>
        </w:tc>
        <w:tc>
          <w:tcPr>
            <w:tcW w:w="1710" w:type="dxa"/>
            <w:tcBorders>
              <w:top w:val="threeDEmboss" w:sz="6" w:space="0" w:color="auto"/>
              <w:bottom w:val="threeDEmboss" w:sz="6" w:space="0" w:color="auto"/>
            </w:tcBorders>
            <w:shd w:val="clear" w:color="auto" w:fill="F9FBAF"/>
            <w:vAlign w:val="center"/>
          </w:tcPr>
          <w:p w14:paraId="771F4AE2"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0688BDC3"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E0118B" w:rsidRPr="00052D0D" w14:paraId="433F39EA" w14:textId="77777777" w:rsidTr="51FE5148">
        <w:trPr>
          <w:cantSplit/>
          <w:trHeight w:val="432"/>
        </w:trPr>
        <w:tc>
          <w:tcPr>
            <w:tcW w:w="5868" w:type="dxa"/>
            <w:tcBorders>
              <w:top w:val="threeDEmboss" w:sz="6" w:space="0" w:color="auto"/>
              <w:bottom w:val="single" w:sz="6" w:space="0" w:color="auto"/>
            </w:tcBorders>
            <w:vAlign w:val="center"/>
          </w:tcPr>
          <w:p w14:paraId="4807EFB4" w14:textId="77777777" w:rsidR="00E0118B" w:rsidRPr="00052D0D" w:rsidRDefault="007D38D0"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710" w:type="dxa"/>
            <w:tcBorders>
              <w:top w:val="threeDEmboss" w:sz="6" w:space="0" w:color="auto"/>
              <w:bottom w:val="single" w:sz="6" w:space="0" w:color="auto"/>
            </w:tcBorders>
            <w:vAlign w:val="center"/>
          </w:tcPr>
          <w:p w14:paraId="7383B01E" w14:textId="77777777" w:rsidR="00E0118B" w:rsidRPr="00052D0D" w:rsidRDefault="007D38D0"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890" w:type="dxa"/>
            <w:tcBorders>
              <w:top w:val="threeDEmboss" w:sz="6" w:space="0" w:color="auto"/>
              <w:bottom w:val="single" w:sz="6" w:space="0" w:color="auto"/>
            </w:tcBorders>
            <w:vAlign w:val="center"/>
          </w:tcPr>
          <w:p w14:paraId="1E086609" w14:textId="77777777" w:rsidR="00E0118B" w:rsidRPr="00052D0D" w:rsidRDefault="007D38D0" w:rsidP="51FE5148">
            <w:pPr>
              <w:pStyle w:val="TableField-Left"/>
              <w:rPr>
                <w:rFonts w:ascii="Calibri Light" w:hAnsi="Calibri Light" w:cs="Arial"/>
                <w:sz w:val="18"/>
                <w:szCs w:val="18"/>
              </w:rPr>
            </w:pPr>
            <w:r w:rsidRPr="00052D0D">
              <w:rPr>
                <w:rFonts w:ascii="Calibri Light" w:hAnsi="Calibri Light" w:cs="Arial"/>
                <w:sz w:val="18"/>
                <w:szCs w:val="18"/>
              </w:rPr>
              <w:t>N/A</w:t>
            </w:r>
          </w:p>
        </w:tc>
      </w:tr>
    </w:tbl>
    <w:p w14:paraId="6B9DAD42" w14:textId="56600F03" w:rsidR="00E0118B" w:rsidRPr="00052D0D" w:rsidRDefault="00E0118B" w:rsidP="51FE5148">
      <w:pPr>
        <w:pStyle w:val="Heading3"/>
        <w:keepNext/>
        <w:numPr>
          <w:ilvl w:val="2"/>
          <w:numId w:val="25"/>
        </w:numPr>
        <w:tabs>
          <w:tab w:val="left" w:pos="1440"/>
        </w:tabs>
        <w:spacing w:before="120" w:after="120"/>
        <w:rPr>
          <w:rFonts w:ascii="Calibri Light" w:hAnsi="Calibri Light"/>
          <w:sz w:val="32"/>
          <w:szCs w:val="32"/>
        </w:rPr>
      </w:pPr>
      <w:bookmarkStart w:id="124" w:name="_Toc406588324"/>
      <w:bookmarkStart w:id="125" w:name="_Toc491613837"/>
      <w:bookmarkStart w:id="126" w:name="_Toc515950883"/>
      <w:r w:rsidRPr="00052D0D">
        <w:rPr>
          <w:rFonts w:ascii="Calibri Light" w:hAnsi="Calibri Light"/>
          <w:sz w:val="32"/>
          <w:szCs w:val="32"/>
        </w:rPr>
        <w:t>Interfaces</w:t>
      </w:r>
      <w:bookmarkEnd w:id="124"/>
      <w:bookmarkEnd w:id="125"/>
      <w:bookmarkEnd w:id="12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2D0D" w14:paraId="37B11ECD" w14:textId="77777777" w:rsidTr="51FE5148">
        <w:trPr>
          <w:cantSplit/>
          <w:trHeight w:val="432"/>
          <w:tblHeader/>
        </w:trPr>
        <w:tc>
          <w:tcPr>
            <w:tcW w:w="5868" w:type="dxa"/>
            <w:tcBorders>
              <w:top w:val="threeDEmboss" w:sz="6" w:space="0" w:color="auto"/>
              <w:bottom w:val="threeDEmboss" w:sz="6" w:space="0" w:color="auto"/>
            </w:tcBorders>
            <w:shd w:val="clear" w:color="auto" w:fill="F9FBAF"/>
            <w:vAlign w:val="center"/>
          </w:tcPr>
          <w:p w14:paraId="1B0CA25B" w14:textId="77777777" w:rsidR="00E0118B" w:rsidRPr="00052D0D" w:rsidRDefault="00C7517F" w:rsidP="51FE5148">
            <w:pPr>
              <w:pStyle w:val="TableHeader-Left"/>
              <w:rPr>
                <w:rFonts w:ascii="Calibri Light" w:hAnsi="Calibri Light" w:cs="Arial"/>
                <w:sz w:val="18"/>
                <w:szCs w:val="18"/>
              </w:rPr>
            </w:pPr>
            <w:r w:rsidRPr="00052D0D">
              <w:rPr>
                <w:rFonts w:ascii="Calibri Light" w:hAnsi="Calibri Light" w:cs="Arial"/>
                <w:sz w:val="18"/>
                <w:szCs w:val="18"/>
              </w:rPr>
              <w:t>Interface Name &amp; Description (List Requirements</w:t>
            </w:r>
            <w:r w:rsidR="001F03C3" w:rsidRPr="00052D0D">
              <w:rPr>
                <w:rFonts w:ascii="Calibri Light" w:hAnsi="Calibri Light" w:cs="Arial"/>
                <w:sz w:val="18"/>
                <w:szCs w:val="18"/>
              </w:rPr>
              <w:t xml:space="preserve"> met by this Interface</w:t>
            </w:r>
            <w:r w:rsidRPr="00052D0D">
              <w:rPr>
                <w:rFonts w:ascii="Calibri Light" w:hAnsi="Calibri Light" w:cs="Arial"/>
                <w:sz w:val="18"/>
                <w:szCs w:val="18"/>
              </w:rPr>
              <w:t>)</w:t>
            </w:r>
          </w:p>
        </w:tc>
        <w:tc>
          <w:tcPr>
            <w:tcW w:w="1710" w:type="dxa"/>
            <w:tcBorders>
              <w:top w:val="threeDEmboss" w:sz="6" w:space="0" w:color="auto"/>
              <w:bottom w:val="threeDEmboss" w:sz="6" w:space="0" w:color="auto"/>
            </w:tcBorders>
            <w:shd w:val="clear" w:color="auto" w:fill="F9FBAF"/>
            <w:vAlign w:val="center"/>
          </w:tcPr>
          <w:p w14:paraId="4EBD4DC1"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4F5CD701"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FB30E7" w:rsidRPr="00052D0D" w14:paraId="7885D1DC" w14:textId="77777777" w:rsidTr="51FE5148">
        <w:trPr>
          <w:cantSplit/>
          <w:trHeight w:val="432"/>
        </w:trPr>
        <w:tc>
          <w:tcPr>
            <w:tcW w:w="5868" w:type="dxa"/>
            <w:tcBorders>
              <w:top w:val="threeDEmboss" w:sz="6" w:space="0" w:color="auto"/>
              <w:bottom w:val="single" w:sz="6" w:space="0" w:color="auto"/>
            </w:tcBorders>
            <w:vAlign w:val="center"/>
          </w:tcPr>
          <w:p w14:paraId="20F7655B"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System shall update necessary information when the outage/trouble order gets updated/cancelled</w:t>
            </w:r>
          </w:p>
        </w:tc>
        <w:tc>
          <w:tcPr>
            <w:tcW w:w="1710" w:type="dxa"/>
            <w:tcBorders>
              <w:top w:val="threeDEmboss" w:sz="6" w:space="0" w:color="auto"/>
              <w:bottom w:val="single" w:sz="6" w:space="0" w:color="auto"/>
            </w:tcBorders>
            <w:vAlign w:val="center"/>
          </w:tcPr>
          <w:p w14:paraId="4DF82774"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Medium</w:t>
            </w:r>
          </w:p>
        </w:tc>
        <w:tc>
          <w:tcPr>
            <w:tcW w:w="1890" w:type="dxa"/>
            <w:tcBorders>
              <w:top w:val="threeDEmboss" w:sz="6" w:space="0" w:color="auto"/>
              <w:bottom w:val="single" w:sz="6" w:space="0" w:color="auto"/>
            </w:tcBorders>
            <w:vAlign w:val="center"/>
          </w:tcPr>
          <w:p w14:paraId="440E6D59"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I-CIM-CS-04-0001 Trouble Order status update from OMS to CR&amp;B</w:t>
            </w:r>
          </w:p>
        </w:tc>
      </w:tr>
      <w:tr w:rsidR="00FB30E7" w:rsidRPr="00052D0D" w14:paraId="6DCA744A" w14:textId="77777777" w:rsidTr="51FE5148">
        <w:trPr>
          <w:cantSplit/>
          <w:trHeight w:val="432"/>
        </w:trPr>
        <w:tc>
          <w:tcPr>
            <w:tcW w:w="5868" w:type="dxa"/>
            <w:tcBorders>
              <w:top w:val="single" w:sz="6" w:space="0" w:color="auto"/>
              <w:bottom w:val="single" w:sz="6" w:space="0" w:color="auto"/>
            </w:tcBorders>
            <w:vAlign w:val="center"/>
          </w:tcPr>
          <w:p w14:paraId="40D0DFA8"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 Ability for a non-SCE customer to receive updates on the outage they have reported</w:t>
            </w:r>
          </w:p>
          <w:p w14:paraId="2820F7E4"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 Ability for customers who requested to receive Report an Outage - Trouble Order Outage notifications for their one off outage to enroll in proactive notifications.</w:t>
            </w:r>
          </w:p>
        </w:tc>
        <w:tc>
          <w:tcPr>
            <w:tcW w:w="1710" w:type="dxa"/>
            <w:tcBorders>
              <w:top w:val="single" w:sz="6" w:space="0" w:color="auto"/>
              <w:bottom w:val="single" w:sz="6" w:space="0" w:color="auto"/>
            </w:tcBorders>
            <w:vAlign w:val="center"/>
          </w:tcPr>
          <w:p w14:paraId="13D2A0BA"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Medium</w:t>
            </w:r>
          </w:p>
        </w:tc>
        <w:tc>
          <w:tcPr>
            <w:tcW w:w="1890" w:type="dxa"/>
            <w:tcBorders>
              <w:top w:val="single" w:sz="6" w:space="0" w:color="auto"/>
              <w:bottom w:val="single" w:sz="6" w:space="0" w:color="auto"/>
            </w:tcBorders>
            <w:vAlign w:val="center"/>
          </w:tcPr>
          <w:p w14:paraId="126CAA35"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I-CIM-CS-04 Customer Notification</w:t>
            </w:r>
          </w:p>
        </w:tc>
      </w:tr>
    </w:tbl>
    <w:p w14:paraId="2EA28453" w14:textId="704080A3" w:rsidR="00E0118B" w:rsidRPr="00052D0D" w:rsidRDefault="00E0118B" w:rsidP="51FE5148">
      <w:pPr>
        <w:pStyle w:val="Heading3"/>
        <w:keepNext/>
        <w:numPr>
          <w:ilvl w:val="2"/>
          <w:numId w:val="25"/>
        </w:numPr>
        <w:tabs>
          <w:tab w:val="left" w:pos="1440"/>
        </w:tabs>
        <w:spacing w:before="120" w:after="120"/>
        <w:rPr>
          <w:rFonts w:ascii="Calibri Light" w:hAnsi="Calibri Light"/>
          <w:sz w:val="32"/>
          <w:szCs w:val="32"/>
        </w:rPr>
      </w:pPr>
      <w:bookmarkStart w:id="127" w:name="_Toc406588325"/>
      <w:bookmarkStart w:id="128" w:name="_Toc491613838"/>
      <w:bookmarkStart w:id="129" w:name="_Toc515950884"/>
      <w:r w:rsidRPr="00052D0D">
        <w:rPr>
          <w:rFonts w:ascii="Calibri Light" w:hAnsi="Calibri Light"/>
          <w:sz w:val="32"/>
          <w:szCs w:val="32"/>
        </w:rPr>
        <w:t>Conversion</w:t>
      </w:r>
      <w:bookmarkEnd w:id="127"/>
      <w:bookmarkEnd w:id="128"/>
      <w:bookmarkEnd w:id="12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2D0D" w14:paraId="705928DC" w14:textId="77777777" w:rsidTr="51FE5148">
        <w:trPr>
          <w:cantSplit/>
          <w:trHeight w:val="432"/>
          <w:tblHeader/>
        </w:trPr>
        <w:tc>
          <w:tcPr>
            <w:tcW w:w="5868" w:type="dxa"/>
            <w:tcBorders>
              <w:top w:val="threeDEmboss" w:sz="6" w:space="0" w:color="auto"/>
              <w:bottom w:val="threeDEmboss" w:sz="6" w:space="0" w:color="auto"/>
            </w:tcBorders>
            <w:shd w:val="clear" w:color="auto" w:fill="F9FBAF"/>
            <w:vAlign w:val="center"/>
          </w:tcPr>
          <w:p w14:paraId="2BBB40B1" w14:textId="77777777" w:rsidR="00E0118B" w:rsidRPr="00052D0D" w:rsidRDefault="00C7517F" w:rsidP="51FE5148">
            <w:pPr>
              <w:pStyle w:val="TableHeader-Left"/>
              <w:rPr>
                <w:rFonts w:ascii="Calibri Light" w:hAnsi="Calibri Light" w:cs="Arial"/>
                <w:sz w:val="18"/>
                <w:szCs w:val="18"/>
              </w:rPr>
            </w:pPr>
            <w:r w:rsidRPr="00052D0D">
              <w:rPr>
                <w:rFonts w:ascii="Calibri Light" w:hAnsi="Calibri Light" w:cs="Arial"/>
                <w:sz w:val="18"/>
                <w:szCs w:val="18"/>
              </w:rPr>
              <w:t>Conversion Name &amp; Description (List Requirements</w:t>
            </w:r>
            <w:r w:rsidR="001F03C3" w:rsidRPr="00052D0D">
              <w:rPr>
                <w:rFonts w:ascii="Calibri Light" w:hAnsi="Calibri Light" w:cs="Arial"/>
                <w:sz w:val="18"/>
                <w:szCs w:val="18"/>
              </w:rPr>
              <w:t xml:space="preserve"> met by this Conversion</w:t>
            </w:r>
            <w:r w:rsidRPr="00052D0D">
              <w:rPr>
                <w:rFonts w:ascii="Calibri Light" w:hAnsi="Calibri Light" w:cs="Arial"/>
                <w:sz w:val="18"/>
                <w:szCs w:val="18"/>
              </w:rPr>
              <w:t>)</w:t>
            </w:r>
          </w:p>
        </w:tc>
        <w:tc>
          <w:tcPr>
            <w:tcW w:w="1710" w:type="dxa"/>
            <w:tcBorders>
              <w:top w:val="threeDEmboss" w:sz="6" w:space="0" w:color="auto"/>
              <w:bottom w:val="threeDEmboss" w:sz="6" w:space="0" w:color="auto"/>
            </w:tcBorders>
            <w:shd w:val="clear" w:color="auto" w:fill="F9FBAF"/>
            <w:vAlign w:val="center"/>
          </w:tcPr>
          <w:p w14:paraId="49AD864A"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2105A35F"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E0118B" w:rsidRPr="00052D0D" w14:paraId="61E8605D" w14:textId="77777777" w:rsidTr="51FE5148">
        <w:trPr>
          <w:cantSplit/>
          <w:trHeight w:val="432"/>
        </w:trPr>
        <w:tc>
          <w:tcPr>
            <w:tcW w:w="5868" w:type="dxa"/>
            <w:tcBorders>
              <w:top w:val="threeDEmboss" w:sz="6" w:space="0" w:color="auto"/>
              <w:bottom w:val="single" w:sz="6" w:space="0" w:color="auto"/>
            </w:tcBorders>
            <w:vAlign w:val="center"/>
          </w:tcPr>
          <w:p w14:paraId="2781665A" w14:textId="77777777" w:rsidR="00E0118B"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710" w:type="dxa"/>
            <w:tcBorders>
              <w:top w:val="threeDEmboss" w:sz="6" w:space="0" w:color="auto"/>
              <w:bottom w:val="single" w:sz="6" w:space="0" w:color="auto"/>
            </w:tcBorders>
            <w:vAlign w:val="center"/>
          </w:tcPr>
          <w:p w14:paraId="2A4049DD" w14:textId="77777777" w:rsidR="00E0118B"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890" w:type="dxa"/>
            <w:tcBorders>
              <w:top w:val="threeDEmboss" w:sz="6" w:space="0" w:color="auto"/>
              <w:bottom w:val="single" w:sz="6" w:space="0" w:color="auto"/>
            </w:tcBorders>
            <w:vAlign w:val="center"/>
          </w:tcPr>
          <w:p w14:paraId="7F5E5B7A" w14:textId="77777777" w:rsidR="00E0118B"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r>
    </w:tbl>
    <w:p w14:paraId="2AC5B22B" w14:textId="77777777" w:rsidR="00E0118B" w:rsidRPr="00052D0D" w:rsidRDefault="002F1623" w:rsidP="51FE5148">
      <w:pPr>
        <w:pStyle w:val="Heading3"/>
        <w:keepNext/>
        <w:numPr>
          <w:ilvl w:val="2"/>
          <w:numId w:val="25"/>
        </w:numPr>
        <w:tabs>
          <w:tab w:val="left" w:pos="1440"/>
        </w:tabs>
        <w:spacing w:before="120" w:after="120"/>
        <w:ind w:left="1440" w:hanging="900"/>
        <w:rPr>
          <w:rFonts w:ascii="Calibri Light" w:hAnsi="Calibri Light"/>
          <w:sz w:val="32"/>
          <w:szCs w:val="32"/>
        </w:rPr>
      </w:pPr>
      <w:bookmarkStart w:id="130" w:name="_Toc406588326"/>
      <w:bookmarkStart w:id="131" w:name="_Toc491613839"/>
      <w:bookmarkStart w:id="132" w:name="_Toc515950885"/>
      <w:r w:rsidRPr="00052D0D">
        <w:rPr>
          <w:rFonts w:ascii="Calibri Light" w:hAnsi="Calibri Light"/>
          <w:sz w:val="32"/>
          <w:szCs w:val="32"/>
        </w:rPr>
        <w:t>Extension/</w:t>
      </w:r>
      <w:r w:rsidR="00E0118B" w:rsidRPr="00052D0D">
        <w:rPr>
          <w:rFonts w:ascii="Calibri Light" w:hAnsi="Calibri Light"/>
          <w:sz w:val="32"/>
          <w:szCs w:val="32"/>
        </w:rPr>
        <w:t>Enhancements</w:t>
      </w:r>
      <w:bookmarkEnd w:id="130"/>
      <w:bookmarkEnd w:id="131"/>
      <w:bookmarkEnd w:id="13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2D0D" w14:paraId="0A95F243" w14:textId="77777777" w:rsidTr="51FE5148">
        <w:trPr>
          <w:cantSplit/>
          <w:trHeight w:val="432"/>
          <w:tblHeader/>
        </w:trPr>
        <w:tc>
          <w:tcPr>
            <w:tcW w:w="5868" w:type="dxa"/>
            <w:tcBorders>
              <w:top w:val="threeDEmboss" w:sz="6" w:space="0" w:color="auto"/>
              <w:bottom w:val="threeDEmboss" w:sz="6" w:space="0" w:color="auto"/>
            </w:tcBorders>
            <w:shd w:val="clear" w:color="auto" w:fill="F9FBAF"/>
            <w:vAlign w:val="center"/>
          </w:tcPr>
          <w:p w14:paraId="7D50E20D" w14:textId="77777777" w:rsidR="00E0118B" w:rsidRPr="00052D0D" w:rsidRDefault="001368B5" w:rsidP="51FE5148">
            <w:pPr>
              <w:pStyle w:val="TableHeader-Left"/>
              <w:rPr>
                <w:rFonts w:ascii="Calibri Light" w:hAnsi="Calibri Light" w:cs="Arial"/>
                <w:sz w:val="18"/>
                <w:szCs w:val="18"/>
              </w:rPr>
            </w:pPr>
            <w:r w:rsidRPr="00052D0D">
              <w:rPr>
                <w:rFonts w:ascii="Calibri Light" w:hAnsi="Calibri Light" w:cs="Arial"/>
                <w:sz w:val="18"/>
                <w:szCs w:val="18"/>
              </w:rPr>
              <w:t>Extension Name &amp; Description (List Requirements</w:t>
            </w:r>
            <w:r w:rsidR="004B1A4F" w:rsidRPr="00052D0D">
              <w:rPr>
                <w:rFonts w:ascii="Calibri Light" w:hAnsi="Calibri Light" w:cs="Arial"/>
                <w:sz w:val="18"/>
                <w:szCs w:val="18"/>
              </w:rPr>
              <w:t xml:space="preserve"> met by this Extension</w:t>
            </w:r>
            <w:r w:rsidRPr="00052D0D">
              <w:rPr>
                <w:rFonts w:ascii="Calibri Light" w:hAnsi="Calibri Light" w:cs="Arial"/>
                <w:sz w:val="18"/>
                <w:szCs w:val="18"/>
              </w:rPr>
              <w:t>)</w:t>
            </w:r>
          </w:p>
        </w:tc>
        <w:tc>
          <w:tcPr>
            <w:tcW w:w="1710" w:type="dxa"/>
            <w:tcBorders>
              <w:top w:val="threeDEmboss" w:sz="6" w:space="0" w:color="auto"/>
              <w:bottom w:val="threeDEmboss" w:sz="6" w:space="0" w:color="auto"/>
            </w:tcBorders>
            <w:shd w:val="clear" w:color="auto" w:fill="F9FBAF"/>
            <w:vAlign w:val="center"/>
          </w:tcPr>
          <w:p w14:paraId="22FD0309"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5F6A42EA"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E0118B" w:rsidRPr="00052D0D" w14:paraId="2350D372" w14:textId="77777777" w:rsidTr="51FE5148">
        <w:trPr>
          <w:cantSplit/>
          <w:trHeight w:val="432"/>
        </w:trPr>
        <w:tc>
          <w:tcPr>
            <w:tcW w:w="5868" w:type="dxa"/>
            <w:tcBorders>
              <w:top w:val="threeDEmboss" w:sz="6" w:space="0" w:color="auto"/>
              <w:bottom w:val="single" w:sz="6" w:space="0" w:color="auto"/>
            </w:tcBorders>
            <w:vAlign w:val="center"/>
          </w:tcPr>
          <w:p w14:paraId="357BB35B"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 Ability to capture breaker/fuse requirements in trouble order</w:t>
            </w:r>
          </w:p>
          <w:p w14:paraId="659C7AAE" w14:textId="77777777" w:rsidR="0013389F" w:rsidRPr="00052D0D" w:rsidRDefault="0013389F" w:rsidP="51FE5148">
            <w:pPr>
              <w:pStyle w:val="TableField-Left"/>
              <w:rPr>
                <w:rFonts w:ascii="Calibri Light" w:hAnsi="Calibri Light" w:cs="Arial"/>
                <w:strike/>
                <w:sz w:val="18"/>
                <w:szCs w:val="18"/>
              </w:rPr>
            </w:pPr>
            <w:r w:rsidRPr="00052D0D">
              <w:rPr>
                <w:rFonts w:ascii="Calibri Light" w:hAnsi="Calibri Light" w:cs="Arial"/>
                <w:strike/>
                <w:sz w:val="18"/>
                <w:szCs w:val="18"/>
              </w:rPr>
              <w:t>- Ability for users to create a new trouble order and link it to a closed/completed trouble order</w:t>
            </w:r>
          </w:p>
          <w:p w14:paraId="3F1B5022" w14:textId="77777777" w:rsidR="00FB30E7" w:rsidRPr="00052D0D" w:rsidRDefault="00FB30E7" w:rsidP="51FE5148">
            <w:pPr>
              <w:pStyle w:val="TableField-Left"/>
              <w:rPr>
                <w:rFonts w:ascii="Calibri Light" w:hAnsi="Calibri Light" w:cs="Arial"/>
                <w:strike/>
                <w:sz w:val="18"/>
                <w:szCs w:val="18"/>
              </w:rPr>
            </w:pPr>
            <w:r w:rsidRPr="00052D0D">
              <w:rPr>
                <w:rFonts w:ascii="Calibri Light" w:hAnsi="Calibri Light" w:cs="Arial"/>
                <w:strike/>
                <w:sz w:val="18"/>
                <w:szCs w:val="18"/>
              </w:rPr>
              <w:t>- The system shall enable the user to enter the requester's trouble order contact information for notification updates, including phone or email address and notification method (e.g., email, voice, text or TTY).  Note: The system only uses this contact information to provide updates on this this trouble order.</w:t>
            </w:r>
          </w:p>
          <w:p w14:paraId="15DE09E9"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trike/>
                <w:sz w:val="18"/>
                <w:szCs w:val="18"/>
              </w:rPr>
              <w:t>- Ability to pass key customer attributes such as red list, number of dogs to the trouble order processing system</w:t>
            </w:r>
          </w:p>
        </w:tc>
        <w:tc>
          <w:tcPr>
            <w:tcW w:w="1710" w:type="dxa"/>
            <w:tcBorders>
              <w:top w:val="threeDEmboss" w:sz="6" w:space="0" w:color="auto"/>
              <w:bottom w:val="single" w:sz="6" w:space="0" w:color="auto"/>
            </w:tcBorders>
            <w:vAlign w:val="center"/>
          </w:tcPr>
          <w:p w14:paraId="022EF628" w14:textId="77777777" w:rsidR="00E0118B" w:rsidRPr="00052D0D" w:rsidRDefault="0013389F" w:rsidP="51FE5148">
            <w:pPr>
              <w:pStyle w:val="TableField-Left"/>
              <w:rPr>
                <w:rFonts w:ascii="Calibri Light" w:hAnsi="Calibri Light" w:cs="Arial"/>
                <w:strike/>
                <w:sz w:val="18"/>
                <w:szCs w:val="18"/>
              </w:rPr>
            </w:pPr>
            <w:r w:rsidRPr="00052D0D">
              <w:rPr>
                <w:rFonts w:ascii="Calibri Light" w:hAnsi="Calibri Light" w:cs="Arial"/>
                <w:strike/>
                <w:sz w:val="18"/>
                <w:szCs w:val="18"/>
              </w:rPr>
              <w:t xml:space="preserve">Medium </w:t>
            </w:r>
          </w:p>
        </w:tc>
        <w:tc>
          <w:tcPr>
            <w:tcW w:w="1890" w:type="dxa"/>
            <w:tcBorders>
              <w:top w:val="threeDEmboss" w:sz="6" w:space="0" w:color="auto"/>
              <w:bottom w:val="single" w:sz="6" w:space="0" w:color="auto"/>
            </w:tcBorders>
            <w:vAlign w:val="center"/>
          </w:tcPr>
          <w:p w14:paraId="5EA60D15" w14:textId="77777777" w:rsidR="00E0118B" w:rsidRPr="00052D0D" w:rsidRDefault="00FB30E7" w:rsidP="51FE5148">
            <w:pPr>
              <w:pStyle w:val="TableField-Left"/>
              <w:rPr>
                <w:rFonts w:ascii="Calibri Light" w:hAnsi="Calibri Light" w:cs="Arial"/>
                <w:strike/>
                <w:sz w:val="18"/>
                <w:szCs w:val="18"/>
              </w:rPr>
            </w:pPr>
            <w:r w:rsidRPr="00052D0D">
              <w:rPr>
                <w:rFonts w:ascii="Calibri Light" w:hAnsi="Calibri Light" w:cs="Arial"/>
                <w:strike/>
                <w:sz w:val="18"/>
                <w:szCs w:val="18"/>
              </w:rPr>
              <w:t>E-CIM-CS-04 Work Order Custom View</w:t>
            </w:r>
          </w:p>
        </w:tc>
      </w:tr>
      <w:tr w:rsidR="00E0118B" w:rsidRPr="00052D0D" w14:paraId="72CF38B2" w14:textId="77777777" w:rsidTr="004F1493">
        <w:trPr>
          <w:cantSplit/>
          <w:trHeight w:val="432"/>
        </w:trPr>
        <w:tc>
          <w:tcPr>
            <w:tcW w:w="5868" w:type="dxa"/>
            <w:tcBorders>
              <w:top w:val="single" w:sz="6" w:space="0" w:color="auto"/>
              <w:bottom w:val="single" w:sz="6" w:space="0" w:color="auto"/>
            </w:tcBorders>
            <w:vAlign w:val="center"/>
          </w:tcPr>
          <w:p w14:paraId="6ECC8DB5" w14:textId="77777777" w:rsidR="00E0118B" w:rsidRPr="00052D0D" w:rsidRDefault="00FB30E7" w:rsidP="51FE5148">
            <w:pPr>
              <w:pStyle w:val="TableField-Left"/>
              <w:rPr>
                <w:rFonts w:ascii="Calibri Light" w:hAnsi="Calibri Light" w:cs="Arial"/>
                <w:strike/>
                <w:sz w:val="18"/>
                <w:szCs w:val="18"/>
              </w:rPr>
            </w:pPr>
            <w:r w:rsidRPr="00052D0D">
              <w:rPr>
                <w:rFonts w:ascii="Calibri Light" w:hAnsi="Calibri Light" w:cs="Arial"/>
                <w:strike/>
                <w:sz w:val="18"/>
                <w:szCs w:val="18"/>
              </w:rPr>
              <w:t>- The system shall enable a user to view a dashboard and export all data to CSV or excel for the number of outage trouble orders issued by web, IVR and employee, including the follow-up channel preference (if provided) and the number of service accounts impacted by date/time range.</w:t>
            </w:r>
          </w:p>
          <w:p w14:paraId="38655C07" w14:textId="77777777" w:rsidR="0013389F" w:rsidRPr="00052D0D" w:rsidRDefault="0013389F" w:rsidP="51FE5148">
            <w:pPr>
              <w:pStyle w:val="TableField-Left"/>
              <w:rPr>
                <w:rFonts w:ascii="Calibri Light" w:hAnsi="Calibri Light" w:cs="Arial"/>
                <w:strike/>
                <w:sz w:val="18"/>
                <w:szCs w:val="18"/>
              </w:rPr>
            </w:pPr>
            <w:r w:rsidRPr="00052D0D">
              <w:rPr>
                <w:rFonts w:ascii="Calibri Light" w:hAnsi="Calibri Light" w:cs="Arial"/>
                <w:strike/>
                <w:sz w:val="18"/>
                <w:szCs w:val="18"/>
              </w:rPr>
              <w:t>- The system (SAP) shall enable a user to view outage details in dashboard view</w:t>
            </w:r>
          </w:p>
        </w:tc>
        <w:tc>
          <w:tcPr>
            <w:tcW w:w="1710" w:type="dxa"/>
            <w:tcBorders>
              <w:top w:val="single" w:sz="6" w:space="0" w:color="auto"/>
              <w:bottom w:val="single" w:sz="6" w:space="0" w:color="auto"/>
            </w:tcBorders>
            <w:vAlign w:val="center"/>
          </w:tcPr>
          <w:p w14:paraId="23885B60" w14:textId="77777777" w:rsidR="00E0118B" w:rsidRPr="00052D0D" w:rsidRDefault="0013389F" w:rsidP="51FE5148">
            <w:pPr>
              <w:pStyle w:val="TableField-Left"/>
              <w:rPr>
                <w:rFonts w:ascii="Calibri Light" w:hAnsi="Calibri Light" w:cs="Arial"/>
                <w:strike/>
                <w:sz w:val="18"/>
                <w:szCs w:val="18"/>
              </w:rPr>
            </w:pPr>
            <w:r w:rsidRPr="00052D0D">
              <w:rPr>
                <w:rFonts w:ascii="Calibri Light" w:hAnsi="Calibri Light" w:cs="Arial"/>
                <w:strike/>
                <w:sz w:val="18"/>
                <w:szCs w:val="18"/>
              </w:rPr>
              <w:t>Medium</w:t>
            </w:r>
          </w:p>
        </w:tc>
        <w:tc>
          <w:tcPr>
            <w:tcW w:w="1890" w:type="dxa"/>
            <w:tcBorders>
              <w:top w:val="single" w:sz="6" w:space="0" w:color="auto"/>
              <w:bottom w:val="single" w:sz="6" w:space="0" w:color="auto"/>
            </w:tcBorders>
            <w:vAlign w:val="center"/>
          </w:tcPr>
          <w:p w14:paraId="41263BC1" w14:textId="77777777" w:rsidR="00E0118B" w:rsidRPr="00052D0D" w:rsidRDefault="00FB30E7" w:rsidP="51FE5148">
            <w:pPr>
              <w:pStyle w:val="TableField-Left"/>
              <w:rPr>
                <w:rFonts w:ascii="Calibri Light" w:hAnsi="Calibri Light" w:cs="Arial"/>
                <w:strike/>
                <w:sz w:val="18"/>
                <w:szCs w:val="18"/>
              </w:rPr>
            </w:pPr>
            <w:r w:rsidRPr="00052D0D">
              <w:rPr>
                <w:rFonts w:ascii="Calibri Light" w:hAnsi="Calibri Light" w:cs="Arial"/>
                <w:strike/>
                <w:sz w:val="18"/>
                <w:szCs w:val="18"/>
              </w:rPr>
              <w:t>E-CIM-CS-04 Dashboard Custom View</w:t>
            </w:r>
          </w:p>
        </w:tc>
      </w:tr>
      <w:tr w:rsidR="004F1493" w:rsidRPr="00052D0D" w14:paraId="7E037685" w14:textId="77777777" w:rsidTr="51FE5148">
        <w:trPr>
          <w:cantSplit/>
          <w:trHeight w:val="432"/>
        </w:trPr>
        <w:tc>
          <w:tcPr>
            <w:tcW w:w="5868" w:type="dxa"/>
            <w:tcBorders>
              <w:top w:val="single" w:sz="6" w:space="0" w:color="auto"/>
              <w:bottom w:val="threeDEmboss" w:sz="6" w:space="0" w:color="auto"/>
            </w:tcBorders>
            <w:vAlign w:val="center"/>
          </w:tcPr>
          <w:p w14:paraId="0F116012" w14:textId="0D2FD7E8"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lastRenderedPageBreak/>
              <w:t>- If a premise is currently impacted by a Macro Event, the system shall suppress the display of the estimated restoration date/time until the Macro Event ends.</w:t>
            </w:r>
          </w:p>
          <w:p w14:paraId="289F4BB6"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The system shall enable a user to view Macro outage event details including (at minimum), for a premise when there is an active event:</w:t>
            </w:r>
          </w:p>
          <w:p w14:paraId="02284F4D"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Macro event ID</w:t>
            </w:r>
          </w:p>
          <w:p w14:paraId="5F76E9B4"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Macro event start date/time</w:t>
            </w:r>
          </w:p>
          <w:p w14:paraId="6FF08917"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Estimated Macro event close date/time</w:t>
            </w:r>
          </w:p>
          <w:p w14:paraId="79C81B02"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Reason for Macro event</w:t>
            </w:r>
          </w:p>
          <w:p w14:paraId="0CC10C0C"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Estimated number of impacted premises</w:t>
            </w:r>
          </w:p>
          <w:p w14:paraId="64F7E69F"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Event Info</w:t>
            </w:r>
          </w:p>
          <w:p w14:paraId="15575FCB"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District</w:t>
            </w:r>
          </w:p>
          <w:p w14:paraId="5402B627"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 xml:space="preserve">     - Circuit</w:t>
            </w:r>
          </w:p>
          <w:p w14:paraId="16598151" w14:textId="15A2AAED" w:rsidR="004F1493" w:rsidRPr="00052D0D" w:rsidRDefault="004F1493" w:rsidP="004F1493">
            <w:pPr>
              <w:pStyle w:val="TableField-Left"/>
              <w:rPr>
                <w:rFonts w:ascii="Calibri Light" w:hAnsi="Calibri Light" w:cs="Arial"/>
                <w:strike/>
                <w:sz w:val="18"/>
                <w:szCs w:val="18"/>
              </w:rPr>
            </w:pPr>
            <w:r w:rsidRPr="00052D0D">
              <w:rPr>
                <w:rFonts w:ascii="Calibri Light" w:hAnsi="Calibri Light" w:cs="Arial"/>
                <w:sz w:val="18"/>
                <w:szCs w:val="18"/>
              </w:rPr>
              <w:t xml:space="preserve">     - Boundary</w:t>
            </w:r>
          </w:p>
        </w:tc>
        <w:tc>
          <w:tcPr>
            <w:tcW w:w="1710" w:type="dxa"/>
            <w:tcBorders>
              <w:top w:val="single" w:sz="6" w:space="0" w:color="auto"/>
              <w:bottom w:val="threeDEmboss" w:sz="6" w:space="0" w:color="auto"/>
            </w:tcBorders>
            <w:vAlign w:val="center"/>
          </w:tcPr>
          <w:p w14:paraId="02C2ACDD" w14:textId="785B078B" w:rsidR="004F1493" w:rsidRPr="00052D0D" w:rsidRDefault="004F1493" w:rsidP="004F1493">
            <w:pPr>
              <w:pStyle w:val="TableField-Left"/>
              <w:rPr>
                <w:rFonts w:ascii="Calibri Light" w:hAnsi="Calibri Light" w:cs="Arial"/>
                <w:strike/>
                <w:sz w:val="18"/>
                <w:szCs w:val="18"/>
              </w:rPr>
            </w:pPr>
            <w:r w:rsidRPr="00052D0D">
              <w:rPr>
                <w:rFonts w:ascii="Calibri Light" w:hAnsi="Calibri Light" w:cs="Arial"/>
                <w:sz w:val="18"/>
                <w:szCs w:val="18"/>
              </w:rPr>
              <w:t>Medium</w:t>
            </w:r>
          </w:p>
        </w:tc>
        <w:tc>
          <w:tcPr>
            <w:tcW w:w="1890" w:type="dxa"/>
            <w:tcBorders>
              <w:top w:val="single" w:sz="6" w:space="0" w:color="auto"/>
              <w:bottom w:val="threeDEmboss" w:sz="6" w:space="0" w:color="auto"/>
            </w:tcBorders>
            <w:vAlign w:val="center"/>
          </w:tcPr>
          <w:p w14:paraId="573D44A6" w14:textId="77777777" w:rsidR="004F1493" w:rsidRPr="00052D0D" w:rsidRDefault="004F1493" w:rsidP="004F1493">
            <w:pPr>
              <w:pStyle w:val="TableField-Left"/>
              <w:rPr>
                <w:rFonts w:ascii="Calibri Light" w:hAnsi="Calibri Light" w:cs="Arial"/>
                <w:sz w:val="18"/>
                <w:szCs w:val="18"/>
              </w:rPr>
            </w:pPr>
            <w:r w:rsidRPr="00052D0D">
              <w:rPr>
                <w:rFonts w:ascii="Calibri Light" w:hAnsi="Calibri Light" w:cs="Arial"/>
                <w:sz w:val="18"/>
                <w:szCs w:val="18"/>
              </w:rPr>
              <w:t>E-CIM-CS-17 – C4C Outage View</w:t>
            </w:r>
          </w:p>
          <w:p w14:paraId="016E42C0" w14:textId="1C83F3E2" w:rsidR="004F1493" w:rsidRPr="00052D0D" w:rsidRDefault="004F1493" w:rsidP="004F1493">
            <w:pPr>
              <w:pStyle w:val="TableField-Left"/>
              <w:rPr>
                <w:rFonts w:ascii="Calibri Light" w:hAnsi="Calibri Light" w:cs="Arial"/>
                <w:strike/>
                <w:sz w:val="18"/>
                <w:szCs w:val="18"/>
              </w:rPr>
            </w:pPr>
          </w:p>
        </w:tc>
      </w:tr>
    </w:tbl>
    <w:p w14:paraId="12BEFFD9" w14:textId="77777777" w:rsidR="000F1011" w:rsidRPr="00052D0D" w:rsidRDefault="000F1011" w:rsidP="51FE5148">
      <w:pPr>
        <w:pStyle w:val="Heading3"/>
        <w:keepNext/>
        <w:numPr>
          <w:ilvl w:val="2"/>
          <w:numId w:val="25"/>
        </w:numPr>
        <w:tabs>
          <w:tab w:val="left" w:pos="1440"/>
        </w:tabs>
        <w:spacing w:before="120" w:after="120"/>
        <w:ind w:left="1440" w:hanging="900"/>
        <w:rPr>
          <w:rFonts w:ascii="Calibri Light" w:hAnsi="Calibri Light"/>
          <w:sz w:val="32"/>
          <w:szCs w:val="32"/>
        </w:rPr>
      </w:pPr>
      <w:bookmarkStart w:id="133" w:name="_Toc406588322"/>
      <w:bookmarkStart w:id="134" w:name="_Toc491613840"/>
      <w:bookmarkStart w:id="135" w:name="_Toc406588327"/>
      <w:bookmarkStart w:id="136" w:name="_Toc515950886"/>
      <w:r w:rsidRPr="00052D0D">
        <w:rPr>
          <w:rFonts w:ascii="Calibri Light" w:hAnsi="Calibri Light"/>
          <w:sz w:val="32"/>
          <w:szCs w:val="32"/>
        </w:rPr>
        <w:t>Forms</w:t>
      </w:r>
      <w:bookmarkEnd w:id="133"/>
      <w:bookmarkEnd w:id="134"/>
      <w:bookmarkEnd w:id="13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052D0D" w14:paraId="67E43C37" w14:textId="77777777" w:rsidTr="51FE5148">
        <w:trPr>
          <w:cantSplit/>
          <w:trHeight w:val="432"/>
          <w:tblHeader/>
        </w:trPr>
        <w:tc>
          <w:tcPr>
            <w:tcW w:w="5868" w:type="dxa"/>
            <w:tcBorders>
              <w:top w:val="threeDEmboss" w:sz="6" w:space="0" w:color="auto"/>
              <w:bottom w:val="threeDEmboss" w:sz="6" w:space="0" w:color="auto"/>
            </w:tcBorders>
            <w:shd w:val="clear" w:color="auto" w:fill="F9FBAF"/>
            <w:vAlign w:val="center"/>
          </w:tcPr>
          <w:p w14:paraId="4469F2FC" w14:textId="77777777" w:rsidR="000F1011" w:rsidRPr="00052D0D" w:rsidRDefault="00C22E99" w:rsidP="51FE5148">
            <w:pPr>
              <w:pStyle w:val="TableHeader-Left"/>
              <w:rPr>
                <w:rFonts w:ascii="Calibri Light" w:hAnsi="Calibri Light" w:cs="Arial"/>
                <w:sz w:val="18"/>
                <w:szCs w:val="18"/>
              </w:rPr>
            </w:pPr>
            <w:r w:rsidRPr="00052D0D">
              <w:rPr>
                <w:rFonts w:ascii="Calibri Light" w:hAnsi="Calibri Light" w:cs="Arial"/>
                <w:sz w:val="18"/>
                <w:szCs w:val="18"/>
              </w:rPr>
              <w:t>Form Name &amp; Description (List Requirements</w:t>
            </w:r>
            <w:r w:rsidR="004B1A4F" w:rsidRPr="00052D0D">
              <w:rPr>
                <w:rFonts w:ascii="Calibri Light" w:hAnsi="Calibri Light" w:cs="Arial"/>
                <w:sz w:val="18"/>
                <w:szCs w:val="18"/>
              </w:rPr>
              <w:t xml:space="preserve"> met by this Form</w:t>
            </w:r>
            <w:r w:rsidRPr="00052D0D">
              <w:rPr>
                <w:rFonts w:ascii="Calibri Light" w:hAnsi="Calibri Light" w:cs="Arial"/>
                <w:sz w:val="18"/>
                <w:szCs w:val="18"/>
              </w:rPr>
              <w:t>)</w:t>
            </w:r>
          </w:p>
        </w:tc>
        <w:tc>
          <w:tcPr>
            <w:tcW w:w="1710" w:type="dxa"/>
            <w:tcBorders>
              <w:top w:val="threeDEmboss" w:sz="6" w:space="0" w:color="auto"/>
              <w:bottom w:val="threeDEmboss" w:sz="6" w:space="0" w:color="auto"/>
            </w:tcBorders>
            <w:shd w:val="clear" w:color="auto" w:fill="F9FBAF"/>
            <w:vAlign w:val="center"/>
          </w:tcPr>
          <w:p w14:paraId="2F9B8E81" w14:textId="77777777" w:rsidR="000F1011" w:rsidRPr="00052D0D" w:rsidRDefault="000F1011"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7DB6C659" w14:textId="77777777" w:rsidR="000F1011" w:rsidRPr="00052D0D" w:rsidRDefault="000F1011"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FB30E7" w:rsidRPr="00052D0D" w14:paraId="1725FFAA" w14:textId="77777777" w:rsidTr="51FE5148">
        <w:trPr>
          <w:cantSplit/>
          <w:trHeight w:val="432"/>
        </w:trPr>
        <w:tc>
          <w:tcPr>
            <w:tcW w:w="5868" w:type="dxa"/>
            <w:tcBorders>
              <w:top w:val="threeDEmboss" w:sz="6" w:space="0" w:color="auto"/>
              <w:bottom w:val="single" w:sz="6" w:space="0" w:color="auto"/>
            </w:tcBorders>
            <w:vAlign w:val="center"/>
          </w:tcPr>
          <w:p w14:paraId="39E6FBCC" w14:textId="25BFCBAD" w:rsidR="00FB30E7" w:rsidRPr="00052D0D" w:rsidRDefault="00FB30E7" w:rsidP="004F1493">
            <w:pPr>
              <w:pStyle w:val="TableField-Left"/>
              <w:rPr>
                <w:rFonts w:ascii="Calibri Light" w:hAnsi="Calibri Light" w:cs="Arial"/>
                <w:sz w:val="18"/>
                <w:szCs w:val="18"/>
              </w:rPr>
            </w:pPr>
            <w:r w:rsidRPr="00052D0D">
              <w:rPr>
                <w:rFonts w:ascii="Calibri Light" w:hAnsi="Calibri Light" w:cs="Arial"/>
                <w:sz w:val="18"/>
                <w:szCs w:val="18"/>
              </w:rPr>
              <w:t>N/A</w:t>
            </w:r>
          </w:p>
        </w:tc>
        <w:tc>
          <w:tcPr>
            <w:tcW w:w="1710" w:type="dxa"/>
            <w:tcBorders>
              <w:top w:val="threeDEmboss" w:sz="6" w:space="0" w:color="auto"/>
              <w:bottom w:val="single" w:sz="6" w:space="0" w:color="auto"/>
            </w:tcBorders>
            <w:vAlign w:val="center"/>
          </w:tcPr>
          <w:p w14:paraId="6D569793" w14:textId="60BD8441" w:rsidR="00FB30E7" w:rsidRPr="00052D0D" w:rsidRDefault="004F1493" w:rsidP="51FE5148">
            <w:pPr>
              <w:pStyle w:val="TableField-Left"/>
              <w:rPr>
                <w:rFonts w:ascii="Calibri Light" w:hAnsi="Calibri Light" w:cs="Arial"/>
                <w:sz w:val="18"/>
                <w:szCs w:val="18"/>
              </w:rPr>
            </w:pPr>
            <w:r w:rsidRPr="00052D0D">
              <w:rPr>
                <w:rFonts w:ascii="Calibri Light" w:hAnsi="Calibri Light" w:cs="Arial"/>
                <w:sz w:val="18"/>
                <w:szCs w:val="18"/>
              </w:rPr>
              <w:t>Medium</w:t>
            </w:r>
          </w:p>
        </w:tc>
        <w:tc>
          <w:tcPr>
            <w:tcW w:w="1890" w:type="dxa"/>
            <w:tcBorders>
              <w:top w:val="threeDEmboss" w:sz="6" w:space="0" w:color="auto"/>
              <w:bottom w:val="single" w:sz="6" w:space="0" w:color="auto"/>
            </w:tcBorders>
            <w:vAlign w:val="center"/>
          </w:tcPr>
          <w:p w14:paraId="2E01D3C5" w14:textId="5CCA7F26" w:rsidR="00FB30E7" w:rsidRPr="00052D0D" w:rsidRDefault="004F1493" w:rsidP="51FE5148">
            <w:pPr>
              <w:pStyle w:val="TableField-Left"/>
              <w:rPr>
                <w:rFonts w:ascii="Calibri Light" w:hAnsi="Calibri Light" w:cs="Arial"/>
                <w:sz w:val="18"/>
                <w:szCs w:val="18"/>
              </w:rPr>
            </w:pPr>
            <w:r w:rsidRPr="00052D0D">
              <w:rPr>
                <w:rFonts w:ascii="Calibri Light" w:hAnsi="Calibri Light" w:cs="Arial"/>
                <w:sz w:val="18"/>
                <w:szCs w:val="18"/>
              </w:rPr>
              <w:t>F-CIM-CS-04 - Planned outage notification</w:t>
            </w:r>
          </w:p>
        </w:tc>
      </w:tr>
    </w:tbl>
    <w:p w14:paraId="27CDE118" w14:textId="77777777" w:rsidR="00E0118B" w:rsidRPr="00052D0D" w:rsidRDefault="00E0118B" w:rsidP="51FE5148">
      <w:pPr>
        <w:pStyle w:val="Heading3"/>
        <w:keepNext/>
        <w:numPr>
          <w:ilvl w:val="2"/>
          <w:numId w:val="25"/>
        </w:numPr>
        <w:tabs>
          <w:tab w:val="left" w:pos="1440"/>
        </w:tabs>
        <w:spacing w:before="120" w:after="120"/>
        <w:ind w:left="1440" w:hanging="900"/>
        <w:rPr>
          <w:rFonts w:ascii="Calibri Light" w:hAnsi="Calibri Light"/>
          <w:sz w:val="32"/>
          <w:szCs w:val="32"/>
        </w:rPr>
      </w:pPr>
      <w:bookmarkStart w:id="137" w:name="_Toc491613841"/>
      <w:bookmarkStart w:id="138" w:name="_Toc515950887"/>
      <w:r w:rsidRPr="00052D0D">
        <w:rPr>
          <w:rFonts w:ascii="Calibri Light" w:hAnsi="Calibri Light"/>
          <w:sz w:val="32"/>
          <w:szCs w:val="32"/>
        </w:rPr>
        <w:t>Workflows</w:t>
      </w:r>
      <w:bookmarkEnd w:id="135"/>
      <w:bookmarkEnd w:id="137"/>
      <w:bookmarkEnd w:id="13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2D0D" w14:paraId="0700BDC9" w14:textId="77777777" w:rsidTr="00577A75">
        <w:trPr>
          <w:cantSplit/>
          <w:trHeight w:val="29"/>
          <w:tblHeader/>
        </w:trPr>
        <w:tc>
          <w:tcPr>
            <w:tcW w:w="5868" w:type="dxa"/>
            <w:tcBorders>
              <w:top w:val="threeDEmboss" w:sz="6" w:space="0" w:color="auto"/>
              <w:bottom w:val="threeDEmboss" w:sz="6" w:space="0" w:color="auto"/>
            </w:tcBorders>
            <w:shd w:val="clear" w:color="auto" w:fill="F9FBAF"/>
            <w:vAlign w:val="center"/>
          </w:tcPr>
          <w:p w14:paraId="2041225F" w14:textId="77777777" w:rsidR="00E0118B" w:rsidRPr="00052D0D" w:rsidRDefault="004B1A4F" w:rsidP="51FE5148">
            <w:pPr>
              <w:pStyle w:val="TableHeader-Left"/>
              <w:rPr>
                <w:rFonts w:ascii="Calibri Light" w:hAnsi="Calibri Light" w:cs="Arial"/>
                <w:sz w:val="18"/>
                <w:szCs w:val="18"/>
              </w:rPr>
            </w:pPr>
            <w:r w:rsidRPr="00052D0D">
              <w:rPr>
                <w:rFonts w:ascii="Calibri Light" w:hAnsi="Calibri Light" w:cs="Arial"/>
                <w:sz w:val="18"/>
                <w:szCs w:val="18"/>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7DD06961"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3F67AA65" w14:textId="77777777" w:rsidR="00E0118B" w:rsidRPr="00052D0D" w:rsidRDefault="00E0118B" w:rsidP="51FE5148">
            <w:pPr>
              <w:pStyle w:val="TableHeader-Left"/>
              <w:rPr>
                <w:rFonts w:ascii="Calibri Light" w:hAnsi="Calibri Light" w:cs="Arial"/>
                <w:sz w:val="18"/>
                <w:szCs w:val="18"/>
              </w:rPr>
            </w:pPr>
            <w:r w:rsidRPr="00052D0D">
              <w:rPr>
                <w:rFonts w:ascii="Calibri Light" w:hAnsi="Calibri Light" w:cs="Arial"/>
                <w:sz w:val="18"/>
                <w:szCs w:val="18"/>
              </w:rPr>
              <w:t>Reference ID</w:t>
            </w:r>
          </w:p>
        </w:tc>
      </w:tr>
      <w:tr w:rsidR="00FB30E7" w:rsidRPr="00052D0D" w14:paraId="37502A0A" w14:textId="77777777" w:rsidTr="51FE5148">
        <w:trPr>
          <w:cantSplit/>
          <w:trHeight w:val="432"/>
        </w:trPr>
        <w:tc>
          <w:tcPr>
            <w:tcW w:w="5868" w:type="dxa"/>
            <w:tcBorders>
              <w:top w:val="threeDEmboss" w:sz="6" w:space="0" w:color="auto"/>
              <w:bottom w:val="single" w:sz="6" w:space="0" w:color="auto"/>
            </w:tcBorders>
            <w:vAlign w:val="center"/>
          </w:tcPr>
          <w:p w14:paraId="427D7A5F"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710" w:type="dxa"/>
            <w:tcBorders>
              <w:top w:val="threeDEmboss" w:sz="6" w:space="0" w:color="auto"/>
              <w:bottom w:val="single" w:sz="6" w:space="0" w:color="auto"/>
            </w:tcBorders>
            <w:vAlign w:val="center"/>
          </w:tcPr>
          <w:p w14:paraId="62CC6ABF"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c>
          <w:tcPr>
            <w:tcW w:w="1890" w:type="dxa"/>
            <w:tcBorders>
              <w:top w:val="threeDEmboss" w:sz="6" w:space="0" w:color="auto"/>
              <w:bottom w:val="single" w:sz="6" w:space="0" w:color="auto"/>
            </w:tcBorders>
            <w:vAlign w:val="center"/>
          </w:tcPr>
          <w:p w14:paraId="5728123A" w14:textId="77777777" w:rsidR="00FB30E7" w:rsidRPr="00052D0D" w:rsidRDefault="00FB30E7" w:rsidP="51FE5148">
            <w:pPr>
              <w:pStyle w:val="TableField-Left"/>
              <w:rPr>
                <w:rFonts w:ascii="Calibri Light" w:hAnsi="Calibri Light" w:cs="Arial"/>
                <w:sz w:val="18"/>
                <w:szCs w:val="18"/>
              </w:rPr>
            </w:pPr>
            <w:r w:rsidRPr="00052D0D">
              <w:rPr>
                <w:rFonts w:ascii="Calibri Light" w:hAnsi="Calibri Light" w:cs="Arial"/>
                <w:sz w:val="18"/>
                <w:szCs w:val="18"/>
              </w:rPr>
              <w:t>N/A</w:t>
            </w:r>
          </w:p>
        </w:tc>
      </w:tr>
    </w:tbl>
    <w:p w14:paraId="19699BD9" w14:textId="77777777" w:rsidR="0035091A" w:rsidRPr="00052D0D" w:rsidRDefault="0035091A" w:rsidP="0035091A">
      <w:pPr>
        <w:pStyle w:val="Heading2TextBulleted"/>
        <w:numPr>
          <w:ilvl w:val="0"/>
          <w:numId w:val="0"/>
        </w:numPr>
        <w:ind w:left="360" w:hanging="360"/>
        <w:rPr>
          <w:rFonts w:ascii="Calibri Light" w:hAnsi="Calibri Light" w:cs="Arial"/>
        </w:rPr>
      </w:pPr>
    </w:p>
    <w:p w14:paraId="038CA1FC" w14:textId="77777777" w:rsidR="00E0118B" w:rsidRPr="00052D0D" w:rsidRDefault="00E0118B" w:rsidP="00471131">
      <w:pPr>
        <w:pStyle w:val="Heading2"/>
        <w:numPr>
          <w:ilvl w:val="1"/>
          <w:numId w:val="25"/>
        </w:numPr>
      </w:pPr>
      <w:bookmarkStart w:id="139" w:name="_Toc406588329"/>
      <w:bookmarkStart w:id="140" w:name="_Toc491613843"/>
      <w:bookmarkStart w:id="141" w:name="_Toc515950888"/>
      <w:r w:rsidRPr="00052D0D">
        <w:t>IDEX Considerations</w:t>
      </w:r>
      <w:bookmarkEnd w:id="139"/>
      <w:bookmarkEnd w:id="140"/>
      <w:bookmarkEnd w:id="141"/>
    </w:p>
    <w:p w14:paraId="452F0555" w14:textId="77777777" w:rsidR="00E0118B" w:rsidRPr="00052D0D" w:rsidRDefault="001738E9" w:rsidP="00AC0521">
      <w:pPr>
        <w:pStyle w:val="Heading2TextBulleted"/>
        <w:numPr>
          <w:ilvl w:val="0"/>
          <w:numId w:val="0"/>
        </w:numPr>
        <w:ind w:left="936" w:hanging="360"/>
        <w:rPr>
          <w:rFonts w:ascii="Calibri Light" w:hAnsi="Calibri Light" w:cs="Arial"/>
          <w:sz w:val="18"/>
        </w:rPr>
      </w:pPr>
      <w:r w:rsidRPr="00052D0D">
        <w:rPr>
          <w:rFonts w:ascii="Calibri Light" w:hAnsi="Calibri Light" w:cs="Arial"/>
          <w:sz w:val="18"/>
        </w:rPr>
        <w:t>N/A</w:t>
      </w:r>
    </w:p>
    <w:p w14:paraId="37EC5DFA" w14:textId="77777777" w:rsidR="00E0118B" w:rsidRPr="00052D0D" w:rsidRDefault="00502459" w:rsidP="00471131">
      <w:pPr>
        <w:pStyle w:val="Heading2"/>
        <w:numPr>
          <w:ilvl w:val="1"/>
          <w:numId w:val="25"/>
        </w:numPr>
      </w:pPr>
      <w:bookmarkStart w:id="142" w:name="_Toc406588330"/>
      <w:bookmarkStart w:id="143" w:name="_Toc491613844"/>
      <w:bookmarkStart w:id="144" w:name="_Toc515950889"/>
      <w:r w:rsidRPr="00052D0D">
        <w:t xml:space="preserve">Production </w:t>
      </w:r>
      <w:r w:rsidR="00C61E31" w:rsidRPr="00052D0D">
        <w:t xml:space="preserve">System </w:t>
      </w:r>
      <w:r w:rsidR="00E0118B" w:rsidRPr="00052D0D">
        <w:t>Cut-over Considerations</w:t>
      </w:r>
      <w:bookmarkEnd w:id="142"/>
      <w:bookmarkEnd w:id="143"/>
      <w:bookmarkEnd w:id="144"/>
    </w:p>
    <w:p w14:paraId="01DE2055" w14:textId="08F92DAE" w:rsidR="00E0118B" w:rsidRPr="00052D0D" w:rsidRDefault="004F1493" w:rsidP="004F1493">
      <w:pPr>
        <w:pStyle w:val="Heading2TextBulleted"/>
        <w:numPr>
          <w:ilvl w:val="0"/>
          <w:numId w:val="34"/>
        </w:numPr>
        <w:rPr>
          <w:rFonts w:ascii="Calibri Light" w:hAnsi="Calibri Light" w:cs="Arial"/>
          <w:sz w:val="18"/>
        </w:rPr>
      </w:pPr>
      <w:r w:rsidRPr="00052D0D">
        <w:rPr>
          <w:rFonts w:ascii="Calibri Light" w:hAnsi="Calibri Light" w:cs="Arial"/>
          <w:sz w:val="18"/>
        </w:rPr>
        <w:t>Pending trouble service orders will be migrated</w:t>
      </w:r>
    </w:p>
    <w:p w14:paraId="6BE060B4" w14:textId="231962C3" w:rsidR="006E2100" w:rsidRPr="00052D0D" w:rsidRDefault="006E2100" w:rsidP="00471131">
      <w:pPr>
        <w:pStyle w:val="Heading2"/>
        <w:numPr>
          <w:ilvl w:val="1"/>
          <w:numId w:val="25"/>
        </w:numPr>
      </w:pPr>
      <w:bookmarkStart w:id="145" w:name="_Toc406588331"/>
      <w:bookmarkStart w:id="146" w:name="_Toc491613845"/>
      <w:bookmarkStart w:id="147" w:name="_Toc515950890"/>
      <w:r w:rsidRPr="00052D0D">
        <w:t>Other Considerations</w:t>
      </w:r>
      <w:bookmarkEnd w:id="147"/>
    </w:p>
    <w:bookmarkEnd w:id="145"/>
    <w:bookmarkEnd w:id="146"/>
    <w:p w14:paraId="0EBA47D7" w14:textId="77777777" w:rsidR="00131612" w:rsidRPr="00052D0D" w:rsidRDefault="001738E9" w:rsidP="009F78F9">
      <w:pPr>
        <w:pStyle w:val="Heading2TextBulleted"/>
        <w:numPr>
          <w:ilvl w:val="0"/>
          <w:numId w:val="0"/>
        </w:numPr>
        <w:ind w:left="576"/>
        <w:rPr>
          <w:rFonts w:ascii="Calibri Light" w:hAnsi="Calibri Light" w:cs="Arial"/>
          <w:sz w:val="18"/>
        </w:rPr>
      </w:pPr>
      <w:r w:rsidRPr="00052D0D">
        <w:rPr>
          <w:rFonts w:ascii="Calibri Light" w:hAnsi="Calibri Light" w:cs="Arial"/>
          <w:sz w:val="18"/>
        </w:rPr>
        <w:t>N/A</w:t>
      </w:r>
    </w:p>
    <w:p w14:paraId="1B62BCF4" w14:textId="77777777" w:rsidR="009F78F9" w:rsidRPr="00052D0D" w:rsidRDefault="009F78F9" w:rsidP="009F78F9">
      <w:pPr>
        <w:pStyle w:val="Heading2TextBulleted"/>
        <w:numPr>
          <w:ilvl w:val="0"/>
          <w:numId w:val="0"/>
        </w:numPr>
        <w:ind w:left="576"/>
        <w:rPr>
          <w:rFonts w:ascii="Calibri Light" w:hAnsi="Calibri Light" w:cs="Arial"/>
          <w:sz w:val="18"/>
        </w:rPr>
      </w:pPr>
    </w:p>
    <w:p w14:paraId="35F798CF" w14:textId="77777777" w:rsidR="009F78F9" w:rsidRPr="00052D0D" w:rsidRDefault="009F78F9" w:rsidP="009F78F9">
      <w:pPr>
        <w:pStyle w:val="Heading2TextBulleted"/>
        <w:numPr>
          <w:ilvl w:val="0"/>
          <w:numId w:val="0"/>
        </w:numPr>
        <w:ind w:left="576"/>
        <w:rPr>
          <w:rFonts w:ascii="Calibri Light" w:hAnsi="Calibri Light" w:cs="Arial"/>
          <w:sz w:val="18"/>
        </w:rPr>
      </w:pPr>
    </w:p>
    <w:p w14:paraId="76AE1191" w14:textId="77777777" w:rsidR="00E0118B" w:rsidRPr="00052D0D" w:rsidRDefault="003A2B84" w:rsidP="003600E3">
      <w:pPr>
        <w:pStyle w:val="Heading1"/>
        <w:numPr>
          <w:ilvl w:val="0"/>
          <w:numId w:val="25"/>
        </w:numPr>
        <w:rPr>
          <w:rFonts w:ascii="Calibri Light" w:hAnsi="Calibri Light"/>
        </w:rPr>
      </w:pPr>
      <w:bookmarkStart w:id="148" w:name="_Toc406588332"/>
      <w:bookmarkStart w:id="149" w:name="_Toc491613846"/>
      <w:r w:rsidRPr="00052D0D">
        <w:rPr>
          <w:rFonts w:ascii="Calibri Light" w:hAnsi="Calibri Light"/>
        </w:rPr>
        <w:lastRenderedPageBreak/>
        <w:t xml:space="preserve">  </w:t>
      </w:r>
      <w:bookmarkStart w:id="150" w:name="_Toc515950891"/>
      <w:r w:rsidR="00E0118B" w:rsidRPr="00052D0D">
        <w:rPr>
          <w:rFonts w:ascii="Calibri Light" w:hAnsi="Calibri Light"/>
        </w:rPr>
        <w:t>Change Management</w:t>
      </w:r>
      <w:bookmarkEnd w:id="150"/>
      <w:r w:rsidR="00E0118B" w:rsidRPr="00052D0D">
        <w:rPr>
          <w:rFonts w:ascii="Calibri Light" w:hAnsi="Calibri Light"/>
        </w:rPr>
        <w:t xml:space="preserve"> </w:t>
      </w:r>
      <w:bookmarkEnd w:id="148"/>
      <w:bookmarkEnd w:id="149"/>
    </w:p>
    <w:p w14:paraId="2AF079C9" w14:textId="77777777" w:rsidR="007B6D25" w:rsidRPr="00052D0D" w:rsidRDefault="007B6D25" w:rsidP="00471131">
      <w:pPr>
        <w:pStyle w:val="Heading2"/>
      </w:pPr>
      <w:bookmarkStart w:id="151" w:name="_Toc406588333"/>
      <w:bookmarkStart w:id="152" w:name="_Toc491613847"/>
      <w:bookmarkStart w:id="153" w:name="_Toc508484497"/>
      <w:bookmarkStart w:id="154" w:name="_Toc515950892"/>
      <w:r w:rsidRPr="00052D0D">
        <w:t>5.1 Change Impacts</w:t>
      </w:r>
      <w:bookmarkEnd w:id="151"/>
      <w:bookmarkEnd w:id="152"/>
      <w:bookmarkEnd w:id="153"/>
      <w:bookmarkEnd w:id="154"/>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96"/>
        <w:gridCol w:w="1890"/>
        <w:gridCol w:w="1980"/>
        <w:gridCol w:w="990"/>
        <w:gridCol w:w="1327"/>
      </w:tblGrid>
      <w:tr w:rsidR="00572EFA" w:rsidRPr="00052D0D" w14:paraId="4F47DA7D" w14:textId="77777777" w:rsidTr="51FE5148">
        <w:trPr>
          <w:cantSplit/>
          <w:trHeight w:val="432"/>
          <w:tblHeader/>
        </w:trPr>
        <w:tc>
          <w:tcPr>
            <w:tcW w:w="2996" w:type="dxa"/>
            <w:tcBorders>
              <w:top w:val="threeDEmboss" w:sz="6" w:space="0" w:color="auto"/>
              <w:bottom w:val="single" w:sz="6" w:space="0" w:color="auto"/>
            </w:tcBorders>
            <w:shd w:val="clear" w:color="auto" w:fill="F9FBAF"/>
            <w:vAlign w:val="center"/>
          </w:tcPr>
          <w:p w14:paraId="7BE8D3C7" w14:textId="77777777" w:rsidR="005C6879" w:rsidRPr="00052D0D" w:rsidRDefault="00B33A9A" w:rsidP="51FE5148">
            <w:pPr>
              <w:pStyle w:val="TableHeader-Left"/>
              <w:rPr>
                <w:rFonts w:ascii="Calibri Light" w:hAnsi="Calibri Light" w:cs="Arial"/>
                <w:sz w:val="18"/>
                <w:szCs w:val="18"/>
              </w:rPr>
            </w:pPr>
            <w:r w:rsidRPr="00052D0D">
              <w:rPr>
                <w:rFonts w:ascii="Calibri Light" w:hAnsi="Calibri Light" w:cs="Arial"/>
                <w:sz w:val="18"/>
                <w:szCs w:val="18"/>
              </w:rPr>
              <w:t>Change Element Short Description</w:t>
            </w:r>
          </w:p>
        </w:tc>
        <w:tc>
          <w:tcPr>
            <w:tcW w:w="1890" w:type="dxa"/>
            <w:tcBorders>
              <w:top w:val="threeDEmboss" w:sz="6" w:space="0" w:color="auto"/>
              <w:bottom w:val="single" w:sz="6" w:space="0" w:color="auto"/>
            </w:tcBorders>
            <w:shd w:val="clear" w:color="auto" w:fill="F9FBAF"/>
            <w:vAlign w:val="center"/>
          </w:tcPr>
          <w:p w14:paraId="2E117FDE" w14:textId="77777777" w:rsidR="005C6879" w:rsidRPr="00052D0D" w:rsidRDefault="00B33A9A" w:rsidP="51FE5148">
            <w:pPr>
              <w:pStyle w:val="TableHeader-Left"/>
              <w:rPr>
                <w:rFonts w:ascii="Calibri Light" w:hAnsi="Calibri Light" w:cs="Arial"/>
                <w:sz w:val="18"/>
                <w:szCs w:val="18"/>
              </w:rPr>
            </w:pPr>
            <w:r w:rsidRPr="00052D0D">
              <w:rPr>
                <w:rFonts w:ascii="Calibri Light" w:hAnsi="Calibri Light" w:cs="Arial"/>
                <w:sz w:val="18"/>
                <w:szCs w:val="18"/>
              </w:rPr>
              <w:t>Change Impact Category</w:t>
            </w:r>
          </w:p>
        </w:tc>
        <w:tc>
          <w:tcPr>
            <w:tcW w:w="1980" w:type="dxa"/>
            <w:tcBorders>
              <w:top w:val="threeDEmboss" w:sz="6" w:space="0" w:color="auto"/>
              <w:bottom w:val="single" w:sz="6" w:space="0" w:color="auto"/>
            </w:tcBorders>
            <w:shd w:val="clear" w:color="auto" w:fill="F9FBAF"/>
            <w:vAlign w:val="center"/>
          </w:tcPr>
          <w:p w14:paraId="706323D0" w14:textId="77777777" w:rsidR="005C6879" w:rsidRPr="00052D0D" w:rsidRDefault="00B33A9A" w:rsidP="51FE5148">
            <w:pPr>
              <w:pStyle w:val="TableHeader-Left"/>
              <w:rPr>
                <w:rFonts w:ascii="Calibri Light" w:hAnsi="Calibri Light" w:cs="Arial"/>
                <w:sz w:val="18"/>
                <w:szCs w:val="18"/>
              </w:rPr>
            </w:pPr>
            <w:r w:rsidRPr="00052D0D">
              <w:rPr>
                <w:rFonts w:ascii="Calibri Light" w:hAnsi="Calibri Light" w:cs="Arial"/>
                <w:sz w:val="18"/>
                <w:szCs w:val="18"/>
              </w:rPr>
              <w:t>Audience</w:t>
            </w:r>
            <w:r w:rsidR="005C6879" w:rsidRPr="00052D0D">
              <w:rPr>
                <w:rFonts w:ascii="Calibri Light" w:hAnsi="Calibri Light" w:cs="Arial"/>
                <w:sz w:val="18"/>
                <w:szCs w:val="18"/>
              </w:rPr>
              <w:t xml:space="preserve"> Group(s)</w:t>
            </w:r>
          </w:p>
        </w:tc>
        <w:tc>
          <w:tcPr>
            <w:tcW w:w="990" w:type="dxa"/>
            <w:tcBorders>
              <w:top w:val="threeDEmboss" w:sz="6" w:space="0" w:color="auto"/>
              <w:bottom w:val="single" w:sz="6" w:space="0" w:color="auto"/>
            </w:tcBorders>
            <w:shd w:val="clear" w:color="auto" w:fill="F9FBAF"/>
            <w:vAlign w:val="center"/>
          </w:tcPr>
          <w:p w14:paraId="2661DD4C" w14:textId="77777777" w:rsidR="005C6879" w:rsidRPr="00052D0D" w:rsidRDefault="00B33A9A" w:rsidP="51FE5148">
            <w:pPr>
              <w:pStyle w:val="TableHeader-Left"/>
              <w:rPr>
                <w:rFonts w:ascii="Calibri Light" w:hAnsi="Calibri Light" w:cs="Arial"/>
                <w:sz w:val="18"/>
                <w:szCs w:val="18"/>
              </w:rPr>
            </w:pPr>
            <w:r w:rsidRPr="00052D0D">
              <w:rPr>
                <w:rFonts w:ascii="Calibri Light" w:hAnsi="Calibri Light" w:cs="Arial"/>
                <w:sz w:val="18"/>
                <w:szCs w:val="18"/>
              </w:rPr>
              <w:t>Impact</w:t>
            </w:r>
          </w:p>
        </w:tc>
        <w:tc>
          <w:tcPr>
            <w:tcW w:w="1327" w:type="dxa"/>
            <w:tcBorders>
              <w:top w:val="threeDEmboss" w:sz="6" w:space="0" w:color="auto"/>
              <w:bottom w:val="single" w:sz="6" w:space="0" w:color="auto"/>
            </w:tcBorders>
            <w:shd w:val="clear" w:color="auto" w:fill="F9FBAF"/>
            <w:vAlign w:val="center"/>
          </w:tcPr>
          <w:p w14:paraId="13737478" w14:textId="77777777" w:rsidR="005C6879" w:rsidRPr="00052D0D" w:rsidRDefault="005C6879" w:rsidP="51FE5148">
            <w:pPr>
              <w:pStyle w:val="TableHeader-Left"/>
              <w:rPr>
                <w:rFonts w:ascii="Calibri Light" w:hAnsi="Calibri Light" w:cs="Arial"/>
                <w:sz w:val="18"/>
                <w:szCs w:val="18"/>
              </w:rPr>
            </w:pPr>
            <w:r w:rsidRPr="00052D0D">
              <w:rPr>
                <w:rFonts w:ascii="Calibri Light" w:hAnsi="Calibri Light" w:cs="Arial"/>
                <w:sz w:val="18"/>
                <w:szCs w:val="18"/>
              </w:rPr>
              <w:t>Business Effort</w:t>
            </w:r>
          </w:p>
        </w:tc>
      </w:tr>
      <w:tr w:rsidR="00572EFA" w:rsidRPr="00052D0D" w14:paraId="5EB5945E" w14:textId="77777777" w:rsidTr="51FE5148">
        <w:trPr>
          <w:cantSplit/>
          <w:trHeight w:val="432"/>
        </w:trPr>
        <w:tc>
          <w:tcPr>
            <w:tcW w:w="2996" w:type="dxa"/>
            <w:tcBorders>
              <w:top w:val="threeDEmboss" w:sz="6" w:space="0" w:color="auto"/>
              <w:bottom w:val="threeDEmboss" w:sz="6" w:space="0" w:color="auto"/>
            </w:tcBorders>
            <w:vAlign w:val="center"/>
          </w:tcPr>
          <w:p w14:paraId="1295BE69" w14:textId="77777777" w:rsidR="005C6879"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In SAP, a user will need to select a field work order based on a list. Depending on the list, there may be multiple work order requests and users will need to scroll down to select the appropriate work order. It will have an impact to the users handle time as well as increases the risk for selecting the incorrect order. SAP does allow for smart typing capability and will pare down the selections as you begin to type. In the current system, trouble and field basic work requests are separate transaction types.</w:t>
            </w:r>
          </w:p>
        </w:tc>
        <w:tc>
          <w:tcPr>
            <w:tcW w:w="1890" w:type="dxa"/>
            <w:tcBorders>
              <w:top w:val="threeDEmboss" w:sz="6" w:space="0" w:color="auto"/>
              <w:bottom w:val="threeDEmboss" w:sz="6" w:space="0" w:color="auto"/>
            </w:tcBorders>
            <w:vAlign w:val="center"/>
          </w:tcPr>
          <w:p w14:paraId="15B6832F" w14:textId="3FD12AC9" w:rsidR="005C6879"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Decision Making</w:t>
            </w:r>
            <w:r w:rsidR="008351E3" w:rsidRPr="00052D0D">
              <w:rPr>
                <w:rFonts w:ascii="Calibri Light" w:hAnsi="Calibri Light"/>
                <w:sz w:val="18"/>
                <w:szCs w:val="18"/>
              </w:rPr>
              <w:t xml:space="preserve"> (193)</w:t>
            </w:r>
          </w:p>
        </w:tc>
        <w:tc>
          <w:tcPr>
            <w:tcW w:w="1980" w:type="dxa"/>
            <w:tcBorders>
              <w:top w:val="threeDEmboss" w:sz="6" w:space="0" w:color="auto"/>
              <w:bottom w:val="threeDEmboss" w:sz="6" w:space="0" w:color="auto"/>
            </w:tcBorders>
            <w:vAlign w:val="center"/>
          </w:tcPr>
          <w:p w14:paraId="15D36F07" w14:textId="77777777" w:rsidR="005C6879"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6B5727EC" w14:textId="77777777" w:rsidR="005C6879" w:rsidRPr="00052D0D" w:rsidRDefault="00572EFA" w:rsidP="51FE5148">
            <w:pPr>
              <w:pStyle w:val="TableField-Left"/>
              <w:rPr>
                <w:rFonts w:ascii="Calibri Light" w:hAnsi="Calibri Light" w:cs="Arial"/>
                <w:sz w:val="18"/>
                <w:szCs w:val="18"/>
              </w:rPr>
            </w:pPr>
            <w:r w:rsidRPr="00052D0D">
              <w:rPr>
                <w:rFonts w:ascii="Calibri Light" w:hAnsi="Calibri Light" w:cs="Arial"/>
                <w:sz w:val="18"/>
                <w:szCs w:val="18"/>
              </w:rPr>
              <w:t>Medium</w:t>
            </w:r>
          </w:p>
        </w:tc>
        <w:tc>
          <w:tcPr>
            <w:tcW w:w="1327" w:type="dxa"/>
            <w:tcBorders>
              <w:top w:val="threeDEmboss" w:sz="6" w:space="0" w:color="auto"/>
              <w:bottom w:val="threeDEmboss" w:sz="6" w:space="0" w:color="auto"/>
            </w:tcBorders>
            <w:vAlign w:val="center"/>
          </w:tcPr>
          <w:p w14:paraId="09A37469" w14:textId="77777777" w:rsidR="005C6879" w:rsidRPr="00052D0D" w:rsidRDefault="00572EFA" w:rsidP="51FE5148">
            <w:pPr>
              <w:pStyle w:val="TableField-Left"/>
              <w:rPr>
                <w:rFonts w:ascii="Calibri Light" w:hAnsi="Calibri Light" w:cs="Arial"/>
                <w:sz w:val="18"/>
                <w:szCs w:val="18"/>
              </w:rPr>
            </w:pPr>
            <w:r w:rsidRPr="00052D0D">
              <w:rPr>
                <w:rFonts w:ascii="Calibri Light" w:hAnsi="Calibri Light" w:cs="Arial"/>
                <w:sz w:val="18"/>
                <w:szCs w:val="18"/>
              </w:rPr>
              <w:t>Medium</w:t>
            </w:r>
          </w:p>
        </w:tc>
      </w:tr>
      <w:tr w:rsidR="00572EFA" w:rsidRPr="00052D0D" w14:paraId="6323D2EB" w14:textId="77777777" w:rsidTr="51FE5148">
        <w:trPr>
          <w:cantSplit/>
          <w:trHeight w:val="432"/>
        </w:trPr>
        <w:tc>
          <w:tcPr>
            <w:tcW w:w="2996" w:type="dxa"/>
            <w:tcBorders>
              <w:top w:val="threeDEmboss" w:sz="6" w:space="0" w:color="auto"/>
              <w:bottom w:val="threeDEmboss" w:sz="6" w:space="0" w:color="auto"/>
            </w:tcBorders>
            <w:vAlign w:val="center"/>
          </w:tcPr>
          <w:p w14:paraId="7709CB23"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Each trouble work order will generate a unique identification/tracking number. Currently, trouble order numbers can be recycled through so users have to concatenate with a district number and the trouble order number to make it a unique number. This will eliminate duplicates and make it easier to exchange order numbers with the field.</w:t>
            </w:r>
          </w:p>
        </w:tc>
        <w:tc>
          <w:tcPr>
            <w:tcW w:w="1890" w:type="dxa"/>
            <w:tcBorders>
              <w:top w:val="threeDEmboss" w:sz="6" w:space="0" w:color="auto"/>
              <w:bottom w:val="threeDEmboss" w:sz="6" w:space="0" w:color="auto"/>
            </w:tcBorders>
            <w:vAlign w:val="center"/>
          </w:tcPr>
          <w:p w14:paraId="4DC2FA9F" w14:textId="77777777" w:rsidR="00572EFA" w:rsidRPr="00052D0D" w:rsidRDefault="00572EFA" w:rsidP="005C6879">
            <w:pPr>
              <w:pStyle w:val="TableField-Left"/>
              <w:rPr>
                <w:rFonts w:ascii="Calibri Light" w:hAnsi="Calibri Light"/>
                <w:sz w:val="18"/>
                <w:szCs w:val="18"/>
              </w:rPr>
            </w:pPr>
            <w:r w:rsidRPr="00052D0D">
              <w:rPr>
                <w:rFonts w:ascii="Calibri Light" w:hAnsi="Calibri Light"/>
                <w:sz w:val="18"/>
                <w:szCs w:val="18"/>
              </w:rPr>
              <w:t>Process;</w:t>
            </w:r>
          </w:p>
          <w:p w14:paraId="4C1577CF" w14:textId="79FAFC2E" w:rsidR="00BD509E" w:rsidRPr="00052D0D" w:rsidRDefault="00572EFA" w:rsidP="00572EFA">
            <w:pPr>
              <w:pStyle w:val="TableField-Left"/>
              <w:rPr>
                <w:rFonts w:ascii="Calibri Light" w:hAnsi="Calibri Light" w:cs="Arial"/>
                <w:sz w:val="18"/>
                <w:szCs w:val="18"/>
              </w:rPr>
            </w:pPr>
            <w:r w:rsidRPr="00052D0D">
              <w:rPr>
                <w:rFonts w:ascii="Calibri Light" w:hAnsi="Calibri Light"/>
                <w:sz w:val="18"/>
                <w:szCs w:val="18"/>
              </w:rPr>
              <w:t>Benefit/Improvement</w:t>
            </w:r>
            <w:r w:rsidR="008351E3" w:rsidRPr="00052D0D">
              <w:rPr>
                <w:rFonts w:ascii="Calibri Light" w:hAnsi="Calibri Light"/>
                <w:sz w:val="18"/>
                <w:szCs w:val="18"/>
              </w:rPr>
              <w:t xml:space="preserve"> (202)</w:t>
            </w:r>
          </w:p>
        </w:tc>
        <w:tc>
          <w:tcPr>
            <w:tcW w:w="1980" w:type="dxa"/>
            <w:tcBorders>
              <w:top w:val="threeDEmboss" w:sz="6" w:space="0" w:color="auto"/>
              <w:bottom w:val="threeDEmboss" w:sz="6" w:space="0" w:color="auto"/>
            </w:tcBorders>
            <w:vAlign w:val="center"/>
          </w:tcPr>
          <w:p w14:paraId="6EA21611"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T&amp;D-TS&amp;O-GridOps-Dispatch;</w:t>
            </w:r>
            <w:r w:rsidRPr="00052D0D">
              <w:rPr>
                <w:rFonts w:ascii="Calibri Light" w:hAnsi="Calibri Light"/>
                <w:sz w:val="18"/>
                <w:szCs w:val="18"/>
              </w:rPr>
              <w:br/>
              <w:t>T&amp;D-TS&amp;O-GridOps-Troubleman;</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5B356A28" w14:textId="77777777" w:rsidR="00BD509E" w:rsidRPr="00052D0D" w:rsidRDefault="00572EFA" w:rsidP="51FE5148">
            <w:pPr>
              <w:pStyle w:val="TableField-Left"/>
              <w:rPr>
                <w:rFonts w:ascii="Calibri Light" w:hAnsi="Calibri Light" w:cs="Arial"/>
                <w:sz w:val="18"/>
                <w:szCs w:val="18"/>
              </w:rPr>
            </w:pPr>
            <w:r w:rsidRPr="00052D0D">
              <w:rPr>
                <w:rFonts w:ascii="Calibri Light" w:hAnsi="Calibri Light" w:cs="Arial"/>
                <w:sz w:val="18"/>
                <w:szCs w:val="18"/>
              </w:rPr>
              <w:t>Low</w:t>
            </w:r>
          </w:p>
        </w:tc>
        <w:tc>
          <w:tcPr>
            <w:tcW w:w="1327" w:type="dxa"/>
            <w:tcBorders>
              <w:top w:val="threeDEmboss" w:sz="6" w:space="0" w:color="auto"/>
              <w:bottom w:val="threeDEmboss" w:sz="6" w:space="0" w:color="auto"/>
            </w:tcBorders>
            <w:vAlign w:val="center"/>
          </w:tcPr>
          <w:p w14:paraId="2B367499" w14:textId="77777777" w:rsidR="00BD509E" w:rsidRPr="00052D0D" w:rsidRDefault="00572EFA" w:rsidP="51FE5148">
            <w:pPr>
              <w:pStyle w:val="TableField-Left"/>
              <w:rPr>
                <w:rFonts w:ascii="Calibri Light" w:hAnsi="Calibri Light" w:cs="Arial"/>
                <w:sz w:val="18"/>
                <w:szCs w:val="18"/>
              </w:rPr>
            </w:pPr>
            <w:r w:rsidRPr="00052D0D">
              <w:rPr>
                <w:rFonts w:ascii="Calibri Light" w:hAnsi="Calibri Light" w:cs="Arial"/>
                <w:sz w:val="18"/>
                <w:szCs w:val="18"/>
              </w:rPr>
              <w:t>Low</w:t>
            </w:r>
          </w:p>
        </w:tc>
      </w:tr>
      <w:tr w:rsidR="00572EFA" w:rsidRPr="00052D0D" w14:paraId="37CFF3B1" w14:textId="77777777" w:rsidTr="51FE5148">
        <w:trPr>
          <w:cantSplit/>
          <w:trHeight w:val="432"/>
        </w:trPr>
        <w:tc>
          <w:tcPr>
            <w:tcW w:w="2996" w:type="dxa"/>
            <w:tcBorders>
              <w:top w:val="threeDEmboss" w:sz="6" w:space="0" w:color="auto"/>
              <w:bottom w:val="threeDEmboss" w:sz="6" w:space="0" w:color="auto"/>
            </w:tcBorders>
            <w:vAlign w:val="center"/>
          </w:tcPr>
          <w:p w14:paraId="705F6A31"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In SAP, there is no current functionality that has a listing of all outages within the area. Agents may need to use sce.com outage maps to view a list or some other process to review other outages in the area.</w:t>
            </w:r>
            <w:r w:rsidRPr="00052D0D">
              <w:rPr>
                <w:rFonts w:ascii="Calibri Light" w:hAnsi="Calibri Light"/>
                <w:sz w:val="18"/>
                <w:szCs w:val="18"/>
              </w:rPr>
              <w:br/>
              <w:t>In current system, agents can view multiple outage listing that may be associated within the area. This window is called outage alert notes. (requirements pending)</w:t>
            </w:r>
          </w:p>
        </w:tc>
        <w:tc>
          <w:tcPr>
            <w:tcW w:w="1890" w:type="dxa"/>
            <w:tcBorders>
              <w:top w:val="threeDEmboss" w:sz="6" w:space="0" w:color="auto"/>
              <w:bottom w:val="threeDEmboss" w:sz="6" w:space="0" w:color="auto"/>
            </w:tcBorders>
            <w:vAlign w:val="center"/>
          </w:tcPr>
          <w:p w14:paraId="1779DE6D" w14:textId="6E4B3E56"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008351E3" w:rsidRPr="00052D0D">
              <w:rPr>
                <w:rFonts w:ascii="Calibri Light" w:hAnsi="Calibri Light"/>
                <w:sz w:val="18"/>
                <w:szCs w:val="18"/>
              </w:rPr>
              <w:t xml:space="preserve"> (204)</w:t>
            </w:r>
          </w:p>
        </w:tc>
        <w:tc>
          <w:tcPr>
            <w:tcW w:w="1980" w:type="dxa"/>
            <w:tcBorders>
              <w:top w:val="threeDEmboss" w:sz="6" w:space="0" w:color="auto"/>
              <w:bottom w:val="threeDEmboss" w:sz="6" w:space="0" w:color="auto"/>
            </w:tcBorders>
            <w:vAlign w:val="center"/>
          </w:tcPr>
          <w:p w14:paraId="3956C28E"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50729BF3"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High</w:t>
            </w:r>
          </w:p>
        </w:tc>
        <w:tc>
          <w:tcPr>
            <w:tcW w:w="1327" w:type="dxa"/>
            <w:tcBorders>
              <w:top w:val="threeDEmboss" w:sz="6" w:space="0" w:color="auto"/>
              <w:bottom w:val="threeDEmboss" w:sz="6" w:space="0" w:color="auto"/>
            </w:tcBorders>
            <w:vAlign w:val="center"/>
          </w:tcPr>
          <w:p w14:paraId="57D5955D"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High</w:t>
            </w:r>
          </w:p>
        </w:tc>
      </w:tr>
      <w:tr w:rsidR="00572EFA" w:rsidRPr="00052D0D" w14:paraId="0DF82E74" w14:textId="77777777" w:rsidTr="51FE5148">
        <w:trPr>
          <w:cantSplit/>
          <w:trHeight w:val="432"/>
        </w:trPr>
        <w:tc>
          <w:tcPr>
            <w:tcW w:w="2996" w:type="dxa"/>
            <w:tcBorders>
              <w:top w:val="threeDEmboss" w:sz="6" w:space="0" w:color="auto"/>
              <w:bottom w:val="threeDEmboss" w:sz="6" w:space="0" w:color="auto"/>
            </w:tcBorders>
            <w:vAlign w:val="center"/>
          </w:tcPr>
          <w:p w14:paraId="3FC49E26"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In SAP, agents can add different contact types based on customer preference (e.g. text, voice, etc.). Currently customer can only receive voice call back when calling in to report trouble order. Preferences allows for customer flexibility leading to customer satisfaction</w:t>
            </w:r>
          </w:p>
        </w:tc>
        <w:tc>
          <w:tcPr>
            <w:tcW w:w="1890" w:type="dxa"/>
            <w:tcBorders>
              <w:top w:val="threeDEmboss" w:sz="6" w:space="0" w:color="auto"/>
              <w:bottom w:val="threeDEmboss" w:sz="6" w:space="0" w:color="auto"/>
            </w:tcBorders>
            <w:vAlign w:val="center"/>
          </w:tcPr>
          <w:p w14:paraId="74F3F144" w14:textId="45304613"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Benefit/Improvement</w:t>
            </w:r>
            <w:r w:rsidR="008351E3" w:rsidRPr="00052D0D">
              <w:rPr>
                <w:rFonts w:ascii="Calibri Light" w:hAnsi="Calibri Light"/>
                <w:sz w:val="18"/>
                <w:szCs w:val="18"/>
              </w:rPr>
              <w:t xml:space="preserve"> (205)</w:t>
            </w:r>
          </w:p>
        </w:tc>
        <w:tc>
          <w:tcPr>
            <w:tcW w:w="1980" w:type="dxa"/>
            <w:tcBorders>
              <w:top w:val="threeDEmboss" w:sz="6" w:space="0" w:color="auto"/>
              <w:bottom w:val="threeDEmboss" w:sz="6" w:space="0" w:color="auto"/>
            </w:tcBorders>
            <w:vAlign w:val="center"/>
          </w:tcPr>
          <w:p w14:paraId="4D7BB942"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1E7F070C"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Medium</w:t>
            </w:r>
          </w:p>
        </w:tc>
        <w:tc>
          <w:tcPr>
            <w:tcW w:w="1327" w:type="dxa"/>
            <w:tcBorders>
              <w:top w:val="threeDEmboss" w:sz="6" w:space="0" w:color="auto"/>
              <w:bottom w:val="threeDEmboss" w:sz="6" w:space="0" w:color="auto"/>
            </w:tcBorders>
            <w:vAlign w:val="center"/>
          </w:tcPr>
          <w:p w14:paraId="0A3E2AAF"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Medium</w:t>
            </w:r>
          </w:p>
        </w:tc>
      </w:tr>
      <w:tr w:rsidR="00572EFA" w:rsidRPr="00052D0D" w14:paraId="24652F48" w14:textId="77777777" w:rsidTr="51FE5148">
        <w:trPr>
          <w:cantSplit/>
          <w:trHeight w:val="432"/>
        </w:trPr>
        <w:tc>
          <w:tcPr>
            <w:tcW w:w="2996" w:type="dxa"/>
            <w:tcBorders>
              <w:top w:val="threeDEmboss" w:sz="6" w:space="0" w:color="auto"/>
              <w:bottom w:val="threeDEmboss" w:sz="6" w:space="0" w:color="auto"/>
            </w:tcBorders>
            <w:vAlign w:val="center"/>
          </w:tcPr>
          <w:p w14:paraId="051AD86F"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lastRenderedPageBreak/>
              <w:t>SAP reports on notifications sent to the customer for outages based on channel type. This provides an ability to report on what was sent and when it was sent.  CSS does not have this functionality currently. This should improve visibility on what notifications were sent to the customers.</w:t>
            </w:r>
          </w:p>
        </w:tc>
        <w:tc>
          <w:tcPr>
            <w:tcW w:w="1890" w:type="dxa"/>
            <w:tcBorders>
              <w:top w:val="threeDEmboss" w:sz="6" w:space="0" w:color="auto"/>
              <w:bottom w:val="threeDEmboss" w:sz="6" w:space="0" w:color="auto"/>
            </w:tcBorders>
            <w:vAlign w:val="center"/>
          </w:tcPr>
          <w:p w14:paraId="71EDC7F4" w14:textId="6EA2C685"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Benefit/Improvement;</w:t>
            </w:r>
            <w:r w:rsidRPr="00052D0D">
              <w:rPr>
                <w:rFonts w:ascii="Calibri Light" w:hAnsi="Calibri Light"/>
                <w:sz w:val="18"/>
                <w:szCs w:val="18"/>
              </w:rPr>
              <w:br/>
              <w:t>Technology</w:t>
            </w:r>
            <w:r w:rsidR="008351E3" w:rsidRPr="00052D0D">
              <w:rPr>
                <w:rFonts w:ascii="Calibri Light" w:hAnsi="Calibri Light"/>
                <w:sz w:val="18"/>
                <w:szCs w:val="18"/>
              </w:rPr>
              <w:t xml:space="preserve"> (207)</w:t>
            </w:r>
          </w:p>
        </w:tc>
        <w:tc>
          <w:tcPr>
            <w:tcW w:w="1980" w:type="dxa"/>
            <w:tcBorders>
              <w:top w:val="threeDEmboss" w:sz="6" w:space="0" w:color="auto"/>
              <w:bottom w:val="threeDEmboss" w:sz="6" w:space="0" w:color="auto"/>
            </w:tcBorders>
            <w:vAlign w:val="center"/>
          </w:tcPr>
          <w:p w14:paraId="4A1CCD3B"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CS-CP&amp;S-All;</w:t>
            </w:r>
            <w:r w:rsidRPr="00052D0D">
              <w:rPr>
                <w:rFonts w:ascii="Calibri Light" w:hAnsi="Calibri Light"/>
                <w:sz w:val="18"/>
                <w:szCs w:val="18"/>
              </w:rPr>
              <w:br/>
              <w:t>CS-BCD-All;</w:t>
            </w:r>
            <w:r w:rsidRPr="00052D0D">
              <w:rPr>
                <w:rFonts w:ascii="Calibri Light" w:hAnsi="Calibri Light"/>
                <w:sz w:val="18"/>
                <w:szCs w:val="18"/>
              </w:rPr>
              <w:br/>
              <w:t>CS-CSOD-CCC 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4DFA385C"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c>
          <w:tcPr>
            <w:tcW w:w="1327" w:type="dxa"/>
            <w:tcBorders>
              <w:top w:val="threeDEmboss" w:sz="6" w:space="0" w:color="auto"/>
              <w:bottom w:val="threeDEmboss" w:sz="6" w:space="0" w:color="auto"/>
            </w:tcBorders>
            <w:vAlign w:val="center"/>
          </w:tcPr>
          <w:p w14:paraId="1350F8CB"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r>
      <w:tr w:rsidR="00572EFA" w:rsidRPr="00052D0D" w14:paraId="57A61397" w14:textId="77777777" w:rsidTr="51FE5148">
        <w:trPr>
          <w:cantSplit/>
          <w:trHeight w:val="432"/>
        </w:trPr>
        <w:tc>
          <w:tcPr>
            <w:tcW w:w="2996" w:type="dxa"/>
            <w:tcBorders>
              <w:top w:val="threeDEmboss" w:sz="6" w:space="0" w:color="auto"/>
              <w:bottom w:val="threeDEmboss" w:sz="6" w:space="0" w:color="auto"/>
            </w:tcBorders>
            <w:vAlign w:val="center"/>
          </w:tcPr>
          <w:p w14:paraId="11BE61B9"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SAP allows for the ability to attach a photo with a geotag on a trouble work order. This is useful for trouble work order with no known or no standard address. This is new functionality available with SAP. We do not have the ability to do either of these today in CSS.  CCC and BCD will need to determine a process on how to receive photos from customers if we use this functionality.</w:t>
            </w:r>
          </w:p>
        </w:tc>
        <w:tc>
          <w:tcPr>
            <w:tcW w:w="1890" w:type="dxa"/>
            <w:tcBorders>
              <w:top w:val="threeDEmboss" w:sz="6" w:space="0" w:color="auto"/>
              <w:bottom w:val="threeDEmboss" w:sz="6" w:space="0" w:color="auto"/>
            </w:tcBorders>
            <w:vAlign w:val="center"/>
          </w:tcPr>
          <w:p w14:paraId="4FB7B49F" w14:textId="47638599"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Benefit/Improvement;</w:t>
            </w:r>
            <w:r w:rsidRPr="00052D0D">
              <w:rPr>
                <w:rFonts w:ascii="Calibri Light" w:hAnsi="Calibri Light"/>
                <w:sz w:val="18"/>
                <w:szCs w:val="18"/>
              </w:rPr>
              <w:br/>
              <w:t>Technology</w:t>
            </w:r>
            <w:r w:rsidR="008351E3" w:rsidRPr="00052D0D">
              <w:rPr>
                <w:rFonts w:ascii="Calibri Light" w:hAnsi="Calibri Light"/>
                <w:sz w:val="18"/>
                <w:szCs w:val="18"/>
              </w:rPr>
              <w:t xml:space="preserve"> (211)</w:t>
            </w:r>
          </w:p>
        </w:tc>
        <w:tc>
          <w:tcPr>
            <w:tcW w:w="1980" w:type="dxa"/>
            <w:tcBorders>
              <w:top w:val="threeDEmboss" w:sz="6" w:space="0" w:color="auto"/>
              <w:bottom w:val="threeDEmboss" w:sz="6" w:space="0" w:color="auto"/>
            </w:tcBorders>
            <w:vAlign w:val="center"/>
          </w:tcPr>
          <w:p w14:paraId="55991D5D"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6E085E4F"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c>
          <w:tcPr>
            <w:tcW w:w="1327" w:type="dxa"/>
            <w:tcBorders>
              <w:top w:val="threeDEmboss" w:sz="6" w:space="0" w:color="auto"/>
              <w:bottom w:val="threeDEmboss" w:sz="6" w:space="0" w:color="auto"/>
            </w:tcBorders>
            <w:vAlign w:val="center"/>
          </w:tcPr>
          <w:p w14:paraId="5217019F"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r>
      <w:tr w:rsidR="00572EFA" w:rsidRPr="00052D0D" w14:paraId="0F6343D3" w14:textId="77777777" w:rsidTr="51FE5148">
        <w:trPr>
          <w:cantSplit/>
          <w:trHeight w:val="432"/>
        </w:trPr>
        <w:tc>
          <w:tcPr>
            <w:tcW w:w="2996" w:type="dxa"/>
            <w:tcBorders>
              <w:top w:val="threeDEmboss" w:sz="6" w:space="0" w:color="auto"/>
              <w:bottom w:val="threeDEmboss" w:sz="6" w:space="0" w:color="auto"/>
            </w:tcBorders>
            <w:vAlign w:val="center"/>
          </w:tcPr>
          <w:p w14:paraId="194A781A"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Reviewed and assessed current trouble order category types. Removed duplicate or low volume types. This will lower the amount of trouble categories to select from. It will easier to select from the revised category list to minimize order errors. Users will need to be trained on the correct process for the categories that are no longer available.</w:t>
            </w:r>
          </w:p>
        </w:tc>
        <w:tc>
          <w:tcPr>
            <w:tcW w:w="1890" w:type="dxa"/>
            <w:tcBorders>
              <w:top w:val="threeDEmboss" w:sz="6" w:space="0" w:color="auto"/>
              <w:bottom w:val="threeDEmboss" w:sz="6" w:space="0" w:color="auto"/>
            </w:tcBorders>
            <w:vAlign w:val="center"/>
          </w:tcPr>
          <w:p w14:paraId="58EE34AB" w14:textId="52028F42"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Benefit/Improvement</w:t>
            </w:r>
            <w:r w:rsidR="008351E3" w:rsidRPr="00052D0D">
              <w:rPr>
                <w:rFonts w:ascii="Calibri Light" w:hAnsi="Calibri Light"/>
                <w:sz w:val="18"/>
                <w:szCs w:val="18"/>
              </w:rPr>
              <w:t xml:space="preserve"> (212)</w:t>
            </w:r>
          </w:p>
        </w:tc>
        <w:tc>
          <w:tcPr>
            <w:tcW w:w="1980" w:type="dxa"/>
            <w:tcBorders>
              <w:top w:val="threeDEmboss" w:sz="6" w:space="0" w:color="auto"/>
              <w:bottom w:val="threeDEmboss" w:sz="6" w:space="0" w:color="auto"/>
            </w:tcBorders>
            <w:vAlign w:val="center"/>
          </w:tcPr>
          <w:p w14:paraId="456758F1"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28CBE0B5"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c>
          <w:tcPr>
            <w:tcW w:w="1327" w:type="dxa"/>
            <w:tcBorders>
              <w:top w:val="threeDEmboss" w:sz="6" w:space="0" w:color="auto"/>
              <w:bottom w:val="threeDEmboss" w:sz="6" w:space="0" w:color="auto"/>
            </w:tcBorders>
            <w:vAlign w:val="center"/>
          </w:tcPr>
          <w:p w14:paraId="30783A59"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r>
      <w:tr w:rsidR="00572EFA" w:rsidRPr="00052D0D" w14:paraId="5A391224" w14:textId="77777777" w:rsidTr="51FE5148">
        <w:trPr>
          <w:cantSplit/>
          <w:trHeight w:val="432"/>
        </w:trPr>
        <w:tc>
          <w:tcPr>
            <w:tcW w:w="2996" w:type="dxa"/>
            <w:tcBorders>
              <w:top w:val="threeDEmboss" w:sz="6" w:space="0" w:color="auto"/>
              <w:bottom w:val="threeDEmboss" w:sz="6" w:space="0" w:color="auto"/>
            </w:tcBorders>
            <w:vAlign w:val="center"/>
          </w:tcPr>
          <w:p w14:paraId="6E2DA0CF"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In SAP frontline agents have the ability to cancel trouble orders. Currently CCC does not cancel trouble orders. The current process requires agents to contact the DOCs to cancel trouble orders. There needs to be a review of controls/policies associated with cancelling trouble orders. Frontline users no longer have to contact anyone to cancel a request.</w:t>
            </w:r>
          </w:p>
        </w:tc>
        <w:tc>
          <w:tcPr>
            <w:tcW w:w="1890" w:type="dxa"/>
            <w:tcBorders>
              <w:top w:val="threeDEmboss" w:sz="6" w:space="0" w:color="auto"/>
              <w:bottom w:val="threeDEmboss" w:sz="6" w:space="0" w:color="auto"/>
            </w:tcBorders>
            <w:vAlign w:val="center"/>
          </w:tcPr>
          <w:p w14:paraId="677F1703" w14:textId="33883EFC"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Process;</w:t>
            </w:r>
            <w:r w:rsidRPr="00052D0D">
              <w:rPr>
                <w:rFonts w:ascii="Calibri Light" w:hAnsi="Calibri Light"/>
                <w:sz w:val="18"/>
                <w:szCs w:val="18"/>
              </w:rPr>
              <w:br/>
              <w:t>Benefit/Improvement;</w:t>
            </w:r>
            <w:r w:rsidRPr="00052D0D">
              <w:rPr>
                <w:rFonts w:ascii="Calibri Light" w:hAnsi="Calibri Light"/>
                <w:sz w:val="18"/>
                <w:szCs w:val="18"/>
              </w:rPr>
              <w:br/>
              <w:t>Decision Making</w:t>
            </w:r>
            <w:r w:rsidR="008351E3" w:rsidRPr="00052D0D">
              <w:rPr>
                <w:rFonts w:ascii="Calibri Light" w:hAnsi="Calibri Light"/>
                <w:sz w:val="18"/>
                <w:szCs w:val="18"/>
              </w:rPr>
              <w:t xml:space="preserve"> (213)</w:t>
            </w:r>
          </w:p>
        </w:tc>
        <w:tc>
          <w:tcPr>
            <w:tcW w:w="1980" w:type="dxa"/>
            <w:tcBorders>
              <w:top w:val="threeDEmboss" w:sz="6" w:space="0" w:color="auto"/>
              <w:bottom w:val="threeDEmboss" w:sz="6" w:space="0" w:color="auto"/>
            </w:tcBorders>
            <w:vAlign w:val="center"/>
          </w:tcPr>
          <w:p w14:paraId="11A2CB00"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noProof/>
                <w:sz w:val="18"/>
                <w:szCs w:val="18"/>
                <w:lang w:eastAsia="en-US"/>
              </w:rPr>
              <w:drawing>
                <wp:inline distT="0" distB="0" distL="0" distR="0" wp14:anchorId="2E72A0AD" wp14:editId="7E8AE21D">
                  <wp:extent cx="7620" cy="7620"/>
                  <wp:effectExtent l="0" t="0" r="0" b="0"/>
                  <wp:docPr id="9" name="Picture 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s-apps2.hcl-axon.com/icons/ecblank.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52D0D">
              <w:rPr>
                <w:rFonts w:ascii="Calibri Light" w:hAnsi="Calibri Light"/>
                <w:sz w:val="18"/>
                <w:szCs w:val="18"/>
              </w:rPr>
              <w:b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2D526A9C"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c>
          <w:tcPr>
            <w:tcW w:w="1327" w:type="dxa"/>
            <w:tcBorders>
              <w:top w:val="threeDEmboss" w:sz="6" w:space="0" w:color="auto"/>
              <w:bottom w:val="threeDEmboss" w:sz="6" w:space="0" w:color="auto"/>
            </w:tcBorders>
            <w:vAlign w:val="center"/>
          </w:tcPr>
          <w:p w14:paraId="4DD0B192"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Low</w:t>
            </w:r>
          </w:p>
        </w:tc>
      </w:tr>
      <w:tr w:rsidR="00572EFA" w:rsidRPr="00052D0D" w14:paraId="13CB7262" w14:textId="77777777" w:rsidTr="51FE5148">
        <w:trPr>
          <w:cantSplit/>
          <w:trHeight w:val="432"/>
        </w:trPr>
        <w:tc>
          <w:tcPr>
            <w:tcW w:w="2996" w:type="dxa"/>
            <w:tcBorders>
              <w:top w:val="threeDEmboss" w:sz="6" w:space="0" w:color="auto"/>
              <w:bottom w:val="threeDEmboss" w:sz="6" w:space="0" w:color="auto"/>
            </w:tcBorders>
            <w:vAlign w:val="center"/>
          </w:tcPr>
          <w:p w14:paraId="5A79E2B1"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sz w:val="18"/>
                <w:szCs w:val="18"/>
              </w:rPr>
              <w:t>SAP may provide less outage event history data than the current system. There are pending requirements to view the data that frontline users have today but is currently out of the box functionality. Frontline users may not have visibility to outage data that they have today.</w:t>
            </w:r>
          </w:p>
        </w:tc>
        <w:tc>
          <w:tcPr>
            <w:tcW w:w="1890" w:type="dxa"/>
            <w:tcBorders>
              <w:top w:val="threeDEmboss" w:sz="6" w:space="0" w:color="auto"/>
              <w:bottom w:val="threeDEmboss" w:sz="6" w:space="0" w:color="auto"/>
            </w:tcBorders>
            <w:vAlign w:val="center"/>
          </w:tcPr>
          <w:p w14:paraId="10FA848F" w14:textId="7A597EC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Process</w:t>
            </w:r>
            <w:r w:rsidR="008351E3" w:rsidRPr="00052D0D">
              <w:rPr>
                <w:rFonts w:ascii="Calibri Light" w:hAnsi="Calibri Light" w:cs="Arial"/>
                <w:sz w:val="18"/>
                <w:szCs w:val="18"/>
              </w:rPr>
              <w:t xml:space="preserve"> (214)</w:t>
            </w:r>
          </w:p>
        </w:tc>
        <w:tc>
          <w:tcPr>
            <w:tcW w:w="1980" w:type="dxa"/>
            <w:tcBorders>
              <w:top w:val="threeDEmboss" w:sz="6" w:space="0" w:color="auto"/>
              <w:bottom w:val="threeDEmboss" w:sz="6" w:space="0" w:color="auto"/>
            </w:tcBorders>
            <w:vAlign w:val="center"/>
          </w:tcPr>
          <w:p w14:paraId="75BC16C5" w14:textId="77777777" w:rsidR="00BD509E" w:rsidRPr="00052D0D" w:rsidRDefault="00572EFA" w:rsidP="00B33A9A">
            <w:pPr>
              <w:pStyle w:val="TableField-Left"/>
              <w:rPr>
                <w:rFonts w:ascii="Calibri Light" w:hAnsi="Calibri Light" w:cs="Arial"/>
                <w:sz w:val="18"/>
                <w:szCs w:val="18"/>
              </w:rPr>
            </w:pPr>
            <w:r w:rsidRPr="00052D0D">
              <w:rPr>
                <w:rFonts w:ascii="Calibri Light" w:hAnsi="Calibri Light"/>
                <w:sz w:val="18"/>
                <w:szCs w:val="18"/>
              </w:rPr>
              <w:t>CS-CSOD-CCC All;</w:t>
            </w:r>
            <w:r w:rsidRPr="00052D0D">
              <w:rPr>
                <w:rFonts w:ascii="Calibri Light" w:hAnsi="Calibri Light"/>
                <w:sz w:val="18"/>
                <w:szCs w:val="18"/>
              </w:rPr>
              <w:br/>
              <w:t>CS-BCD-All;</w:t>
            </w:r>
            <w:r w:rsidRPr="00052D0D">
              <w:rPr>
                <w:rFonts w:ascii="Calibri Light" w:hAnsi="Calibri Light"/>
                <w:sz w:val="18"/>
                <w:szCs w:val="18"/>
              </w:rPr>
              <w:br/>
              <w:t>CS-CSOD-Consumer Affairs</w:t>
            </w:r>
          </w:p>
        </w:tc>
        <w:tc>
          <w:tcPr>
            <w:tcW w:w="990" w:type="dxa"/>
            <w:tcBorders>
              <w:top w:val="threeDEmboss" w:sz="6" w:space="0" w:color="auto"/>
              <w:bottom w:val="threeDEmboss" w:sz="6" w:space="0" w:color="auto"/>
            </w:tcBorders>
            <w:vAlign w:val="center"/>
          </w:tcPr>
          <w:p w14:paraId="4BC285F1"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Medium</w:t>
            </w:r>
          </w:p>
        </w:tc>
        <w:tc>
          <w:tcPr>
            <w:tcW w:w="1327" w:type="dxa"/>
            <w:tcBorders>
              <w:top w:val="threeDEmboss" w:sz="6" w:space="0" w:color="auto"/>
              <w:bottom w:val="threeDEmboss" w:sz="6" w:space="0" w:color="auto"/>
            </w:tcBorders>
            <w:vAlign w:val="center"/>
          </w:tcPr>
          <w:p w14:paraId="00994A7E" w14:textId="77777777" w:rsidR="00BD509E" w:rsidRPr="00052D0D" w:rsidRDefault="00572EFA" w:rsidP="005C6879">
            <w:pPr>
              <w:pStyle w:val="TableField-Left"/>
              <w:rPr>
                <w:rFonts w:ascii="Calibri Light" w:hAnsi="Calibri Light" w:cs="Arial"/>
                <w:sz w:val="18"/>
                <w:szCs w:val="18"/>
              </w:rPr>
            </w:pPr>
            <w:r w:rsidRPr="00052D0D">
              <w:rPr>
                <w:rFonts w:ascii="Calibri Light" w:hAnsi="Calibri Light" w:cs="Arial"/>
                <w:sz w:val="18"/>
                <w:szCs w:val="18"/>
              </w:rPr>
              <w:t>Medium</w:t>
            </w:r>
          </w:p>
        </w:tc>
      </w:tr>
    </w:tbl>
    <w:p w14:paraId="7EEFCC53" w14:textId="77777777" w:rsidR="005C6879" w:rsidRPr="00052D0D" w:rsidRDefault="005C6879" w:rsidP="004861E2">
      <w:pPr>
        <w:pStyle w:val="Heading2Text"/>
        <w:rPr>
          <w:rFonts w:ascii="Calibri Light" w:hAnsi="Calibri Light" w:cs="Arial"/>
        </w:rPr>
      </w:pPr>
    </w:p>
    <w:p w14:paraId="507E96BB" w14:textId="77777777" w:rsidR="004861E2" w:rsidRPr="00052D0D" w:rsidRDefault="004861E2" w:rsidP="51FE5148">
      <w:pPr>
        <w:pStyle w:val="Heading2Text"/>
        <w:ind w:left="0"/>
        <w:rPr>
          <w:rFonts w:ascii="Calibri Light" w:hAnsi="Calibri Light" w:cs="Arial"/>
          <w:sz w:val="18"/>
          <w:szCs w:val="18"/>
        </w:rPr>
      </w:pPr>
      <w:r w:rsidRPr="00052D0D">
        <w:rPr>
          <w:rFonts w:ascii="Calibri Light" w:hAnsi="Calibri Light" w:cs="Arial"/>
        </w:rPr>
        <w:t xml:space="preserve"> </w:t>
      </w:r>
      <w:r w:rsidR="00B33A9A" w:rsidRPr="00052D0D">
        <w:rPr>
          <w:rFonts w:ascii="Calibri Light" w:hAnsi="Calibri Light" w:cs="Arial"/>
          <w:sz w:val="18"/>
          <w:szCs w:val="18"/>
        </w:rPr>
        <w:t>Below is a description of each</w:t>
      </w:r>
      <w:r w:rsidRPr="00052D0D">
        <w:rPr>
          <w:rFonts w:ascii="Calibri Light" w:hAnsi="Calibri Light" w:cs="Arial"/>
          <w:sz w:val="18"/>
          <w:szCs w:val="18"/>
        </w:rPr>
        <w:t>:</w:t>
      </w:r>
    </w:p>
    <w:p w14:paraId="23696EDC" w14:textId="77777777" w:rsidR="004861E2" w:rsidRPr="00052D0D" w:rsidRDefault="00B33A9A" w:rsidP="00435441">
      <w:pPr>
        <w:pStyle w:val="Heading2TextBulleted"/>
        <w:numPr>
          <w:ilvl w:val="0"/>
          <w:numId w:val="0"/>
        </w:numPr>
        <w:tabs>
          <w:tab w:val="num" w:pos="3150"/>
        </w:tabs>
        <w:ind w:left="900" w:hanging="360"/>
        <w:rPr>
          <w:rFonts w:ascii="Calibri Light" w:hAnsi="Calibri Light" w:cs="Arial"/>
          <w:sz w:val="18"/>
        </w:rPr>
      </w:pPr>
      <w:r w:rsidRPr="00052D0D">
        <w:rPr>
          <w:rFonts w:ascii="Calibri Light" w:hAnsi="Calibri Light" w:cs="Arial"/>
          <w:b/>
          <w:sz w:val="18"/>
        </w:rPr>
        <w:t>Change Element Short Description</w:t>
      </w:r>
      <w:r w:rsidR="004861E2" w:rsidRPr="00052D0D">
        <w:rPr>
          <w:rFonts w:ascii="Calibri Light" w:hAnsi="Calibri Light" w:cs="Arial"/>
          <w:b/>
          <w:sz w:val="18"/>
        </w:rPr>
        <w:t>:</w:t>
      </w:r>
      <w:r w:rsidR="00435441" w:rsidRPr="00052D0D">
        <w:rPr>
          <w:rFonts w:ascii="Calibri Light" w:hAnsi="Calibri Light" w:cs="Arial"/>
          <w:sz w:val="18"/>
        </w:rPr>
        <w:t xml:space="preserve"> </w:t>
      </w:r>
      <w:r w:rsidRPr="00052D0D">
        <w:rPr>
          <w:rFonts w:ascii="Calibri Light" w:hAnsi="Calibri Light" w:cs="Arial"/>
          <w:sz w:val="18"/>
        </w:rPr>
        <w:t xml:space="preserve">Describes </w:t>
      </w:r>
      <w:r w:rsidR="004861E2" w:rsidRPr="00052D0D">
        <w:rPr>
          <w:rFonts w:ascii="Calibri Light" w:hAnsi="Calibri Light" w:cs="Arial"/>
          <w:sz w:val="18"/>
        </w:rPr>
        <w:t>the ‘As-Is’ scenario and what is changing</w:t>
      </w:r>
      <w:r w:rsidRPr="00052D0D">
        <w:rPr>
          <w:rFonts w:ascii="Calibri Light" w:hAnsi="Calibri Light" w:cs="Arial"/>
          <w:sz w:val="18"/>
        </w:rPr>
        <w:t>.</w:t>
      </w:r>
    </w:p>
    <w:p w14:paraId="1ECEA91E" w14:textId="77777777" w:rsidR="004861E2" w:rsidRPr="00052D0D" w:rsidRDefault="004861E2" w:rsidP="00435441">
      <w:pPr>
        <w:pStyle w:val="Heading2TextBulleted"/>
        <w:numPr>
          <w:ilvl w:val="0"/>
          <w:numId w:val="0"/>
        </w:numPr>
        <w:tabs>
          <w:tab w:val="num" w:pos="3150"/>
        </w:tabs>
        <w:ind w:left="540"/>
        <w:rPr>
          <w:rFonts w:ascii="Calibri Light" w:hAnsi="Calibri Light" w:cs="Arial"/>
          <w:sz w:val="18"/>
        </w:rPr>
      </w:pPr>
      <w:r w:rsidRPr="00052D0D">
        <w:rPr>
          <w:rFonts w:ascii="Calibri Light" w:hAnsi="Calibri Light" w:cs="Arial"/>
          <w:b/>
          <w:sz w:val="18"/>
        </w:rPr>
        <w:t>Change Impact Category</w:t>
      </w:r>
      <w:r w:rsidR="00B33A9A" w:rsidRPr="00052D0D">
        <w:rPr>
          <w:rFonts w:ascii="Calibri Light" w:hAnsi="Calibri Light" w:cs="Arial"/>
          <w:b/>
          <w:sz w:val="18"/>
        </w:rPr>
        <w:t>:</w:t>
      </w:r>
      <w:r w:rsidR="00B33A9A" w:rsidRPr="00052D0D">
        <w:rPr>
          <w:rFonts w:ascii="Calibri Light" w:hAnsi="Calibri Light" w:cs="Arial"/>
          <w:sz w:val="18"/>
        </w:rPr>
        <w:t xml:space="preserve"> Determined by asking the questions below.</w:t>
      </w:r>
    </w:p>
    <w:p w14:paraId="793AAA67"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lastRenderedPageBreak/>
        <w:t>Staffing Levels</w:t>
      </w:r>
      <w:r w:rsidR="00435441" w:rsidRPr="00052D0D">
        <w:rPr>
          <w:rFonts w:ascii="Calibri Light" w:hAnsi="Calibri Light"/>
          <w:sz w:val="18"/>
          <w:szCs w:val="18"/>
        </w:rPr>
        <w:t xml:space="preserve"> -</w:t>
      </w:r>
      <w:r w:rsidRPr="00052D0D">
        <w:rPr>
          <w:rFonts w:ascii="Calibri Light" w:hAnsi="Calibri Light"/>
          <w:sz w:val="18"/>
          <w:szCs w:val="18"/>
        </w:rPr>
        <w:t xml:space="preserve"> Is the work effort increasing or decreasing (staffing levels), and how (e.g., task automation, new process/tasks)?</w:t>
      </w:r>
    </w:p>
    <w:p w14:paraId="5AA82EB2"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Job Roles</w:t>
      </w:r>
      <w:r w:rsidR="00435441" w:rsidRPr="00052D0D">
        <w:rPr>
          <w:rFonts w:ascii="Calibri Light" w:hAnsi="Calibri Light"/>
          <w:sz w:val="18"/>
          <w:szCs w:val="18"/>
        </w:rPr>
        <w:t xml:space="preserve"> -</w:t>
      </w:r>
      <w:r w:rsidRPr="00052D0D">
        <w:rPr>
          <w:rFonts w:ascii="Calibri Light" w:hAnsi="Calibri Light"/>
          <w:sz w:val="18"/>
          <w:szCs w:val="18"/>
        </w:rPr>
        <w:t xml:space="preserve"> Will the responsibilities, authority, or required skills for a job or job roles change? Will people be reporting to new leaders? Will </w:t>
      </w:r>
      <w:r w:rsidR="00742966" w:rsidRPr="00052D0D">
        <w:rPr>
          <w:rFonts w:ascii="Calibri Light" w:hAnsi="Calibri Light"/>
          <w:sz w:val="18"/>
          <w:szCs w:val="18"/>
        </w:rPr>
        <w:t>managers’</w:t>
      </w:r>
      <w:r w:rsidRPr="00052D0D">
        <w:rPr>
          <w:rFonts w:ascii="Calibri Light" w:hAnsi="Calibri Light"/>
          <w:sz w:val="18"/>
          <w:szCs w:val="18"/>
        </w:rPr>
        <w:t xml:space="preserve"> responsibilities change?</w:t>
      </w:r>
    </w:p>
    <w:p w14:paraId="0114577B"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Compensation / Performance</w:t>
      </w:r>
      <w:r w:rsidR="00435441" w:rsidRPr="00052D0D">
        <w:rPr>
          <w:rFonts w:ascii="Calibri Light" w:hAnsi="Calibri Light"/>
          <w:sz w:val="18"/>
          <w:szCs w:val="18"/>
        </w:rPr>
        <w:t xml:space="preserve"> -</w:t>
      </w:r>
      <w:r w:rsidRPr="00052D0D">
        <w:rPr>
          <w:rFonts w:ascii="Calibri Light" w:hAnsi="Calibri Light"/>
          <w:sz w:val="18"/>
          <w:szCs w:val="18"/>
        </w:rPr>
        <w:t xml:space="preserve"> Will the changes have such an impact on roles of an individual that merits a change in how they are compensated or how their performance will be evaluated? What behaviors are rewarded and recognized?</w:t>
      </w:r>
    </w:p>
    <w:p w14:paraId="046CC3FB"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Organization</w:t>
      </w:r>
      <w:r w:rsidRPr="00052D0D">
        <w:rPr>
          <w:rFonts w:ascii="Calibri Light" w:hAnsi="Calibri Light"/>
          <w:sz w:val="18"/>
          <w:szCs w:val="18"/>
        </w:rPr>
        <w:t xml:space="preserve"> </w:t>
      </w:r>
      <w:r w:rsidRPr="00052D0D">
        <w:rPr>
          <w:rFonts w:ascii="Calibri Light" w:hAnsi="Calibri Light"/>
          <w:b/>
          <w:bCs/>
          <w:sz w:val="18"/>
          <w:szCs w:val="18"/>
        </w:rPr>
        <w:t>Structure</w:t>
      </w:r>
      <w:r w:rsidR="00435441" w:rsidRPr="00052D0D">
        <w:rPr>
          <w:rFonts w:ascii="Calibri Light" w:hAnsi="Calibri Light"/>
          <w:b/>
          <w:bCs/>
          <w:sz w:val="18"/>
          <w:szCs w:val="18"/>
        </w:rPr>
        <w:t xml:space="preserve"> </w:t>
      </w:r>
      <w:r w:rsidRPr="00052D0D">
        <w:rPr>
          <w:rFonts w:ascii="Calibri Light" w:hAnsi="Calibri Light"/>
          <w:sz w:val="18"/>
          <w:szCs w:val="18"/>
        </w:rPr>
        <w:t xml:space="preserve">- Is the ownership of the Process or Data changing (think departments, jobs, or roles, not individuals)?  </w:t>
      </w:r>
    </w:p>
    <w:p w14:paraId="5BA733CC"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Decision Making</w:t>
      </w:r>
      <w:r w:rsidR="00435441" w:rsidRPr="00052D0D">
        <w:rPr>
          <w:rFonts w:ascii="Calibri Light" w:hAnsi="Calibri Light"/>
          <w:sz w:val="18"/>
          <w:szCs w:val="18"/>
        </w:rPr>
        <w:t xml:space="preserve"> -</w:t>
      </w:r>
      <w:r w:rsidRPr="00052D0D">
        <w:rPr>
          <w:rFonts w:ascii="Calibri Light" w:hAnsi="Calibri Light"/>
          <w:sz w:val="18"/>
          <w:szCs w:val="18"/>
        </w:rPr>
        <w:t xml:space="preserve"> Will any of the changes impact how decisions are made, by or between, business units / departments?  Who makes them, how they determine the criteria for making a change?</w:t>
      </w:r>
    </w:p>
    <w:p w14:paraId="387B069D"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Culture Shift</w:t>
      </w:r>
      <w:r w:rsidR="00435441" w:rsidRPr="00052D0D">
        <w:rPr>
          <w:rFonts w:ascii="Calibri Light" w:hAnsi="Calibri Light"/>
          <w:sz w:val="18"/>
          <w:szCs w:val="18"/>
        </w:rPr>
        <w:t xml:space="preserve"> -</w:t>
      </w:r>
      <w:r w:rsidRPr="00052D0D">
        <w:rPr>
          <w:rFonts w:ascii="Calibri Light" w:hAnsi="Calibri Light"/>
          <w:sz w:val="18"/>
          <w:szCs w:val="18"/>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62B98608"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Location / Facilities</w:t>
      </w:r>
      <w:r w:rsidR="00435441" w:rsidRPr="00052D0D">
        <w:rPr>
          <w:rFonts w:ascii="Calibri Light" w:hAnsi="Calibri Light"/>
          <w:sz w:val="18"/>
          <w:szCs w:val="18"/>
        </w:rPr>
        <w:t xml:space="preserve"> -</w:t>
      </w:r>
      <w:r w:rsidRPr="00052D0D">
        <w:rPr>
          <w:rFonts w:ascii="Calibri Light" w:hAnsi="Calibri Light"/>
          <w:sz w:val="18"/>
          <w:szCs w:val="18"/>
        </w:rPr>
        <w:t xml:space="preserve"> Will the change impact the physical location where they process is being implemented or require changes to the facilities to enable the process to be effective?</w:t>
      </w:r>
    </w:p>
    <w:p w14:paraId="0257C850"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Process</w:t>
      </w:r>
      <w:r w:rsidRPr="00052D0D">
        <w:rPr>
          <w:rFonts w:ascii="Calibri Light" w:hAnsi="Calibri Light"/>
          <w:sz w:val="18"/>
          <w:szCs w:val="18"/>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7CAC4BA6"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 xml:space="preserve">Regulatory/ Legal </w:t>
      </w:r>
      <w:r w:rsidRPr="00052D0D">
        <w:rPr>
          <w:rFonts w:ascii="Calibri Light" w:hAnsi="Calibri Light"/>
          <w:sz w:val="18"/>
          <w:szCs w:val="18"/>
        </w:rPr>
        <w:t xml:space="preserve">- Are there any legal / regulatory requirements that might be impacted </w:t>
      </w:r>
    </w:p>
    <w:p w14:paraId="78DF0E0C"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Technology</w:t>
      </w:r>
      <w:r w:rsidRPr="00052D0D">
        <w:rPr>
          <w:rFonts w:ascii="Calibri Light" w:hAnsi="Calibri Light"/>
          <w:sz w:val="18"/>
          <w:szCs w:val="18"/>
        </w:rPr>
        <w:t xml:space="preserve"> - Are other applications impacted (e.g., going away, becoming read-only), or are there new requirements (e.g., new SW / HW, new version) </w:t>
      </w:r>
    </w:p>
    <w:p w14:paraId="202AE51D"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 xml:space="preserve">Benefit/Improvement </w:t>
      </w:r>
      <w:r w:rsidR="00435441" w:rsidRPr="00052D0D">
        <w:rPr>
          <w:rFonts w:ascii="Calibri Light" w:hAnsi="Calibri Light"/>
          <w:sz w:val="18"/>
          <w:szCs w:val="18"/>
        </w:rPr>
        <w:t>-</w:t>
      </w:r>
      <w:r w:rsidRPr="00052D0D">
        <w:rPr>
          <w:rFonts w:ascii="Calibri Light" w:hAnsi="Calibri Light"/>
          <w:sz w:val="18"/>
          <w:szCs w:val="18"/>
        </w:rPr>
        <w:t xml:space="preserve"> Will there be an improvement or benefit to any of the stakeholders because of this change. (Be sure to include any pain points that are being alleviated) </w:t>
      </w:r>
    </w:p>
    <w:p w14:paraId="28A43BAA" w14:textId="77777777" w:rsidR="004861E2" w:rsidRPr="00052D0D" w:rsidRDefault="004861E2" w:rsidP="51FE5148">
      <w:pPr>
        <w:pStyle w:val="Heading2TextSubsetNumbered"/>
        <w:numPr>
          <w:ilvl w:val="0"/>
          <w:numId w:val="6"/>
        </w:numPr>
        <w:tabs>
          <w:tab w:val="num" w:pos="1080"/>
        </w:tabs>
        <w:ind w:left="1440"/>
        <w:rPr>
          <w:rFonts w:ascii="Calibri Light" w:hAnsi="Calibri Light"/>
          <w:sz w:val="18"/>
          <w:szCs w:val="18"/>
        </w:rPr>
      </w:pPr>
      <w:r w:rsidRPr="00052D0D">
        <w:rPr>
          <w:rFonts w:ascii="Calibri Light" w:hAnsi="Calibri Light"/>
          <w:b/>
          <w:bCs/>
          <w:sz w:val="18"/>
          <w:szCs w:val="18"/>
        </w:rPr>
        <w:t>Other</w:t>
      </w:r>
      <w:r w:rsidRPr="00052D0D">
        <w:rPr>
          <w:rFonts w:ascii="Calibri Light" w:hAnsi="Calibri Light"/>
          <w:sz w:val="18"/>
          <w:szCs w:val="18"/>
        </w:rPr>
        <w:t xml:space="preserve"> - Are there emotional implications stemming from any of these changes (think of buy-in issues or fears) </w:t>
      </w:r>
    </w:p>
    <w:p w14:paraId="3F91B017" w14:textId="77777777" w:rsidR="004861E2" w:rsidRPr="00052D0D" w:rsidRDefault="00B33A9A" w:rsidP="00435441">
      <w:pPr>
        <w:pStyle w:val="Heading2TextBulleted"/>
        <w:numPr>
          <w:ilvl w:val="0"/>
          <w:numId w:val="0"/>
        </w:numPr>
        <w:ind w:left="540"/>
        <w:rPr>
          <w:rFonts w:ascii="Calibri Light" w:hAnsi="Calibri Light" w:cs="Arial"/>
          <w:sz w:val="18"/>
        </w:rPr>
      </w:pPr>
      <w:r w:rsidRPr="00052D0D">
        <w:rPr>
          <w:rFonts w:ascii="Calibri Light" w:hAnsi="Calibri Light" w:cs="Arial"/>
          <w:b/>
          <w:sz w:val="18"/>
        </w:rPr>
        <w:t>Audience Group</w:t>
      </w:r>
      <w:r w:rsidR="00435441" w:rsidRPr="00052D0D">
        <w:rPr>
          <w:rFonts w:ascii="Calibri Light" w:hAnsi="Calibri Light" w:cs="Arial"/>
          <w:b/>
          <w:sz w:val="18"/>
        </w:rPr>
        <w:t>(</w:t>
      </w:r>
      <w:r w:rsidRPr="00052D0D">
        <w:rPr>
          <w:rFonts w:ascii="Calibri Light" w:hAnsi="Calibri Light" w:cs="Arial"/>
          <w:b/>
          <w:sz w:val="18"/>
        </w:rPr>
        <w:t>s</w:t>
      </w:r>
      <w:r w:rsidR="00435441" w:rsidRPr="00052D0D">
        <w:rPr>
          <w:rFonts w:ascii="Calibri Light" w:hAnsi="Calibri Light" w:cs="Arial"/>
          <w:b/>
          <w:sz w:val="18"/>
        </w:rPr>
        <w:t>)</w:t>
      </w:r>
      <w:r w:rsidR="00435441" w:rsidRPr="00052D0D">
        <w:rPr>
          <w:rFonts w:ascii="Calibri Light" w:hAnsi="Calibri Light" w:cs="Arial"/>
          <w:sz w:val="18"/>
        </w:rPr>
        <w:t>: T</w:t>
      </w:r>
      <w:r w:rsidR="004861E2" w:rsidRPr="00052D0D">
        <w:rPr>
          <w:rFonts w:ascii="Calibri Light" w:hAnsi="Calibri Light" w:cs="Arial"/>
          <w:sz w:val="18"/>
        </w:rPr>
        <w:t>he</w:t>
      </w:r>
      <w:r w:rsidRPr="00052D0D">
        <w:rPr>
          <w:rFonts w:ascii="Calibri Light" w:hAnsi="Calibri Light" w:cs="Arial"/>
          <w:sz w:val="18"/>
        </w:rPr>
        <w:t>se are the</w:t>
      </w:r>
      <w:r w:rsidR="004861E2" w:rsidRPr="00052D0D">
        <w:rPr>
          <w:rFonts w:ascii="Calibri Light" w:hAnsi="Calibri Light" w:cs="Arial"/>
          <w:sz w:val="18"/>
        </w:rPr>
        <w:t xml:space="preserve"> </w:t>
      </w:r>
      <w:r w:rsidRPr="00052D0D">
        <w:rPr>
          <w:rFonts w:ascii="Calibri Light" w:hAnsi="Calibri Light" w:cs="Arial"/>
          <w:sz w:val="18"/>
        </w:rPr>
        <w:t xml:space="preserve">affected </w:t>
      </w:r>
      <w:r w:rsidR="004861E2" w:rsidRPr="00052D0D">
        <w:rPr>
          <w:rFonts w:ascii="Calibri Light" w:hAnsi="Calibri Light" w:cs="Arial"/>
          <w:sz w:val="18"/>
        </w:rPr>
        <w:t xml:space="preserve">departments, </w:t>
      </w:r>
      <w:r w:rsidRPr="00052D0D">
        <w:rPr>
          <w:rFonts w:ascii="Calibri Light" w:hAnsi="Calibri Light" w:cs="Arial"/>
          <w:sz w:val="18"/>
        </w:rPr>
        <w:t xml:space="preserve">divisions etc… </w:t>
      </w:r>
    </w:p>
    <w:p w14:paraId="531D3932" w14:textId="77777777" w:rsidR="002C4E01" w:rsidRPr="00052D0D" w:rsidRDefault="00B33A9A" w:rsidP="00435441">
      <w:pPr>
        <w:pStyle w:val="Heading2TextBulleted"/>
        <w:numPr>
          <w:ilvl w:val="0"/>
          <w:numId w:val="0"/>
        </w:numPr>
        <w:ind w:left="540"/>
        <w:rPr>
          <w:rFonts w:ascii="Calibri Light" w:hAnsi="Calibri Light" w:cs="Arial"/>
          <w:sz w:val="18"/>
        </w:rPr>
      </w:pPr>
      <w:r w:rsidRPr="00052D0D">
        <w:rPr>
          <w:rFonts w:ascii="Calibri Light" w:hAnsi="Calibri Light" w:cs="Arial"/>
          <w:b/>
          <w:sz w:val="18"/>
        </w:rPr>
        <w:t>Impact</w:t>
      </w:r>
      <w:r w:rsidR="00435441" w:rsidRPr="00052D0D">
        <w:rPr>
          <w:rFonts w:ascii="Calibri Light" w:hAnsi="Calibri Light" w:cs="Arial"/>
          <w:sz w:val="18"/>
        </w:rPr>
        <w:t>:</w:t>
      </w:r>
      <w:r w:rsidR="004861E2" w:rsidRPr="00052D0D">
        <w:rPr>
          <w:rFonts w:ascii="Calibri Light" w:hAnsi="Calibri Light" w:cs="Arial"/>
          <w:sz w:val="18"/>
        </w:rPr>
        <w:t xml:space="preserve"> </w:t>
      </w:r>
      <w:r w:rsidRPr="00052D0D">
        <w:rPr>
          <w:rFonts w:ascii="Calibri Light" w:hAnsi="Calibri Light" w:cs="Arial"/>
          <w:sz w:val="18"/>
        </w:rPr>
        <w:t>The following were used to determine the</w:t>
      </w:r>
      <w:r w:rsidR="004861E2" w:rsidRPr="00052D0D">
        <w:rPr>
          <w:rFonts w:ascii="Calibri Light" w:hAnsi="Calibri Light" w:cs="Arial"/>
          <w:sz w:val="18"/>
        </w:rPr>
        <w:t xml:space="preserve"> </w:t>
      </w:r>
      <w:r w:rsidRPr="00052D0D">
        <w:rPr>
          <w:rFonts w:ascii="Calibri Light" w:hAnsi="Calibri Light" w:cs="Arial"/>
          <w:sz w:val="18"/>
        </w:rPr>
        <w:t>impact</w:t>
      </w:r>
      <w:r w:rsidR="00B63789" w:rsidRPr="00052D0D">
        <w:rPr>
          <w:rFonts w:ascii="Calibri Light" w:hAnsi="Calibri Light" w:cs="Arial"/>
          <w:sz w:val="18"/>
        </w:rPr>
        <w:t>:</w:t>
      </w:r>
    </w:p>
    <w:p w14:paraId="23282103" w14:textId="77777777" w:rsidR="002C4E01" w:rsidRPr="00052D0D" w:rsidRDefault="002C4E01" w:rsidP="00E0118B">
      <w:pPr>
        <w:rPr>
          <w:rFonts w:ascii="Calibri Light" w:hAnsi="Calibri Light" w:cs="Arial"/>
        </w:rPr>
      </w:pPr>
    </w:p>
    <w:p w14:paraId="55872E81" w14:textId="77777777" w:rsidR="002C4E01" w:rsidRPr="00052D0D" w:rsidRDefault="002C4E01" w:rsidP="001A04BA">
      <w:pPr>
        <w:jc w:val="center"/>
        <w:rPr>
          <w:rFonts w:ascii="Calibri Light" w:hAnsi="Calibri Light" w:cs="Arial"/>
        </w:rPr>
      </w:pPr>
      <w:r w:rsidRPr="00052D0D">
        <w:rPr>
          <w:rFonts w:ascii="Calibri Light" w:hAnsi="Calibri Light" w:cs="Arial"/>
          <w:noProof/>
        </w:rPr>
        <w:drawing>
          <wp:inline distT="0" distB="0" distL="0" distR="0" wp14:anchorId="31116780" wp14:editId="03BC61CF">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3E0FF077" w14:textId="77777777" w:rsidR="002C4E01" w:rsidRPr="00052D0D" w:rsidRDefault="002C4E01" w:rsidP="001A04BA">
      <w:pPr>
        <w:jc w:val="center"/>
        <w:rPr>
          <w:rFonts w:ascii="Calibri Light" w:hAnsi="Calibri Light" w:cs="Arial"/>
        </w:rPr>
      </w:pPr>
      <w:r w:rsidRPr="00052D0D">
        <w:rPr>
          <w:rFonts w:ascii="Calibri Light" w:hAnsi="Calibri Light" w:cs="Arial"/>
          <w:noProof/>
        </w:rPr>
        <w:lastRenderedPageBreak/>
        <w:drawing>
          <wp:inline distT="0" distB="0" distL="0" distR="0" wp14:anchorId="6D01008A" wp14:editId="5A7E8CC4">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0488EAC3" w14:textId="77777777" w:rsidR="00B33A9A" w:rsidRPr="00052D0D" w:rsidRDefault="002C4E01" w:rsidP="001A04BA">
      <w:pPr>
        <w:jc w:val="center"/>
        <w:rPr>
          <w:rFonts w:ascii="Calibri Light" w:hAnsi="Calibri Light" w:cs="Arial"/>
        </w:rPr>
      </w:pPr>
      <w:r w:rsidRPr="00052D0D">
        <w:rPr>
          <w:rFonts w:ascii="Calibri Light" w:hAnsi="Calibri Light" w:cs="Arial"/>
          <w:noProof/>
          <w:color w:val="000000"/>
          <w:szCs w:val="20"/>
        </w:rPr>
        <w:drawing>
          <wp:inline distT="0" distB="0" distL="0" distR="0" wp14:anchorId="43EB24ED" wp14:editId="2EF47D41">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13A2F30A" w14:textId="77777777" w:rsidR="00B33A9A" w:rsidRPr="00052D0D" w:rsidRDefault="00B33A9A" w:rsidP="00E0118B">
      <w:pPr>
        <w:rPr>
          <w:rFonts w:ascii="Calibri Light" w:hAnsi="Calibri Light" w:cs="Arial"/>
        </w:rPr>
      </w:pPr>
    </w:p>
    <w:p w14:paraId="5ADDC3CB" w14:textId="77777777" w:rsidR="00471131" w:rsidRPr="00052D0D" w:rsidRDefault="00B33A9A" w:rsidP="000458DA">
      <w:pPr>
        <w:pStyle w:val="ListParagraph"/>
        <w:rPr>
          <w:rFonts w:ascii="Calibri Light" w:eastAsia="MS Mincho" w:hAnsi="Calibri Light" w:cs="Arial"/>
          <w:noProof/>
          <w:sz w:val="18"/>
          <w:szCs w:val="24"/>
          <w:lang w:eastAsia="ja-JP"/>
        </w:rPr>
      </w:pPr>
      <w:r w:rsidRPr="00052D0D">
        <w:rPr>
          <w:rFonts w:ascii="Calibri Light" w:eastAsia="MS Mincho" w:hAnsi="Calibri Light" w:cs="Arial"/>
          <w:b/>
          <w:noProof/>
          <w:sz w:val="18"/>
          <w:szCs w:val="24"/>
          <w:lang w:eastAsia="ja-JP"/>
        </w:rPr>
        <w:t>Business Effort</w:t>
      </w:r>
      <w:r w:rsidRPr="00052D0D">
        <w:rPr>
          <w:rFonts w:ascii="Calibri Light" w:eastAsia="MS Mincho" w:hAnsi="Calibri Light" w:cs="Arial"/>
          <w:noProof/>
          <w:sz w:val="18"/>
          <w:szCs w:val="24"/>
          <w:lang w:eastAsia="ja-JP"/>
        </w:rPr>
        <w:t>: Initial assessment of the impact to the business High, Medium, Low</w:t>
      </w:r>
    </w:p>
    <w:p w14:paraId="6D5282F3" w14:textId="08AD3B16" w:rsidR="00E0118B" w:rsidRPr="00052D0D" w:rsidRDefault="00E0118B" w:rsidP="000458DA">
      <w:pPr>
        <w:pStyle w:val="ListParagraph"/>
        <w:rPr>
          <w:rFonts w:ascii="Calibri Light" w:hAnsi="Calibri Light" w:cs="Arial"/>
          <w:color w:val="000000"/>
          <w:szCs w:val="20"/>
        </w:rPr>
      </w:pPr>
      <w:r w:rsidRPr="00052D0D">
        <w:rPr>
          <w:rFonts w:ascii="Calibri Light" w:hAnsi="Calibri Light" w:cs="Arial"/>
        </w:rPr>
        <w:br w:type="page"/>
      </w:r>
    </w:p>
    <w:p w14:paraId="11768696" w14:textId="77777777" w:rsidR="00532AC3" w:rsidRPr="00052D0D" w:rsidRDefault="00693EDB" w:rsidP="007762C2">
      <w:pPr>
        <w:pStyle w:val="Heading1"/>
        <w:numPr>
          <w:ilvl w:val="0"/>
          <w:numId w:val="9"/>
        </w:numPr>
        <w:rPr>
          <w:rFonts w:ascii="Calibri Light" w:hAnsi="Calibri Light"/>
        </w:rPr>
      </w:pPr>
      <w:bookmarkStart w:id="155" w:name="_Toc491613849"/>
      <w:r w:rsidRPr="00052D0D">
        <w:rPr>
          <w:rFonts w:ascii="Calibri Light" w:hAnsi="Calibri Light"/>
        </w:rPr>
        <w:lastRenderedPageBreak/>
        <w:t xml:space="preserve"> </w:t>
      </w:r>
      <w:bookmarkStart w:id="156" w:name="_Toc515950893"/>
      <w:r w:rsidR="00532AC3" w:rsidRPr="00052D0D">
        <w:rPr>
          <w:rFonts w:ascii="Calibri Light" w:hAnsi="Calibri Light"/>
        </w:rPr>
        <w:t>Requirements</w:t>
      </w:r>
      <w:bookmarkEnd w:id="155"/>
      <w:bookmarkEnd w:id="156"/>
    </w:p>
    <w:bookmarkEnd w:id="2"/>
    <w:p w14:paraId="62707612" w14:textId="77777777" w:rsidR="001A6236" w:rsidRPr="00052D0D" w:rsidRDefault="00E16EE5" w:rsidP="00E0118B">
      <w:pPr>
        <w:rPr>
          <w:rFonts w:ascii="Calibri Light" w:hAnsi="Calibri Light" w:cs="Arial"/>
        </w:rPr>
      </w:pPr>
      <w:r>
        <w:rPr>
          <w:rFonts w:ascii="Calibri Light" w:hAnsi="Calibri Light" w:cs="Arial"/>
        </w:rPr>
        <w:object w:dxaOrig="1513" w:dyaOrig="985" w14:anchorId="731E52FC">
          <v:shape id="_x0000_i1028" type="#_x0000_t75" style="width:75.6pt;height:49.2pt" o:ole="">
            <v:imagedata r:id="rId45" o:title=""/>
          </v:shape>
          <o:OLEObject Type="Embed" ProgID="Excel.Sheet.12" ShapeID="_x0000_i1028" DrawAspect="Icon" ObjectID="_1589693826" r:id="rId46"/>
        </w:object>
      </w:r>
    </w:p>
    <w:p w14:paraId="2C70BC98" w14:textId="4863F106" w:rsidR="00D577D3" w:rsidRPr="00052D0D" w:rsidRDefault="00D577D3" w:rsidP="00E0118B">
      <w:pPr>
        <w:rPr>
          <w:rFonts w:ascii="Calibri Light" w:hAnsi="Calibri Light" w:cs="Arial"/>
        </w:rPr>
      </w:pPr>
    </w:p>
    <w:p w14:paraId="0F6E891A" w14:textId="7BFFD72D" w:rsidR="00475BB6" w:rsidRPr="00052D0D" w:rsidRDefault="00E45DD0" w:rsidP="00E0118B">
      <w:pPr>
        <w:rPr>
          <w:rFonts w:ascii="Calibri Light" w:hAnsi="Calibri Light" w:cs="Arial"/>
        </w:rPr>
      </w:pPr>
      <w:r w:rsidRPr="00052D0D">
        <w:rPr>
          <w:rFonts w:ascii="Calibri Light" w:hAnsi="Calibri Light" w:cs="Arial"/>
        </w:rPr>
        <w:object w:dxaOrig="1513" w:dyaOrig="985" w14:anchorId="6978A7CD">
          <v:shape id="_x0000_i1026" type="#_x0000_t75" style="width:77.4pt;height:51.6pt" o:ole="">
            <v:imagedata r:id="rId47" o:title=""/>
          </v:shape>
          <o:OLEObject Type="Embed" ProgID="AcroExch.Document.11" ShapeID="_x0000_i1026" DrawAspect="Icon" ObjectID="_1589693827" r:id="rId48"/>
        </w:object>
      </w:r>
      <w:bookmarkStart w:id="157" w:name="_GoBack"/>
      <w:bookmarkEnd w:id="157"/>
    </w:p>
    <w:p w14:paraId="4345AE71" w14:textId="77777777" w:rsidR="004A4CB4" w:rsidRPr="00052D0D" w:rsidRDefault="004A4CB4" w:rsidP="00E0118B">
      <w:pPr>
        <w:rPr>
          <w:rFonts w:ascii="Calibri Light" w:hAnsi="Calibri Light" w:cs="Arial"/>
        </w:rPr>
      </w:pPr>
    </w:p>
    <w:p w14:paraId="7726D3A0" w14:textId="71CF125F" w:rsidR="004A4CB4" w:rsidRPr="00052D0D" w:rsidRDefault="004A4CB4" w:rsidP="004A4CB4">
      <w:pPr>
        <w:pStyle w:val="Heading1"/>
        <w:numPr>
          <w:ilvl w:val="0"/>
          <w:numId w:val="9"/>
        </w:numPr>
        <w:rPr>
          <w:rFonts w:ascii="Calibri Light" w:hAnsi="Calibri Light"/>
        </w:rPr>
      </w:pPr>
      <w:bookmarkStart w:id="158" w:name="_Toc515950894"/>
      <w:r w:rsidRPr="00052D0D">
        <w:rPr>
          <w:rFonts w:ascii="Calibri Light" w:hAnsi="Calibri Light"/>
        </w:rPr>
        <w:lastRenderedPageBreak/>
        <w:t>Appendix</w:t>
      </w:r>
      <w:bookmarkEnd w:id="158"/>
    </w:p>
    <w:p w14:paraId="63420781" w14:textId="77777777" w:rsidR="004A4CB4" w:rsidRPr="00052D0D" w:rsidRDefault="004A4CB4" w:rsidP="00E0118B">
      <w:pPr>
        <w:rPr>
          <w:rFonts w:ascii="Calibri Light" w:hAnsi="Calibri Light" w:cs="Arial"/>
        </w:rPr>
      </w:pPr>
    </w:p>
    <w:sectPr w:rsidR="004A4CB4" w:rsidRPr="00052D0D" w:rsidSect="006F41F2">
      <w:headerReference w:type="default" r:id="rId49"/>
      <w:footerReference w:type="default" r:id="rId50"/>
      <w:headerReference w:type="first" r:id="rId51"/>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066EE4" w16cid:durableId="1E9AC458"/>
  <w16cid:commentId w16cid:paraId="78F73135" w16cid:durableId="1E9AC459"/>
  <w16cid:commentId w16cid:paraId="6D30ABBC" w16cid:durableId="1E9AC45A"/>
  <w16cid:commentId w16cid:paraId="43E3C478" w16cid:durableId="1E9AC45B"/>
  <w16cid:commentId w16cid:paraId="773046DE" w16cid:durableId="1E9AC45C"/>
  <w16cid:commentId w16cid:paraId="6053DE62" w16cid:durableId="1E9AC79A"/>
  <w16cid:commentId w16cid:paraId="4A4EC1E1" w16cid:durableId="1E9AC45D"/>
  <w16cid:commentId w16cid:paraId="7EE9B2A5" w16cid:durableId="1E9AC45E"/>
  <w16cid:commentId w16cid:paraId="2E40771C" w16cid:durableId="1E9AC45F"/>
  <w16cid:commentId w16cid:paraId="6155B828" w16cid:durableId="1E9AC460"/>
  <w16cid:commentId w16cid:paraId="1DFE2068" w16cid:durableId="1E9AC4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8BA8A" w14:textId="77777777" w:rsidR="00597ABE" w:rsidRDefault="00597ABE">
      <w:r>
        <w:separator/>
      </w:r>
    </w:p>
  </w:endnote>
  <w:endnote w:type="continuationSeparator" w:id="0">
    <w:p w14:paraId="000FDBCE" w14:textId="77777777" w:rsidR="00597ABE" w:rsidRDefault="00597ABE">
      <w:r>
        <w:continuationSeparator/>
      </w:r>
    </w:p>
  </w:endnote>
  <w:endnote w:type="continuationNotice" w:id="1">
    <w:p w14:paraId="17E5E9CC" w14:textId="77777777" w:rsidR="00597ABE" w:rsidRDefault="00597A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3EB59E" w14:textId="77777777" w:rsidR="0053577E" w:rsidRPr="00E76680" w:rsidRDefault="0053577E"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7820F095" wp14:editId="22BA6EC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321A0F"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51FE5148">
      <w:rPr>
        <w:rStyle w:val="PageNumber"/>
        <w:rFonts w:ascii="Calibri Light" w:hAnsi="Calibri Light"/>
        <w:noProof/>
      </w:rPr>
      <w:fldChar w:fldCharType="begin"/>
    </w:r>
    <w:r w:rsidRPr="00E76680">
      <w:rPr>
        <w:rStyle w:val="PageNumber"/>
        <w:rFonts w:ascii="Calibri Light" w:hAnsi="Calibri Light"/>
      </w:rPr>
      <w:instrText xml:space="preserve"> PAGE </w:instrText>
    </w:r>
    <w:r w:rsidRPr="51FE5148">
      <w:rPr>
        <w:rStyle w:val="PageNumber"/>
        <w:rFonts w:ascii="Calibri Light" w:hAnsi="Calibri Light"/>
      </w:rPr>
      <w:fldChar w:fldCharType="separate"/>
    </w:r>
    <w:r w:rsidR="009C0F2E">
      <w:rPr>
        <w:rStyle w:val="PageNumber"/>
        <w:rFonts w:ascii="Calibri Light" w:hAnsi="Calibri Light"/>
        <w:noProof/>
      </w:rPr>
      <w:t>38</w:t>
    </w:r>
    <w:r w:rsidRPr="51FE5148">
      <w:rPr>
        <w:rStyle w:val="PageNumber"/>
        <w:rFonts w:ascii="Calibri Light" w:hAnsi="Calibri Light"/>
        <w:noProof/>
      </w:rPr>
      <w:fldChar w:fldCharType="end"/>
    </w:r>
    <w:r w:rsidRPr="00E76680">
      <w:rPr>
        <w:rStyle w:val="PageNumber"/>
        <w:rFonts w:ascii="Calibri Light" w:hAnsi="Calibri Light"/>
      </w:rPr>
      <w:t xml:space="preserve"> of </w:t>
    </w:r>
    <w:r w:rsidRPr="51FE5148">
      <w:rPr>
        <w:rStyle w:val="PageNumber"/>
        <w:rFonts w:ascii="Calibri Light" w:hAnsi="Calibri Light"/>
        <w:noProof/>
      </w:rPr>
      <w:fldChar w:fldCharType="begin"/>
    </w:r>
    <w:r w:rsidRPr="00E76680">
      <w:rPr>
        <w:rStyle w:val="PageNumber"/>
        <w:rFonts w:ascii="Calibri Light" w:hAnsi="Calibri Light"/>
      </w:rPr>
      <w:instrText xml:space="preserve"> NUMPAGES </w:instrText>
    </w:r>
    <w:r w:rsidRPr="51FE5148">
      <w:rPr>
        <w:rStyle w:val="PageNumber"/>
        <w:rFonts w:ascii="Calibri Light" w:hAnsi="Calibri Light"/>
      </w:rPr>
      <w:fldChar w:fldCharType="separate"/>
    </w:r>
    <w:r w:rsidR="009C0F2E">
      <w:rPr>
        <w:rStyle w:val="PageNumber"/>
        <w:rFonts w:ascii="Calibri Light" w:hAnsi="Calibri Light"/>
        <w:noProof/>
      </w:rPr>
      <w:t>38</w:t>
    </w:r>
    <w:r w:rsidRPr="51FE5148">
      <w:rPr>
        <w:rStyle w:val="PageNumber"/>
        <w:rFonts w:ascii="Calibri Light" w:hAnsi="Calibri Light"/>
        <w:noProof/>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341B34" w14:textId="77777777" w:rsidR="00597ABE" w:rsidRDefault="00597ABE">
      <w:r>
        <w:separator/>
      </w:r>
    </w:p>
  </w:footnote>
  <w:footnote w:type="continuationSeparator" w:id="0">
    <w:p w14:paraId="7A437C59" w14:textId="77777777" w:rsidR="00597ABE" w:rsidRDefault="00597ABE">
      <w:r>
        <w:continuationSeparator/>
      </w:r>
    </w:p>
  </w:footnote>
  <w:footnote w:type="continuationNotice" w:id="1">
    <w:p w14:paraId="303E87B1" w14:textId="77777777" w:rsidR="00597ABE" w:rsidRDefault="00597AB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53577E" w14:paraId="4B0609C0" w14:textId="77777777" w:rsidTr="00B92D02">
      <w:tc>
        <w:tcPr>
          <w:tcW w:w="1710" w:type="dxa"/>
        </w:tcPr>
        <w:p w14:paraId="354EE64D" w14:textId="77777777" w:rsidR="0053577E" w:rsidRDefault="0053577E" w:rsidP="0049033B">
          <w:pPr>
            <w:pStyle w:val="Footer"/>
            <w:ind w:right="-108"/>
          </w:pPr>
          <w:r w:rsidRPr="00560135">
            <w:rPr>
              <w:noProof/>
            </w:rPr>
            <w:drawing>
              <wp:inline distT="0" distB="0" distL="0" distR="0" wp14:anchorId="76A031F7" wp14:editId="7AA9D2A7">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2EE5F99B" w14:textId="77777777" w:rsidR="0053577E" w:rsidRPr="00777E49" w:rsidRDefault="0053577E" w:rsidP="006F41F2">
          <w:pPr>
            <w:pStyle w:val="Footer"/>
            <w:ind w:right="-108"/>
            <w:jc w:val="center"/>
            <w:rPr>
              <w:rFonts w:ascii="Calibri Light" w:hAnsi="Calibri Light"/>
            </w:rPr>
          </w:pPr>
          <w:r>
            <w:rPr>
              <w:rFonts w:ascii="Calibri Light" w:hAnsi="Calibri Light"/>
            </w:rPr>
            <w:t>CIM-CS-04: Handle Trouble and Outage Calls – Process Trouble Call</w:t>
          </w:r>
        </w:p>
      </w:tc>
      <w:tc>
        <w:tcPr>
          <w:tcW w:w="1710" w:type="dxa"/>
        </w:tcPr>
        <w:p w14:paraId="47A57CC9" w14:textId="77777777" w:rsidR="0053577E" w:rsidRPr="00B92D02" w:rsidRDefault="0053577E" w:rsidP="006F41F2">
          <w:pPr>
            <w:pStyle w:val="Footer"/>
            <w:ind w:right="-108"/>
            <w:jc w:val="right"/>
            <w:rPr>
              <w:sz w:val="8"/>
            </w:rPr>
          </w:pPr>
        </w:p>
        <w:p w14:paraId="32B0FDD1" w14:textId="77777777" w:rsidR="0053577E" w:rsidRDefault="0053577E" w:rsidP="006F41F2">
          <w:pPr>
            <w:pStyle w:val="Footer"/>
            <w:ind w:right="-108"/>
            <w:jc w:val="right"/>
          </w:pPr>
          <w:r w:rsidRPr="00456384">
            <w:rPr>
              <w:noProof/>
            </w:rPr>
            <w:drawing>
              <wp:inline distT="0" distB="0" distL="0" distR="0" wp14:anchorId="60034FAB" wp14:editId="7A144ED3">
                <wp:extent cx="850392" cy="137160"/>
                <wp:effectExtent l="0" t="0" r="6985" b="0"/>
                <wp:docPr id="50185"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41B0E7E3" w14:textId="77777777" w:rsidR="0053577E" w:rsidRPr="00F20358" w:rsidRDefault="0053577E"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BCB337" w14:textId="77777777" w:rsidR="0053577E" w:rsidRDefault="0053577E"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53577E" w14:paraId="1EA7AE31" w14:textId="77777777" w:rsidTr="00B92D02">
      <w:tc>
        <w:tcPr>
          <w:tcW w:w="2070" w:type="dxa"/>
        </w:tcPr>
        <w:p w14:paraId="3D33F8AE" w14:textId="77777777" w:rsidR="0053577E" w:rsidRDefault="0053577E" w:rsidP="00B92D02">
          <w:pPr>
            <w:pStyle w:val="Footer"/>
            <w:ind w:right="-108"/>
          </w:pPr>
          <w:r w:rsidRPr="00560135">
            <w:rPr>
              <w:noProof/>
            </w:rPr>
            <w:drawing>
              <wp:inline distT="0" distB="0" distL="0" distR="0" wp14:anchorId="6537A7DF" wp14:editId="232FF3F9">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0DD811CB" w14:textId="77777777" w:rsidR="0053577E" w:rsidRDefault="0053577E" w:rsidP="00B92D02">
          <w:pPr>
            <w:pStyle w:val="Footer"/>
            <w:ind w:right="-108"/>
            <w:jc w:val="center"/>
          </w:pPr>
        </w:p>
      </w:tc>
      <w:tc>
        <w:tcPr>
          <w:tcW w:w="2070" w:type="dxa"/>
        </w:tcPr>
        <w:p w14:paraId="352F3F69" w14:textId="77777777" w:rsidR="0053577E" w:rsidRPr="00B92D02" w:rsidRDefault="0053577E" w:rsidP="00B92D02">
          <w:pPr>
            <w:pStyle w:val="Footer"/>
            <w:ind w:right="-108"/>
            <w:jc w:val="right"/>
            <w:rPr>
              <w:sz w:val="8"/>
            </w:rPr>
          </w:pPr>
        </w:p>
        <w:p w14:paraId="70A06E7E" w14:textId="77777777" w:rsidR="0053577E" w:rsidRDefault="0053577E" w:rsidP="00B92D02">
          <w:pPr>
            <w:pStyle w:val="Footer"/>
            <w:ind w:right="-108"/>
            <w:jc w:val="right"/>
            <w:rPr>
              <w:sz w:val="32"/>
            </w:rPr>
          </w:pPr>
          <w:r w:rsidRPr="00456384">
            <w:rPr>
              <w:noProof/>
            </w:rPr>
            <w:drawing>
              <wp:inline distT="0" distB="0" distL="0" distR="0" wp14:anchorId="01AF68C2" wp14:editId="41529106">
                <wp:extent cx="1700784" cy="274320"/>
                <wp:effectExtent l="0" t="0" r="0" b="0"/>
                <wp:docPr id="50187"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55BBBF53" w14:textId="77777777" w:rsidR="0053577E" w:rsidRDefault="0053577E" w:rsidP="00B92D02">
          <w:pPr>
            <w:pStyle w:val="Footer"/>
            <w:ind w:right="-108"/>
            <w:jc w:val="right"/>
          </w:pPr>
        </w:p>
      </w:tc>
    </w:tr>
  </w:tbl>
  <w:p w14:paraId="21D25BE1" w14:textId="77777777" w:rsidR="0053577E" w:rsidRDefault="0053577E"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17BC1"/>
    <w:multiLevelType w:val="multilevel"/>
    <w:tmpl w:val="CC706330"/>
    <w:lvl w:ilvl="0">
      <w:start w:val="4"/>
      <w:numFmt w:val="decimal"/>
      <w:lvlText w:val="%1."/>
      <w:lvlJc w:val="left"/>
      <w:pPr>
        <w:ind w:left="744" w:hanging="744"/>
      </w:pPr>
      <w:rPr>
        <w:rFonts w:hint="default"/>
      </w:rPr>
    </w:lvl>
    <w:lvl w:ilvl="1">
      <w:start w:val="1"/>
      <w:numFmt w:val="decimal"/>
      <w:lvlText w:val="%1.%2."/>
      <w:lvlJc w:val="left"/>
      <w:pPr>
        <w:ind w:left="991" w:hanging="744"/>
      </w:pPr>
      <w:rPr>
        <w:rFonts w:hint="default"/>
      </w:rPr>
    </w:lvl>
    <w:lvl w:ilvl="2">
      <w:start w:val="1"/>
      <w:numFmt w:val="decimal"/>
      <w:lvlText w:val="%1.%2.%3."/>
      <w:lvlJc w:val="left"/>
      <w:pPr>
        <w:ind w:left="1238" w:hanging="744"/>
      </w:pPr>
      <w:rPr>
        <w:rFonts w:hint="default"/>
      </w:rPr>
    </w:lvl>
    <w:lvl w:ilvl="3">
      <w:start w:val="1"/>
      <w:numFmt w:val="decimal"/>
      <w:lvlText w:val="%1.%2.%3.%4."/>
      <w:lvlJc w:val="left"/>
      <w:pPr>
        <w:ind w:left="1821" w:hanging="1080"/>
      </w:pPr>
      <w:rPr>
        <w:rFonts w:hint="default"/>
      </w:rPr>
    </w:lvl>
    <w:lvl w:ilvl="4">
      <w:start w:val="1"/>
      <w:numFmt w:val="decimal"/>
      <w:lvlText w:val="%1.%2.%3.%4.%5."/>
      <w:lvlJc w:val="left"/>
      <w:pPr>
        <w:ind w:left="2428" w:hanging="1440"/>
      </w:pPr>
      <w:rPr>
        <w:rFonts w:hint="default"/>
      </w:rPr>
    </w:lvl>
    <w:lvl w:ilvl="5">
      <w:start w:val="1"/>
      <w:numFmt w:val="decimal"/>
      <w:lvlText w:val="%1.%2.%3.%4.%5.%6."/>
      <w:lvlJc w:val="left"/>
      <w:pPr>
        <w:ind w:left="2675" w:hanging="1440"/>
      </w:pPr>
      <w:rPr>
        <w:rFonts w:hint="default"/>
      </w:rPr>
    </w:lvl>
    <w:lvl w:ilvl="6">
      <w:start w:val="1"/>
      <w:numFmt w:val="decimal"/>
      <w:lvlText w:val="%1.%2.%3.%4.%5.%6.%7."/>
      <w:lvlJc w:val="left"/>
      <w:pPr>
        <w:ind w:left="3282" w:hanging="1800"/>
      </w:pPr>
      <w:rPr>
        <w:rFonts w:hint="default"/>
      </w:rPr>
    </w:lvl>
    <w:lvl w:ilvl="7">
      <w:start w:val="1"/>
      <w:numFmt w:val="decimal"/>
      <w:lvlText w:val="%1.%2.%3.%4.%5.%6.%7.%8."/>
      <w:lvlJc w:val="left"/>
      <w:pPr>
        <w:ind w:left="3889" w:hanging="2160"/>
      </w:pPr>
      <w:rPr>
        <w:rFonts w:hint="default"/>
      </w:rPr>
    </w:lvl>
    <w:lvl w:ilvl="8">
      <w:start w:val="1"/>
      <w:numFmt w:val="decimal"/>
      <w:lvlText w:val="%1.%2.%3.%4.%5.%6.%7.%8.%9."/>
      <w:lvlJc w:val="left"/>
      <w:pPr>
        <w:ind w:left="4136" w:hanging="2160"/>
      </w:pPr>
      <w:rPr>
        <w:rFonts w:hint="default"/>
      </w:rPr>
    </w:lvl>
  </w:abstractNum>
  <w:abstractNum w:abstractNumId="1" w15:restartNumberingAfterBreak="0">
    <w:nsid w:val="054F6097"/>
    <w:multiLevelType w:val="hybridMultilevel"/>
    <w:tmpl w:val="AEB4C9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0BFA2C2C"/>
    <w:multiLevelType w:val="hybridMultilevel"/>
    <w:tmpl w:val="7BD64A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582310"/>
    <w:multiLevelType w:val="hybridMultilevel"/>
    <w:tmpl w:val="9DB83CF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0935B5"/>
    <w:multiLevelType w:val="hybridMultilevel"/>
    <w:tmpl w:val="FFAC18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4F17255"/>
    <w:multiLevelType w:val="hybridMultilevel"/>
    <w:tmpl w:val="F1C0F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7CE1873"/>
    <w:multiLevelType w:val="hybridMultilevel"/>
    <w:tmpl w:val="40A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4" w15:restartNumberingAfterBreak="0">
    <w:nsid w:val="3E7B4374"/>
    <w:multiLevelType w:val="hybridMultilevel"/>
    <w:tmpl w:val="F5FC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C7405"/>
    <w:multiLevelType w:val="hybridMultilevel"/>
    <w:tmpl w:val="5FD04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A3785A"/>
    <w:multiLevelType w:val="hybridMultilevel"/>
    <w:tmpl w:val="CCDA6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18" w15:restartNumberingAfterBreak="0">
    <w:nsid w:val="49AE6044"/>
    <w:multiLevelType w:val="hybridMultilevel"/>
    <w:tmpl w:val="CB9A6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3977F7"/>
    <w:multiLevelType w:val="hybridMultilevel"/>
    <w:tmpl w:val="15F0D8D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52FC650D"/>
    <w:multiLevelType w:val="hybridMultilevel"/>
    <w:tmpl w:val="A10A99B2"/>
    <w:lvl w:ilvl="0" w:tplc="E3AE2EA8">
      <w:start w:val="1"/>
      <w:numFmt w:val="decimal"/>
      <w:pStyle w:val="Heading2TextNumbered"/>
      <w:lvlText w:val="%1."/>
      <w:lvlJc w:val="left"/>
      <w:pPr>
        <w:ind w:left="2016" w:hanging="360"/>
      </w:pPr>
    </w:lvl>
    <w:lvl w:ilvl="1" w:tplc="04090019">
      <w:start w:val="1"/>
      <w:numFmt w:val="lowerLetter"/>
      <w:lvlText w:val="%2."/>
      <w:lvlJc w:val="left"/>
      <w:pPr>
        <w:ind w:left="2736" w:hanging="360"/>
      </w:pPr>
    </w:lvl>
    <w:lvl w:ilvl="2" w:tplc="0409001B">
      <w:start w:val="1"/>
      <w:numFmt w:val="lowerRoman"/>
      <w:lvlText w:val="%3."/>
      <w:lvlJc w:val="right"/>
      <w:pPr>
        <w:ind w:left="3456" w:hanging="180"/>
      </w:pPr>
    </w:lvl>
    <w:lvl w:ilvl="3" w:tplc="0409000F">
      <w:start w:val="1"/>
      <w:numFmt w:val="decimal"/>
      <w:lvlText w:val="%4."/>
      <w:lvlJc w:val="left"/>
      <w:pPr>
        <w:ind w:left="4176" w:hanging="360"/>
      </w:pPr>
    </w:lvl>
    <w:lvl w:ilvl="4" w:tplc="A9FCC582">
      <w:numFmt w:val="bullet"/>
      <w:lvlText w:val=""/>
      <w:lvlJc w:val="left"/>
      <w:pPr>
        <w:ind w:left="4896" w:hanging="360"/>
      </w:pPr>
      <w:rPr>
        <w:rFonts w:ascii="Wingdings" w:eastAsia="MS Mincho" w:hAnsi="Wingdings" w:cs="Times New Roman" w:hint="default"/>
      </w:r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21" w15:restartNumberingAfterBreak="0">
    <w:nsid w:val="5E3567F9"/>
    <w:multiLevelType w:val="hybridMultilevel"/>
    <w:tmpl w:val="1744F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35EA9"/>
    <w:multiLevelType w:val="multilevel"/>
    <w:tmpl w:val="328C933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65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4" w15:restartNumberingAfterBreak="0">
    <w:nsid w:val="750F0436"/>
    <w:multiLevelType w:val="hybridMultilevel"/>
    <w:tmpl w:val="6E7E6C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A571FD4"/>
    <w:multiLevelType w:val="hybridMultilevel"/>
    <w:tmpl w:val="797C0A5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7DB00ABB"/>
    <w:multiLevelType w:val="multilevel"/>
    <w:tmpl w:val="A3743AE0"/>
    <w:lvl w:ilvl="0">
      <w:start w:val="4"/>
      <w:numFmt w:val="decimal"/>
      <w:lvlText w:val="%1."/>
      <w:lvlJc w:val="left"/>
      <w:pPr>
        <w:ind w:left="744" w:hanging="744"/>
      </w:pPr>
      <w:rPr>
        <w:rFonts w:hint="default"/>
      </w:rPr>
    </w:lvl>
    <w:lvl w:ilvl="1">
      <w:start w:val="1"/>
      <w:numFmt w:val="decimal"/>
      <w:lvlText w:val="%1.%2."/>
      <w:lvlJc w:val="left"/>
      <w:pPr>
        <w:ind w:left="1239" w:hanging="744"/>
      </w:pPr>
      <w:rPr>
        <w:rFonts w:hint="default"/>
      </w:rPr>
    </w:lvl>
    <w:lvl w:ilvl="2">
      <w:start w:val="1"/>
      <w:numFmt w:val="decimal"/>
      <w:lvlText w:val="%1.%2.%3."/>
      <w:lvlJc w:val="left"/>
      <w:pPr>
        <w:ind w:left="1734" w:hanging="744"/>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num w:numId="1">
    <w:abstractNumId w:val="4"/>
  </w:num>
  <w:num w:numId="2">
    <w:abstractNumId w:val="12"/>
  </w:num>
  <w:num w:numId="3">
    <w:abstractNumId w:val="13"/>
  </w:num>
  <w:num w:numId="4">
    <w:abstractNumId w:val="2"/>
  </w:num>
  <w:num w:numId="5">
    <w:abstractNumId w:val="22"/>
  </w:num>
  <w:num w:numId="6">
    <w:abstractNumId w:val="17"/>
  </w:num>
  <w:num w:numId="7">
    <w:abstractNumId w:val="23"/>
  </w:num>
  <w:num w:numId="8">
    <w:abstractNumId w:val="25"/>
  </w:num>
  <w:num w:numId="9">
    <w:abstractNumId w:val="7"/>
  </w:num>
  <w:num w:numId="10">
    <w:abstractNumId w:val="3"/>
  </w:num>
  <w:num w:numId="11">
    <w:abstractNumId w:val="10"/>
  </w:num>
  <w:num w:numId="12">
    <w:abstractNumId w:val="21"/>
  </w:num>
  <w:num w:numId="13">
    <w:abstractNumId w:val="9"/>
  </w:num>
  <w:num w:numId="14">
    <w:abstractNumId w:val="11"/>
  </w:num>
  <w:num w:numId="15">
    <w:abstractNumId w:val="22"/>
    <w:lvlOverride w:ilvl="0">
      <w:startOverride w:val="4"/>
    </w:lvlOverride>
  </w:num>
  <w:num w:numId="16">
    <w:abstractNumId w:val="18"/>
  </w:num>
  <w:num w:numId="17">
    <w:abstractNumId w:val="8"/>
  </w:num>
  <w:num w:numId="18">
    <w:abstractNumId w:val="20"/>
  </w:num>
  <w:num w:numId="19">
    <w:abstractNumId w:val="24"/>
  </w:num>
  <w:num w:numId="20">
    <w:abstractNumId w:val="6"/>
  </w:num>
  <w:num w:numId="21">
    <w:abstractNumId w:val="1"/>
  </w:num>
  <w:num w:numId="22">
    <w:abstractNumId w:val="5"/>
  </w:num>
  <w:num w:numId="23">
    <w:abstractNumId w:val="19"/>
  </w:num>
  <w:num w:numId="24">
    <w:abstractNumId w:val="27"/>
  </w:num>
  <w:num w:numId="25">
    <w:abstractNumId w:val="22"/>
    <w:lvlOverride w:ilvl="0">
      <w:startOverride w:val="4"/>
    </w:lvlOverride>
    <w:lvlOverride w:ilvl="1">
      <w:startOverride w:val="1"/>
    </w:lvlOverride>
    <w:lvlOverride w:ilvl="2">
      <w:startOverride w:val="2"/>
    </w:lvlOverride>
  </w:num>
  <w:num w:numId="26">
    <w:abstractNumId w:val="0"/>
  </w:num>
  <w:num w:numId="27">
    <w:abstractNumId w:val="16"/>
  </w:num>
  <w:num w:numId="28">
    <w:abstractNumId w:val="14"/>
  </w:num>
  <w:num w:numId="29">
    <w:abstractNumId w:val="15"/>
  </w:num>
  <w:num w:numId="3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3"/>
    </w:lvlOverride>
    <w:lvlOverride w:ilvl="1">
      <w:startOverride w:val="2"/>
    </w:lvlOverride>
  </w:num>
  <w:num w:numId="32">
    <w:abstractNumId w:val="22"/>
    <w:lvlOverride w:ilvl="0">
      <w:startOverride w:val="3"/>
    </w:lvlOverride>
    <w:lvlOverride w:ilvl="1">
      <w:startOverride w:val="2"/>
    </w:lvlOverride>
  </w:num>
  <w:num w:numId="33">
    <w:abstractNumId w:val="22"/>
  </w:num>
  <w:num w:numId="34">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7B0"/>
    <w:rsid w:val="00002D95"/>
    <w:rsid w:val="00003509"/>
    <w:rsid w:val="00003582"/>
    <w:rsid w:val="00004781"/>
    <w:rsid w:val="000057CD"/>
    <w:rsid w:val="00006038"/>
    <w:rsid w:val="000062BF"/>
    <w:rsid w:val="00010907"/>
    <w:rsid w:val="000109F6"/>
    <w:rsid w:val="000128BC"/>
    <w:rsid w:val="00014DAD"/>
    <w:rsid w:val="00016453"/>
    <w:rsid w:val="00017173"/>
    <w:rsid w:val="00017711"/>
    <w:rsid w:val="00020A6C"/>
    <w:rsid w:val="000216D9"/>
    <w:rsid w:val="0002276C"/>
    <w:rsid w:val="00023544"/>
    <w:rsid w:val="000238F1"/>
    <w:rsid w:val="00023EA4"/>
    <w:rsid w:val="000243B2"/>
    <w:rsid w:val="000251B7"/>
    <w:rsid w:val="00025613"/>
    <w:rsid w:val="00027616"/>
    <w:rsid w:val="00027A82"/>
    <w:rsid w:val="00027B98"/>
    <w:rsid w:val="00027D8C"/>
    <w:rsid w:val="00027E2A"/>
    <w:rsid w:val="00030271"/>
    <w:rsid w:val="000303F0"/>
    <w:rsid w:val="0003060B"/>
    <w:rsid w:val="00030B29"/>
    <w:rsid w:val="00031112"/>
    <w:rsid w:val="000322D1"/>
    <w:rsid w:val="000323C3"/>
    <w:rsid w:val="00033AB0"/>
    <w:rsid w:val="00033D47"/>
    <w:rsid w:val="000346BD"/>
    <w:rsid w:val="00034A0E"/>
    <w:rsid w:val="00035CDE"/>
    <w:rsid w:val="00037AEF"/>
    <w:rsid w:val="00040B93"/>
    <w:rsid w:val="00041D42"/>
    <w:rsid w:val="0004351B"/>
    <w:rsid w:val="000441A4"/>
    <w:rsid w:val="00044D13"/>
    <w:rsid w:val="00044FE4"/>
    <w:rsid w:val="000458DA"/>
    <w:rsid w:val="00045F9B"/>
    <w:rsid w:val="000468C2"/>
    <w:rsid w:val="0005054A"/>
    <w:rsid w:val="00052D0D"/>
    <w:rsid w:val="000530B2"/>
    <w:rsid w:val="000533AC"/>
    <w:rsid w:val="00054364"/>
    <w:rsid w:val="00054810"/>
    <w:rsid w:val="000552E4"/>
    <w:rsid w:val="00055DF3"/>
    <w:rsid w:val="000561E9"/>
    <w:rsid w:val="0005764E"/>
    <w:rsid w:val="00060FD8"/>
    <w:rsid w:val="00061117"/>
    <w:rsid w:val="00062465"/>
    <w:rsid w:val="00063B1F"/>
    <w:rsid w:val="00063C7C"/>
    <w:rsid w:val="00063F6E"/>
    <w:rsid w:val="00063FDB"/>
    <w:rsid w:val="00065B2E"/>
    <w:rsid w:val="00066862"/>
    <w:rsid w:val="0006698D"/>
    <w:rsid w:val="00067864"/>
    <w:rsid w:val="00067C26"/>
    <w:rsid w:val="0007033D"/>
    <w:rsid w:val="000715B1"/>
    <w:rsid w:val="00071A96"/>
    <w:rsid w:val="00071AB4"/>
    <w:rsid w:val="00071CB3"/>
    <w:rsid w:val="00072169"/>
    <w:rsid w:val="000729AB"/>
    <w:rsid w:val="00073B93"/>
    <w:rsid w:val="0007457C"/>
    <w:rsid w:val="000749AC"/>
    <w:rsid w:val="000763D2"/>
    <w:rsid w:val="00076D71"/>
    <w:rsid w:val="000773DA"/>
    <w:rsid w:val="000809F5"/>
    <w:rsid w:val="000824EE"/>
    <w:rsid w:val="00082B7D"/>
    <w:rsid w:val="00083908"/>
    <w:rsid w:val="00083D6D"/>
    <w:rsid w:val="00083F4A"/>
    <w:rsid w:val="00084973"/>
    <w:rsid w:val="00084977"/>
    <w:rsid w:val="000854E3"/>
    <w:rsid w:val="00085C72"/>
    <w:rsid w:val="00085FBF"/>
    <w:rsid w:val="00086A87"/>
    <w:rsid w:val="0008787A"/>
    <w:rsid w:val="000878C2"/>
    <w:rsid w:val="00087E11"/>
    <w:rsid w:val="000900F0"/>
    <w:rsid w:val="0009164A"/>
    <w:rsid w:val="00091BDB"/>
    <w:rsid w:val="00092572"/>
    <w:rsid w:val="00092C70"/>
    <w:rsid w:val="00093C2E"/>
    <w:rsid w:val="0009423A"/>
    <w:rsid w:val="00094469"/>
    <w:rsid w:val="00094490"/>
    <w:rsid w:val="000963D4"/>
    <w:rsid w:val="00096CFE"/>
    <w:rsid w:val="00096E3C"/>
    <w:rsid w:val="0009711F"/>
    <w:rsid w:val="000972A7"/>
    <w:rsid w:val="00097C8B"/>
    <w:rsid w:val="000A0841"/>
    <w:rsid w:val="000A0F46"/>
    <w:rsid w:val="000A2B3F"/>
    <w:rsid w:val="000A4286"/>
    <w:rsid w:val="000A460B"/>
    <w:rsid w:val="000A5A07"/>
    <w:rsid w:val="000A637B"/>
    <w:rsid w:val="000B10CA"/>
    <w:rsid w:val="000B1EA6"/>
    <w:rsid w:val="000B1F21"/>
    <w:rsid w:val="000B32D5"/>
    <w:rsid w:val="000B4A1B"/>
    <w:rsid w:val="000B549B"/>
    <w:rsid w:val="000B71C5"/>
    <w:rsid w:val="000B7F4C"/>
    <w:rsid w:val="000C00A7"/>
    <w:rsid w:val="000C1378"/>
    <w:rsid w:val="000C1703"/>
    <w:rsid w:val="000C3994"/>
    <w:rsid w:val="000C50DA"/>
    <w:rsid w:val="000C5EE5"/>
    <w:rsid w:val="000D15DF"/>
    <w:rsid w:val="000D1FA7"/>
    <w:rsid w:val="000D2034"/>
    <w:rsid w:val="000D2703"/>
    <w:rsid w:val="000D3998"/>
    <w:rsid w:val="000D39C7"/>
    <w:rsid w:val="000D3DC8"/>
    <w:rsid w:val="000D3F66"/>
    <w:rsid w:val="000D6D2C"/>
    <w:rsid w:val="000D715A"/>
    <w:rsid w:val="000D78AA"/>
    <w:rsid w:val="000D7C2B"/>
    <w:rsid w:val="000E07F5"/>
    <w:rsid w:val="000E166C"/>
    <w:rsid w:val="000E1E6B"/>
    <w:rsid w:val="000E2749"/>
    <w:rsid w:val="000E2D57"/>
    <w:rsid w:val="000E3FF1"/>
    <w:rsid w:val="000E5E8A"/>
    <w:rsid w:val="000E6897"/>
    <w:rsid w:val="000F02B8"/>
    <w:rsid w:val="000F04FC"/>
    <w:rsid w:val="000F1011"/>
    <w:rsid w:val="000F2995"/>
    <w:rsid w:val="000F2A22"/>
    <w:rsid w:val="000F4356"/>
    <w:rsid w:val="000F45E7"/>
    <w:rsid w:val="000F48E4"/>
    <w:rsid w:val="000F5042"/>
    <w:rsid w:val="000F5818"/>
    <w:rsid w:val="000F5A94"/>
    <w:rsid w:val="000F64E4"/>
    <w:rsid w:val="000F68EF"/>
    <w:rsid w:val="000F740F"/>
    <w:rsid w:val="000F7473"/>
    <w:rsid w:val="0010123A"/>
    <w:rsid w:val="00102207"/>
    <w:rsid w:val="0010306D"/>
    <w:rsid w:val="001031DB"/>
    <w:rsid w:val="001031DD"/>
    <w:rsid w:val="00103338"/>
    <w:rsid w:val="00103F01"/>
    <w:rsid w:val="00104626"/>
    <w:rsid w:val="00104B9A"/>
    <w:rsid w:val="00105818"/>
    <w:rsid w:val="00105E1F"/>
    <w:rsid w:val="00105F9E"/>
    <w:rsid w:val="00106070"/>
    <w:rsid w:val="001064F0"/>
    <w:rsid w:val="00106711"/>
    <w:rsid w:val="00106C59"/>
    <w:rsid w:val="00107A9A"/>
    <w:rsid w:val="00107C4F"/>
    <w:rsid w:val="001101C6"/>
    <w:rsid w:val="00110956"/>
    <w:rsid w:val="001109B6"/>
    <w:rsid w:val="00110BC1"/>
    <w:rsid w:val="0011136F"/>
    <w:rsid w:val="00113845"/>
    <w:rsid w:val="00113D93"/>
    <w:rsid w:val="00114C19"/>
    <w:rsid w:val="00115DED"/>
    <w:rsid w:val="001174C7"/>
    <w:rsid w:val="0011797D"/>
    <w:rsid w:val="00117AE7"/>
    <w:rsid w:val="0012032A"/>
    <w:rsid w:val="00120EC7"/>
    <w:rsid w:val="00122E54"/>
    <w:rsid w:val="00122F63"/>
    <w:rsid w:val="00123BD7"/>
    <w:rsid w:val="00123F4C"/>
    <w:rsid w:val="00125622"/>
    <w:rsid w:val="0012575C"/>
    <w:rsid w:val="00125A09"/>
    <w:rsid w:val="0012622A"/>
    <w:rsid w:val="0012697D"/>
    <w:rsid w:val="00127CE4"/>
    <w:rsid w:val="00130AB5"/>
    <w:rsid w:val="00130BB4"/>
    <w:rsid w:val="00131612"/>
    <w:rsid w:val="0013204A"/>
    <w:rsid w:val="001325E2"/>
    <w:rsid w:val="0013389F"/>
    <w:rsid w:val="00134902"/>
    <w:rsid w:val="001350D8"/>
    <w:rsid w:val="00135725"/>
    <w:rsid w:val="00135959"/>
    <w:rsid w:val="001368B5"/>
    <w:rsid w:val="00136991"/>
    <w:rsid w:val="001369CD"/>
    <w:rsid w:val="001370F9"/>
    <w:rsid w:val="001375DC"/>
    <w:rsid w:val="001376E2"/>
    <w:rsid w:val="0014037C"/>
    <w:rsid w:val="00140A9F"/>
    <w:rsid w:val="001411CF"/>
    <w:rsid w:val="00141B9E"/>
    <w:rsid w:val="00141C97"/>
    <w:rsid w:val="001420EF"/>
    <w:rsid w:val="00142E9C"/>
    <w:rsid w:val="001438E6"/>
    <w:rsid w:val="001444AF"/>
    <w:rsid w:val="001447A8"/>
    <w:rsid w:val="00144E5F"/>
    <w:rsid w:val="00145844"/>
    <w:rsid w:val="0014587C"/>
    <w:rsid w:val="00146827"/>
    <w:rsid w:val="00146984"/>
    <w:rsid w:val="00147844"/>
    <w:rsid w:val="0015096B"/>
    <w:rsid w:val="00150ABD"/>
    <w:rsid w:val="00150E14"/>
    <w:rsid w:val="00150F96"/>
    <w:rsid w:val="001525DD"/>
    <w:rsid w:val="00153159"/>
    <w:rsid w:val="00153D78"/>
    <w:rsid w:val="001552CF"/>
    <w:rsid w:val="0016054D"/>
    <w:rsid w:val="001607B9"/>
    <w:rsid w:val="00160CB0"/>
    <w:rsid w:val="00160E39"/>
    <w:rsid w:val="00160E9B"/>
    <w:rsid w:val="001617C5"/>
    <w:rsid w:val="001618A5"/>
    <w:rsid w:val="00161E92"/>
    <w:rsid w:val="0016318A"/>
    <w:rsid w:val="00163DEB"/>
    <w:rsid w:val="00164393"/>
    <w:rsid w:val="0016449E"/>
    <w:rsid w:val="00165220"/>
    <w:rsid w:val="00165D26"/>
    <w:rsid w:val="00166325"/>
    <w:rsid w:val="00167F8C"/>
    <w:rsid w:val="001713C9"/>
    <w:rsid w:val="00171820"/>
    <w:rsid w:val="0017224C"/>
    <w:rsid w:val="00173046"/>
    <w:rsid w:val="001738E9"/>
    <w:rsid w:val="00173B47"/>
    <w:rsid w:val="00175C7D"/>
    <w:rsid w:val="00175D12"/>
    <w:rsid w:val="001774C0"/>
    <w:rsid w:val="0017775A"/>
    <w:rsid w:val="00177E3D"/>
    <w:rsid w:val="00177F0E"/>
    <w:rsid w:val="00181278"/>
    <w:rsid w:val="001830B7"/>
    <w:rsid w:val="001832A8"/>
    <w:rsid w:val="00183A6A"/>
    <w:rsid w:val="00184319"/>
    <w:rsid w:val="001850F2"/>
    <w:rsid w:val="001860E0"/>
    <w:rsid w:val="0018699A"/>
    <w:rsid w:val="00186B58"/>
    <w:rsid w:val="00186D26"/>
    <w:rsid w:val="00187CB8"/>
    <w:rsid w:val="00190511"/>
    <w:rsid w:val="001911A1"/>
    <w:rsid w:val="001921A4"/>
    <w:rsid w:val="00193CF6"/>
    <w:rsid w:val="001945F3"/>
    <w:rsid w:val="00196220"/>
    <w:rsid w:val="0019698B"/>
    <w:rsid w:val="00196E71"/>
    <w:rsid w:val="00196FA3"/>
    <w:rsid w:val="00197990"/>
    <w:rsid w:val="00197A0B"/>
    <w:rsid w:val="001A04BA"/>
    <w:rsid w:val="001A22A5"/>
    <w:rsid w:val="001A259C"/>
    <w:rsid w:val="001A2ACB"/>
    <w:rsid w:val="001A3717"/>
    <w:rsid w:val="001A39E0"/>
    <w:rsid w:val="001A5455"/>
    <w:rsid w:val="001A6236"/>
    <w:rsid w:val="001A78BE"/>
    <w:rsid w:val="001B0DDE"/>
    <w:rsid w:val="001B0FC8"/>
    <w:rsid w:val="001B10EB"/>
    <w:rsid w:val="001B16B6"/>
    <w:rsid w:val="001B1BDE"/>
    <w:rsid w:val="001B23CD"/>
    <w:rsid w:val="001B2455"/>
    <w:rsid w:val="001B2BF4"/>
    <w:rsid w:val="001B35C8"/>
    <w:rsid w:val="001B387B"/>
    <w:rsid w:val="001B3A80"/>
    <w:rsid w:val="001B3DBE"/>
    <w:rsid w:val="001B5522"/>
    <w:rsid w:val="001B767C"/>
    <w:rsid w:val="001B7823"/>
    <w:rsid w:val="001B7A22"/>
    <w:rsid w:val="001C011C"/>
    <w:rsid w:val="001C2C4B"/>
    <w:rsid w:val="001C34E5"/>
    <w:rsid w:val="001C59EF"/>
    <w:rsid w:val="001C5A50"/>
    <w:rsid w:val="001C5F1E"/>
    <w:rsid w:val="001C6846"/>
    <w:rsid w:val="001D164F"/>
    <w:rsid w:val="001D173C"/>
    <w:rsid w:val="001D3211"/>
    <w:rsid w:val="001D4212"/>
    <w:rsid w:val="001D4812"/>
    <w:rsid w:val="001D4A4F"/>
    <w:rsid w:val="001D5C03"/>
    <w:rsid w:val="001D6039"/>
    <w:rsid w:val="001D690F"/>
    <w:rsid w:val="001D6C63"/>
    <w:rsid w:val="001E1091"/>
    <w:rsid w:val="001E1582"/>
    <w:rsid w:val="001E2323"/>
    <w:rsid w:val="001E46D7"/>
    <w:rsid w:val="001E4E33"/>
    <w:rsid w:val="001E4E73"/>
    <w:rsid w:val="001E68E1"/>
    <w:rsid w:val="001F0308"/>
    <w:rsid w:val="001F03C3"/>
    <w:rsid w:val="001F107F"/>
    <w:rsid w:val="001F1361"/>
    <w:rsid w:val="001F185C"/>
    <w:rsid w:val="001F3BCA"/>
    <w:rsid w:val="001F4C1C"/>
    <w:rsid w:val="001F5A89"/>
    <w:rsid w:val="001F5ECC"/>
    <w:rsid w:val="001F664D"/>
    <w:rsid w:val="001F670F"/>
    <w:rsid w:val="001F708C"/>
    <w:rsid w:val="001F7274"/>
    <w:rsid w:val="001F7988"/>
    <w:rsid w:val="0020058C"/>
    <w:rsid w:val="00201D13"/>
    <w:rsid w:val="002021BF"/>
    <w:rsid w:val="00202FEA"/>
    <w:rsid w:val="00203F48"/>
    <w:rsid w:val="00203F61"/>
    <w:rsid w:val="00206E94"/>
    <w:rsid w:val="002075DD"/>
    <w:rsid w:val="002103EE"/>
    <w:rsid w:val="00211413"/>
    <w:rsid w:val="002119EC"/>
    <w:rsid w:val="00211F11"/>
    <w:rsid w:val="002121E9"/>
    <w:rsid w:val="00212B0E"/>
    <w:rsid w:val="00213316"/>
    <w:rsid w:val="002153C7"/>
    <w:rsid w:val="002154EA"/>
    <w:rsid w:val="002156A3"/>
    <w:rsid w:val="002156F9"/>
    <w:rsid w:val="002157AF"/>
    <w:rsid w:val="00217A67"/>
    <w:rsid w:val="00220DD6"/>
    <w:rsid w:val="0022156E"/>
    <w:rsid w:val="0022206D"/>
    <w:rsid w:val="00222151"/>
    <w:rsid w:val="00222243"/>
    <w:rsid w:val="00223362"/>
    <w:rsid w:val="00223E6B"/>
    <w:rsid w:val="00225401"/>
    <w:rsid w:val="002264F7"/>
    <w:rsid w:val="0023101C"/>
    <w:rsid w:val="00231A8C"/>
    <w:rsid w:val="00231E6E"/>
    <w:rsid w:val="00233089"/>
    <w:rsid w:val="002339D2"/>
    <w:rsid w:val="00233ABC"/>
    <w:rsid w:val="00233D96"/>
    <w:rsid w:val="00236314"/>
    <w:rsid w:val="00236981"/>
    <w:rsid w:val="00236F83"/>
    <w:rsid w:val="00237377"/>
    <w:rsid w:val="00241C97"/>
    <w:rsid w:val="002433AA"/>
    <w:rsid w:val="00243F81"/>
    <w:rsid w:val="00244294"/>
    <w:rsid w:val="00246AAF"/>
    <w:rsid w:val="00247129"/>
    <w:rsid w:val="0025138E"/>
    <w:rsid w:val="002518E6"/>
    <w:rsid w:val="00251918"/>
    <w:rsid w:val="0025242B"/>
    <w:rsid w:val="00252EC6"/>
    <w:rsid w:val="00253A05"/>
    <w:rsid w:val="00253FF9"/>
    <w:rsid w:val="00254AFB"/>
    <w:rsid w:val="002552E3"/>
    <w:rsid w:val="0025546C"/>
    <w:rsid w:val="0025641B"/>
    <w:rsid w:val="0025654A"/>
    <w:rsid w:val="00256E4B"/>
    <w:rsid w:val="00260549"/>
    <w:rsid w:val="0026127A"/>
    <w:rsid w:val="002617F2"/>
    <w:rsid w:val="00261B87"/>
    <w:rsid w:val="00262727"/>
    <w:rsid w:val="002627BF"/>
    <w:rsid w:val="00262FDC"/>
    <w:rsid w:val="00263CB6"/>
    <w:rsid w:val="002640BD"/>
    <w:rsid w:val="002643C3"/>
    <w:rsid w:val="00264CD1"/>
    <w:rsid w:val="0026505E"/>
    <w:rsid w:val="00265EE9"/>
    <w:rsid w:val="002670DA"/>
    <w:rsid w:val="002676B7"/>
    <w:rsid w:val="00267E8D"/>
    <w:rsid w:val="00270162"/>
    <w:rsid w:val="0027022B"/>
    <w:rsid w:val="00270B0D"/>
    <w:rsid w:val="0027225B"/>
    <w:rsid w:val="00272D45"/>
    <w:rsid w:val="0027419C"/>
    <w:rsid w:val="00274205"/>
    <w:rsid w:val="00274EC6"/>
    <w:rsid w:val="00275319"/>
    <w:rsid w:val="0027667C"/>
    <w:rsid w:val="00277302"/>
    <w:rsid w:val="002800B1"/>
    <w:rsid w:val="002809CF"/>
    <w:rsid w:val="00280AC1"/>
    <w:rsid w:val="00280C7F"/>
    <w:rsid w:val="002823E5"/>
    <w:rsid w:val="00282DC9"/>
    <w:rsid w:val="0028307B"/>
    <w:rsid w:val="002843C5"/>
    <w:rsid w:val="0028476D"/>
    <w:rsid w:val="002859BD"/>
    <w:rsid w:val="00285C6B"/>
    <w:rsid w:val="002900F6"/>
    <w:rsid w:val="002906EF"/>
    <w:rsid w:val="00290DDD"/>
    <w:rsid w:val="00291297"/>
    <w:rsid w:val="00291BBD"/>
    <w:rsid w:val="00292202"/>
    <w:rsid w:val="00292393"/>
    <w:rsid w:val="002923DC"/>
    <w:rsid w:val="00292BCA"/>
    <w:rsid w:val="002935AD"/>
    <w:rsid w:val="0029504F"/>
    <w:rsid w:val="00295B93"/>
    <w:rsid w:val="00295F12"/>
    <w:rsid w:val="00297C4E"/>
    <w:rsid w:val="002A12DD"/>
    <w:rsid w:val="002A19CF"/>
    <w:rsid w:val="002A1C6A"/>
    <w:rsid w:val="002A31F8"/>
    <w:rsid w:val="002A34D7"/>
    <w:rsid w:val="002A3B32"/>
    <w:rsid w:val="002A46C6"/>
    <w:rsid w:val="002A5927"/>
    <w:rsid w:val="002A7E1F"/>
    <w:rsid w:val="002B0C5E"/>
    <w:rsid w:val="002B0CCF"/>
    <w:rsid w:val="002B2382"/>
    <w:rsid w:val="002B2C72"/>
    <w:rsid w:val="002B2F44"/>
    <w:rsid w:val="002B3AD4"/>
    <w:rsid w:val="002B5B36"/>
    <w:rsid w:val="002B66BB"/>
    <w:rsid w:val="002B6F30"/>
    <w:rsid w:val="002B7EA6"/>
    <w:rsid w:val="002C04B5"/>
    <w:rsid w:val="002C081F"/>
    <w:rsid w:val="002C0CCB"/>
    <w:rsid w:val="002C2147"/>
    <w:rsid w:val="002C2BF3"/>
    <w:rsid w:val="002C4852"/>
    <w:rsid w:val="002C4B99"/>
    <w:rsid w:val="002C4DCF"/>
    <w:rsid w:val="002C4E01"/>
    <w:rsid w:val="002C59E1"/>
    <w:rsid w:val="002C5D79"/>
    <w:rsid w:val="002C775A"/>
    <w:rsid w:val="002C7ECD"/>
    <w:rsid w:val="002D05BE"/>
    <w:rsid w:val="002D0904"/>
    <w:rsid w:val="002D0C45"/>
    <w:rsid w:val="002D1A2E"/>
    <w:rsid w:val="002D1E53"/>
    <w:rsid w:val="002D1F0C"/>
    <w:rsid w:val="002D281F"/>
    <w:rsid w:val="002D3759"/>
    <w:rsid w:val="002D408B"/>
    <w:rsid w:val="002D419E"/>
    <w:rsid w:val="002D420D"/>
    <w:rsid w:val="002D45BB"/>
    <w:rsid w:val="002D47EF"/>
    <w:rsid w:val="002D53C8"/>
    <w:rsid w:val="002D5DD6"/>
    <w:rsid w:val="002D5E88"/>
    <w:rsid w:val="002D643D"/>
    <w:rsid w:val="002D7408"/>
    <w:rsid w:val="002D79AF"/>
    <w:rsid w:val="002E00F2"/>
    <w:rsid w:val="002E02E0"/>
    <w:rsid w:val="002E049B"/>
    <w:rsid w:val="002E0996"/>
    <w:rsid w:val="002E22DA"/>
    <w:rsid w:val="002E2748"/>
    <w:rsid w:val="002E3279"/>
    <w:rsid w:val="002E4AD3"/>
    <w:rsid w:val="002E5348"/>
    <w:rsid w:val="002E5EC5"/>
    <w:rsid w:val="002E6D83"/>
    <w:rsid w:val="002E7464"/>
    <w:rsid w:val="002E7FEA"/>
    <w:rsid w:val="002F0988"/>
    <w:rsid w:val="002F1623"/>
    <w:rsid w:val="002F28C2"/>
    <w:rsid w:val="002F2DC9"/>
    <w:rsid w:val="002F54D6"/>
    <w:rsid w:val="002F58D0"/>
    <w:rsid w:val="002F6C9B"/>
    <w:rsid w:val="002F729A"/>
    <w:rsid w:val="003014D7"/>
    <w:rsid w:val="00301E5D"/>
    <w:rsid w:val="00303113"/>
    <w:rsid w:val="00303924"/>
    <w:rsid w:val="00304829"/>
    <w:rsid w:val="00305021"/>
    <w:rsid w:val="00305BA4"/>
    <w:rsid w:val="00305FF6"/>
    <w:rsid w:val="0030634C"/>
    <w:rsid w:val="00306847"/>
    <w:rsid w:val="0030764C"/>
    <w:rsid w:val="003102D4"/>
    <w:rsid w:val="00311323"/>
    <w:rsid w:val="0031197F"/>
    <w:rsid w:val="00311B4A"/>
    <w:rsid w:val="0031243E"/>
    <w:rsid w:val="0031271A"/>
    <w:rsid w:val="003157D3"/>
    <w:rsid w:val="00316DC0"/>
    <w:rsid w:val="00316EE7"/>
    <w:rsid w:val="003170A1"/>
    <w:rsid w:val="00317F40"/>
    <w:rsid w:val="00321417"/>
    <w:rsid w:val="003217F6"/>
    <w:rsid w:val="00321E09"/>
    <w:rsid w:val="003220C8"/>
    <w:rsid w:val="00322EEB"/>
    <w:rsid w:val="0032387E"/>
    <w:rsid w:val="00324FC2"/>
    <w:rsid w:val="003273CB"/>
    <w:rsid w:val="00327564"/>
    <w:rsid w:val="003275D9"/>
    <w:rsid w:val="003312AF"/>
    <w:rsid w:val="00332D4C"/>
    <w:rsid w:val="00332D5B"/>
    <w:rsid w:val="003348E1"/>
    <w:rsid w:val="003355A8"/>
    <w:rsid w:val="00336EF9"/>
    <w:rsid w:val="00337129"/>
    <w:rsid w:val="0033718C"/>
    <w:rsid w:val="0034079B"/>
    <w:rsid w:val="00341C2B"/>
    <w:rsid w:val="0034372A"/>
    <w:rsid w:val="003443AA"/>
    <w:rsid w:val="003447F4"/>
    <w:rsid w:val="0034493E"/>
    <w:rsid w:val="003454B4"/>
    <w:rsid w:val="003469C9"/>
    <w:rsid w:val="0034702A"/>
    <w:rsid w:val="003471A9"/>
    <w:rsid w:val="00347307"/>
    <w:rsid w:val="0034736B"/>
    <w:rsid w:val="0035091A"/>
    <w:rsid w:val="00350F6B"/>
    <w:rsid w:val="00351753"/>
    <w:rsid w:val="00351BF5"/>
    <w:rsid w:val="00351C72"/>
    <w:rsid w:val="003526CA"/>
    <w:rsid w:val="00352784"/>
    <w:rsid w:val="00353881"/>
    <w:rsid w:val="003539EF"/>
    <w:rsid w:val="00353E23"/>
    <w:rsid w:val="0035525A"/>
    <w:rsid w:val="00356262"/>
    <w:rsid w:val="003570E9"/>
    <w:rsid w:val="00357B44"/>
    <w:rsid w:val="00357D4F"/>
    <w:rsid w:val="003600E3"/>
    <w:rsid w:val="00360169"/>
    <w:rsid w:val="003618E8"/>
    <w:rsid w:val="003629EE"/>
    <w:rsid w:val="00363215"/>
    <w:rsid w:val="003635CB"/>
    <w:rsid w:val="00363874"/>
    <w:rsid w:val="00364675"/>
    <w:rsid w:val="00364BC1"/>
    <w:rsid w:val="00364D7A"/>
    <w:rsid w:val="00365449"/>
    <w:rsid w:val="003658B9"/>
    <w:rsid w:val="0036648A"/>
    <w:rsid w:val="003668E9"/>
    <w:rsid w:val="00366B7A"/>
    <w:rsid w:val="00367FFA"/>
    <w:rsid w:val="003708CF"/>
    <w:rsid w:val="0037155D"/>
    <w:rsid w:val="00371561"/>
    <w:rsid w:val="0037272D"/>
    <w:rsid w:val="00373152"/>
    <w:rsid w:val="0037339E"/>
    <w:rsid w:val="003739DC"/>
    <w:rsid w:val="00373FB7"/>
    <w:rsid w:val="00374C38"/>
    <w:rsid w:val="00375512"/>
    <w:rsid w:val="00375867"/>
    <w:rsid w:val="00375F04"/>
    <w:rsid w:val="00375FC7"/>
    <w:rsid w:val="00376A0D"/>
    <w:rsid w:val="00377277"/>
    <w:rsid w:val="0038047C"/>
    <w:rsid w:val="00380E93"/>
    <w:rsid w:val="0038118E"/>
    <w:rsid w:val="00381B7A"/>
    <w:rsid w:val="003823C4"/>
    <w:rsid w:val="00382A74"/>
    <w:rsid w:val="0038632C"/>
    <w:rsid w:val="00387370"/>
    <w:rsid w:val="00387D43"/>
    <w:rsid w:val="00387D74"/>
    <w:rsid w:val="00391EFA"/>
    <w:rsid w:val="00393AE4"/>
    <w:rsid w:val="003947AB"/>
    <w:rsid w:val="00394A9C"/>
    <w:rsid w:val="003950F7"/>
    <w:rsid w:val="0039535E"/>
    <w:rsid w:val="00396334"/>
    <w:rsid w:val="0039664B"/>
    <w:rsid w:val="00397270"/>
    <w:rsid w:val="003A011A"/>
    <w:rsid w:val="003A0322"/>
    <w:rsid w:val="003A0364"/>
    <w:rsid w:val="003A049D"/>
    <w:rsid w:val="003A2B84"/>
    <w:rsid w:val="003A2E82"/>
    <w:rsid w:val="003A2F48"/>
    <w:rsid w:val="003A2F79"/>
    <w:rsid w:val="003A38C5"/>
    <w:rsid w:val="003A42D4"/>
    <w:rsid w:val="003A436B"/>
    <w:rsid w:val="003A461D"/>
    <w:rsid w:val="003A4C5A"/>
    <w:rsid w:val="003A4FDA"/>
    <w:rsid w:val="003A580B"/>
    <w:rsid w:val="003A6943"/>
    <w:rsid w:val="003B003F"/>
    <w:rsid w:val="003B05BD"/>
    <w:rsid w:val="003B0F3B"/>
    <w:rsid w:val="003B10B1"/>
    <w:rsid w:val="003B3D0A"/>
    <w:rsid w:val="003B437E"/>
    <w:rsid w:val="003B48B4"/>
    <w:rsid w:val="003B4CBC"/>
    <w:rsid w:val="003B6CC4"/>
    <w:rsid w:val="003B71ED"/>
    <w:rsid w:val="003B7333"/>
    <w:rsid w:val="003B765D"/>
    <w:rsid w:val="003C0028"/>
    <w:rsid w:val="003C08EB"/>
    <w:rsid w:val="003C0AF8"/>
    <w:rsid w:val="003C1AF3"/>
    <w:rsid w:val="003C2842"/>
    <w:rsid w:val="003C2D06"/>
    <w:rsid w:val="003C3870"/>
    <w:rsid w:val="003C3BC9"/>
    <w:rsid w:val="003C42C4"/>
    <w:rsid w:val="003C4535"/>
    <w:rsid w:val="003C48EE"/>
    <w:rsid w:val="003C5301"/>
    <w:rsid w:val="003C5A00"/>
    <w:rsid w:val="003C6C8A"/>
    <w:rsid w:val="003C6D94"/>
    <w:rsid w:val="003C6F09"/>
    <w:rsid w:val="003C7D9D"/>
    <w:rsid w:val="003D0C6A"/>
    <w:rsid w:val="003D1219"/>
    <w:rsid w:val="003D19B7"/>
    <w:rsid w:val="003D2B08"/>
    <w:rsid w:val="003D2FBE"/>
    <w:rsid w:val="003D4CFD"/>
    <w:rsid w:val="003D5038"/>
    <w:rsid w:val="003D5391"/>
    <w:rsid w:val="003D59F6"/>
    <w:rsid w:val="003D6A74"/>
    <w:rsid w:val="003D6C6C"/>
    <w:rsid w:val="003D7A7B"/>
    <w:rsid w:val="003E0B5D"/>
    <w:rsid w:val="003E24C4"/>
    <w:rsid w:val="003E24F2"/>
    <w:rsid w:val="003E3468"/>
    <w:rsid w:val="003E4A07"/>
    <w:rsid w:val="003E5F77"/>
    <w:rsid w:val="003E65EE"/>
    <w:rsid w:val="003E6E28"/>
    <w:rsid w:val="003E6F2B"/>
    <w:rsid w:val="003F1E3A"/>
    <w:rsid w:val="003F23E5"/>
    <w:rsid w:val="003F256C"/>
    <w:rsid w:val="003F41AC"/>
    <w:rsid w:val="003F4AC6"/>
    <w:rsid w:val="003F4E18"/>
    <w:rsid w:val="003F5844"/>
    <w:rsid w:val="00400B72"/>
    <w:rsid w:val="00400BA7"/>
    <w:rsid w:val="004030F9"/>
    <w:rsid w:val="00403692"/>
    <w:rsid w:val="00403777"/>
    <w:rsid w:val="00403B63"/>
    <w:rsid w:val="00403D66"/>
    <w:rsid w:val="004044BC"/>
    <w:rsid w:val="0040471B"/>
    <w:rsid w:val="004051F3"/>
    <w:rsid w:val="00406830"/>
    <w:rsid w:val="00406C80"/>
    <w:rsid w:val="00406F3A"/>
    <w:rsid w:val="004072DA"/>
    <w:rsid w:val="00407348"/>
    <w:rsid w:val="00412A7F"/>
    <w:rsid w:val="00413568"/>
    <w:rsid w:val="00413942"/>
    <w:rsid w:val="00414AB4"/>
    <w:rsid w:val="00414E2F"/>
    <w:rsid w:val="0041514D"/>
    <w:rsid w:val="00421094"/>
    <w:rsid w:val="00421506"/>
    <w:rsid w:val="00421D07"/>
    <w:rsid w:val="00423E5F"/>
    <w:rsid w:val="0042438D"/>
    <w:rsid w:val="0042463A"/>
    <w:rsid w:val="004252C1"/>
    <w:rsid w:val="00425AC5"/>
    <w:rsid w:val="00426993"/>
    <w:rsid w:val="00426CB3"/>
    <w:rsid w:val="00427452"/>
    <w:rsid w:val="00427BE9"/>
    <w:rsid w:val="0043098A"/>
    <w:rsid w:val="004310AD"/>
    <w:rsid w:val="00431C4A"/>
    <w:rsid w:val="004320AB"/>
    <w:rsid w:val="0043383D"/>
    <w:rsid w:val="0043385F"/>
    <w:rsid w:val="00433907"/>
    <w:rsid w:val="00433920"/>
    <w:rsid w:val="00435441"/>
    <w:rsid w:val="004360F4"/>
    <w:rsid w:val="00436731"/>
    <w:rsid w:val="00437D61"/>
    <w:rsid w:val="00437DC3"/>
    <w:rsid w:val="00440260"/>
    <w:rsid w:val="00441651"/>
    <w:rsid w:val="00442593"/>
    <w:rsid w:val="0044277C"/>
    <w:rsid w:val="004434F8"/>
    <w:rsid w:val="00443963"/>
    <w:rsid w:val="00444A2D"/>
    <w:rsid w:val="00444C14"/>
    <w:rsid w:val="00445FA6"/>
    <w:rsid w:val="00450659"/>
    <w:rsid w:val="00450C74"/>
    <w:rsid w:val="004517FF"/>
    <w:rsid w:val="004526B7"/>
    <w:rsid w:val="004539ED"/>
    <w:rsid w:val="004544F9"/>
    <w:rsid w:val="00454738"/>
    <w:rsid w:val="00454AFA"/>
    <w:rsid w:val="00456384"/>
    <w:rsid w:val="00456CD0"/>
    <w:rsid w:val="00457EA4"/>
    <w:rsid w:val="00460440"/>
    <w:rsid w:val="00460EAD"/>
    <w:rsid w:val="00462BE4"/>
    <w:rsid w:val="00463346"/>
    <w:rsid w:val="0046662C"/>
    <w:rsid w:val="00466B22"/>
    <w:rsid w:val="00467597"/>
    <w:rsid w:val="00467D9E"/>
    <w:rsid w:val="00470C5B"/>
    <w:rsid w:val="00471008"/>
    <w:rsid w:val="00471131"/>
    <w:rsid w:val="00471A94"/>
    <w:rsid w:val="00472836"/>
    <w:rsid w:val="004737C8"/>
    <w:rsid w:val="0047448A"/>
    <w:rsid w:val="004744BA"/>
    <w:rsid w:val="00475112"/>
    <w:rsid w:val="004753B2"/>
    <w:rsid w:val="00475BB6"/>
    <w:rsid w:val="0047660F"/>
    <w:rsid w:val="00476CC5"/>
    <w:rsid w:val="00481D4D"/>
    <w:rsid w:val="004850E2"/>
    <w:rsid w:val="0048547A"/>
    <w:rsid w:val="004861E2"/>
    <w:rsid w:val="00487833"/>
    <w:rsid w:val="0049033B"/>
    <w:rsid w:val="00490B17"/>
    <w:rsid w:val="0049114F"/>
    <w:rsid w:val="004925BB"/>
    <w:rsid w:val="00492918"/>
    <w:rsid w:val="004937CF"/>
    <w:rsid w:val="00493847"/>
    <w:rsid w:val="004948A1"/>
    <w:rsid w:val="00494AE2"/>
    <w:rsid w:val="0049679E"/>
    <w:rsid w:val="00496CC5"/>
    <w:rsid w:val="00496D0C"/>
    <w:rsid w:val="004973DA"/>
    <w:rsid w:val="00497B31"/>
    <w:rsid w:val="004A0704"/>
    <w:rsid w:val="004A0BB7"/>
    <w:rsid w:val="004A233A"/>
    <w:rsid w:val="004A26D1"/>
    <w:rsid w:val="004A2796"/>
    <w:rsid w:val="004A2C24"/>
    <w:rsid w:val="004A3179"/>
    <w:rsid w:val="004A34D6"/>
    <w:rsid w:val="004A4259"/>
    <w:rsid w:val="004A47ED"/>
    <w:rsid w:val="004A4CB4"/>
    <w:rsid w:val="004A64CD"/>
    <w:rsid w:val="004A6A9B"/>
    <w:rsid w:val="004A71FA"/>
    <w:rsid w:val="004B0CCE"/>
    <w:rsid w:val="004B100B"/>
    <w:rsid w:val="004B174D"/>
    <w:rsid w:val="004B1A4F"/>
    <w:rsid w:val="004B2F3A"/>
    <w:rsid w:val="004B5858"/>
    <w:rsid w:val="004B7224"/>
    <w:rsid w:val="004B7CC8"/>
    <w:rsid w:val="004B7D02"/>
    <w:rsid w:val="004B7F3E"/>
    <w:rsid w:val="004C116C"/>
    <w:rsid w:val="004C1781"/>
    <w:rsid w:val="004C20DC"/>
    <w:rsid w:val="004C22C2"/>
    <w:rsid w:val="004C2323"/>
    <w:rsid w:val="004C3B90"/>
    <w:rsid w:val="004C45DB"/>
    <w:rsid w:val="004C4A60"/>
    <w:rsid w:val="004C4BAE"/>
    <w:rsid w:val="004C61C7"/>
    <w:rsid w:val="004C6A96"/>
    <w:rsid w:val="004C7457"/>
    <w:rsid w:val="004C7A70"/>
    <w:rsid w:val="004D055D"/>
    <w:rsid w:val="004D1BF8"/>
    <w:rsid w:val="004D30E4"/>
    <w:rsid w:val="004D32B7"/>
    <w:rsid w:val="004D3E23"/>
    <w:rsid w:val="004D3F1B"/>
    <w:rsid w:val="004D53EA"/>
    <w:rsid w:val="004D5EEF"/>
    <w:rsid w:val="004D6707"/>
    <w:rsid w:val="004D6F25"/>
    <w:rsid w:val="004D752D"/>
    <w:rsid w:val="004E048C"/>
    <w:rsid w:val="004E0ADC"/>
    <w:rsid w:val="004E15BD"/>
    <w:rsid w:val="004E25C6"/>
    <w:rsid w:val="004E3524"/>
    <w:rsid w:val="004E3CD3"/>
    <w:rsid w:val="004E4B46"/>
    <w:rsid w:val="004E510C"/>
    <w:rsid w:val="004E5262"/>
    <w:rsid w:val="004E58DD"/>
    <w:rsid w:val="004E62C7"/>
    <w:rsid w:val="004E744D"/>
    <w:rsid w:val="004E766D"/>
    <w:rsid w:val="004E7976"/>
    <w:rsid w:val="004E7B82"/>
    <w:rsid w:val="004F03CD"/>
    <w:rsid w:val="004F0AD0"/>
    <w:rsid w:val="004F0EE3"/>
    <w:rsid w:val="004F1406"/>
    <w:rsid w:val="004F141E"/>
    <w:rsid w:val="004F1493"/>
    <w:rsid w:val="004F360F"/>
    <w:rsid w:val="004F367A"/>
    <w:rsid w:val="004F3AFD"/>
    <w:rsid w:val="004F48FE"/>
    <w:rsid w:val="004F4BD5"/>
    <w:rsid w:val="004F4ED9"/>
    <w:rsid w:val="004F4EF7"/>
    <w:rsid w:val="004F5A2B"/>
    <w:rsid w:val="004F5DE9"/>
    <w:rsid w:val="004F6C92"/>
    <w:rsid w:val="004F708A"/>
    <w:rsid w:val="004F759D"/>
    <w:rsid w:val="004F7EB5"/>
    <w:rsid w:val="005003E7"/>
    <w:rsid w:val="005005A5"/>
    <w:rsid w:val="0050074A"/>
    <w:rsid w:val="00500832"/>
    <w:rsid w:val="00502459"/>
    <w:rsid w:val="00502533"/>
    <w:rsid w:val="00503A41"/>
    <w:rsid w:val="00503ABE"/>
    <w:rsid w:val="00503D3A"/>
    <w:rsid w:val="00503D4C"/>
    <w:rsid w:val="00504099"/>
    <w:rsid w:val="00505B5C"/>
    <w:rsid w:val="0050642E"/>
    <w:rsid w:val="00506CAA"/>
    <w:rsid w:val="005071F7"/>
    <w:rsid w:val="00507B1C"/>
    <w:rsid w:val="0051055C"/>
    <w:rsid w:val="00510821"/>
    <w:rsid w:val="00510EFA"/>
    <w:rsid w:val="005114F8"/>
    <w:rsid w:val="00511F5C"/>
    <w:rsid w:val="005130C4"/>
    <w:rsid w:val="005133A4"/>
    <w:rsid w:val="00513AA4"/>
    <w:rsid w:val="00513B80"/>
    <w:rsid w:val="005149CF"/>
    <w:rsid w:val="00515606"/>
    <w:rsid w:val="005159B5"/>
    <w:rsid w:val="00515C8D"/>
    <w:rsid w:val="00515F0E"/>
    <w:rsid w:val="00516EEE"/>
    <w:rsid w:val="00517FAF"/>
    <w:rsid w:val="0052202D"/>
    <w:rsid w:val="005233C8"/>
    <w:rsid w:val="00523F1D"/>
    <w:rsid w:val="00524C13"/>
    <w:rsid w:val="00524D89"/>
    <w:rsid w:val="00524F28"/>
    <w:rsid w:val="0052509F"/>
    <w:rsid w:val="00525724"/>
    <w:rsid w:val="0052601A"/>
    <w:rsid w:val="00526992"/>
    <w:rsid w:val="00526F63"/>
    <w:rsid w:val="00530100"/>
    <w:rsid w:val="005301B0"/>
    <w:rsid w:val="00530B94"/>
    <w:rsid w:val="005311B2"/>
    <w:rsid w:val="0053151B"/>
    <w:rsid w:val="0053236D"/>
    <w:rsid w:val="00532AC3"/>
    <w:rsid w:val="00533457"/>
    <w:rsid w:val="00533AAF"/>
    <w:rsid w:val="00534705"/>
    <w:rsid w:val="0053577E"/>
    <w:rsid w:val="00535786"/>
    <w:rsid w:val="005359B7"/>
    <w:rsid w:val="005366DD"/>
    <w:rsid w:val="00536C41"/>
    <w:rsid w:val="00537277"/>
    <w:rsid w:val="00540775"/>
    <w:rsid w:val="00540F05"/>
    <w:rsid w:val="00541046"/>
    <w:rsid w:val="0054293B"/>
    <w:rsid w:val="00542BE5"/>
    <w:rsid w:val="005434EF"/>
    <w:rsid w:val="0054385B"/>
    <w:rsid w:val="0054475A"/>
    <w:rsid w:val="0054518E"/>
    <w:rsid w:val="00545216"/>
    <w:rsid w:val="005452B9"/>
    <w:rsid w:val="0054579E"/>
    <w:rsid w:val="005465AF"/>
    <w:rsid w:val="005473B8"/>
    <w:rsid w:val="005503FE"/>
    <w:rsid w:val="00550659"/>
    <w:rsid w:val="005507C5"/>
    <w:rsid w:val="005507EC"/>
    <w:rsid w:val="005526A2"/>
    <w:rsid w:val="00553525"/>
    <w:rsid w:val="005541ED"/>
    <w:rsid w:val="00554650"/>
    <w:rsid w:val="005547AF"/>
    <w:rsid w:val="00554974"/>
    <w:rsid w:val="0055497D"/>
    <w:rsid w:val="00555012"/>
    <w:rsid w:val="005551FA"/>
    <w:rsid w:val="00555739"/>
    <w:rsid w:val="0055665C"/>
    <w:rsid w:val="00557486"/>
    <w:rsid w:val="005578D8"/>
    <w:rsid w:val="00560135"/>
    <w:rsid w:val="005606FD"/>
    <w:rsid w:val="00560A9A"/>
    <w:rsid w:val="00561B49"/>
    <w:rsid w:val="0056232E"/>
    <w:rsid w:val="00563D82"/>
    <w:rsid w:val="005647AF"/>
    <w:rsid w:val="00564BED"/>
    <w:rsid w:val="00565647"/>
    <w:rsid w:val="00566D4E"/>
    <w:rsid w:val="00570FAB"/>
    <w:rsid w:val="00571FB4"/>
    <w:rsid w:val="00572D50"/>
    <w:rsid w:val="00572E8F"/>
    <w:rsid w:val="00572EFA"/>
    <w:rsid w:val="005748DF"/>
    <w:rsid w:val="00575618"/>
    <w:rsid w:val="00575853"/>
    <w:rsid w:val="00575D7D"/>
    <w:rsid w:val="00576671"/>
    <w:rsid w:val="005773F3"/>
    <w:rsid w:val="005777E6"/>
    <w:rsid w:val="00577A75"/>
    <w:rsid w:val="00580D47"/>
    <w:rsid w:val="00580F7B"/>
    <w:rsid w:val="00583C3A"/>
    <w:rsid w:val="005840BE"/>
    <w:rsid w:val="00584563"/>
    <w:rsid w:val="00584616"/>
    <w:rsid w:val="00584A45"/>
    <w:rsid w:val="005851B2"/>
    <w:rsid w:val="00585A08"/>
    <w:rsid w:val="00594746"/>
    <w:rsid w:val="00595700"/>
    <w:rsid w:val="00595A78"/>
    <w:rsid w:val="0059671E"/>
    <w:rsid w:val="00597831"/>
    <w:rsid w:val="00597ABE"/>
    <w:rsid w:val="005A0AD3"/>
    <w:rsid w:val="005A10C3"/>
    <w:rsid w:val="005A3A4B"/>
    <w:rsid w:val="005A4BB2"/>
    <w:rsid w:val="005A4EDC"/>
    <w:rsid w:val="005A5321"/>
    <w:rsid w:val="005A537B"/>
    <w:rsid w:val="005A6890"/>
    <w:rsid w:val="005A70D1"/>
    <w:rsid w:val="005A7108"/>
    <w:rsid w:val="005B270F"/>
    <w:rsid w:val="005B2960"/>
    <w:rsid w:val="005B2A60"/>
    <w:rsid w:val="005B3D35"/>
    <w:rsid w:val="005B404F"/>
    <w:rsid w:val="005B4288"/>
    <w:rsid w:val="005B4EAC"/>
    <w:rsid w:val="005B7944"/>
    <w:rsid w:val="005B7C31"/>
    <w:rsid w:val="005C04B4"/>
    <w:rsid w:val="005C169A"/>
    <w:rsid w:val="005C23D8"/>
    <w:rsid w:val="005C321E"/>
    <w:rsid w:val="005C37A1"/>
    <w:rsid w:val="005C4A70"/>
    <w:rsid w:val="005C4BCD"/>
    <w:rsid w:val="005C51BF"/>
    <w:rsid w:val="005C57AC"/>
    <w:rsid w:val="005C6718"/>
    <w:rsid w:val="005C6879"/>
    <w:rsid w:val="005C742C"/>
    <w:rsid w:val="005C7803"/>
    <w:rsid w:val="005D0BF1"/>
    <w:rsid w:val="005D0F03"/>
    <w:rsid w:val="005D12A9"/>
    <w:rsid w:val="005D1726"/>
    <w:rsid w:val="005D1B03"/>
    <w:rsid w:val="005D1FB2"/>
    <w:rsid w:val="005D2A5F"/>
    <w:rsid w:val="005D2BC4"/>
    <w:rsid w:val="005D3043"/>
    <w:rsid w:val="005D3CA2"/>
    <w:rsid w:val="005D450B"/>
    <w:rsid w:val="005D4A6B"/>
    <w:rsid w:val="005D5A2D"/>
    <w:rsid w:val="005D793D"/>
    <w:rsid w:val="005E1C56"/>
    <w:rsid w:val="005E266A"/>
    <w:rsid w:val="005E27A3"/>
    <w:rsid w:val="005E2B56"/>
    <w:rsid w:val="005E339E"/>
    <w:rsid w:val="005E3AB0"/>
    <w:rsid w:val="005E4D22"/>
    <w:rsid w:val="005E6243"/>
    <w:rsid w:val="005E72FB"/>
    <w:rsid w:val="005F0490"/>
    <w:rsid w:val="005F05C5"/>
    <w:rsid w:val="005F0959"/>
    <w:rsid w:val="005F239D"/>
    <w:rsid w:val="005F2A7A"/>
    <w:rsid w:val="005F3439"/>
    <w:rsid w:val="005F4D16"/>
    <w:rsid w:val="005F635A"/>
    <w:rsid w:val="005F7A6D"/>
    <w:rsid w:val="005F7EAD"/>
    <w:rsid w:val="006008B4"/>
    <w:rsid w:val="00600CB0"/>
    <w:rsid w:val="00602A3D"/>
    <w:rsid w:val="0060368D"/>
    <w:rsid w:val="006056FC"/>
    <w:rsid w:val="0060599B"/>
    <w:rsid w:val="00606F48"/>
    <w:rsid w:val="00611425"/>
    <w:rsid w:val="0061273F"/>
    <w:rsid w:val="006134AB"/>
    <w:rsid w:val="006134B2"/>
    <w:rsid w:val="006137A7"/>
    <w:rsid w:val="00613D1D"/>
    <w:rsid w:val="006149DE"/>
    <w:rsid w:val="00617882"/>
    <w:rsid w:val="006215C5"/>
    <w:rsid w:val="00622D7B"/>
    <w:rsid w:val="00623172"/>
    <w:rsid w:val="00623704"/>
    <w:rsid w:val="00623AD2"/>
    <w:rsid w:val="006256D8"/>
    <w:rsid w:val="00626709"/>
    <w:rsid w:val="00626952"/>
    <w:rsid w:val="00626BFD"/>
    <w:rsid w:val="00626C31"/>
    <w:rsid w:val="0063128D"/>
    <w:rsid w:val="00631A3A"/>
    <w:rsid w:val="00632F16"/>
    <w:rsid w:val="00634A03"/>
    <w:rsid w:val="00636C3A"/>
    <w:rsid w:val="00637E7C"/>
    <w:rsid w:val="00640924"/>
    <w:rsid w:val="00640998"/>
    <w:rsid w:val="00641581"/>
    <w:rsid w:val="00642637"/>
    <w:rsid w:val="00642A61"/>
    <w:rsid w:val="00642B30"/>
    <w:rsid w:val="00642F8A"/>
    <w:rsid w:val="00643955"/>
    <w:rsid w:val="00645768"/>
    <w:rsid w:val="00645BC1"/>
    <w:rsid w:val="00647011"/>
    <w:rsid w:val="006478DF"/>
    <w:rsid w:val="00647BDA"/>
    <w:rsid w:val="00653F9C"/>
    <w:rsid w:val="00654097"/>
    <w:rsid w:val="006560B1"/>
    <w:rsid w:val="00656EDF"/>
    <w:rsid w:val="00660A89"/>
    <w:rsid w:val="00661494"/>
    <w:rsid w:val="006619C5"/>
    <w:rsid w:val="00662511"/>
    <w:rsid w:val="00662A61"/>
    <w:rsid w:val="00662D6A"/>
    <w:rsid w:val="006635E0"/>
    <w:rsid w:val="006638E6"/>
    <w:rsid w:val="00663E06"/>
    <w:rsid w:val="006650C0"/>
    <w:rsid w:val="006678F7"/>
    <w:rsid w:val="00667D40"/>
    <w:rsid w:val="0067100F"/>
    <w:rsid w:val="0067196B"/>
    <w:rsid w:val="0067222C"/>
    <w:rsid w:val="00672D73"/>
    <w:rsid w:val="00673A6C"/>
    <w:rsid w:val="00676625"/>
    <w:rsid w:val="00676920"/>
    <w:rsid w:val="00676ED7"/>
    <w:rsid w:val="006775B9"/>
    <w:rsid w:val="006778C9"/>
    <w:rsid w:val="00677B06"/>
    <w:rsid w:val="00680350"/>
    <w:rsid w:val="00680CBF"/>
    <w:rsid w:val="00681787"/>
    <w:rsid w:val="00681BF4"/>
    <w:rsid w:val="00681FF4"/>
    <w:rsid w:val="006830E0"/>
    <w:rsid w:val="006839CC"/>
    <w:rsid w:val="00683AB5"/>
    <w:rsid w:val="0068477B"/>
    <w:rsid w:val="006854C6"/>
    <w:rsid w:val="00685E2C"/>
    <w:rsid w:val="0068676C"/>
    <w:rsid w:val="0068719D"/>
    <w:rsid w:val="0069052A"/>
    <w:rsid w:val="00691C72"/>
    <w:rsid w:val="006929E4"/>
    <w:rsid w:val="00692FB3"/>
    <w:rsid w:val="00693A78"/>
    <w:rsid w:val="00693DA7"/>
    <w:rsid w:val="00693EDB"/>
    <w:rsid w:val="006940AB"/>
    <w:rsid w:val="00694C0B"/>
    <w:rsid w:val="00694D05"/>
    <w:rsid w:val="00696155"/>
    <w:rsid w:val="0069705C"/>
    <w:rsid w:val="0069741B"/>
    <w:rsid w:val="006A02C1"/>
    <w:rsid w:val="006A14C7"/>
    <w:rsid w:val="006A1558"/>
    <w:rsid w:val="006A182C"/>
    <w:rsid w:val="006A3153"/>
    <w:rsid w:val="006A3E60"/>
    <w:rsid w:val="006A4271"/>
    <w:rsid w:val="006A49D5"/>
    <w:rsid w:val="006A50C7"/>
    <w:rsid w:val="006A5189"/>
    <w:rsid w:val="006A6105"/>
    <w:rsid w:val="006A614B"/>
    <w:rsid w:val="006A66B5"/>
    <w:rsid w:val="006A6E9D"/>
    <w:rsid w:val="006A71FC"/>
    <w:rsid w:val="006A723D"/>
    <w:rsid w:val="006A7388"/>
    <w:rsid w:val="006B02D6"/>
    <w:rsid w:val="006B0EB9"/>
    <w:rsid w:val="006B11F9"/>
    <w:rsid w:val="006B24F0"/>
    <w:rsid w:val="006B25E7"/>
    <w:rsid w:val="006B47FB"/>
    <w:rsid w:val="006B69A9"/>
    <w:rsid w:val="006B6BCE"/>
    <w:rsid w:val="006B7D57"/>
    <w:rsid w:val="006B7ECE"/>
    <w:rsid w:val="006C14A1"/>
    <w:rsid w:val="006C1E2E"/>
    <w:rsid w:val="006C344A"/>
    <w:rsid w:val="006C4040"/>
    <w:rsid w:val="006C449A"/>
    <w:rsid w:val="006C4BB0"/>
    <w:rsid w:val="006C5135"/>
    <w:rsid w:val="006C5834"/>
    <w:rsid w:val="006C584A"/>
    <w:rsid w:val="006C618E"/>
    <w:rsid w:val="006C6DB9"/>
    <w:rsid w:val="006D067F"/>
    <w:rsid w:val="006D0924"/>
    <w:rsid w:val="006D123A"/>
    <w:rsid w:val="006D3190"/>
    <w:rsid w:val="006D35D2"/>
    <w:rsid w:val="006D3907"/>
    <w:rsid w:val="006D529C"/>
    <w:rsid w:val="006D5EE8"/>
    <w:rsid w:val="006D6192"/>
    <w:rsid w:val="006D65B8"/>
    <w:rsid w:val="006D661F"/>
    <w:rsid w:val="006D6793"/>
    <w:rsid w:val="006D6ACF"/>
    <w:rsid w:val="006D73E1"/>
    <w:rsid w:val="006D7F44"/>
    <w:rsid w:val="006E02FA"/>
    <w:rsid w:val="006E0DC8"/>
    <w:rsid w:val="006E1C65"/>
    <w:rsid w:val="006E2100"/>
    <w:rsid w:val="006E213B"/>
    <w:rsid w:val="006E49D9"/>
    <w:rsid w:val="006E4DB0"/>
    <w:rsid w:val="006E53D8"/>
    <w:rsid w:val="006E546E"/>
    <w:rsid w:val="006E683D"/>
    <w:rsid w:val="006E6DF1"/>
    <w:rsid w:val="006E7437"/>
    <w:rsid w:val="006F02CD"/>
    <w:rsid w:val="006F19D6"/>
    <w:rsid w:val="006F1B9D"/>
    <w:rsid w:val="006F1CF9"/>
    <w:rsid w:val="006F24DA"/>
    <w:rsid w:val="006F29C3"/>
    <w:rsid w:val="006F35BD"/>
    <w:rsid w:val="006F3973"/>
    <w:rsid w:val="006F3B48"/>
    <w:rsid w:val="006F41F2"/>
    <w:rsid w:val="006F47EC"/>
    <w:rsid w:val="006F491D"/>
    <w:rsid w:val="006F56CE"/>
    <w:rsid w:val="006F57A7"/>
    <w:rsid w:val="006F5B30"/>
    <w:rsid w:val="006F6424"/>
    <w:rsid w:val="006F6A4F"/>
    <w:rsid w:val="006F6B29"/>
    <w:rsid w:val="00700F1F"/>
    <w:rsid w:val="007010D4"/>
    <w:rsid w:val="00701627"/>
    <w:rsid w:val="0070199F"/>
    <w:rsid w:val="0070210F"/>
    <w:rsid w:val="007021CE"/>
    <w:rsid w:val="00702F51"/>
    <w:rsid w:val="007045AB"/>
    <w:rsid w:val="0070512D"/>
    <w:rsid w:val="0070516A"/>
    <w:rsid w:val="007059A0"/>
    <w:rsid w:val="00706312"/>
    <w:rsid w:val="00706C86"/>
    <w:rsid w:val="00706E31"/>
    <w:rsid w:val="0071096E"/>
    <w:rsid w:val="007114DC"/>
    <w:rsid w:val="007119A8"/>
    <w:rsid w:val="00711F7D"/>
    <w:rsid w:val="0071213F"/>
    <w:rsid w:val="007123F5"/>
    <w:rsid w:val="007126FB"/>
    <w:rsid w:val="0071369D"/>
    <w:rsid w:val="007144FA"/>
    <w:rsid w:val="00714624"/>
    <w:rsid w:val="007148C7"/>
    <w:rsid w:val="00714BB2"/>
    <w:rsid w:val="00715BE0"/>
    <w:rsid w:val="007168F5"/>
    <w:rsid w:val="007170CF"/>
    <w:rsid w:val="00717785"/>
    <w:rsid w:val="00717A23"/>
    <w:rsid w:val="00717C32"/>
    <w:rsid w:val="0072008E"/>
    <w:rsid w:val="00720788"/>
    <w:rsid w:val="00722A13"/>
    <w:rsid w:val="00722C46"/>
    <w:rsid w:val="00724327"/>
    <w:rsid w:val="007245A1"/>
    <w:rsid w:val="00725269"/>
    <w:rsid w:val="007252DF"/>
    <w:rsid w:val="0072554E"/>
    <w:rsid w:val="00725D20"/>
    <w:rsid w:val="007267EC"/>
    <w:rsid w:val="007276AE"/>
    <w:rsid w:val="00727A1B"/>
    <w:rsid w:val="00727AE6"/>
    <w:rsid w:val="0073066D"/>
    <w:rsid w:val="007306B8"/>
    <w:rsid w:val="00730802"/>
    <w:rsid w:val="0073086B"/>
    <w:rsid w:val="00730F7E"/>
    <w:rsid w:val="0073104C"/>
    <w:rsid w:val="0073122B"/>
    <w:rsid w:val="0073335D"/>
    <w:rsid w:val="0073367E"/>
    <w:rsid w:val="00734847"/>
    <w:rsid w:val="007348F0"/>
    <w:rsid w:val="00735574"/>
    <w:rsid w:val="00735A15"/>
    <w:rsid w:val="00735AB5"/>
    <w:rsid w:val="00736BEF"/>
    <w:rsid w:val="00737D4C"/>
    <w:rsid w:val="00737DF0"/>
    <w:rsid w:val="0074061E"/>
    <w:rsid w:val="007408B0"/>
    <w:rsid w:val="007408D0"/>
    <w:rsid w:val="00741730"/>
    <w:rsid w:val="007417E9"/>
    <w:rsid w:val="00741970"/>
    <w:rsid w:val="00742966"/>
    <w:rsid w:val="00742F77"/>
    <w:rsid w:val="007440D7"/>
    <w:rsid w:val="00744246"/>
    <w:rsid w:val="007447D4"/>
    <w:rsid w:val="00744CC5"/>
    <w:rsid w:val="00744EE0"/>
    <w:rsid w:val="0074545A"/>
    <w:rsid w:val="0074585B"/>
    <w:rsid w:val="00745FEC"/>
    <w:rsid w:val="00746AEF"/>
    <w:rsid w:val="00746CAA"/>
    <w:rsid w:val="0074702A"/>
    <w:rsid w:val="007478B6"/>
    <w:rsid w:val="00747B2C"/>
    <w:rsid w:val="007500D1"/>
    <w:rsid w:val="00752254"/>
    <w:rsid w:val="00752591"/>
    <w:rsid w:val="00752EFA"/>
    <w:rsid w:val="00755560"/>
    <w:rsid w:val="007556A5"/>
    <w:rsid w:val="007556F2"/>
    <w:rsid w:val="007562E0"/>
    <w:rsid w:val="00757322"/>
    <w:rsid w:val="00757753"/>
    <w:rsid w:val="00757BF2"/>
    <w:rsid w:val="0076056B"/>
    <w:rsid w:val="007605B4"/>
    <w:rsid w:val="00761041"/>
    <w:rsid w:val="00761323"/>
    <w:rsid w:val="007614B6"/>
    <w:rsid w:val="0076175A"/>
    <w:rsid w:val="00761BBB"/>
    <w:rsid w:val="007622B2"/>
    <w:rsid w:val="0076275F"/>
    <w:rsid w:val="0076469A"/>
    <w:rsid w:val="00764E8E"/>
    <w:rsid w:val="0076532F"/>
    <w:rsid w:val="00765820"/>
    <w:rsid w:val="0076666C"/>
    <w:rsid w:val="00766969"/>
    <w:rsid w:val="00766C31"/>
    <w:rsid w:val="00766E01"/>
    <w:rsid w:val="007721EE"/>
    <w:rsid w:val="0077385D"/>
    <w:rsid w:val="007741C0"/>
    <w:rsid w:val="007744F7"/>
    <w:rsid w:val="00775C51"/>
    <w:rsid w:val="00775C70"/>
    <w:rsid w:val="00775F71"/>
    <w:rsid w:val="007762C2"/>
    <w:rsid w:val="007762C6"/>
    <w:rsid w:val="007765F2"/>
    <w:rsid w:val="0077681D"/>
    <w:rsid w:val="00776CD1"/>
    <w:rsid w:val="007772E4"/>
    <w:rsid w:val="007775F2"/>
    <w:rsid w:val="007779CF"/>
    <w:rsid w:val="00777E49"/>
    <w:rsid w:val="00780F4C"/>
    <w:rsid w:val="007820D6"/>
    <w:rsid w:val="00782321"/>
    <w:rsid w:val="00782570"/>
    <w:rsid w:val="00782922"/>
    <w:rsid w:val="007832A6"/>
    <w:rsid w:val="007834CD"/>
    <w:rsid w:val="007835ED"/>
    <w:rsid w:val="007852C5"/>
    <w:rsid w:val="00785334"/>
    <w:rsid w:val="00785383"/>
    <w:rsid w:val="00785EED"/>
    <w:rsid w:val="007867D8"/>
    <w:rsid w:val="00786ABE"/>
    <w:rsid w:val="00787571"/>
    <w:rsid w:val="00790021"/>
    <w:rsid w:val="0079017B"/>
    <w:rsid w:val="00790512"/>
    <w:rsid w:val="00791578"/>
    <w:rsid w:val="00791D4C"/>
    <w:rsid w:val="00793D45"/>
    <w:rsid w:val="007941FA"/>
    <w:rsid w:val="00794943"/>
    <w:rsid w:val="00794B91"/>
    <w:rsid w:val="0079574E"/>
    <w:rsid w:val="007964E0"/>
    <w:rsid w:val="007975FA"/>
    <w:rsid w:val="007A2214"/>
    <w:rsid w:val="007A2453"/>
    <w:rsid w:val="007A28A2"/>
    <w:rsid w:val="007A28A3"/>
    <w:rsid w:val="007A29E3"/>
    <w:rsid w:val="007A2E83"/>
    <w:rsid w:val="007A3F2B"/>
    <w:rsid w:val="007A44C0"/>
    <w:rsid w:val="007A569A"/>
    <w:rsid w:val="007A5F3D"/>
    <w:rsid w:val="007A6100"/>
    <w:rsid w:val="007A7DBE"/>
    <w:rsid w:val="007A7F69"/>
    <w:rsid w:val="007B0039"/>
    <w:rsid w:val="007B00DA"/>
    <w:rsid w:val="007B0CDA"/>
    <w:rsid w:val="007B0E40"/>
    <w:rsid w:val="007B19AA"/>
    <w:rsid w:val="007B1AFF"/>
    <w:rsid w:val="007B1DF9"/>
    <w:rsid w:val="007B2051"/>
    <w:rsid w:val="007B226C"/>
    <w:rsid w:val="007B2B77"/>
    <w:rsid w:val="007B32F3"/>
    <w:rsid w:val="007B3576"/>
    <w:rsid w:val="007B4317"/>
    <w:rsid w:val="007B5B26"/>
    <w:rsid w:val="007B5E9E"/>
    <w:rsid w:val="007B64B0"/>
    <w:rsid w:val="007B6D25"/>
    <w:rsid w:val="007B7380"/>
    <w:rsid w:val="007C0194"/>
    <w:rsid w:val="007C0E07"/>
    <w:rsid w:val="007C1032"/>
    <w:rsid w:val="007C3551"/>
    <w:rsid w:val="007C37D3"/>
    <w:rsid w:val="007C4226"/>
    <w:rsid w:val="007C4933"/>
    <w:rsid w:val="007C4B04"/>
    <w:rsid w:val="007C605D"/>
    <w:rsid w:val="007C6130"/>
    <w:rsid w:val="007C6305"/>
    <w:rsid w:val="007C7AA0"/>
    <w:rsid w:val="007D04A2"/>
    <w:rsid w:val="007D0546"/>
    <w:rsid w:val="007D08BC"/>
    <w:rsid w:val="007D0C44"/>
    <w:rsid w:val="007D0ECB"/>
    <w:rsid w:val="007D0FD1"/>
    <w:rsid w:val="007D13F0"/>
    <w:rsid w:val="007D25CD"/>
    <w:rsid w:val="007D2EBC"/>
    <w:rsid w:val="007D38D0"/>
    <w:rsid w:val="007D3CE6"/>
    <w:rsid w:val="007D45D1"/>
    <w:rsid w:val="007D68DE"/>
    <w:rsid w:val="007D6DFB"/>
    <w:rsid w:val="007E066A"/>
    <w:rsid w:val="007E0EF6"/>
    <w:rsid w:val="007E17F4"/>
    <w:rsid w:val="007E1847"/>
    <w:rsid w:val="007E2FFB"/>
    <w:rsid w:val="007E4786"/>
    <w:rsid w:val="007E4AB1"/>
    <w:rsid w:val="007E572B"/>
    <w:rsid w:val="007E59DB"/>
    <w:rsid w:val="007E6B32"/>
    <w:rsid w:val="007E737A"/>
    <w:rsid w:val="007F0303"/>
    <w:rsid w:val="007F2648"/>
    <w:rsid w:val="007F28B0"/>
    <w:rsid w:val="007F2BE0"/>
    <w:rsid w:val="007F2E56"/>
    <w:rsid w:val="007F3B20"/>
    <w:rsid w:val="007F5088"/>
    <w:rsid w:val="007F5303"/>
    <w:rsid w:val="007F5C69"/>
    <w:rsid w:val="007F7ED3"/>
    <w:rsid w:val="00800DAD"/>
    <w:rsid w:val="00801424"/>
    <w:rsid w:val="00801DFD"/>
    <w:rsid w:val="008020B8"/>
    <w:rsid w:val="0080429D"/>
    <w:rsid w:val="00805700"/>
    <w:rsid w:val="00805DC0"/>
    <w:rsid w:val="00806164"/>
    <w:rsid w:val="008079D5"/>
    <w:rsid w:val="00807FBE"/>
    <w:rsid w:val="00810196"/>
    <w:rsid w:val="0081026A"/>
    <w:rsid w:val="00815009"/>
    <w:rsid w:val="00815351"/>
    <w:rsid w:val="00817746"/>
    <w:rsid w:val="00817BC5"/>
    <w:rsid w:val="0082032F"/>
    <w:rsid w:val="008209A8"/>
    <w:rsid w:val="00820C87"/>
    <w:rsid w:val="00821AE0"/>
    <w:rsid w:val="008224F1"/>
    <w:rsid w:val="0082284C"/>
    <w:rsid w:val="00822DBB"/>
    <w:rsid w:val="00822E64"/>
    <w:rsid w:val="0082321C"/>
    <w:rsid w:val="0082353C"/>
    <w:rsid w:val="00823561"/>
    <w:rsid w:val="00823B03"/>
    <w:rsid w:val="00823E1A"/>
    <w:rsid w:val="00824763"/>
    <w:rsid w:val="00824A86"/>
    <w:rsid w:val="00824C12"/>
    <w:rsid w:val="00825FE8"/>
    <w:rsid w:val="00826D66"/>
    <w:rsid w:val="00827652"/>
    <w:rsid w:val="008278E8"/>
    <w:rsid w:val="00827BC3"/>
    <w:rsid w:val="00827F66"/>
    <w:rsid w:val="008317EF"/>
    <w:rsid w:val="00832BA6"/>
    <w:rsid w:val="008331F0"/>
    <w:rsid w:val="00834661"/>
    <w:rsid w:val="008351E3"/>
    <w:rsid w:val="0083687B"/>
    <w:rsid w:val="00836FBE"/>
    <w:rsid w:val="00837DD3"/>
    <w:rsid w:val="00837FC5"/>
    <w:rsid w:val="00840A6B"/>
    <w:rsid w:val="00841CF3"/>
    <w:rsid w:val="00842126"/>
    <w:rsid w:val="0084332C"/>
    <w:rsid w:val="008437CC"/>
    <w:rsid w:val="008438B1"/>
    <w:rsid w:val="00845C6E"/>
    <w:rsid w:val="00846499"/>
    <w:rsid w:val="00846E55"/>
    <w:rsid w:val="00846E94"/>
    <w:rsid w:val="00847095"/>
    <w:rsid w:val="0085004A"/>
    <w:rsid w:val="00851DCD"/>
    <w:rsid w:val="008529E7"/>
    <w:rsid w:val="0085534D"/>
    <w:rsid w:val="008554B9"/>
    <w:rsid w:val="0085676D"/>
    <w:rsid w:val="008570F5"/>
    <w:rsid w:val="00857D69"/>
    <w:rsid w:val="008601F5"/>
    <w:rsid w:val="00861ED9"/>
    <w:rsid w:val="00862EF5"/>
    <w:rsid w:val="00865B78"/>
    <w:rsid w:val="00866113"/>
    <w:rsid w:val="00867408"/>
    <w:rsid w:val="00870892"/>
    <w:rsid w:val="00870E73"/>
    <w:rsid w:val="00871DD6"/>
    <w:rsid w:val="0087254E"/>
    <w:rsid w:val="00872604"/>
    <w:rsid w:val="00872AA8"/>
    <w:rsid w:val="0087313B"/>
    <w:rsid w:val="00873651"/>
    <w:rsid w:val="00873855"/>
    <w:rsid w:val="00874404"/>
    <w:rsid w:val="008745AB"/>
    <w:rsid w:val="00874D15"/>
    <w:rsid w:val="00874FFC"/>
    <w:rsid w:val="00876BB6"/>
    <w:rsid w:val="00877782"/>
    <w:rsid w:val="008777F5"/>
    <w:rsid w:val="008812D1"/>
    <w:rsid w:val="008819AA"/>
    <w:rsid w:val="00882E0E"/>
    <w:rsid w:val="00883066"/>
    <w:rsid w:val="00883AAE"/>
    <w:rsid w:val="00885148"/>
    <w:rsid w:val="0088534F"/>
    <w:rsid w:val="00885689"/>
    <w:rsid w:val="008864C4"/>
    <w:rsid w:val="00886633"/>
    <w:rsid w:val="008866E1"/>
    <w:rsid w:val="00886C19"/>
    <w:rsid w:val="00886FD7"/>
    <w:rsid w:val="008878BE"/>
    <w:rsid w:val="00887E4D"/>
    <w:rsid w:val="008902B1"/>
    <w:rsid w:val="0089204D"/>
    <w:rsid w:val="00892515"/>
    <w:rsid w:val="0089393D"/>
    <w:rsid w:val="008947A3"/>
    <w:rsid w:val="0089507A"/>
    <w:rsid w:val="00895A35"/>
    <w:rsid w:val="008A10E5"/>
    <w:rsid w:val="008A14A4"/>
    <w:rsid w:val="008A236D"/>
    <w:rsid w:val="008A3B35"/>
    <w:rsid w:val="008A3BF5"/>
    <w:rsid w:val="008A4F7B"/>
    <w:rsid w:val="008A57DF"/>
    <w:rsid w:val="008A607C"/>
    <w:rsid w:val="008A6AED"/>
    <w:rsid w:val="008A7130"/>
    <w:rsid w:val="008A7507"/>
    <w:rsid w:val="008B0522"/>
    <w:rsid w:val="008B0E20"/>
    <w:rsid w:val="008B0EBF"/>
    <w:rsid w:val="008B108E"/>
    <w:rsid w:val="008B3024"/>
    <w:rsid w:val="008B31AE"/>
    <w:rsid w:val="008B35B4"/>
    <w:rsid w:val="008B379A"/>
    <w:rsid w:val="008B5261"/>
    <w:rsid w:val="008B58B5"/>
    <w:rsid w:val="008B59E9"/>
    <w:rsid w:val="008B5C5C"/>
    <w:rsid w:val="008B711A"/>
    <w:rsid w:val="008C0BDB"/>
    <w:rsid w:val="008C11BE"/>
    <w:rsid w:val="008C1542"/>
    <w:rsid w:val="008C198C"/>
    <w:rsid w:val="008C2592"/>
    <w:rsid w:val="008C2C20"/>
    <w:rsid w:val="008C3396"/>
    <w:rsid w:val="008C3AF4"/>
    <w:rsid w:val="008C4DC7"/>
    <w:rsid w:val="008C5E54"/>
    <w:rsid w:val="008C7124"/>
    <w:rsid w:val="008D01FC"/>
    <w:rsid w:val="008D1D57"/>
    <w:rsid w:val="008D1E38"/>
    <w:rsid w:val="008D23FE"/>
    <w:rsid w:val="008D2BC8"/>
    <w:rsid w:val="008D3E4D"/>
    <w:rsid w:val="008D60A4"/>
    <w:rsid w:val="008E067A"/>
    <w:rsid w:val="008E1CDD"/>
    <w:rsid w:val="008E1E7A"/>
    <w:rsid w:val="008E3186"/>
    <w:rsid w:val="008E662D"/>
    <w:rsid w:val="008E674B"/>
    <w:rsid w:val="008E6E72"/>
    <w:rsid w:val="008E73D5"/>
    <w:rsid w:val="008F0E89"/>
    <w:rsid w:val="008F153A"/>
    <w:rsid w:val="008F3A58"/>
    <w:rsid w:val="008F4B44"/>
    <w:rsid w:val="008F645D"/>
    <w:rsid w:val="008F6DE0"/>
    <w:rsid w:val="009003CF"/>
    <w:rsid w:val="009004A3"/>
    <w:rsid w:val="00900F6A"/>
    <w:rsid w:val="009017CD"/>
    <w:rsid w:val="00901A80"/>
    <w:rsid w:val="00902048"/>
    <w:rsid w:val="00902B1C"/>
    <w:rsid w:val="00903235"/>
    <w:rsid w:val="00904863"/>
    <w:rsid w:val="00904DAF"/>
    <w:rsid w:val="00905B85"/>
    <w:rsid w:val="00906511"/>
    <w:rsid w:val="0090750A"/>
    <w:rsid w:val="00907F9C"/>
    <w:rsid w:val="00911BD8"/>
    <w:rsid w:val="00911ED9"/>
    <w:rsid w:val="00912571"/>
    <w:rsid w:val="00912D12"/>
    <w:rsid w:val="00914BE5"/>
    <w:rsid w:val="00915130"/>
    <w:rsid w:val="00915F87"/>
    <w:rsid w:val="00917DBE"/>
    <w:rsid w:val="009208B1"/>
    <w:rsid w:val="00922BB0"/>
    <w:rsid w:val="00923D6E"/>
    <w:rsid w:val="00924C64"/>
    <w:rsid w:val="00924DFA"/>
    <w:rsid w:val="00925549"/>
    <w:rsid w:val="009265CF"/>
    <w:rsid w:val="00927458"/>
    <w:rsid w:val="009279FC"/>
    <w:rsid w:val="0093128F"/>
    <w:rsid w:val="00931E1C"/>
    <w:rsid w:val="0093295D"/>
    <w:rsid w:val="009337BE"/>
    <w:rsid w:val="0093402B"/>
    <w:rsid w:val="00934DC4"/>
    <w:rsid w:val="009376D2"/>
    <w:rsid w:val="009414EF"/>
    <w:rsid w:val="00941FAD"/>
    <w:rsid w:val="00942192"/>
    <w:rsid w:val="0094256F"/>
    <w:rsid w:val="00942941"/>
    <w:rsid w:val="00943C0D"/>
    <w:rsid w:val="00943FF2"/>
    <w:rsid w:val="00944640"/>
    <w:rsid w:val="00945958"/>
    <w:rsid w:val="0094677B"/>
    <w:rsid w:val="00947073"/>
    <w:rsid w:val="00947133"/>
    <w:rsid w:val="00947165"/>
    <w:rsid w:val="00950901"/>
    <w:rsid w:val="00951892"/>
    <w:rsid w:val="0095247B"/>
    <w:rsid w:val="00952ACA"/>
    <w:rsid w:val="0095306D"/>
    <w:rsid w:val="009530EE"/>
    <w:rsid w:val="00953315"/>
    <w:rsid w:val="00953472"/>
    <w:rsid w:val="009568B2"/>
    <w:rsid w:val="00956AE0"/>
    <w:rsid w:val="00956CD9"/>
    <w:rsid w:val="00957F13"/>
    <w:rsid w:val="009622D1"/>
    <w:rsid w:val="009622FE"/>
    <w:rsid w:val="0096249C"/>
    <w:rsid w:val="00962595"/>
    <w:rsid w:val="0096444C"/>
    <w:rsid w:val="00964F93"/>
    <w:rsid w:val="00965B0D"/>
    <w:rsid w:val="00965BDA"/>
    <w:rsid w:val="009663CC"/>
    <w:rsid w:val="00966DF4"/>
    <w:rsid w:val="00966F18"/>
    <w:rsid w:val="00967209"/>
    <w:rsid w:val="009676FC"/>
    <w:rsid w:val="00970313"/>
    <w:rsid w:val="00971959"/>
    <w:rsid w:val="00971F90"/>
    <w:rsid w:val="009732E9"/>
    <w:rsid w:val="00973CB0"/>
    <w:rsid w:val="00974DCF"/>
    <w:rsid w:val="00976732"/>
    <w:rsid w:val="00976734"/>
    <w:rsid w:val="00977139"/>
    <w:rsid w:val="009801A9"/>
    <w:rsid w:val="009805F9"/>
    <w:rsid w:val="0098188F"/>
    <w:rsid w:val="00981C27"/>
    <w:rsid w:val="00981DDB"/>
    <w:rsid w:val="0098380C"/>
    <w:rsid w:val="00984E79"/>
    <w:rsid w:val="00985031"/>
    <w:rsid w:val="009854DF"/>
    <w:rsid w:val="0098576B"/>
    <w:rsid w:val="00985D99"/>
    <w:rsid w:val="009864FA"/>
    <w:rsid w:val="00987282"/>
    <w:rsid w:val="00991BD7"/>
    <w:rsid w:val="0099394D"/>
    <w:rsid w:val="00994213"/>
    <w:rsid w:val="0099445E"/>
    <w:rsid w:val="00994ED1"/>
    <w:rsid w:val="00995EEF"/>
    <w:rsid w:val="00996293"/>
    <w:rsid w:val="00996542"/>
    <w:rsid w:val="00997536"/>
    <w:rsid w:val="009977F1"/>
    <w:rsid w:val="009A094A"/>
    <w:rsid w:val="009A105E"/>
    <w:rsid w:val="009A1CA2"/>
    <w:rsid w:val="009A2689"/>
    <w:rsid w:val="009A28EE"/>
    <w:rsid w:val="009A2B25"/>
    <w:rsid w:val="009A2C03"/>
    <w:rsid w:val="009A3A5B"/>
    <w:rsid w:val="009A3B55"/>
    <w:rsid w:val="009A44B6"/>
    <w:rsid w:val="009A4509"/>
    <w:rsid w:val="009A4A83"/>
    <w:rsid w:val="009A5306"/>
    <w:rsid w:val="009A6176"/>
    <w:rsid w:val="009B07FC"/>
    <w:rsid w:val="009B286D"/>
    <w:rsid w:val="009B2E1C"/>
    <w:rsid w:val="009B3197"/>
    <w:rsid w:val="009B472B"/>
    <w:rsid w:val="009B494E"/>
    <w:rsid w:val="009B4992"/>
    <w:rsid w:val="009B5DE5"/>
    <w:rsid w:val="009B6311"/>
    <w:rsid w:val="009B7059"/>
    <w:rsid w:val="009B7503"/>
    <w:rsid w:val="009C0982"/>
    <w:rsid w:val="009C0983"/>
    <w:rsid w:val="009C0F2E"/>
    <w:rsid w:val="009C112B"/>
    <w:rsid w:val="009C12A6"/>
    <w:rsid w:val="009C1810"/>
    <w:rsid w:val="009C217E"/>
    <w:rsid w:val="009C334A"/>
    <w:rsid w:val="009C3BB4"/>
    <w:rsid w:val="009C420D"/>
    <w:rsid w:val="009C48F6"/>
    <w:rsid w:val="009C4C57"/>
    <w:rsid w:val="009C4DBD"/>
    <w:rsid w:val="009C516E"/>
    <w:rsid w:val="009C5546"/>
    <w:rsid w:val="009C606D"/>
    <w:rsid w:val="009C6388"/>
    <w:rsid w:val="009C7D8E"/>
    <w:rsid w:val="009D03E6"/>
    <w:rsid w:val="009D0DFC"/>
    <w:rsid w:val="009D0E48"/>
    <w:rsid w:val="009D223B"/>
    <w:rsid w:val="009D2403"/>
    <w:rsid w:val="009D2FD3"/>
    <w:rsid w:val="009D480D"/>
    <w:rsid w:val="009D55DB"/>
    <w:rsid w:val="009D622C"/>
    <w:rsid w:val="009D7413"/>
    <w:rsid w:val="009D7600"/>
    <w:rsid w:val="009D78AA"/>
    <w:rsid w:val="009D7A85"/>
    <w:rsid w:val="009E0097"/>
    <w:rsid w:val="009E095E"/>
    <w:rsid w:val="009E1FAB"/>
    <w:rsid w:val="009E2678"/>
    <w:rsid w:val="009E3477"/>
    <w:rsid w:val="009E476B"/>
    <w:rsid w:val="009E4BF5"/>
    <w:rsid w:val="009E6BB7"/>
    <w:rsid w:val="009E6FE3"/>
    <w:rsid w:val="009F1E83"/>
    <w:rsid w:val="009F251D"/>
    <w:rsid w:val="009F292A"/>
    <w:rsid w:val="009F2D4F"/>
    <w:rsid w:val="009F379D"/>
    <w:rsid w:val="009F3AC6"/>
    <w:rsid w:val="009F3DCD"/>
    <w:rsid w:val="009F4229"/>
    <w:rsid w:val="009F4539"/>
    <w:rsid w:val="009F4A8F"/>
    <w:rsid w:val="009F4DFB"/>
    <w:rsid w:val="009F5C39"/>
    <w:rsid w:val="009F5E08"/>
    <w:rsid w:val="009F65E0"/>
    <w:rsid w:val="009F67E8"/>
    <w:rsid w:val="009F78F9"/>
    <w:rsid w:val="009F7A57"/>
    <w:rsid w:val="00A003AE"/>
    <w:rsid w:val="00A00420"/>
    <w:rsid w:val="00A00C4F"/>
    <w:rsid w:val="00A00D36"/>
    <w:rsid w:val="00A00D7D"/>
    <w:rsid w:val="00A04113"/>
    <w:rsid w:val="00A04E08"/>
    <w:rsid w:val="00A06048"/>
    <w:rsid w:val="00A06A7A"/>
    <w:rsid w:val="00A11401"/>
    <w:rsid w:val="00A12580"/>
    <w:rsid w:val="00A14DC0"/>
    <w:rsid w:val="00A14F29"/>
    <w:rsid w:val="00A1541B"/>
    <w:rsid w:val="00A209B6"/>
    <w:rsid w:val="00A20B7C"/>
    <w:rsid w:val="00A20B87"/>
    <w:rsid w:val="00A20D1E"/>
    <w:rsid w:val="00A22E78"/>
    <w:rsid w:val="00A23CB9"/>
    <w:rsid w:val="00A23CDA"/>
    <w:rsid w:val="00A2467F"/>
    <w:rsid w:val="00A259E2"/>
    <w:rsid w:val="00A26123"/>
    <w:rsid w:val="00A26555"/>
    <w:rsid w:val="00A3018C"/>
    <w:rsid w:val="00A30A62"/>
    <w:rsid w:val="00A3176C"/>
    <w:rsid w:val="00A317DC"/>
    <w:rsid w:val="00A319AB"/>
    <w:rsid w:val="00A33C3C"/>
    <w:rsid w:val="00A35C0B"/>
    <w:rsid w:val="00A3632B"/>
    <w:rsid w:val="00A378EF"/>
    <w:rsid w:val="00A4036A"/>
    <w:rsid w:val="00A40D0B"/>
    <w:rsid w:val="00A40F43"/>
    <w:rsid w:val="00A42341"/>
    <w:rsid w:val="00A4249A"/>
    <w:rsid w:val="00A42718"/>
    <w:rsid w:val="00A42AB2"/>
    <w:rsid w:val="00A46332"/>
    <w:rsid w:val="00A504C5"/>
    <w:rsid w:val="00A51B45"/>
    <w:rsid w:val="00A524A3"/>
    <w:rsid w:val="00A5304D"/>
    <w:rsid w:val="00A530E8"/>
    <w:rsid w:val="00A533A7"/>
    <w:rsid w:val="00A539DA"/>
    <w:rsid w:val="00A53EDE"/>
    <w:rsid w:val="00A551B0"/>
    <w:rsid w:val="00A55C3F"/>
    <w:rsid w:val="00A56371"/>
    <w:rsid w:val="00A565B3"/>
    <w:rsid w:val="00A600D8"/>
    <w:rsid w:val="00A61527"/>
    <w:rsid w:val="00A64E77"/>
    <w:rsid w:val="00A64FB2"/>
    <w:rsid w:val="00A6674E"/>
    <w:rsid w:val="00A670CA"/>
    <w:rsid w:val="00A70158"/>
    <w:rsid w:val="00A70172"/>
    <w:rsid w:val="00A70C35"/>
    <w:rsid w:val="00A70D64"/>
    <w:rsid w:val="00A7144E"/>
    <w:rsid w:val="00A72892"/>
    <w:rsid w:val="00A730D3"/>
    <w:rsid w:val="00A77324"/>
    <w:rsid w:val="00A77863"/>
    <w:rsid w:val="00A8020D"/>
    <w:rsid w:val="00A8207A"/>
    <w:rsid w:val="00A82FAA"/>
    <w:rsid w:val="00A83F0E"/>
    <w:rsid w:val="00A84994"/>
    <w:rsid w:val="00A84E44"/>
    <w:rsid w:val="00A857AC"/>
    <w:rsid w:val="00A866E6"/>
    <w:rsid w:val="00A86828"/>
    <w:rsid w:val="00A86D9D"/>
    <w:rsid w:val="00A87696"/>
    <w:rsid w:val="00A90501"/>
    <w:rsid w:val="00A90929"/>
    <w:rsid w:val="00A90B66"/>
    <w:rsid w:val="00A90B69"/>
    <w:rsid w:val="00A90BC7"/>
    <w:rsid w:val="00A90FC8"/>
    <w:rsid w:val="00A9201D"/>
    <w:rsid w:val="00A965E6"/>
    <w:rsid w:val="00A96D6A"/>
    <w:rsid w:val="00A96F48"/>
    <w:rsid w:val="00A9716F"/>
    <w:rsid w:val="00A97E0C"/>
    <w:rsid w:val="00AA0041"/>
    <w:rsid w:val="00AA01B8"/>
    <w:rsid w:val="00AA027C"/>
    <w:rsid w:val="00AA0437"/>
    <w:rsid w:val="00AA0A53"/>
    <w:rsid w:val="00AA158B"/>
    <w:rsid w:val="00AA27B8"/>
    <w:rsid w:val="00AA2985"/>
    <w:rsid w:val="00AA3554"/>
    <w:rsid w:val="00AA452D"/>
    <w:rsid w:val="00AA4D4C"/>
    <w:rsid w:val="00AA5559"/>
    <w:rsid w:val="00AA5E2A"/>
    <w:rsid w:val="00AA6332"/>
    <w:rsid w:val="00AA74EF"/>
    <w:rsid w:val="00AA7BBE"/>
    <w:rsid w:val="00AA7E29"/>
    <w:rsid w:val="00AB0564"/>
    <w:rsid w:val="00AB16EA"/>
    <w:rsid w:val="00AB2DFD"/>
    <w:rsid w:val="00AB3E60"/>
    <w:rsid w:val="00AB5144"/>
    <w:rsid w:val="00AB64EF"/>
    <w:rsid w:val="00AB7107"/>
    <w:rsid w:val="00AC0521"/>
    <w:rsid w:val="00AC1A59"/>
    <w:rsid w:val="00AC216C"/>
    <w:rsid w:val="00AC2BFC"/>
    <w:rsid w:val="00AC3371"/>
    <w:rsid w:val="00AC4ABD"/>
    <w:rsid w:val="00AC645A"/>
    <w:rsid w:val="00AC6476"/>
    <w:rsid w:val="00AC6FF9"/>
    <w:rsid w:val="00AC7215"/>
    <w:rsid w:val="00AD02EA"/>
    <w:rsid w:val="00AD08D1"/>
    <w:rsid w:val="00AD363A"/>
    <w:rsid w:val="00AD3B8D"/>
    <w:rsid w:val="00AD45C7"/>
    <w:rsid w:val="00AD4A20"/>
    <w:rsid w:val="00AD543E"/>
    <w:rsid w:val="00AD5AD6"/>
    <w:rsid w:val="00AD79D5"/>
    <w:rsid w:val="00AE017D"/>
    <w:rsid w:val="00AE03AC"/>
    <w:rsid w:val="00AE0EFE"/>
    <w:rsid w:val="00AE1682"/>
    <w:rsid w:val="00AE1A77"/>
    <w:rsid w:val="00AE20DF"/>
    <w:rsid w:val="00AE2BA3"/>
    <w:rsid w:val="00AE4183"/>
    <w:rsid w:val="00AE4AC6"/>
    <w:rsid w:val="00AE4F3B"/>
    <w:rsid w:val="00AE5D14"/>
    <w:rsid w:val="00AE5F37"/>
    <w:rsid w:val="00AE5F86"/>
    <w:rsid w:val="00AE62F0"/>
    <w:rsid w:val="00AE65F6"/>
    <w:rsid w:val="00AE667C"/>
    <w:rsid w:val="00AE779D"/>
    <w:rsid w:val="00AE79ED"/>
    <w:rsid w:val="00AE7C98"/>
    <w:rsid w:val="00AF007D"/>
    <w:rsid w:val="00AF1CB5"/>
    <w:rsid w:val="00AF2779"/>
    <w:rsid w:val="00AF4495"/>
    <w:rsid w:val="00AF4AEA"/>
    <w:rsid w:val="00AF5E5D"/>
    <w:rsid w:val="00AF6564"/>
    <w:rsid w:val="00AF75D6"/>
    <w:rsid w:val="00B00E23"/>
    <w:rsid w:val="00B01069"/>
    <w:rsid w:val="00B0135D"/>
    <w:rsid w:val="00B01385"/>
    <w:rsid w:val="00B0172A"/>
    <w:rsid w:val="00B02E79"/>
    <w:rsid w:val="00B03268"/>
    <w:rsid w:val="00B0439B"/>
    <w:rsid w:val="00B0519D"/>
    <w:rsid w:val="00B05DD0"/>
    <w:rsid w:val="00B076D7"/>
    <w:rsid w:val="00B07AB0"/>
    <w:rsid w:val="00B07C4F"/>
    <w:rsid w:val="00B116FE"/>
    <w:rsid w:val="00B13292"/>
    <w:rsid w:val="00B13A78"/>
    <w:rsid w:val="00B144C7"/>
    <w:rsid w:val="00B14680"/>
    <w:rsid w:val="00B148C6"/>
    <w:rsid w:val="00B15016"/>
    <w:rsid w:val="00B155CF"/>
    <w:rsid w:val="00B15D36"/>
    <w:rsid w:val="00B164B7"/>
    <w:rsid w:val="00B167F3"/>
    <w:rsid w:val="00B1697F"/>
    <w:rsid w:val="00B16C5D"/>
    <w:rsid w:val="00B17034"/>
    <w:rsid w:val="00B17689"/>
    <w:rsid w:val="00B20712"/>
    <w:rsid w:val="00B213F1"/>
    <w:rsid w:val="00B22AA6"/>
    <w:rsid w:val="00B23674"/>
    <w:rsid w:val="00B23B07"/>
    <w:rsid w:val="00B251A8"/>
    <w:rsid w:val="00B25220"/>
    <w:rsid w:val="00B25D78"/>
    <w:rsid w:val="00B25E32"/>
    <w:rsid w:val="00B25E7B"/>
    <w:rsid w:val="00B26131"/>
    <w:rsid w:val="00B261A1"/>
    <w:rsid w:val="00B261BC"/>
    <w:rsid w:val="00B2644A"/>
    <w:rsid w:val="00B2724F"/>
    <w:rsid w:val="00B27949"/>
    <w:rsid w:val="00B3011F"/>
    <w:rsid w:val="00B30622"/>
    <w:rsid w:val="00B30EE4"/>
    <w:rsid w:val="00B312EB"/>
    <w:rsid w:val="00B31B65"/>
    <w:rsid w:val="00B326EA"/>
    <w:rsid w:val="00B32F2A"/>
    <w:rsid w:val="00B333AA"/>
    <w:rsid w:val="00B3361D"/>
    <w:rsid w:val="00B33A9A"/>
    <w:rsid w:val="00B35564"/>
    <w:rsid w:val="00B3670E"/>
    <w:rsid w:val="00B41834"/>
    <w:rsid w:val="00B41A55"/>
    <w:rsid w:val="00B41AEB"/>
    <w:rsid w:val="00B425DA"/>
    <w:rsid w:val="00B4282D"/>
    <w:rsid w:val="00B4294A"/>
    <w:rsid w:val="00B432AD"/>
    <w:rsid w:val="00B43CED"/>
    <w:rsid w:val="00B44CB1"/>
    <w:rsid w:val="00B4515D"/>
    <w:rsid w:val="00B45DC7"/>
    <w:rsid w:val="00B502D2"/>
    <w:rsid w:val="00B505F6"/>
    <w:rsid w:val="00B52BCE"/>
    <w:rsid w:val="00B52F62"/>
    <w:rsid w:val="00B538DC"/>
    <w:rsid w:val="00B55207"/>
    <w:rsid w:val="00B5783E"/>
    <w:rsid w:val="00B5788E"/>
    <w:rsid w:val="00B611B8"/>
    <w:rsid w:val="00B635DE"/>
    <w:rsid w:val="00B63789"/>
    <w:rsid w:val="00B63C16"/>
    <w:rsid w:val="00B674A7"/>
    <w:rsid w:val="00B67F1E"/>
    <w:rsid w:val="00B70792"/>
    <w:rsid w:val="00B7105E"/>
    <w:rsid w:val="00B7178D"/>
    <w:rsid w:val="00B729C2"/>
    <w:rsid w:val="00B729FC"/>
    <w:rsid w:val="00B73108"/>
    <w:rsid w:val="00B73437"/>
    <w:rsid w:val="00B751B0"/>
    <w:rsid w:val="00B7616F"/>
    <w:rsid w:val="00B765E2"/>
    <w:rsid w:val="00B76997"/>
    <w:rsid w:val="00B76C67"/>
    <w:rsid w:val="00B77C7A"/>
    <w:rsid w:val="00B80238"/>
    <w:rsid w:val="00B80677"/>
    <w:rsid w:val="00B812FB"/>
    <w:rsid w:val="00B81C01"/>
    <w:rsid w:val="00B8212F"/>
    <w:rsid w:val="00B83992"/>
    <w:rsid w:val="00B84458"/>
    <w:rsid w:val="00B853F9"/>
    <w:rsid w:val="00B85CD2"/>
    <w:rsid w:val="00B85E0B"/>
    <w:rsid w:val="00B85E16"/>
    <w:rsid w:val="00B87CD2"/>
    <w:rsid w:val="00B90D8C"/>
    <w:rsid w:val="00B92148"/>
    <w:rsid w:val="00B92716"/>
    <w:rsid w:val="00B92B44"/>
    <w:rsid w:val="00B92D02"/>
    <w:rsid w:val="00B94176"/>
    <w:rsid w:val="00B94926"/>
    <w:rsid w:val="00B94930"/>
    <w:rsid w:val="00B9495C"/>
    <w:rsid w:val="00B9571D"/>
    <w:rsid w:val="00B96C14"/>
    <w:rsid w:val="00B96DE7"/>
    <w:rsid w:val="00B9779A"/>
    <w:rsid w:val="00BA10F9"/>
    <w:rsid w:val="00BA35F1"/>
    <w:rsid w:val="00BA4487"/>
    <w:rsid w:val="00BA50BE"/>
    <w:rsid w:val="00BA58B7"/>
    <w:rsid w:val="00BA59D1"/>
    <w:rsid w:val="00BA6D03"/>
    <w:rsid w:val="00BA72B5"/>
    <w:rsid w:val="00BA7359"/>
    <w:rsid w:val="00BA760E"/>
    <w:rsid w:val="00BA76E5"/>
    <w:rsid w:val="00BA76F6"/>
    <w:rsid w:val="00BB1788"/>
    <w:rsid w:val="00BB2B37"/>
    <w:rsid w:val="00BB36F1"/>
    <w:rsid w:val="00BB3E0B"/>
    <w:rsid w:val="00BB43F0"/>
    <w:rsid w:val="00BB48BB"/>
    <w:rsid w:val="00BB4C55"/>
    <w:rsid w:val="00BB547E"/>
    <w:rsid w:val="00BB5833"/>
    <w:rsid w:val="00BB793C"/>
    <w:rsid w:val="00BC0302"/>
    <w:rsid w:val="00BC0C16"/>
    <w:rsid w:val="00BC2008"/>
    <w:rsid w:val="00BC205B"/>
    <w:rsid w:val="00BC30E3"/>
    <w:rsid w:val="00BC337A"/>
    <w:rsid w:val="00BC4A10"/>
    <w:rsid w:val="00BC4B3F"/>
    <w:rsid w:val="00BC4E84"/>
    <w:rsid w:val="00BC545E"/>
    <w:rsid w:val="00BC5836"/>
    <w:rsid w:val="00BC5EE9"/>
    <w:rsid w:val="00BC72A0"/>
    <w:rsid w:val="00BD0615"/>
    <w:rsid w:val="00BD23D5"/>
    <w:rsid w:val="00BD3B94"/>
    <w:rsid w:val="00BD3BBA"/>
    <w:rsid w:val="00BD4921"/>
    <w:rsid w:val="00BD509E"/>
    <w:rsid w:val="00BD66AB"/>
    <w:rsid w:val="00BD6D75"/>
    <w:rsid w:val="00BD72FF"/>
    <w:rsid w:val="00BD75C7"/>
    <w:rsid w:val="00BD77B5"/>
    <w:rsid w:val="00BE0084"/>
    <w:rsid w:val="00BE1484"/>
    <w:rsid w:val="00BE17C2"/>
    <w:rsid w:val="00BE287F"/>
    <w:rsid w:val="00BE596B"/>
    <w:rsid w:val="00BE59B9"/>
    <w:rsid w:val="00BE5F52"/>
    <w:rsid w:val="00BE6055"/>
    <w:rsid w:val="00BE7CA9"/>
    <w:rsid w:val="00BF03B0"/>
    <w:rsid w:val="00BF058C"/>
    <w:rsid w:val="00BF0669"/>
    <w:rsid w:val="00BF0AF2"/>
    <w:rsid w:val="00BF1025"/>
    <w:rsid w:val="00BF1B96"/>
    <w:rsid w:val="00BF247E"/>
    <w:rsid w:val="00BF256A"/>
    <w:rsid w:val="00BF260C"/>
    <w:rsid w:val="00BF348C"/>
    <w:rsid w:val="00BF7525"/>
    <w:rsid w:val="00C019A1"/>
    <w:rsid w:val="00C01F7A"/>
    <w:rsid w:val="00C027E5"/>
    <w:rsid w:val="00C035AD"/>
    <w:rsid w:val="00C04306"/>
    <w:rsid w:val="00C04830"/>
    <w:rsid w:val="00C04A59"/>
    <w:rsid w:val="00C05016"/>
    <w:rsid w:val="00C07F2D"/>
    <w:rsid w:val="00C116EC"/>
    <w:rsid w:val="00C11E06"/>
    <w:rsid w:val="00C12AA8"/>
    <w:rsid w:val="00C12B15"/>
    <w:rsid w:val="00C13246"/>
    <w:rsid w:val="00C13277"/>
    <w:rsid w:val="00C14120"/>
    <w:rsid w:val="00C146B3"/>
    <w:rsid w:val="00C14E05"/>
    <w:rsid w:val="00C14FB7"/>
    <w:rsid w:val="00C150CD"/>
    <w:rsid w:val="00C161F6"/>
    <w:rsid w:val="00C16645"/>
    <w:rsid w:val="00C16E80"/>
    <w:rsid w:val="00C17A1A"/>
    <w:rsid w:val="00C17C7B"/>
    <w:rsid w:val="00C21CEE"/>
    <w:rsid w:val="00C22E99"/>
    <w:rsid w:val="00C23171"/>
    <w:rsid w:val="00C244E7"/>
    <w:rsid w:val="00C24B6E"/>
    <w:rsid w:val="00C251F3"/>
    <w:rsid w:val="00C26C2C"/>
    <w:rsid w:val="00C30177"/>
    <w:rsid w:val="00C309D3"/>
    <w:rsid w:val="00C316B9"/>
    <w:rsid w:val="00C318FF"/>
    <w:rsid w:val="00C31E5C"/>
    <w:rsid w:val="00C321AD"/>
    <w:rsid w:val="00C32628"/>
    <w:rsid w:val="00C3293E"/>
    <w:rsid w:val="00C346E3"/>
    <w:rsid w:val="00C3473C"/>
    <w:rsid w:val="00C35441"/>
    <w:rsid w:val="00C36350"/>
    <w:rsid w:val="00C36557"/>
    <w:rsid w:val="00C3656F"/>
    <w:rsid w:val="00C40BD2"/>
    <w:rsid w:val="00C40CAD"/>
    <w:rsid w:val="00C41252"/>
    <w:rsid w:val="00C42A59"/>
    <w:rsid w:val="00C42E6F"/>
    <w:rsid w:val="00C434EB"/>
    <w:rsid w:val="00C4398A"/>
    <w:rsid w:val="00C4481B"/>
    <w:rsid w:val="00C4495B"/>
    <w:rsid w:val="00C44B9E"/>
    <w:rsid w:val="00C45402"/>
    <w:rsid w:val="00C47360"/>
    <w:rsid w:val="00C50489"/>
    <w:rsid w:val="00C50660"/>
    <w:rsid w:val="00C50B78"/>
    <w:rsid w:val="00C515C6"/>
    <w:rsid w:val="00C518DC"/>
    <w:rsid w:val="00C53D73"/>
    <w:rsid w:val="00C54ECF"/>
    <w:rsid w:val="00C55328"/>
    <w:rsid w:val="00C555F3"/>
    <w:rsid w:val="00C557C6"/>
    <w:rsid w:val="00C55D6F"/>
    <w:rsid w:val="00C56B71"/>
    <w:rsid w:val="00C56BF3"/>
    <w:rsid w:val="00C56F09"/>
    <w:rsid w:val="00C60B25"/>
    <w:rsid w:val="00C60D28"/>
    <w:rsid w:val="00C60F5F"/>
    <w:rsid w:val="00C61024"/>
    <w:rsid w:val="00C61BDF"/>
    <w:rsid w:val="00C61E31"/>
    <w:rsid w:val="00C61E4E"/>
    <w:rsid w:val="00C62065"/>
    <w:rsid w:val="00C63125"/>
    <w:rsid w:val="00C63A24"/>
    <w:rsid w:val="00C63EED"/>
    <w:rsid w:val="00C64518"/>
    <w:rsid w:val="00C64735"/>
    <w:rsid w:val="00C6584E"/>
    <w:rsid w:val="00C66AD0"/>
    <w:rsid w:val="00C66CF8"/>
    <w:rsid w:val="00C670F1"/>
    <w:rsid w:val="00C6737C"/>
    <w:rsid w:val="00C67AC5"/>
    <w:rsid w:val="00C703BB"/>
    <w:rsid w:val="00C711B3"/>
    <w:rsid w:val="00C71B5A"/>
    <w:rsid w:val="00C72A2B"/>
    <w:rsid w:val="00C72F03"/>
    <w:rsid w:val="00C73A26"/>
    <w:rsid w:val="00C73F88"/>
    <w:rsid w:val="00C7517F"/>
    <w:rsid w:val="00C753E9"/>
    <w:rsid w:val="00C76300"/>
    <w:rsid w:val="00C76E4F"/>
    <w:rsid w:val="00C8217C"/>
    <w:rsid w:val="00C821BD"/>
    <w:rsid w:val="00C82ED3"/>
    <w:rsid w:val="00C836C8"/>
    <w:rsid w:val="00C83937"/>
    <w:rsid w:val="00C84399"/>
    <w:rsid w:val="00C844D0"/>
    <w:rsid w:val="00C84FF6"/>
    <w:rsid w:val="00C86135"/>
    <w:rsid w:val="00C86B3C"/>
    <w:rsid w:val="00C87AC2"/>
    <w:rsid w:val="00C90E0A"/>
    <w:rsid w:val="00C91173"/>
    <w:rsid w:val="00C911BC"/>
    <w:rsid w:val="00C922EB"/>
    <w:rsid w:val="00C928BC"/>
    <w:rsid w:val="00C94E72"/>
    <w:rsid w:val="00C957D9"/>
    <w:rsid w:val="00C96654"/>
    <w:rsid w:val="00C96B44"/>
    <w:rsid w:val="00CA093C"/>
    <w:rsid w:val="00CA09CB"/>
    <w:rsid w:val="00CA1E40"/>
    <w:rsid w:val="00CA2A10"/>
    <w:rsid w:val="00CA303D"/>
    <w:rsid w:val="00CA3387"/>
    <w:rsid w:val="00CA34EE"/>
    <w:rsid w:val="00CA3641"/>
    <w:rsid w:val="00CA50BB"/>
    <w:rsid w:val="00CA5F1A"/>
    <w:rsid w:val="00CA645E"/>
    <w:rsid w:val="00CA6D16"/>
    <w:rsid w:val="00CA70BF"/>
    <w:rsid w:val="00CA762D"/>
    <w:rsid w:val="00CB11F6"/>
    <w:rsid w:val="00CB1752"/>
    <w:rsid w:val="00CB1E7A"/>
    <w:rsid w:val="00CB2336"/>
    <w:rsid w:val="00CB284E"/>
    <w:rsid w:val="00CB299E"/>
    <w:rsid w:val="00CB2CB2"/>
    <w:rsid w:val="00CB381B"/>
    <w:rsid w:val="00CB3E7C"/>
    <w:rsid w:val="00CB5ADF"/>
    <w:rsid w:val="00CB5E43"/>
    <w:rsid w:val="00CB7655"/>
    <w:rsid w:val="00CB79E9"/>
    <w:rsid w:val="00CB79EC"/>
    <w:rsid w:val="00CB7FFE"/>
    <w:rsid w:val="00CC0394"/>
    <w:rsid w:val="00CC0968"/>
    <w:rsid w:val="00CC0CA4"/>
    <w:rsid w:val="00CC0F85"/>
    <w:rsid w:val="00CC1751"/>
    <w:rsid w:val="00CC1F63"/>
    <w:rsid w:val="00CC22F9"/>
    <w:rsid w:val="00CC2481"/>
    <w:rsid w:val="00CC2BC2"/>
    <w:rsid w:val="00CC328C"/>
    <w:rsid w:val="00CC353C"/>
    <w:rsid w:val="00CC50AB"/>
    <w:rsid w:val="00CC5E77"/>
    <w:rsid w:val="00CC6349"/>
    <w:rsid w:val="00CC670E"/>
    <w:rsid w:val="00CD03EF"/>
    <w:rsid w:val="00CD159B"/>
    <w:rsid w:val="00CD2DB3"/>
    <w:rsid w:val="00CD335D"/>
    <w:rsid w:val="00CD3FCF"/>
    <w:rsid w:val="00CD4CA2"/>
    <w:rsid w:val="00CD4E29"/>
    <w:rsid w:val="00CD5569"/>
    <w:rsid w:val="00CD5D92"/>
    <w:rsid w:val="00CD67CA"/>
    <w:rsid w:val="00CD6EB5"/>
    <w:rsid w:val="00CD7E8A"/>
    <w:rsid w:val="00CE0149"/>
    <w:rsid w:val="00CE12D9"/>
    <w:rsid w:val="00CE227D"/>
    <w:rsid w:val="00CE2E6D"/>
    <w:rsid w:val="00CE617E"/>
    <w:rsid w:val="00CE6368"/>
    <w:rsid w:val="00CE685E"/>
    <w:rsid w:val="00CE7E45"/>
    <w:rsid w:val="00CF0683"/>
    <w:rsid w:val="00CF1F32"/>
    <w:rsid w:val="00CF238F"/>
    <w:rsid w:val="00CF2585"/>
    <w:rsid w:val="00CF2A61"/>
    <w:rsid w:val="00CF3049"/>
    <w:rsid w:val="00CF3A2E"/>
    <w:rsid w:val="00CF3C82"/>
    <w:rsid w:val="00CF439C"/>
    <w:rsid w:val="00CF4812"/>
    <w:rsid w:val="00CF55EA"/>
    <w:rsid w:val="00CF60D0"/>
    <w:rsid w:val="00CF60D9"/>
    <w:rsid w:val="00CF6ADC"/>
    <w:rsid w:val="00CF6F36"/>
    <w:rsid w:val="00CF73A4"/>
    <w:rsid w:val="00CF7985"/>
    <w:rsid w:val="00CF7EEC"/>
    <w:rsid w:val="00D01AE6"/>
    <w:rsid w:val="00D02968"/>
    <w:rsid w:val="00D02B60"/>
    <w:rsid w:val="00D02C12"/>
    <w:rsid w:val="00D02C53"/>
    <w:rsid w:val="00D0306E"/>
    <w:rsid w:val="00D03E21"/>
    <w:rsid w:val="00D05322"/>
    <w:rsid w:val="00D055DB"/>
    <w:rsid w:val="00D05AC5"/>
    <w:rsid w:val="00D05D39"/>
    <w:rsid w:val="00D0722F"/>
    <w:rsid w:val="00D07BF3"/>
    <w:rsid w:val="00D10152"/>
    <w:rsid w:val="00D11291"/>
    <w:rsid w:val="00D12336"/>
    <w:rsid w:val="00D142B5"/>
    <w:rsid w:val="00D144EF"/>
    <w:rsid w:val="00D14CB2"/>
    <w:rsid w:val="00D1555A"/>
    <w:rsid w:val="00D20610"/>
    <w:rsid w:val="00D20689"/>
    <w:rsid w:val="00D21A10"/>
    <w:rsid w:val="00D22376"/>
    <w:rsid w:val="00D22848"/>
    <w:rsid w:val="00D22B18"/>
    <w:rsid w:val="00D233E9"/>
    <w:rsid w:val="00D24480"/>
    <w:rsid w:val="00D24DC2"/>
    <w:rsid w:val="00D26DCA"/>
    <w:rsid w:val="00D27619"/>
    <w:rsid w:val="00D30238"/>
    <w:rsid w:val="00D317A5"/>
    <w:rsid w:val="00D31A03"/>
    <w:rsid w:val="00D3295A"/>
    <w:rsid w:val="00D32F24"/>
    <w:rsid w:val="00D3437F"/>
    <w:rsid w:val="00D34D60"/>
    <w:rsid w:val="00D35229"/>
    <w:rsid w:val="00D37A85"/>
    <w:rsid w:val="00D37BCC"/>
    <w:rsid w:val="00D37D78"/>
    <w:rsid w:val="00D40DFD"/>
    <w:rsid w:val="00D41A64"/>
    <w:rsid w:val="00D41C5B"/>
    <w:rsid w:val="00D423B1"/>
    <w:rsid w:val="00D42DB5"/>
    <w:rsid w:val="00D44710"/>
    <w:rsid w:val="00D45110"/>
    <w:rsid w:val="00D452AA"/>
    <w:rsid w:val="00D4676D"/>
    <w:rsid w:val="00D46F2E"/>
    <w:rsid w:val="00D46F7D"/>
    <w:rsid w:val="00D4724A"/>
    <w:rsid w:val="00D47604"/>
    <w:rsid w:val="00D47634"/>
    <w:rsid w:val="00D479D2"/>
    <w:rsid w:val="00D5026C"/>
    <w:rsid w:val="00D5064F"/>
    <w:rsid w:val="00D506E2"/>
    <w:rsid w:val="00D50F71"/>
    <w:rsid w:val="00D53D44"/>
    <w:rsid w:val="00D5464B"/>
    <w:rsid w:val="00D550C6"/>
    <w:rsid w:val="00D57436"/>
    <w:rsid w:val="00D577D3"/>
    <w:rsid w:val="00D57EE3"/>
    <w:rsid w:val="00D60BBF"/>
    <w:rsid w:val="00D60ECB"/>
    <w:rsid w:val="00D61CD1"/>
    <w:rsid w:val="00D62728"/>
    <w:rsid w:val="00D634A2"/>
    <w:rsid w:val="00D6358E"/>
    <w:rsid w:val="00D635B0"/>
    <w:rsid w:val="00D63AA7"/>
    <w:rsid w:val="00D65C74"/>
    <w:rsid w:val="00D6680C"/>
    <w:rsid w:val="00D66A8A"/>
    <w:rsid w:val="00D670A1"/>
    <w:rsid w:val="00D70035"/>
    <w:rsid w:val="00D70BA2"/>
    <w:rsid w:val="00D70C91"/>
    <w:rsid w:val="00D72370"/>
    <w:rsid w:val="00D72B38"/>
    <w:rsid w:val="00D73177"/>
    <w:rsid w:val="00D73BEB"/>
    <w:rsid w:val="00D74384"/>
    <w:rsid w:val="00D75481"/>
    <w:rsid w:val="00D75A79"/>
    <w:rsid w:val="00D7617C"/>
    <w:rsid w:val="00D76676"/>
    <w:rsid w:val="00D7692E"/>
    <w:rsid w:val="00D77CAC"/>
    <w:rsid w:val="00D80674"/>
    <w:rsid w:val="00D80BA7"/>
    <w:rsid w:val="00D810DB"/>
    <w:rsid w:val="00D81112"/>
    <w:rsid w:val="00D81AD7"/>
    <w:rsid w:val="00D823F1"/>
    <w:rsid w:val="00D82775"/>
    <w:rsid w:val="00D83E40"/>
    <w:rsid w:val="00D860B8"/>
    <w:rsid w:val="00D861F0"/>
    <w:rsid w:val="00D86702"/>
    <w:rsid w:val="00D9007C"/>
    <w:rsid w:val="00D9062E"/>
    <w:rsid w:val="00D91054"/>
    <w:rsid w:val="00D9146B"/>
    <w:rsid w:val="00D91581"/>
    <w:rsid w:val="00D91987"/>
    <w:rsid w:val="00D921CA"/>
    <w:rsid w:val="00D93C00"/>
    <w:rsid w:val="00D94961"/>
    <w:rsid w:val="00D94EDC"/>
    <w:rsid w:val="00D95D34"/>
    <w:rsid w:val="00D96696"/>
    <w:rsid w:val="00D966F2"/>
    <w:rsid w:val="00D96A12"/>
    <w:rsid w:val="00D976C1"/>
    <w:rsid w:val="00DA04DE"/>
    <w:rsid w:val="00DA1EC4"/>
    <w:rsid w:val="00DA26C3"/>
    <w:rsid w:val="00DA2E28"/>
    <w:rsid w:val="00DA3228"/>
    <w:rsid w:val="00DA3632"/>
    <w:rsid w:val="00DA4268"/>
    <w:rsid w:val="00DA4892"/>
    <w:rsid w:val="00DA4FE6"/>
    <w:rsid w:val="00DA57DE"/>
    <w:rsid w:val="00DB036E"/>
    <w:rsid w:val="00DB06D7"/>
    <w:rsid w:val="00DB0D34"/>
    <w:rsid w:val="00DB1000"/>
    <w:rsid w:val="00DB161C"/>
    <w:rsid w:val="00DB1E68"/>
    <w:rsid w:val="00DB3700"/>
    <w:rsid w:val="00DB42E7"/>
    <w:rsid w:val="00DB47B9"/>
    <w:rsid w:val="00DB4B0D"/>
    <w:rsid w:val="00DB5981"/>
    <w:rsid w:val="00DB6EA4"/>
    <w:rsid w:val="00DB7093"/>
    <w:rsid w:val="00DB786D"/>
    <w:rsid w:val="00DC023C"/>
    <w:rsid w:val="00DC1741"/>
    <w:rsid w:val="00DC234E"/>
    <w:rsid w:val="00DC24C9"/>
    <w:rsid w:val="00DC2A7D"/>
    <w:rsid w:val="00DC2BBC"/>
    <w:rsid w:val="00DC4434"/>
    <w:rsid w:val="00DC4BA1"/>
    <w:rsid w:val="00DC4D37"/>
    <w:rsid w:val="00DC67F6"/>
    <w:rsid w:val="00DC6E6B"/>
    <w:rsid w:val="00DC71B3"/>
    <w:rsid w:val="00DC71F7"/>
    <w:rsid w:val="00DC780E"/>
    <w:rsid w:val="00DD005E"/>
    <w:rsid w:val="00DD0579"/>
    <w:rsid w:val="00DD25B6"/>
    <w:rsid w:val="00DD2B18"/>
    <w:rsid w:val="00DD4A15"/>
    <w:rsid w:val="00DD77F3"/>
    <w:rsid w:val="00DE22F7"/>
    <w:rsid w:val="00DE23DC"/>
    <w:rsid w:val="00DE2646"/>
    <w:rsid w:val="00DE38A2"/>
    <w:rsid w:val="00DE38AE"/>
    <w:rsid w:val="00DE5248"/>
    <w:rsid w:val="00DE5702"/>
    <w:rsid w:val="00DE6363"/>
    <w:rsid w:val="00DE67DF"/>
    <w:rsid w:val="00DE6995"/>
    <w:rsid w:val="00DE6E0F"/>
    <w:rsid w:val="00DE78BA"/>
    <w:rsid w:val="00DF002A"/>
    <w:rsid w:val="00DF04CF"/>
    <w:rsid w:val="00DF09AC"/>
    <w:rsid w:val="00DF109E"/>
    <w:rsid w:val="00DF12CF"/>
    <w:rsid w:val="00DF12D4"/>
    <w:rsid w:val="00DF20F6"/>
    <w:rsid w:val="00DF4671"/>
    <w:rsid w:val="00DF62DD"/>
    <w:rsid w:val="00DF68AA"/>
    <w:rsid w:val="00DF7511"/>
    <w:rsid w:val="00E00168"/>
    <w:rsid w:val="00E0118B"/>
    <w:rsid w:val="00E02DBE"/>
    <w:rsid w:val="00E03677"/>
    <w:rsid w:val="00E04D95"/>
    <w:rsid w:val="00E0582A"/>
    <w:rsid w:val="00E06B8C"/>
    <w:rsid w:val="00E07E81"/>
    <w:rsid w:val="00E11956"/>
    <w:rsid w:val="00E12078"/>
    <w:rsid w:val="00E126FC"/>
    <w:rsid w:val="00E13811"/>
    <w:rsid w:val="00E13B43"/>
    <w:rsid w:val="00E1453F"/>
    <w:rsid w:val="00E146E8"/>
    <w:rsid w:val="00E14B55"/>
    <w:rsid w:val="00E16810"/>
    <w:rsid w:val="00E16D36"/>
    <w:rsid w:val="00E16EE5"/>
    <w:rsid w:val="00E17CDE"/>
    <w:rsid w:val="00E20FC6"/>
    <w:rsid w:val="00E215DC"/>
    <w:rsid w:val="00E22B68"/>
    <w:rsid w:val="00E24144"/>
    <w:rsid w:val="00E24947"/>
    <w:rsid w:val="00E2639F"/>
    <w:rsid w:val="00E26F71"/>
    <w:rsid w:val="00E277CC"/>
    <w:rsid w:val="00E27B18"/>
    <w:rsid w:val="00E30897"/>
    <w:rsid w:val="00E32E59"/>
    <w:rsid w:val="00E3349F"/>
    <w:rsid w:val="00E33A71"/>
    <w:rsid w:val="00E33F8B"/>
    <w:rsid w:val="00E34986"/>
    <w:rsid w:val="00E356D5"/>
    <w:rsid w:val="00E35874"/>
    <w:rsid w:val="00E35AC1"/>
    <w:rsid w:val="00E36A23"/>
    <w:rsid w:val="00E37482"/>
    <w:rsid w:val="00E3761D"/>
    <w:rsid w:val="00E3772B"/>
    <w:rsid w:val="00E4211A"/>
    <w:rsid w:val="00E43179"/>
    <w:rsid w:val="00E43A9F"/>
    <w:rsid w:val="00E45571"/>
    <w:rsid w:val="00E45AFC"/>
    <w:rsid w:val="00E45DD0"/>
    <w:rsid w:val="00E47A71"/>
    <w:rsid w:val="00E50DF5"/>
    <w:rsid w:val="00E51BD9"/>
    <w:rsid w:val="00E526FF"/>
    <w:rsid w:val="00E531A8"/>
    <w:rsid w:val="00E538EF"/>
    <w:rsid w:val="00E54571"/>
    <w:rsid w:val="00E550B6"/>
    <w:rsid w:val="00E56408"/>
    <w:rsid w:val="00E56C14"/>
    <w:rsid w:val="00E62250"/>
    <w:rsid w:val="00E62399"/>
    <w:rsid w:val="00E623F6"/>
    <w:rsid w:val="00E62666"/>
    <w:rsid w:val="00E6338C"/>
    <w:rsid w:val="00E649EB"/>
    <w:rsid w:val="00E64C65"/>
    <w:rsid w:val="00E65415"/>
    <w:rsid w:val="00E66E01"/>
    <w:rsid w:val="00E701B9"/>
    <w:rsid w:val="00E70ADA"/>
    <w:rsid w:val="00E72E99"/>
    <w:rsid w:val="00E72F98"/>
    <w:rsid w:val="00E753A6"/>
    <w:rsid w:val="00E75822"/>
    <w:rsid w:val="00E76680"/>
    <w:rsid w:val="00E77341"/>
    <w:rsid w:val="00E77897"/>
    <w:rsid w:val="00E77C34"/>
    <w:rsid w:val="00E81002"/>
    <w:rsid w:val="00E81CA9"/>
    <w:rsid w:val="00E823A4"/>
    <w:rsid w:val="00E8241D"/>
    <w:rsid w:val="00E82A06"/>
    <w:rsid w:val="00E82E97"/>
    <w:rsid w:val="00E8328D"/>
    <w:rsid w:val="00E8454C"/>
    <w:rsid w:val="00E84B63"/>
    <w:rsid w:val="00E84C6B"/>
    <w:rsid w:val="00E857B2"/>
    <w:rsid w:val="00E86253"/>
    <w:rsid w:val="00E878F6"/>
    <w:rsid w:val="00E90081"/>
    <w:rsid w:val="00E90E06"/>
    <w:rsid w:val="00E91197"/>
    <w:rsid w:val="00E916E9"/>
    <w:rsid w:val="00E92BC6"/>
    <w:rsid w:val="00E93053"/>
    <w:rsid w:val="00E934DD"/>
    <w:rsid w:val="00E93CBB"/>
    <w:rsid w:val="00E94259"/>
    <w:rsid w:val="00E94295"/>
    <w:rsid w:val="00E95F5F"/>
    <w:rsid w:val="00E95F8E"/>
    <w:rsid w:val="00E97D89"/>
    <w:rsid w:val="00EA01B0"/>
    <w:rsid w:val="00EA0928"/>
    <w:rsid w:val="00EA0E35"/>
    <w:rsid w:val="00EA1093"/>
    <w:rsid w:val="00EA18B8"/>
    <w:rsid w:val="00EA1A61"/>
    <w:rsid w:val="00EA2762"/>
    <w:rsid w:val="00EA2EDF"/>
    <w:rsid w:val="00EA4E64"/>
    <w:rsid w:val="00EA6CD5"/>
    <w:rsid w:val="00EA6DD5"/>
    <w:rsid w:val="00EA7645"/>
    <w:rsid w:val="00EA7E16"/>
    <w:rsid w:val="00EB02CB"/>
    <w:rsid w:val="00EB0A00"/>
    <w:rsid w:val="00EB0BC7"/>
    <w:rsid w:val="00EB2D72"/>
    <w:rsid w:val="00EB31FE"/>
    <w:rsid w:val="00EB3750"/>
    <w:rsid w:val="00EB3812"/>
    <w:rsid w:val="00EB3973"/>
    <w:rsid w:val="00EB3B3F"/>
    <w:rsid w:val="00EB40A5"/>
    <w:rsid w:val="00EB415B"/>
    <w:rsid w:val="00EB46C6"/>
    <w:rsid w:val="00EB5705"/>
    <w:rsid w:val="00EB58CA"/>
    <w:rsid w:val="00EB5FF3"/>
    <w:rsid w:val="00EB66A9"/>
    <w:rsid w:val="00EB6E07"/>
    <w:rsid w:val="00EB79A0"/>
    <w:rsid w:val="00EB7A20"/>
    <w:rsid w:val="00EB7D6C"/>
    <w:rsid w:val="00EC03C6"/>
    <w:rsid w:val="00EC105F"/>
    <w:rsid w:val="00EC1E02"/>
    <w:rsid w:val="00EC2175"/>
    <w:rsid w:val="00EC2613"/>
    <w:rsid w:val="00EC310A"/>
    <w:rsid w:val="00EC337C"/>
    <w:rsid w:val="00EC66C8"/>
    <w:rsid w:val="00EC7FE8"/>
    <w:rsid w:val="00ED07DA"/>
    <w:rsid w:val="00ED2DD5"/>
    <w:rsid w:val="00ED3949"/>
    <w:rsid w:val="00ED43BB"/>
    <w:rsid w:val="00ED43F9"/>
    <w:rsid w:val="00ED4C89"/>
    <w:rsid w:val="00ED6035"/>
    <w:rsid w:val="00ED7CD1"/>
    <w:rsid w:val="00EE1FC5"/>
    <w:rsid w:val="00EE319C"/>
    <w:rsid w:val="00EE483C"/>
    <w:rsid w:val="00EE49E9"/>
    <w:rsid w:val="00EE4F5E"/>
    <w:rsid w:val="00EE5503"/>
    <w:rsid w:val="00EE6449"/>
    <w:rsid w:val="00EE6AB0"/>
    <w:rsid w:val="00EE6F28"/>
    <w:rsid w:val="00EF089F"/>
    <w:rsid w:val="00EF09C7"/>
    <w:rsid w:val="00EF1A9F"/>
    <w:rsid w:val="00EF216D"/>
    <w:rsid w:val="00EF24B9"/>
    <w:rsid w:val="00EF327D"/>
    <w:rsid w:val="00EF4326"/>
    <w:rsid w:val="00EF487B"/>
    <w:rsid w:val="00EF5230"/>
    <w:rsid w:val="00EF548F"/>
    <w:rsid w:val="00EF5FAE"/>
    <w:rsid w:val="00EF66DF"/>
    <w:rsid w:val="00EF69BF"/>
    <w:rsid w:val="00EF69F6"/>
    <w:rsid w:val="00EF7B83"/>
    <w:rsid w:val="00F001B1"/>
    <w:rsid w:val="00F00201"/>
    <w:rsid w:val="00F00773"/>
    <w:rsid w:val="00F00E2B"/>
    <w:rsid w:val="00F01108"/>
    <w:rsid w:val="00F02905"/>
    <w:rsid w:val="00F029C3"/>
    <w:rsid w:val="00F02BF4"/>
    <w:rsid w:val="00F02DF9"/>
    <w:rsid w:val="00F030F2"/>
    <w:rsid w:val="00F042AC"/>
    <w:rsid w:val="00F043CC"/>
    <w:rsid w:val="00F044C0"/>
    <w:rsid w:val="00F059F1"/>
    <w:rsid w:val="00F05B16"/>
    <w:rsid w:val="00F05CBF"/>
    <w:rsid w:val="00F06F1D"/>
    <w:rsid w:val="00F0763B"/>
    <w:rsid w:val="00F07FA7"/>
    <w:rsid w:val="00F11E1D"/>
    <w:rsid w:val="00F13CBA"/>
    <w:rsid w:val="00F14E0A"/>
    <w:rsid w:val="00F163C6"/>
    <w:rsid w:val="00F16AA0"/>
    <w:rsid w:val="00F176C5"/>
    <w:rsid w:val="00F20358"/>
    <w:rsid w:val="00F20A69"/>
    <w:rsid w:val="00F21DB0"/>
    <w:rsid w:val="00F21FDB"/>
    <w:rsid w:val="00F251A2"/>
    <w:rsid w:val="00F26D48"/>
    <w:rsid w:val="00F27E79"/>
    <w:rsid w:val="00F30DD1"/>
    <w:rsid w:val="00F31224"/>
    <w:rsid w:val="00F31856"/>
    <w:rsid w:val="00F32872"/>
    <w:rsid w:val="00F33523"/>
    <w:rsid w:val="00F335E4"/>
    <w:rsid w:val="00F34B80"/>
    <w:rsid w:val="00F352CE"/>
    <w:rsid w:val="00F36561"/>
    <w:rsid w:val="00F3692E"/>
    <w:rsid w:val="00F378A4"/>
    <w:rsid w:val="00F414DD"/>
    <w:rsid w:val="00F41C0B"/>
    <w:rsid w:val="00F41E05"/>
    <w:rsid w:val="00F43041"/>
    <w:rsid w:val="00F430D6"/>
    <w:rsid w:val="00F43359"/>
    <w:rsid w:val="00F44704"/>
    <w:rsid w:val="00F46040"/>
    <w:rsid w:val="00F47996"/>
    <w:rsid w:val="00F50103"/>
    <w:rsid w:val="00F51265"/>
    <w:rsid w:val="00F512D3"/>
    <w:rsid w:val="00F52038"/>
    <w:rsid w:val="00F5234A"/>
    <w:rsid w:val="00F5283A"/>
    <w:rsid w:val="00F557DE"/>
    <w:rsid w:val="00F56C7C"/>
    <w:rsid w:val="00F5708B"/>
    <w:rsid w:val="00F601A7"/>
    <w:rsid w:val="00F60F26"/>
    <w:rsid w:val="00F61702"/>
    <w:rsid w:val="00F61E09"/>
    <w:rsid w:val="00F61E25"/>
    <w:rsid w:val="00F62174"/>
    <w:rsid w:val="00F62B0B"/>
    <w:rsid w:val="00F63517"/>
    <w:rsid w:val="00F642AA"/>
    <w:rsid w:val="00F6573E"/>
    <w:rsid w:val="00F65935"/>
    <w:rsid w:val="00F65C10"/>
    <w:rsid w:val="00F668F2"/>
    <w:rsid w:val="00F66E6C"/>
    <w:rsid w:val="00F70BD8"/>
    <w:rsid w:val="00F70EE2"/>
    <w:rsid w:val="00F71A78"/>
    <w:rsid w:val="00F71B84"/>
    <w:rsid w:val="00F7351B"/>
    <w:rsid w:val="00F73BEC"/>
    <w:rsid w:val="00F75E35"/>
    <w:rsid w:val="00F763E0"/>
    <w:rsid w:val="00F77ABF"/>
    <w:rsid w:val="00F80105"/>
    <w:rsid w:val="00F8084B"/>
    <w:rsid w:val="00F80A0D"/>
    <w:rsid w:val="00F81D1B"/>
    <w:rsid w:val="00F81D9D"/>
    <w:rsid w:val="00F83C88"/>
    <w:rsid w:val="00F85A02"/>
    <w:rsid w:val="00F8642D"/>
    <w:rsid w:val="00F86F77"/>
    <w:rsid w:val="00F87ED6"/>
    <w:rsid w:val="00F90CC2"/>
    <w:rsid w:val="00F91314"/>
    <w:rsid w:val="00F91DE8"/>
    <w:rsid w:val="00F925DC"/>
    <w:rsid w:val="00F925F7"/>
    <w:rsid w:val="00F93D11"/>
    <w:rsid w:val="00F93D31"/>
    <w:rsid w:val="00F94E8C"/>
    <w:rsid w:val="00F94EF7"/>
    <w:rsid w:val="00F96BD4"/>
    <w:rsid w:val="00F96BD9"/>
    <w:rsid w:val="00F97737"/>
    <w:rsid w:val="00F97E45"/>
    <w:rsid w:val="00FA06C8"/>
    <w:rsid w:val="00FA1AEE"/>
    <w:rsid w:val="00FA2311"/>
    <w:rsid w:val="00FA36F7"/>
    <w:rsid w:val="00FA3EB3"/>
    <w:rsid w:val="00FA7A84"/>
    <w:rsid w:val="00FA7CB0"/>
    <w:rsid w:val="00FA7E5F"/>
    <w:rsid w:val="00FB0647"/>
    <w:rsid w:val="00FB1281"/>
    <w:rsid w:val="00FB14F7"/>
    <w:rsid w:val="00FB1812"/>
    <w:rsid w:val="00FB23D1"/>
    <w:rsid w:val="00FB2603"/>
    <w:rsid w:val="00FB26E8"/>
    <w:rsid w:val="00FB276F"/>
    <w:rsid w:val="00FB289A"/>
    <w:rsid w:val="00FB30E7"/>
    <w:rsid w:val="00FB3572"/>
    <w:rsid w:val="00FB4556"/>
    <w:rsid w:val="00FB4D24"/>
    <w:rsid w:val="00FB748B"/>
    <w:rsid w:val="00FB758F"/>
    <w:rsid w:val="00FB79FE"/>
    <w:rsid w:val="00FB7B9F"/>
    <w:rsid w:val="00FC01EB"/>
    <w:rsid w:val="00FC0782"/>
    <w:rsid w:val="00FC32E5"/>
    <w:rsid w:val="00FC3E5B"/>
    <w:rsid w:val="00FC575C"/>
    <w:rsid w:val="00FC75EE"/>
    <w:rsid w:val="00FD04BB"/>
    <w:rsid w:val="00FD0D90"/>
    <w:rsid w:val="00FD156E"/>
    <w:rsid w:val="00FD2A85"/>
    <w:rsid w:val="00FD3D09"/>
    <w:rsid w:val="00FD4587"/>
    <w:rsid w:val="00FD4BC9"/>
    <w:rsid w:val="00FD4EAE"/>
    <w:rsid w:val="00FD559A"/>
    <w:rsid w:val="00FD63AC"/>
    <w:rsid w:val="00FD6B39"/>
    <w:rsid w:val="00FD732D"/>
    <w:rsid w:val="00FE13A4"/>
    <w:rsid w:val="00FE3093"/>
    <w:rsid w:val="00FE3142"/>
    <w:rsid w:val="00FE344C"/>
    <w:rsid w:val="00FE39DA"/>
    <w:rsid w:val="00FE47F9"/>
    <w:rsid w:val="00FE501A"/>
    <w:rsid w:val="00FE5337"/>
    <w:rsid w:val="00FE61D2"/>
    <w:rsid w:val="00FE67DE"/>
    <w:rsid w:val="00FE6E81"/>
    <w:rsid w:val="00FF0327"/>
    <w:rsid w:val="00FF0CC0"/>
    <w:rsid w:val="00FF12BC"/>
    <w:rsid w:val="00FF13F0"/>
    <w:rsid w:val="00FF14D1"/>
    <w:rsid w:val="00FF1611"/>
    <w:rsid w:val="00FF1D28"/>
    <w:rsid w:val="00FF2CEE"/>
    <w:rsid w:val="00FF4721"/>
    <w:rsid w:val="00FF483A"/>
    <w:rsid w:val="00FF4FD9"/>
    <w:rsid w:val="00FF5172"/>
    <w:rsid w:val="00FF5496"/>
    <w:rsid w:val="00FF54B2"/>
    <w:rsid w:val="00FF596A"/>
    <w:rsid w:val="00FF5B9B"/>
    <w:rsid w:val="00FF601A"/>
    <w:rsid w:val="51FE51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607F5"/>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471131"/>
    <w:pPr>
      <w:keepNext/>
      <w:numPr>
        <w:ilvl w:val="1"/>
        <w:numId w:val="5"/>
      </w:numPr>
      <w:tabs>
        <w:tab w:val="left" w:pos="1260"/>
      </w:tabs>
      <w:spacing w:before="240" w:after="240"/>
      <w:ind w:left="108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AE1A77"/>
    <w:pPr>
      <w:tabs>
        <w:tab w:val="left" w:pos="1320"/>
        <w:tab w:val="right" w:leader="dot" w:pos="9350"/>
      </w:tabs>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uiPriority w:val="99"/>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uiPriority w:val="99"/>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471131"/>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CapNormal">
    <w:name w:val="Cap_Normal"/>
    <w:qFormat/>
    <w:rsid w:val="00131612"/>
    <w:pPr>
      <w:spacing w:after="160"/>
    </w:pPr>
    <w:rPr>
      <w:sz w:val="22"/>
      <w:szCs w:val="24"/>
      <w:lang w:val="en-US" w:eastAsia="en-CA"/>
    </w:rPr>
  </w:style>
  <w:style w:type="paragraph" w:customStyle="1" w:styleId="TableBody">
    <w:name w:val="Table Body"/>
    <w:uiPriority w:val="99"/>
    <w:qFormat/>
    <w:rsid w:val="00131612"/>
    <w:pPr>
      <w:spacing w:after="60"/>
    </w:pPr>
    <w:rPr>
      <w:rFonts w:ascii="Arial" w:hAnsi="Arial" w:cs="Arial"/>
      <w:sz w:val="18"/>
      <w:szCs w:val="16"/>
      <w:lang w:val="en-US" w:eastAsia="en-US"/>
    </w:rPr>
  </w:style>
  <w:style w:type="paragraph" w:customStyle="1" w:styleId="TableHeading1White">
    <w:name w:val="Table Heading 1 White"/>
    <w:qFormat/>
    <w:rsid w:val="00131612"/>
    <w:pPr>
      <w:keepNext/>
      <w:keepLines/>
      <w:overflowPunct w:val="0"/>
      <w:autoSpaceDE w:val="0"/>
      <w:autoSpaceDN w:val="0"/>
      <w:adjustRightInd w:val="0"/>
      <w:jc w:val="center"/>
      <w:textAlignment w:val="baseline"/>
    </w:pPr>
    <w:rPr>
      <w:rFonts w:ascii="Arial" w:hAnsi="Arial" w:cs="Arial"/>
      <w:b/>
      <w:color w:val="FFFFFF"/>
      <w:spacing w:val="10"/>
      <w:sz w:val="18"/>
      <w:szCs w:val="24"/>
      <w:lang w:val="en-US" w:eastAsia="en-US"/>
    </w:rPr>
  </w:style>
  <w:style w:type="table" w:styleId="TableGridLight">
    <w:name w:val="Grid Table Light"/>
    <w:basedOn w:val="TableNormal"/>
    <w:uiPriority w:val="40"/>
    <w:rsid w:val="000311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031112"/>
  </w:style>
  <w:style w:type="paragraph" w:customStyle="1" w:styleId="Heading2TextNumbered">
    <w:name w:val="Heading 2 Text Numbered"/>
    <w:basedOn w:val="Heading2Text"/>
    <w:rsid w:val="00FF14D1"/>
    <w:pPr>
      <w:numPr>
        <w:numId w:val="18"/>
      </w:numPr>
      <w:tabs>
        <w:tab w:val="left" w:pos="900"/>
      </w:tabs>
      <w:spacing w:after="60"/>
      <w:ind w:left="907"/>
    </w:pPr>
  </w:style>
  <w:style w:type="paragraph" w:customStyle="1" w:styleId="TableField-Bold">
    <w:name w:val="Table Field - Bold"/>
    <w:basedOn w:val="TableField-Left"/>
    <w:rsid w:val="00EC2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62077266">
      <w:bodyDiv w:val="1"/>
      <w:marLeft w:val="0"/>
      <w:marRight w:val="0"/>
      <w:marTop w:val="0"/>
      <w:marBottom w:val="0"/>
      <w:divBdr>
        <w:top w:val="none" w:sz="0" w:space="0" w:color="auto"/>
        <w:left w:val="none" w:sz="0" w:space="0" w:color="auto"/>
        <w:bottom w:val="none" w:sz="0" w:space="0" w:color="auto"/>
        <w:right w:val="none" w:sz="0" w:space="0" w:color="auto"/>
      </w:divBdr>
      <w:divsChild>
        <w:div w:id="671614808">
          <w:marLeft w:val="0"/>
          <w:marRight w:val="0"/>
          <w:marTop w:val="0"/>
          <w:marBottom w:val="0"/>
          <w:divBdr>
            <w:top w:val="none" w:sz="0" w:space="0" w:color="auto"/>
            <w:left w:val="none" w:sz="0" w:space="0" w:color="auto"/>
            <w:bottom w:val="none" w:sz="0" w:space="0" w:color="auto"/>
            <w:right w:val="none" w:sz="0" w:space="0" w:color="auto"/>
          </w:divBdr>
        </w:div>
      </w:divsChild>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10178241">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72367382">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apps2.hcl-axon.com/APSE/SCE_CSRP/DProcess.nsf/2c4e1f9759250dcd802571a4002f9f9f/462935419bd80acb882581a200590d59?OpenDocument" TargetMode="External"/><Relationship Id="rId18" Type="http://schemas.openxmlformats.org/officeDocument/2006/relationships/image" Target="cid:image007.png@01D3B24C.D05CAEF0" TargetMode="External"/><Relationship Id="rId26" Type="http://schemas.openxmlformats.org/officeDocument/2006/relationships/image" Target="media/image9.tmp"/><Relationship Id="rId39" Type="http://schemas.openxmlformats.org/officeDocument/2006/relationships/image" Target="media/image18.emf"/><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cid:image002.png@01D3B160.D132A3D0" TargetMode="External"/><Relationship Id="rId42" Type="http://schemas.openxmlformats.org/officeDocument/2006/relationships/image" Target="media/image20.png"/><Relationship Id="rId47" Type="http://schemas.openxmlformats.org/officeDocument/2006/relationships/image" Target="media/image24.emf"/><Relationship Id="rId50"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yperlink" Target="https://us-apps2.hcl-axon.com/APSE/SCE_CSRP/Mgmt.nsf/DocUniqueKey/USDC-ANPN2C?OpenDocument" TargetMode="External"/><Relationship Id="rId46" Type="http://schemas.openxmlformats.org/officeDocument/2006/relationships/package" Target="embeddings/Microsoft_Excel_Worksheet3.xlsx"/><Relationship Id="rId2" Type="http://schemas.openxmlformats.org/officeDocument/2006/relationships/customXml" Target="../customXml/item2.xml"/><Relationship Id="rId16" Type="http://schemas.openxmlformats.org/officeDocument/2006/relationships/hyperlink" Target="https://us-apps2.hcl-axon.com/APSE/SCE_CSRP/DProcess.nsf/2c4e1f9759250dcd802571a4002f9f9f/2b51f2a0dcd64688882581a2000864eb?OpenDocument" TargetMode="External"/><Relationship Id="rId20" Type="http://schemas.openxmlformats.org/officeDocument/2006/relationships/hyperlink" Target="https://us-apps2.hcl-axon.com/APSE/SCE_CSRP/DProcess.nsf/2c4e1f9759250dcd802571a4002f9f9f/462935419bd80acb882581a200590d59?OpenDocument" TargetMode="External"/><Relationship Id="rId29" Type="http://schemas.openxmlformats.org/officeDocument/2006/relationships/image" Target="media/image11.png"/><Relationship Id="rId41" Type="http://schemas.openxmlformats.org/officeDocument/2006/relationships/image" Target="media/image19.gif"/><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tmp"/><Relationship Id="rId32" Type="http://schemas.openxmlformats.org/officeDocument/2006/relationships/image" Target="cid:image001.png@01D3B160.D132A3D0" TargetMode="External"/><Relationship Id="rId37" Type="http://schemas.openxmlformats.org/officeDocument/2006/relationships/image" Target="media/image17.tmp"/><Relationship Id="rId40" Type="http://schemas.openxmlformats.org/officeDocument/2006/relationships/package" Target="embeddings/Microsoft_Excel_Worksheet2.xlsx"/><Relationship Id="rId45" Type="http://schemas.openxmlformats.org/officeDocument/2006/relationships/image" Target="media/image23.emf"/><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s-apps2.hcl-axon.com/APSE/SCE_CSRP/DProcess.nsf/2c4e1f9759250dcd802571a4002f9f9f/462935419bd80acb882581a200590d59?OpenDocument" TargetMode="External"/><Relationship Id="rId23" Type="http://schemas.openxmlformats.org/officeDocument/2006/relationships/image" Target="media/image6.png"/><Relationship Id="rId28" Type="http://schemas.openxmlformats.org/officeDocument/2006/relationships/package" Target="embeddings/Microsoft_Visio_Drawing1.vsdx"/><Relationship Id="rId36" Type="http://schemas.openxmlformats.org/officeDocument/2006/relationships/image" Target="media/image16.tmp"/><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tmp"/><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cid:image002.png@01D3BBA1.F9E21B30" TargetMode="External"/><Relationship Id="rId27" Type="http://schemas.openxmlformats.org/officeDocument/2006/relationships/image" Target="media/image10.emf"/><Relationship Id="rId30" Type="http://schemas.openxmlformats.org/officeDocument/2006/relationships/image" Target="media/image12.png"/><Relationship Id="rId35" Type="http://schemas.openxmlformats.org/officeDocument/2006/relationships/image" Target="media/image15.tmp"/><Relationship Id="rId43" Type="http://schemas.openxmlformats.org/officeDocument/2006/relationships/image" Target="media/image21.png"/><Relationship Id="rId48" Type="http://schemas.openxmlformats.org/officeDocument/2006/relationships/oleObject" Target="embeddings/oleObject1.bin"/><Relationship Id="rId8" Type="http://schemas.openxmlformats.org/officeDocument/2006/relationships/webSettings" Target="webSettings.xml"/><Relationship Id="rId5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header2.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Current Working Copy</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F050A-6910-4852-9518-EF121BFC4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4.xml><?xml version="1.0" encoding="utf-8"?>
<ds:datastoreItem xmlns:ds="http://schemas.openxmlformats.org/officeDocument/2006/customXml" ds:itemID="{1016360B-4527-4A43-96D7-04D120CAB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0</TotalTime>
  <Pages>38</Pages>
  <Words>6910</Words>
  <Characters>39392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46210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Jessica Marsillo</cp:lastModifiedBy>
  <cp:revision>2</cp:revision>
  <cp:lastPrinted>2013-05-22T09:24:00Z</cp:lastPrinted>
  <dcterms:created xsi:type="dcterms:W3CDTF">2018-06-05T15:50:00Z</dcterms:created>
  <dcterms:modified xsi:type="dcterms:W3CDTF">2018-06-05T15:50:00Z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